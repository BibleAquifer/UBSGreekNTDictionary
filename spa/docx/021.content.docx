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the Greek New Testament</w:t>
      </w:r>
      <w:r>
        <w:rPr>
          <w:lang w:val="es_ES" w:bidi="es_ES"/>
        </w:rPr>
      </w:r>
    </w:p>
    <w:p>
      <w:pPr/>
      <w:r>
        <w:rPr>
          <w:lang w:val="es_ES" w:bidi="es_ES"/>
        </w:rPr>
      </w:r>
      <w:r>
        <w:rPr>
          <w:lang w:val="es_ES" w:bidi="es_ES"/>
        </w:rPr>
        <w:t xml:space="preserve">UBS Dictionary of the Greek New Testament, © United Bible Societies, 2023. Adapted from </w:t>
      </w:r>
      <w:r>
        <w:rPr>
          <w:lang w:val="es_ES" w:bidi="es_ES"/>
        </w:rPr>
        <w:t>Semantic Dictionary of Biblical Greek</w:t>
      </w:r>
      <w:r>
        <w:rPr>
          <w:lang w:val="es_ES" w:bidi="es_ES"/>
        </w:rPr>
        <w:t xml:space="preserve"> © United Bible Societies 2018–2023, which is adapted from </w:t>
      </w:r>
      <w:r>
        <w:rPr>
          <w:lang w:val="es_ES" w:bidi="es_ES"/>
        </w:rPr>
        <w:t>Greek-English Lexicon of the New Testament: Based on Semantic Domains</w:t>
      </w:r>
      <w:r>
        <w:rPr>
          <w:lang w:val="es_ES" w:bidi="es_ES"/>
        </w:rPr>
        <w:t>, Eds. J P Louw, Eugene Albert Nida © United Bible Societies 1988, 1989.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Φ</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φάγος</w:t>
      </w:r>
      <w:r>
        <w:rPr>
          <w:lang w:val="es_ES" w:bidi="es_ES"/>
        </w:rPr>
      </w:r>
    </w:p>
    <w:p>
      <w:pPr>
        <w:pStyle w:val="Heading1"/>
      </w:pPr>
      <w:r>
        <w:rPr>
          <w:lang w:val="es_ES" w:bidi="es_ES"/>
        </w:rPr>
        <w:t>φάγος</w:t>
      </w:r>
    </w:p>
    <w:p>
      <w:pPr/>
      <w:r>
        <w:rPr>
          <w:lang w:val="es_ES" w:bidi="es_ES"/>
        </w:rPr>
      </w:r>
      <w:r>
        <w:rPr>
          <w:lang w:val="es_ES" w:bidi="es_ES"/>
        </w:rPr>
        <w:t>φάγος</w:t>
      </w:r>
      <w:r>
        <w:rPr>
          <w:lang w:val="es_ES" w:bidi="es_ES"/>
        </w:rPr>
        <w:t xml:space="preserve"> (</w:t>
      </w:r>
      <w:r>
        <w:rPr>
          <w:lang w:val="es_ES" w:bidi="es_ES"/>
        </w:rPr>
        <w:t>G5314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προσφάγιον</w:t>
      </w:r>
    </w:p>
    <w:p>
      <w:pPr/>
      <w:r>
        <w:rPr>
          <w:lang w:val="es_ES" w:bidi="es_ES"/>
        </w:rPr>
      </w:r>
      <w:r>
        <w:rPr>
          <w:lang w:val="es_ES" w:bidi="es_ES"/>
        </w:rPr>
        <w:t>23.19</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comilón</w:t>
      </w:r>
      <w:r>
        <w:rPr>
          <w:lang w:val="es_ES" w:bidi="es_ES"/>
        </w:rPr>
        <w:t xml:space="preserve">, </w:t>
      </w:r>
      <w:r>
        <w:rPr>
          <w:lang w:val="es_ES" w:bidi="es_ES"/>
        </w:rPr>
        <w:t>glotón</w:t>
      </w:r>
      <w:r>
        <w:rPr>
          <w:lang w:val="es_ES" w:bidi="es_ES"/>
        </w:rPr>
        <w:t xml:space="preserve"> </w:t>
      </w:r>
      <w:r>
        <w:rPr>
          <w:lang w:val="es_ES" w:bidi="es_ES"/>
        </w:rPr>
        <w:t xml:space="preserve">(derivado de la raíz φαγ- ‘comer’, el aoristo de </w:t>
      </w:r>
      <w:r>
        <w:rPr>
          <w:lang w:val="es_ES" w:bidi="es_ES"/>
        </w:rPr>
        <w:t>ἐσθίω</w:t>
      </w:r>
      <w:r>
        <w:rPr>
          <w:lang w:val="es_ES" w:bidi="es_ES"/>
        </w:rPr>
        <w:t xml:space="preserve">[a], </w:t>
      </w:r>
      <w:hyperlink r:id="rId15">
        <w:r>
          <w:rPr>
            <w:lang w:val="es_ES" w:bidi="es_ES"/>
          </w:rPr>
          <w:rPr>
            <w:color w:val="0000EE"/>
            <w:u w:val="single"/>
          </w:rPr>
          <w:t>23.1</w:t>
        </w:r>
      </w:hyperlink>
      <w:r>
        <w:rPr>
          <w:lang w:val="es_ES" w:bidi="es_ES"/>
        </w:rPr>
        <w:t>) persona que habitualmente come en exceso</w:t>
      </w:r>
      <w:r>
        <w:rPr>
          <w:lang w:val="es_ES" w:bidi="es_ES"/>
        </w:rPr>
        <w:t xml:space="preserve"> </w:t>
      </w:r>
      <w:r>
        <w:rPr>
          <w:lang w:val="es_ES" w:bidi="es_ES"/>
        </w:rPr>
        <w:t>A menudo se habla de glotón de manera idiomática, por ejemplo, "una gran barriga" o "persona que solo es estómago" o "comelón profesional".</w:t>
      </w:r>
    </w:p>
    <w:p>
      <w:pPr/>
      <w:r>
        <w:rPr>
          <w:lang w:val="es_ES" w:bidi="es_ES"/>
        </w:rPr>
      </w:r>
      <w:r>
        <w:rPr>
          <w:lang w:val="es_ES" w:bidi="es_ES"/>
        </w:rPr>
        <w:t>MAT 11:19</w:t>
      </w:r>
      <w:r>
        <w:rPr>
          <w:lang w:val="es_ES" w:bidi="es_ES"/>
        </w:rPr>
        <w:t xml:space="preserve"> · </w:t>
      </w:r>
      <w:r>
        <w:rPr>
          <w:lang w:val="es_ES" w:bidi="es_ES"/>
        </w:rPr>
        <w:t>LUK 7:34</w:t>
      </w:r>
      <w:r>
        <w:rPr>
          <w:lang w:val="es_ES" w:bidi="es_ES"/>
        </w:rPr>
      </w:r>
      <w:r>
        <w:rPr>
          <w:lang w:val="es_ES" w:bidi="es_ES"/>
        </w:rPr>
      </w:r>
    </w:p>
    <w:p>
      <w:pPr/>
      <w:r>
        <w:rPr>
          <w:lang w:val="es_ES" w:bidi="es_ES"/>
        </w:rPr>
      </w:r>
    </w:p>
    <w:p>
      <w:pPr>
        <w:pStyle w:val="Heading2"/>
      </w:pPr>
      <w:r>
        <w:rPr>
          <w:lang w:val="es_ES" w:bidi="es_ES"/>
        </w:rPr>
        <w:t>φαιλόνης</w:t>
      </w:r>
      <w:r>
        <w:rPr>
          <w:lang w:val="es_ES" w:bidi="es_ES"/>
        </w:rPr>
      </w:r>
    </w:p>
    <w:p>
      <w:pPr>
        <w:pStyle w:val="Heading1"/>
      </w:pPr>
      <w:r>
        <w:rPr>
          <w:lang w:val="es_ES" w:bidi="es_ES"/>
        </w:rPr>
        <w:t>φαιλόνης</w:t>
      </w:r>
    </w:p>
    <w:p>
      <w:pPr/>
      <w:r>
        <w:rPr>
          <w:lang w:val="es_ES" w:bidi="es_ES"/>
        </w:rPr>
      </w:r>
      <w:r>
        <w:rPr>
          <w:lang w:val="es_ES" w:bidi="es_ES"/>
        </w:rPr>
        <w:t>φαιλόνης</w:t>
      </w:r>
      <w:r>
        <w:rPr>
          <w:lang w:val="es_ES" w:bidi="es_ES"/>
        </w:rPr>
        <w:t xml:space="preserve"> (</w:t>
      </w:r>
      <w:r>
        <w:rPr>
          <w:lang w:val="es_ES" w:bidi="es_ES"/>
        </w:rPr>
        <w:t>G5341a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6.172</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manto</w:t>
      </w:r>
      <w:r>
        <w:rPr>
          <w:lang w:val="es_ES" w:bidi="es_ES"/>
        </w:rPr>
        <w:t xml:space="preserve">, </w:t>
      </w:r>
      <w:r>
        <w:rPr>
          <w:lang w:val="es_ES" w:bidi="es_ES"/>
        </w:rPr>
        <w:t>túnica</w:t>
      </w:r>
      <w:r>
        <w:rPr>
          <w:lang w:val="es_ES" w:bidi="es_ES"/>
        </w:rPr>
        <w:t xml:space="preserve"> </w:t>
      </w:r>
      <w:r>
        <w:rPr>
          <w:lang w:val="es_ES" w:bidi="es_ES"/>
        </w:rPr>
        <w:t>cualquier tipo de vestidura externa</w:t>
      </w:r>
      <w:r>
        <w:rPr>
          <w:vertAlign w:val="superscript"/>
          <w:lang w:val="es_ES" w:bidi="es_ES"/>
        </w:rPr>
        <w:t>1</w:t>
      </w:r>
      <w:r>
        <w:rPr>
          <w:lang w:val="es_ES" w:bidi="es_ES"/>
        </w:rPr>
        <w:t xml:space="preserve"> </w:t>
      </w:r>
      <w:r>
        <w:rPr>
          <w:lang w:val="es_ES" w:bidi="es_ES"/>
        </w:rPr>
        <w:t>La elección de un equivalente para estos términos relacionados con "vestiduras externas" dependerá en gran medida del contexto específico y del uso en cada lengua receptora. El equivalente más común es un término que signifique "abrigo" o "manto".</w:t>
      </w:r>
    </w:p>
    <w:p>
      <w:pPr/>
      <w:r>
        <w:rPr>
          <w:lang w:val="es_ES" w:bidi="es_ES"/>
        </w:rPr>
      </w:r>
      <w:r>
        <w:rPr>
          <w:lang w:val="es_ES" w:bidi="es_ES"/>
        </w:rPr>
        <w:t>2TI 4:13</w:t>
      </w:r>
    </w:p>
    <w:p>
      <w:pPr/>
      <w:r>
        <w:rPr>
          <w:lang w:val="es_ES" w:bidi="es_ES"/>
        </w:rPr>
      </w:r>
      <w:r>
        <w:rPr>
          <w:vertAlign w:val="superscript"/>
          <w:lang w:val="es_ES" w:bidi="es_ES"/>
        </w:rPr>
        <w:t>1</w:t>
      </w:r>
      <w:r>
        <w:rPr>
          <w:lang w:val="es_ES" w:bidi="es_ES"/>
        </w:rPr>
        <w:t xml:space="preserve"> No hay duda de que hay ciertas diferencias en significado entre los cuatro términos de D:6.172, pero es imposible determinar las características distintivas basados en los contextos existentes. Hay diferencias de opiniones considerables en cuanto a φαιλόνης, considerada por muchos como una palabra prestada del latín paenula.</w:t>
      </w:r>
      <w:r>
        <w:rPr>
          <w:lang w:val="es_ES" w:bidi="es_ES"/>
        </w:rPr>
      </w:r>
      <w:r>
        <w:rPr>
          <w:lang w:val="es_ES" w:bidi="es_ES"/>
        </w:rPr>
      </w:r>
    </w:p>
    <w:p>
      <w:pPr/>
      <w:r>
        <w:rPr>
          <w:lang w:val="es_ES" w:bidi="es_ES"/>
        </w:rPr>
      </w:r>
    </w:p>
    <w:p>
      <w:pPr>
        <w:pStyle w:val="Heading2"/>
      </w:pPr>
      <w:r>
        <w:rPr>
          <w:lang w:val="es_ES" w:bidi="es_ES"/>
        </w:rPr>
        <w:t>φαίνω</w:t>
      </w:r>
      <w:r>
        <w:rPr>
          <w:lang w:val="es_ES" w:bidi="es_ES"/>
        </w:rPr>
      </w:r>
    </w:p>
    <w:p>
      <w:pPr>
        <w:pStyle w:val="Heading1"/>
      </w:pPr>
      <w:r>
        <w:rPr>
          <w:lang w:val="es_ES" w:bidi="es_ES"/>
        </w:rPr>
        <w:t>φαίνω</w:t>
      </w:r>
    </w:p>
    <w:p>
      <w:pPr/>
      <w:r>
        <w:rPr>
          <w:lang w:val="es_ES" w:bidi="es_ES"/>
        </w:rPr>
      </w:r>
      <w:r>
        <w:rPr>
          <w:lang w:val="es_ES" w:bidi="es_ES"/>
        </w:rPr>
        <w:t>φαίνω</w:t>
      </w:r>
      <w:r>
        <w:rPr>
          <w:lang w:val="es_ES" w:bidi="es_ES"/>
        </w:rPr>
        <w:t xml:space="preserve"> (</w:t>
      </w:r>
      <w:r>
        <w:rPr>
          <w:lang w:val="es_ES" w:bidi="es_ES"/>
        </w:rPr>
        <w:t>G5316</w:t>
      </w:r>
      <w:r>
        <w:rPr>
          <w:lang w:val="es_ES" w:bidi="es_ES"/>
        </w:rPr>
        <w:t xml:space="preserve">) — </w:t>
      </w:r>
      <w:r>
        <w:rPr>
          <w:lang w:val="es_ES" w:bidi="es_ES"/>
        </w:rPr>
        <w:t>φαίνομαι</w:t>
      </w:r>
    </w:p>
    <w:p>
      <w:pPr/>
      <w:r>
        <w:rPr>
          <w:lang w:val="es_ES" w:bidi="es_ES"/>
        </w:rPr>
      </w:r>
      <w:r>
        <w:rPr>
          <w:lang w:val="es_ES" w:bidi="es_ES"/>
        </w:rPr>
        <w:t xml:space="preserve">verbe </w:t>
      </w:r>
      <w:r>
        <w:rPr>
          <w:lang w:val="es_ES" w:bidi="es_ES"/>
        </w:rPr>
        <w:t>|</w:t>
      </w:r>
      <w:r>
        <w:rPr>
          <w:lang w:val="es_ES" w:bidi="es_ES"/>
        </w:rPr>
        <w:t xml:space="preserve"> aor.subj.3sg. φάνῃ · fut.med.3sg. φανεῖται · aor.pass. ἐφάνην · subj. φανῶ · fut.pass. φανήσομαι </w:t>
      </w:r>
      <w:r>
        <w:rPr>
          <w:lang w:val="es_ES" w:bidi="es_ES"/>
        </w:rPr>
        <w:t>|</w:t>
      </w:r>
      <w:r>
        <w:rPr>
          <w:lang w:val="es_ES" w:bidi="es_ES"/>
        </w:rPr>
        <w:t xml:space="preserve"> </w:t>
      </w:r>
      <w:r>
        <w:rPr>
          <w:lang w:val="es_ES" w:bidi="es_ES"/>
        </w:rPr>
        <w:t>ἀναφαίνω</w:t>
      </w:r>
      <w:r>
        <w:rPr>
          <w:lang w:val="es_ES" w:bidi="es_ES"/>
        </w:rPr>
        <w:t xml:space="preserve"> · </w:t>
      </w:r>
      <w:r>
        <w:rPr>
          <w:lang w:val="es_ES" w:bidi="es_ES"/>
        </w:rPr>
        <w:t>ἀφανής</w:t>
      </w:r>
      <w:r>
        <w:rPr>
          <w:lang w:val="es_ES" w:bidi="es_ES"/>
        </w:rPr>
        <w:t xml:space="preserve"> · </w:t>
      </w:r>
      <w:r>
        <w:rPr>
          <w:lang w:val="es_ES" w:bidi="es_ES"/>
        </w:rPr>
        <w:t>ἀφανίζω</w:t>
      </w:r>
      <w:r>
        <w:rPr>
          <w:lang w:val="es_ES" w:bidi="es_ES"/>
        </w:rPr>
        <w:t xml:space="preserve"> · </w:t>
      </w:r>
      <w:r>
        <w:rPr>
          <w:lang w:val="es_ES" w:bidi="es_ES"/>
        </w:rPr>
        <w:t>ἀφανισμός</w:t>
      </w:r>
      <w:r>
        <w:rPr>
          <w:lang w:val="es_ES" w:bidi="es_ES"/>
        </w:rPr>
        <w:t xml:space="preserve"> · </w:t>
      </w:r>
      <w:r>
        <w:rPr>
          <w:lang w:val="es_ES" w:bidi="es_ES"/>
        </w:rPr>
        <w:t>ἄφαντος</w:t>
      </w:r>
      <w:r>
        <w:rPr>
          <w:lang w:val="es_ES" w:bidi="es_ES"/>
        </w:rPr>
        <w:t xml:space="preserve"> · </w:t>
      </w:r>
      <w:r>
        <w:rPr>
          <w:lang w:val="es_ES" w:bidi="es_ES"/>
        </w:rPr>
        <w:t>ἐμφανής</w:t>
      </w:r>
      <w:r>
        <w:rPr>
          <w:lang w:val="es_ES" w:bidi="es_ES"/>
        </w:rPr>
        <w:t xml:space="preserve"> · </w:t>
      </w:r>
      <w:r>
        <w:rPr>
          <w:lang w:val="es_ES" w:bidi="es_ES"/>
        </w:rPr>
        <w:t>ἐμφανίζω</w:t>
      </w:r>
      <w:r>
        <w:rPr>
          <w:lang w:val="es_ES" w:bidi="es_ES"/>
        </w:rPr>
        <w:t xml:space="preserve"> · </w:t>
      </w:r>
      <w:r>
        <w:rPr>
          <w:lang w:val="es_ES" w:bidi="es_ES"/>
        </w:rPr>
        <w:t>ἐπιφαίνω</w:t>
      </w:r>
      <w:r>
        <w:rPr>
          <w:lang w:val="es_ES" w:bidi="es_ES"/>
        </w:rPr>
        <w:t xml:space="preserve"> · </w:t>
      </w:r>
      <w:r>
        <w:rPr>
          <w:lang w:val="es_ES" w:bidi="es_ES"/>
        </w:rPr>
        <w:t>ἐπιφάνεια</w:t>
      </w:r>
      <w:r>
        <w:rPr>
          <w:lang w:val="es_ES" w:bidi="es_ES"/>
        </w:rPr>
        <w:t xml:space="preserve"> · </w:t>
      </w:r>
      <w:r>
        <w:rPr>
          <w:lang w:val="es_ES" w:bidi="es_ES"/>
        </w:rPr>
        <w:t>ἐπιφανής</w:t>
      </w:r>
      <w:r>
        <w:rPr>
          <w:lang w:val="es_ES" w:bidi="es_ES"/>
        </w:rPr>
        <w:t xml:space="preserve"> · </w:t>
      </w:r>
      <w:r>
        <w:rPr>
          <w:lang w:val="es_ES" w:bidi="es_ES"/>
        </w:rPr>
        <w:t>ἐπιφαύσκω</w:t>
      </w:r>
      <w:r>
        <w:rPr>
          <w:lang w:val="es_ES" w:bidi="es_ES"/>
        </w:rPr>
        <w:t xml:space="preserve"> · </w:t>
      </w:r>
      <w:r>
        <w:rPr>
          <w:lang w:val="es_ES" w:bidi="es_ES"/>
        </w:rPr>
        <w:t>ἐπιφώσκω</w:t>
      </w:r>
      <w:r>
        <w:rPr>
          <w:lang w:val="es_ES" w:bidi="es_ES"/>
        </w:rPr>
        <w:t xml:space="preserve"> · </w:t>
      </w:r>
      <w:r>
        <w:rPr>
          <w:lang w:val="es_ES" w:bidi="es_ES"/>
        </w:rPr>
        <w:t>κατήφεια</w:t>
      </w:r>
      <w:r>
        <w:rPr>
          <w:lang w:val="es_ES" w:bidi="es_ES"/>
        </w:rPr>
        <w:t xml:space="preserve"> · </w:t>
      </w:r>
      <w:r>
        <w:rPr>
          <w:lang w:val="es_ES" w:bidi="es_ES"/>
        </w:rPr>
        <w:t>πρόφασις</w:t>
      </w:r>
      <w:r>
        <w:rPr>
          <w:lang w:val="es_ES" w:bidi="es_ES"/>
        </w:rPr>
        <w:t xml:space="preserve"> · </w:t>
      </w:r>
      <w:r>
        <w:rPr>
          <w:lang w:val="es_ES" w:bidi="es_ES"/>
        </w:rPr>
        <w:t>συκοφαντέω</w:t>
      </w:r>
      <w:r>
        <w:rPr>
          <w:lang w:val="es_ES" w:bidi="es_ES"/>
        </w:rPr>
        <w:t xml:space="preserve"> · </w:t>
      </w:r>
      <w:r>
        <w:rPr>
          <w:lang w:val="es_ES" w:bidi="es_ES"/>
        </w:rPr>
        <w:t>ὑπερηφανία</w:t>
      </w:r>
      <w:r>
        <w:rPr>
          <w:lang w:val="es_ES" w:bidi="es_ES"/>
        </w:rPr>
        <w:t xml:space="preserve"> · </w:t>
      </w:r>
      <w:r>
        <w:rPr>
          <w:lang w:val="es_ES" w:bidi="es_ES"/>
        </w:rPr>
        <w:t>ὑπερήφανος</w:t>
      </w:r>
      <w:r>
        <w:rPr>
          <w:lang w:val="es_ES" w:bidi="es_ES"/>
        </w:rPr>
        <w:t xml:space="preserve"> · </w:t>
      </w:r>
      <w:r>
        <w:rPr>
          <w:lang w:val="es_ES" w:bidi="es_ES"/>
        </w:rPr>
        <w:t>φανερός</w:t>
      </w:r>
      <w:r>
        <w:rPr>
          <w:lang w:val="es_ES" w:bidi="es_ES"/>
        </w:rPr>
        <w:t xml:space="preserve"> · </w:t>
      </w:r>
      <w:r>
        <w:rPr>
          <w:lang w:val="es_ES" w:bidi="es_ES"/>
        </w:rPr>
        <w:t>φανερόω</w:t>
      </w:r>
      <w:r>
        <w:rPr>
          <w:lang w:val="es_ES" w:bidi="es_ES"/>
        </w:rPr>
        <w:t xml:space="preserve"> · </w:t>
      </w:r>
      <w:r>
        <w:rPr>
          <w:lang w:val="es_ES" w:bidi="es_ES"/>
        </w:rPr>
        <w:t>φανερῶς</w:t>
      </w:r>
      <w:r>
        <w:rPr>
          <w:lang w:val="es_ES" w:bidi="es_ES"/>
        </w:rPr>
        <w:t xml:space="preserve"> · </w:t>
      </w:r>
      <w:r>
        <w:rPr>
          <w:lang w:val="es_ES" w:bidi="es_ES"/>
        </w:rPr>
        <w:t>φανέρωσις</w:t>
      </w:r>
      <w:r>
        <w:rPr>
          <w:lang w:val="es_ES" w:bidi="es_ES"/>
        </w:rPr>
        <w:t xml:space="preserve"> · </w:t>
      </w:r>
      <w:r>
        <w:rPr>
          <w:lang w:val="es_ES" w:bidi="es_ES"/>
        </w:rPr>
        <w:t>φανός</w:t>
      </w:r>
      <w:r>
        <w:rPr>
          <w:lang w:val="es_ES" w:bidi="es_ES"/>
        </w:rPr>
        <w:t xml:space="preserve"> · </w:t>
      </w:r>
      <w:r>
        <w:rPr>
          <w:lang w:val="es_ES" w:bidi="es_ES"/>
        </w:rPr>
        <w:t>φαντάζομαι</w:t>
      </w:r>
      <w:r>
        <w:rPr>
          <w:lang w:val="es_ES" w:bidi="es_ES"/>
        </w:rPr>
        <w:t xml:space="preserve"> · </w:t>
      </w:r>
      <w:r>
        <w:rPr>
          <w:lang w:val="es_ES" w:bidi="es_ES"/>
        </w:rPr>
        <w:t>φαντασία</w:t>
      </w:r>
      <w:r>
        <w:rPr>
          <w:lang w:val="es_ES" w:bidi="es_ES"/>
        </w:rPr>
        <w:t xml:space="preserve"> · </w:t>
      </w:r>
      <w:r>
        <w:rPr>
          <w:lang w:val="es_ES" w:bidi="es_ES"/>
        </w:rPr>
        <w:t>φάντασμα</w:t>
      </w:r>
      <w:r>
        <w:rPr>
          <w:lang w:val="es_ES" w:bidi="es_ES"/>
        </w:rPr>
        <w:t xml:space="preserve"> · </w:t>
      </w:r>
      <w:r>
        <w:rPr>
          <w:lang w:val="es_ES" w:bidi="es_ES"/>
        </w:rPr>
        <w:t>φάσις</w:t>
      </w:r>
      <w:r>
        <w:rPr>
          <w:lang w:val="es_ES" w:bidi="es_ES"/>
        </w:rPr>
        <w:t xml:space="preserve"> · </w:t>
      </w:r>
      <w:r>
        <w:rPr>
          <w:lang w:val="es_ES" w:bidi="es_ES"/>
        </w:rPr>
        <w:t>φῶς</w:t>
      </w:r>
      <w:r>
        <w:rPr>
          <w:lang w:val="es_ES" w:bidi="es_ES"/>
        </w:rPr>
        <w:t xml:space="preserve"> · </w:t>
      </w:r>
      <w:r>
        <w:rPr>
          <w:lang w:val="es_ES" w:bidi="es_ES"/>
        </w:rPr>
        <w:t>φωστήρ</w:t>
      </w:r>
      <w:r>
        <w:rPr>
          <w:lang w:val="es_ES" w:bidi="es_ES"/>
        </w:rPr>
        <w:t xml:space="preserve"> · </w:t>
      </w:r>
      <w:r>
        <w:rPr>
          <w:lang w:val="es_ES" w:bidi="es_ES"/>
        </w:rPr>
        <w:t>φωσφόρος</w:t>
      </w:r>
      <w:r>
        <w:rPr>
          <w:lang w:val="es_ES" w:bidi="es_ES"/>
        </w:rPr>
        <w:t xml:space="preserve"> · </w:t>
      </w:r>
      <w:r>
        <w:rPr>
          <w:lang w:val="es_ES" w:bidi="es_ES"/>
        </w:rPr>
        <w:t>φωτεινός</w:t>
      </w:r>
      <w:r>
        <w:rPr>
          <w:lang w:val="es_ES" w:bidi="es_ES"/>
        </w:rPr>
        <w:t xml:space="preserve"> · </w:t>
      </w:r>
      <w:r>
        <w:rPr>
          <w:lang w:val="es_ES" w:bidi="es_ES"/>
        </w:rPr>
        <w:t>φωτίζω</w:t>
      </w:r>
      <w:r>
        <w:rPr>
          <w:lang w:val="es_ES" w:bidi="es_ES"/>
        </w:rPr>
        <w:t xml:space="preserve"> · </w:t>
      </w:r>
      <w:r>
        <w:rPr>
          <w:lang w:val="es_ES" w:bidi="es_ES"/>
        </w:rPr>
        <w:t>φωτισμός</w:t>
      </w:r>
    </w:p>
    <w:p>
      <w:pPr/>
      <w:r>
        <w:rPr>
          <w:lang w:val="es_ES" w:bidi="es_ES"/>
        </w:rPr>
      </w:r>
      <w:r>
        <w:rPr>
          <w:lang w:val="es_ES" w:bidi="es_ES"/>
        </w:rPr>
        <w:t>14.37</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brillar</w:t>
      </w:r>
      <w:r>
        <w:rPr>
          <w:lang w:val="es_ES" w:bidi="es_ES"/>
        </w:rPr>
        <w:t xml:space="preserve">, </w:t>
      </w:r>
      <w:r>
        <w:rPr>
          <w:lang w:val="es_ES" w:bidi="es_ES"/>
        </w:rPr>
        <w:t>dar luz</w:t>
      </w:r>
      <w:r>
        <w:rPr>
          <w:lang w:val="es_ES" w:bidi="es_ES"/>
        </w:rPr>
        <w:t xml:space="preserve">, </w:t>
      </w:r>
      <w:r>
        <w:rPr>
          <w:lang w:val="es_ES" w:bidi="es_ES"/>
        </w:rPr>
        <w:t>traer luz</w:t>
      </w:r>
      <w:r>
        <w:rPr>
          <w:lang w:val="es_ES" w:bidi="es_ES"/>
        </w:rPr>
        <w:t xml:space="preserve"> </w:t>
      </w:r>
      <w:r>
        <w:rPr>
          <w:lang w:val="es_ES" w:bidi="es_ES"/>
        </w:rPr>
        <w:t>brillar o producir luz, como en el caso de cuerpos celestes, rayos, velas, antorchas, etc.</w:t>
      </w:r>
      <w:r>
        <w:rPr>
          <w:lang w:val="es_ES" w:bidi="es_ES"/>
        </w:rPr>
        <w:t xml:space="preserve"> </w:t>
      </w:r>
      <w:r>
        <w:rPr>
          <w:lang w:val="es_ES" w:bidi="es_ES"/>
        </w:rPr>
        <w:t>Los términos para "brillar, dar luz" a menudo difieren dependiendo del tipo de fuente. Puede haber, por ejemplo, un contraste entre el brillo de un cuerpo celestial en contraste con alguna fuente en la tierra. También puede haber una diferencia entre un brillo continuo, como el sol y la luna, y un breve destello, como en el caso de un rayo o chispas de un incendio.</w:t>
      </w:r>
    </w:p>
    <w:p>
      <w:pPr/>
      <w:r>
        <w:rPr>
          <w:lang w:val="es_ES" w:bidi="es_ES"/>
        </w:rPr>
      </w:r>
      <w:r>
        <w:rPr>
          <w:lang w:val="es_ES" w:bidi="es_ES"/>
        </w:rPr>
        <w:t>JHN 1:5</w:t>
      </w:r>
      <w:r>
        <w:rPr>
          <w:lang w:val="es_ES" w:bidi="es_ES"/>
        </w:rPr>
        <w:t xml:space="preserve"> · </w:t>
      </w:r>
      <w:r>
        <w:rPr>
          <w:lang w:val="es_ES" w:bidi="es_ES"/>
        </w:rPr>
        <w:t>JHN 5:35</w:t>
      </w:r>
      <w:r>
        <w:rPr>
          <w:lang w:val="es_ES" w:bidi="es_ES"/>
        </w:rPr>
        <w:t xml:space="preserve"> · </w:t>
      </w:r>
      <w:r>
        <w:rPr>
          <w:lang w:val="es_ES" w:bidi="es_ES"/>
        </w:rPr>
        <w:t>PHP 2:15</w:t>
      </w:r>
      <w:r>
        <w:rPr>
          <w:lang w:val="es_ES" w:bidi="es_ES"/>
        </w:rPr>
        <w:t xml:space="preserve"> · </w:t>
      </w:r>
      <w:r>
        <w:rPr>
          <w:lang w:val="es_ES" w:bidi="es_ES"/>
        </w:rPr>
        <w:t>2PE 1:19</w:t>
      </w:r>
      <w:r>
        <w:rPr>
          <w:lang w:val="es_ES" w:bidi="es_ES"/>
        </w:rPr>
        <w:t xml:space="preserve"> · </w:t>
      </w:r>
      <w:r>
        <w:rPr>
          <w:lang w:val="es_ES" w:bidi="es_ES"/>
        </w:rPr>
        <w:t>1JN 2:8</w:t>
      </w:r>
      <w:r>
        <w:rPr>
          <w:lang w:val="es_ES" w:bidi="es_ES"/>
        </w:rPr>
        <w:t xml:space="preserve"> · </w:t>
      </w:r>
      <w:r>
        <w:rPr>
          <w:lang w:val="es_ES" w:bidi="es_ES"/>
        </w:rPr>
        <w:t>REV 1:16</w:t>
      </w:r>
      <w:r>
        <w:rPr>
          <w:lang w:val="es_ES" w:bidi="es_ES"/>
        </w:rPr>
        <w:t xml:space="preserve"> · </w:t>
      </w:r>
      <w:r>
        <w:rPr>
          <w:lang w:val="es_ES" w:bidi="es_ES"/>
        </w:rPr>
        <w:t>REV 8:12</w:t>
      </w:r>
      <w:r>
        <w:rPr>
          <w:lang w:val="es_ES" w:bidi="es_ES"/>
        </w:rPr>
        <w:t xml:space="preserve"> · </w:t>
      </w:r>
      <w:r>
        <w:rPr>
          <w:lang w:val="es_ES" w:bidi="es_ES"/>
        </w:rPr>
        <w:t>REV 18:23</w:t>
      </w:r>
      <w:r>
        <w:rPr>
          <w:lang w:val="es_ES" w:bidi="es_ES"/>
        </w:rPr>
        <w:t xml:space="preserve"> · </w:t>
      </w:r>
      <w:r>
        <w:rPr>
          <w:lang w:val="es_ES" w:bidi="es_ES"/>
        </w:rPr>
        <w:t>REV 21:23</w:t>
      </w:r>
    </w:p>
    <w:p>
      <w:pPr/>
      <w:r>
        <w:rPr>
          <w:lang w:val="es_ES" w:bidi="es_ES"/>
        </w:rPr>
      </w:r>
      <w:r>
        <w:rPr>
          <w:lang w:val="es_ES" w:bidi="es_ES"/>
        </w:rPr>
        <w:t>24.18</w:t>
      </w:r>
      <w:r>
        <w:rPr>
          <w:lang w:val="es_ES" w:bidi="es_ES"/>
        </w:rPr>
        <w:t xml:space="preserve"> · </w:t>
      </w:r>
      <w:r>
        <w:rPr>
          <w:lang w:val="es_ES" w:bidi="es_ES"/>
        </w:rPr>
        <w:t>(φαίνομαι[a])</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aparecer</w:t>
      </w:r>
      <w:r>
        <w:rPr>
          <w:lang w:val="es_ES" w:bidi="es_ES"/>
        </w:rPr>
        <w:t xml:space="preserve">, </w:t>
      </w:r>
      <w:r>
        <w:rPr>
          <w:lang w:val="es_ES" w:bidi="es_ES"/>
        </w:rPr>
        <w:t>hacerse visible</w:t>
      </w:r>
      <w:r>
        <w:rPr>
          <w:lang w:val="es_ES" w:bidi="es_ES"/>
        </w:rPr>
        <w:t xml:space="preserve"> </w:t>
      </w:r>
      <w:r>
        <w:rPr>
          <w:lang w:val="es_ES" w:bidi="es_ES"/>
        </w:rPr>
        <w:t>hacerse visible a alguien</w:t>
      </w:r>
      <w:r>
        <w:rPr>
          <w:lang w:val="es_ES" w:bidi="es_ES"/>
        </w:rPr>
        <w:t xml:space="preserve"> </w:t>
      </w:r>
      <w:r>
        <w:rPr>
          <w:lang w:val="es_ES" w:bidi="es_ES"/>
        </w:rPr>
        <w:t>En ciertas lenguas el equivalente de "se apareció a" simplemente sería "llegar a" o "vino a". En otros idiomas el equivalente es "... vio en un sueño".</w:t>
      </w:r>
    </w:p>
    <w:p>
      <w:pPr/>
      <w:r>
        <w:rPr>
          <w:lang w:val="es_ES" w:bidi="es_ES"/>
        </w:rPr>
      </w:r>
      <w:r>
        <w:rPr>
          <w:lang w:val="es_ES" w:bidi="es_ES"/>
        </w:rPr>
        <w:t>MAT 1:20</w:t>
      </w:r>
      <w:r>
        <w:rPr>
          <w:lang w:val="es_ES" w:bidi="es_ES"/>
        </w:rPr>
        <w:t xml:space="preserve"> · </w:t>
      </w:r>
      <w:r>
        <w:rPr>
          <w:lang w:val="es_ES" w:bidi="es_ES"/>
        </w:rPr>
        <w:t>MAT 2:7</w:t>
      </w:r>
      <w:r>
        <w:rPr>
          <w:lang w:val="es_ES" w:bidi="es_ES"/>
        </w:rPr>
        <w:t xml:space="preserve"> · </w:t>
      </w:r>
      <w:r>
        <w:rPr>
          <w:lang w:val="es_ES" w:bidi="es_ES"/>
        </w:rPr>
        <w:t>MAT 2:13</w:t>
      </w:r>
      <w:r>
        <w:rPr>
          <w:lang w:val="es_ES" w:bidi="es_ES"/>
        </w:rPr>
        <w:t xml:space="preserve"> · </w:t>
      </w:r>
      <w:r>
        <w:rPr>
          <w:lang w:val="es_ES" w:bidi="es_ES"/>
        </w:rPr>
        <w:t>MAT 2:19</w:t>
      </w:r>
      <w:r>
        <w:rPr>
          <w:lang w:val="es_ES" w:bidi="es_ES"/>
        </w:rPr>
        <w:t xml:space="preserve"> · </w:t>
      </w:r>
      <w:r>
        <w:rPr>
          <w:lang w:val="es_ES" w:bidi="es_ES"/>
        </w:rPr>
        <w:t>MAT 6:5</w:t>
      </w:r>
      <w:r>
        <w:rPr>
          <w:lang w:val="es_ES" w:bidi="es_ES"/>
        </w:rPr>
        <w:t xml:space="preserve"> · </w:t>
      </w:r>
      <w:r>
        <w:rPr>
          <w:lang w:val="es_ES" w:bidi="es_ES"/>
        </w:rPr>
        <w:t>MAT 9:33</w:t>
      </w:r>
      <w:r>
        <w:rPr>
          <w:lang w:val="es_ES" w:bidi="es_ES"/>
        </w:rPr>
        <w:t xml:space="preserve"> · </w:t>
      </w:r>
      <w:r>
        <w:rPr>
          <w:lang w:val="es_ES" w:bidi="es_ES"/>
        </w:rPr>
        <w:t>MAT 13:26</w:t>
      </w:r>
      <w:r>
        <w:rPr>
          <w:lang w:val="es_ES" w:bidi="es_ES"/>
        </w:rPr>
        <w:t xml:space="preserve"> · </w:t>
      </w:r>
      <w:r>
        <w:rPr>
          <w:lang w:val="es_ES" w:bidi="es_ES"/>
        </w:rPr>
        <w:t>MAT 24:27</w:t>
      </w:r>
      <w:r>
        <w:rPr>
          <w:lang w:val="es_ES" w:bidi="es_ES"/>
        </w:rPr>
        <w:t xml:space="preserve"> · </w:t>
      </w:r>
      <w:r>
        <w:rPr>
          <w:lang w:val="es_ES" w:bidi="es_ES"/>
        </w:rPr>
        <w:t>MAT 24:30</w:t>
      </w:r>
      <w:r>
        <w:rPr>
          <w:lang w:val="es_ES" w:bidi="es_ES"/>
        </w:rPr>
        <w:t xml:space="preserve"> · </w:t>
      </w:r>
      <w:r>
        <w:rPr>
          <w:lang w:val="es_ES" w:bidi="es_ES"/>
        </w:rPr>
        <w:t>MRK 16:9</w:t>
      </w:r>
      <w:r>
        <w:rPr>
          <w:lang w:val="es_ES" w:bidi="es_ES"/>
        </w:rPr>
        <w:t xml:space="preserve"> · </w:t>
      </w:r>
      <w:r>
        <w:rPr>
          <w:lang w:val="es_ES" w:bidi="es_ES"/>
        </w:rPr>
        <w:t>LUK 9:8</w:t>
      </w:r>
      <w:r>
        <w:rPr>
          <w:lang w:val="es_ES" w:bidi="es_ES"/>
        </w:rPr>
        <w:t xml:space="preserve"> · </w:t>
      </w:r>
      <w:r>
        <w:rPr>
          <w:lang w:val="es_ES" w:bidi="es_ES"/>
        </w:rPr>
        <w:t>LUK 24:11</w:t>
      </w:r>
      <w:r>
        <w:rPr>
          <w:lang w:val="es_ES" w:bidi="es_ES"/>
        </w:rPr>
        <w:t xml:space="preserve"> · </w:t>
      </w:r>
      <w:r>
        <w:rPr>
          <w:lang w:val="es_ES" w:bidi="es_ES"/>
        </w:rPr>
        <w:t>HEB 11:3</w:t>
      </w:r>
      <w:r>
        <w:rPr>
          <w:lang w:val="es_ES" w:bidi="es_ES"/>
        </w:rPr>
        <w:t xml:space="preserve"> · </w:t>
      </w:r>
      <w:r>
        <w:rPr>
          <w:lang w:val="es_ES" w:bidi="es_ES"/>
        </w:rPr>
        <w:t>JAS 4:14</w:t>
      </w:r>
      <w:r>
        <w:rPr>
          <w:lang w:val="es_ES" w:bidi="es_ES"/>
        </w:rPr>
        <w:t xml:space="preserve"> · </w:t>
      </w:r>
      <w:r>
        <w:rPr>
          <w:lang w:val="es_ES" w:bidi="es_ES"/>
        </w:rPr>
        <w:t>1PE 4:18</w:t>
      </w:r>
    </w:p>
    <w:p>
      <w:pPr/>
      <w:r>
        <w:rPr>
          <w:lang w:val="es_ES" w:bidi="es_ES"/>
        </w:rPr>
      </w:r>
      <w:r>
        <w:rPr>
          <w:lang w:val="es_ES" w:bidi="es_ES"/>
        </w:rPr>
        <w:t>28.36</w:t>
      </w:r>
      <w:r>
        <w:rPr>
          <w:lang w:val="es_ES" w:bidi="es_ES"/>
        </w:rPr>
        <w:t xml:space="preserve"> · </w:t>
      </w:r>
      <w:r>
        <w:rPr>
          <w:lang w:val="es_ES" w:bidi="es_ES"/>
        </w:rPr>
        <w:t>(φαίνομαι[b])</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dar a conocer</w:t>
      </w:r>
      <w:r>
        <w:rPr>
          <w:lang w:val="es_ES" w:bidi="es_ES"/>
        </w:rPr>
        <w:t xml:space="preserve">, </w:t>
      </w:r>
      <w:r>
        <w:rPr>
          <w:lang w:val="es_ES" w:bidi="es_ES"/>
        </w:rPr>
        <w:t>aclarar</w:t>
      </w:r>
      <w:r>
        <w:rPr>
          <w:lang w:val="es_ES" w:bidi="es_ES"/>
        </w:rPr>
        <w:t xml:space="preserve">, </w:t>
      </w:r>
      <w:r>
        <w:rPr>
          <w:lang w:val="es_ES" w:bidi="es_ES"/>
        </w:rPr>
        <w:t>revelar</w:t>
      </w:r>
      <w:r>
        <w:rPr>
          <w:lang w:val="es_ES" w:bidi="es_ES"/>
        </w:rPr>
        <w:t xml:space="preserve">, </w:t>
      </w:r>
      <w:r>
        <w:rPr>
          <w:lang w:val="es_ES" w:bidi="es_ES"/>
        </w:rPr>
        <w:t>traer a la luz</w:t>
      </w:r>
      <w:r>
        <w:rPr>
          <w:lang w:val="es_ES" w:bidi="es_ES"/>
        </w:rPr>
        <w:t xml:space="preserve">, </w:t>
      </w:r>
      <w:r>
        <w:rPr>
          <w:lang w:val="es_ES" w:bidi="es_ES"/>
        </w:rPr>
        <w:t>revelación</w:t>
      </w:r>
      <w:r>
        <w:rPr>
          <w:lang w:val="es_ES" w:bidi="es_ES"/>
        </w:rPr>
        <w:t xml:space="preserve"> </w:t>
      </w:r>
      <w:r>
        <w:rPr>
          <w:lang w:val="es_ES" w:bidi="es_ES"/>
        </w:rPr>
        <w:t>hacer que algo sea completamente conocido al revelarlo con claridad y con cierto detalle</w:t>
      </w:r>
      <w:r>
        <w:rPr>
          <w:vertAlign w:val="superscript"/>
          <w:lang w:val="es_ES" w:bidi="es_ES"/>
        </w:rPr>
        <w:t>1</w:t>
      </w:r>
    </w:p>
    <w:p>
      <w:pPr/>
      <w:r>
        <w:rPr>
          <w:lang w:val="es_ES" w:bidi="es_ES"/>
        </w:rPr>
      </w:r>
      <w:r>
        <w:rPr>
          <w:lang w:val="es_ES" w:bidi="es_ES"/>
        </w:rPr>
        <w:t>ROM 7:13</w:t>
      </w:r>
    </w:p>
    <w:p>
      <w:pPr/>
      <w:r>
        <w:rPr>
          <w:lang w:val="es_ES" w:bidi="es_ES"/>
        </w:rPr>
      </w:r>
      <w:r>
        <w:rPr>
          <w:lang w:val="es_ES" w:bidi="es_ES"/>
        </w:rPr>
        <w:t>28.55</w:t>
      </w:r>
      <w:r>
        <w:rPr>
          <w:lang w:val="es_ES" w:bidi="es_ES"/>
        </w:rPr>
        <w:t xml:space="preserve"> · </w:t>
      </w:r>
      <w:r>
        <w:rPr>
          <w:lang w:val="es_ES" w:bidi="es_ES"/>
        </w:rPr>
        <w:t>(φαίνομαι[c])</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aparentar ser (algo)</w:t>
      </w:r>
      <w:r>
        <w:rPr>
          <w:lang w:val="es_ES" w:bidi="es_ES"/>
        </w:rPr>
        <w:t xml:space="preserve">, </w:t>
      </w:r>
      <w:r>
        <w:rPr>
          <w:lang w:val="es_ES" w:bidi="es_ES"/>
        </w:rPr>
        <w:t>dar una impresión de</w:t>
      </w:r>
      <w:r>
        <w:rPr>
          <w:lang w:val="es_ES" w:bidi="es_ES"/>
        </w:rPr>
        <w:t xml:space="preserve"> </w:t>
      </w:r>
      <w:r>
        <w:rPr>
          <w:lang w:val="es_ES" w:bidi="es_ES"/>
        </w:rPr>
        <w:t>dar a conocer solo el carácter superficial de algo</w:t>
      </w:r>
      <w:r>
        <w:rPr>
          <w:lang w:val="es_ES" w:bidi="es_ES"/>
        </w:rPr>
        <w:t xml:space="preserve"> </w:t>
      </w:r>
      <w:r>
        <w:rPr>
          <w:lang w:val="es_ES" w:bidi="es_ES"/>
        </w:rPr>
        <w:t xml:space="preserve">Para hacer justicia a φαίνομαι en </w:t>
      </w:r>
      <w:r>
        <w:rPr>
          <w:lang w:val="es_ES" w:bidi="es_ES"/>
        </w:rPr>
        <w:t>MAT 23:28</w:t>
      </w:r>
      <w:r>
        <w:rPr>
          <w:lang w:val="es_ES" w:bidi="es_ES"/>
        </w:rPr>
        <w:t>, en algunos idiomas podría ser necesario traducir de la siguiente manera: "en el exterior, parece que eres bueno, pero realmente no lo eres" o "... solo aparentas ser bueno" o "... haces que la gente piense que eres bueno, pero no lo eres".</w:t>
      </w:r>
    </w:p>
    <w:p>
      <w:pPr/>
      <w:r>
        <w:rPr>
          <w:lang w:val="es_ES" w:bidi="es_ES"/>
        </w:rPr>
      </w:r>
      <w:r>
        <w:rPr>
          <w:lang w:val="es_ES" w:bidi="es_ES"/>
        </w:rPr>
        <w:t>MAT 6:16</w:t>
      </w:r>
      <w:r>
        <w:rPr>
          <w:lang w:val="es_ES" w:bidi="es_ES"/>
        </w:rPr>
        <w:t xml:space="preserve"> · </w:t>
      </w:r>
      <w:r>
        <w:rPr>
          <w:lang w:val="es_ES" w:bidi="es_ES"/>
        </w:rPr>
        <w:t>MAT 6:18</w:t>
      </w:r>
      <w:r>
        <w:rPr>
          <w:lang w:val="es_ES" w:bidi="es_ES"/>
        </w:rPr>
        <w:t xml:space="preserve"> · </w:t>
      </w:r>
      <w:r>
        <w:rPr>
          <w:lang w:val="es_ES" w:bidi="es_ES"/>
        </w:rPr>
        <w:t>MAT 23:27</w:t>
      </w:r>
      <w:r>
        <w:rPr>
          <w:lang w:val="es_ES" w:bidi="es_ES"/>
        </w:rPr>
        <w:t xml:space="preserve"> · </w:t>
      </w:r>
      <w:r>
        <w:rPr>
          <w:lang w:val="es_ES" w:bidi="es_ES"/>
        </w:rPr>
        <w:t>MAT 23:28</w:t>
      </w:r>
      <w:r>
        <w:rPr>
          <w:lang w:val="es_ES" w:bidi="es_ES"/>
        </w:rPr>
        <w:t xml:space="preserve"> · </w:t>
      </w:r>
      <w:r>
        <w:rPr>
          <w:lang w:val="es_ES" w:bidi="es_ES"/>
        </w:rPr>
        <w:t>MRK 14:64</w:t>
      </w:r>
      <w:r>
        <w:rPr>
          <w:lang w:val="es_ES" w:bidi="es_ES"/>
        </w:rPr>
        <w:t xml:space="preserve"> · </w:t>
      </w:r>
      <w:r>
        <w:rPr>
          <w:lang w:val="es_ES" w:bidi="es_ES"/>
        </w:rPr>
        <w:t>2CO 13:7</w:t>
      </w:r>
    </w:p>
    <w:p>
      <w:pPr/>
      <w:r>
        <w:rPr>
          <w:lang w:val="es_ES" w:bidi="es_ES"/>
        </w:rPr>
      </w:r>
      <w:r>
        <w:rPr>
          <w:vertAlign w:val="superscript"/>
          <w:lang w:val="es_ES" w:bidi="es_ES"/>
        </w:rPr>
        <w:t>1</w:t>
      </w:r>
      <w:r>
        <w:rPr>
          <w:lang w:val="es_ES" w:bidi="es_ES"/>
        </w:rPr>
        <w:t xml:space="preserve"> Todos estos significados envuelven un cambio desde el dominio sensorial de ver, hacer que se vea o dar luz a, al dominio cognitivo de hacer que algo sea totalmente conocido, evidente y claro.</w:t>
      </w:r>
      <w:r>
        <w:rPr>
          <w:lang w:val="es_ES" w:bidi="es_ES"/>
        </w:rPr>
      </w:r>
      <w:r>
        <w:rPr>
          <w:lang w:val="es_ES" w:bidi="es_ES"/>
        </w:rPr>
      </w:r>
    </w:p>
    <w:p>
      <w:pPr/>
      <w:r>
        <w:rPr>
          <w:lang w:val="es_ES" w:bidi="es_ES"/>
        </w:rPr>
      </w:r>
    </w:p>
    <w:p>
      <w:pPr>
        <w:pStyle w:val="Heading2"/>
      </w:pPr>
      <w:r>
        <w:rPr>
          <w:lang w:val="es_ES" w:bidi="es_ES"/>
        </w:rPr>
        <w:t>Φάλεκ</w:t>
      </w:r>
      <w:r>
        <w:rPr>
          <w:lang w:val="es_ES" w:bidi="es_ES"/>
        </w:rPr>
      </w:r>
    </w:p>
    <w:p>
      <w:pPr>
        <w:pStyle w:val="Heading1"/>
      </w:pPr>
      <w:r>
        <w:rPr>
          <w:lang w:val="es_ES" w:bidi="es_ES"/>
        </w:rPr>
        <w:t>Φάλεκ</w:t>
      </w:r>
    </w:p>
    <w:p>
      <w:pPr/>
      <w:r>
        <w:rPr>
          <w:lang w:val="es_ES" w:bidi="es_ES"/>
        </w:rPr>
      </w:r>
      <w:r>
        <w:rPr>
          <w:lang w:val="es_ES" w:bidi="es_ES"/>
        </w:rPr>
        <w:t>Φάλεκ</w:t>
      </w:r>
      <w:r>
        <w:rPr>
          <w:lang w:val="es_ES" w:bidi="es_ES"/>
        </w:rPr>
        <w:t xml:space="preserve"> (</w:t>
      </w:r>
      <w:r>
        <w:rPr>
          <w:lang w:val="es_ES" w:bidi="es_ES"/>
        </w:rPr>
        <w:t>G5317</w:t>
      </w:r>
      <w:r>
        <w:rPr>
          <w:lang w:val="es_ES" w:bidi="es_ES"/>
        </w:rPr>
        <w:t>)</w:t>
      </w:r>
    </w:p>
    <w:p>
      <w:pPr/>
      <w:r>
        <w:rPr>
          <w:lang w:val="es_ES" w:bidi="es_ES"/>
        </w:rPr>
      </w:r>
      <w:r>
        <w:rPr>
          <w:lang w:val="es_ES" w:bidi="es_ES"/>
        </w:rPr>
        <w:t>nom, m.</w:t>
      </w:r>
    </w:p>
    <w:p>
      <w:pPr/>
      <w:r>
        <w:rPr>
          <w:lang w:val="es_ES" w:bidi="es_ES"/>
        </w:rPr>
      </w:r>
      <w:r>
        <w:rPr>
          <w:lang w:val="es_ES" w:bidi="es_ES"/>
        </w:rPr>
        <w:t>93.371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Peleg</w:t>
      </w:r>
      <w:r>
        <w:rPr>
          <w:lang w:val="es_ES" w:bidi="es_ES"/>
        </w:rPr>
        <w:t xml:space="preserve"> </w:t>
      </w:r>
      <w:r>
        <w:rPr>
          <w:lang w:val="es_ES" w:bidi="es_ES"/>
        </w:rPr>
        <w:t>una de las personas en la genealogía de Jesús</w:t>
      </w:r>
    </w:p>
    <w:p>
      <w:pPr/>
      <w:r>
        <w:rPr>
          <w:lang w:val="es_ES" w:bidi="es_ES"/>
        </w:rPr>
      </w:r>
      <w:r>
        <w:rPr>
          <w:lang w:val="es_ES" w:bidi="es_ES"/>
        </w:rPr>
        <w:t>LUK 3:35</w:t>
      </w:r>
      <w:r>
        <w:rPr>
          <w:lang w:val="es_ES" w:bidi="es_ES"/>
        </w:rPr>
      </w:r>
      <w:r>
        <w:rPr>
          <w:lang w:val="es_ES" w:bidi="es_ES"/>
        </w:rPr>
      </w:r>
    </w:p>
    <w:p>
      <w:pPr/>
      <w:r>
        <w:rPr>
          <w:lang w:val="es_ES" w:bidi="es_ES"/>
        </w:rPr>
      </w:r>
    </w:p>
    <w:p>
      <w:pPr>
        <w:pStyle w:val="Heading2"/>
      </w:pPr>
      <w:r>
        <w:rPr>
          <w:lang w:val="es_ES" w:bidi="es_ES"/>
        </w:rPr>
        <w:t>φανερός</w:t>
      </w:r>
      <w:r>
        <w:rPr>
          <w:lang w:val="es_ES" w:bidi="es_ES"/>
        </w:rPr>
      </w:r>
    </w:p>
    <w:p>
      <w:pPr>
        <w:pStyle w:val="Heading1"/>
      </w:pPr>
      <w:r>
        <w:rPr>
          <w:lang w:val="es_ES" w:bidi="es_ES"/>
        </w:rPr>
        <w:t>φανερός</w:t>
      </w:r>
    </w:p>
    <w:p>
      <w:pPr/>
      <w:r>
        <w:rPr>
          <w:lang w:val="es_ES" w:bidi="es_ES"/>
        </w:rPr>
      </w:r>
      <w:r>
        <w:rPr>
          <w:lang w:val="es_ES" w:bidi="es_ES"/>
        </w:rPr>
        <w:t>φανερός</w:t>
      </w:r>
      <w:r>
        <w:rPr>
          <w:lang w:val="es_ES" w:bidi="es_ES"/>
        </w:rPr>
        <w:t xml:space="preserve"> (</w:t>
      </w:r>
      <w:r>
        <w:rPr>
          <w:lang w:val="es_ES" w:bidi="es_ES"/>
        </w:rPr>
        <w:t>G5318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φαίνω</w:t>
      </w:r>
    </w:p>
    <w:p>
      <w:pPr/>
      <w:r>
        <w:rPr>
          <w:lang w:val="es_ES" w:bidi="es_ES"/>
        </w:rPr>
      </w:r>
      <w:r>
        <w:rPr>
          <w:lang w:val="es_ES" w:bidi="es_ES"/>
        </w:rPr>
        <w:t>28.28</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bien conocido</w:t>
      </w:r>
      <w:r>
        <w:rPr>
          <w:lang w:val="es_ES" w:bidi="es_ES"/>
        </w:rPr>
        <w:t xml:space="preserve">, </w:t>
      </w:r>
      <w:r>
        <w:rPr>
          <w:lang w:val="es_ES" w:bidi="es_ES"/>
        </w:rPr>
        <w:t>ampliamente conocido</w:t>
      </w:r>
      <w:r>
        <w:rPr>
          <w:lang w:val="es_ES" w:bidi="es_ES"/>
        </w:rPr>
        <w:t xml:space="preserve"> </w:t>
      </w:r>
      <w:r>
        <w:rPr>
          <w:lang w:val="es_ES" w:bidi="es_ES"/>
        </w:rPr>
        <w:t>pertinente a ser bien y ampliamente conocido</w:t>
      </w:r>
      <w:r>
        <w:rPr>
          <w:lang w:val="es_ES" w:bidi="es_ES"/>
        </w:rPr>
        <w:t xml:space="preserve"> </w:t>
      </w:r>
      <w:r>
        <w:rPr>
          <w:lang w:val="es_ES" w:bidi="es_ES"/>
        </w:rPr>
        <w:t xml:space="preserve">En algunos idiomas, al traducir </w:t>
      </w:r>
      <w:r>
        <w:rPr>
          <w:lang w:val="es_ES" w:bidi="es_ES"/>
        </w:rPr>
        <w:t>MRK 6:14</w:t>
      </w:r>
      <w:r>
        <w:rPr>
          <w:lang w:val="es_ES" w:bidi="es_ES"/>
        </w:rPr>
        <w:t>, podría ser necesario revertir ciertos roles, por ejemplo, "personas de todas partes llegaron a conocer sobre Jesús".</w:t>
      </w:r>
    </w:p>
    <w:p>
      <w:pPr/>
      <w:r>
        <w:rPr>
          <w:lang w:val="es_ES" w:bidi="es_ES"/>
        </w:rPr>
      </w:r>
      <w:r>
        <w:rPr>
          <w:lang w:val="es_ES" w:bidi="es_ES"/>
        </w:rPr>
        <w:t>MAT 12:16</w:t>
      </w:r>
      <w:r>
        <w:rPr>
          <w:lang w:val="es_ES" w:bidi="es_ES"/>
        </w:rPr>
        <w:t xml:space="preserve"> · </w:t>
      </w:r>
      <w:r>
        <w:rPr>
          <w:lang w:val="es_ES" w:bidi="es_ES"/>
        </w:rPr>
        <w:t>MRK 3:12</w:t>
      </w:r>
      <w:r>
        <w:rPr>
          <w:lang w:val="es_ES" w:bidi="es_ES"/>
        </w:rPr>
        <w:t xml:space="preserve"> · </w:t>
      </w:r>
      <w:r>
        <w:rPr>
          <w:lang w:val="es_ES" w:bidi="es_ES"/>
        </w:rPr>
        <w:t>MRK 4:22</w:t>
      </w:r>
      <w:r>
        <w:rPr>
          <w:lang w:val="es_ES" w:bidi="es_ES"/>
        </w:rPr>
        <w:t xml:space="preserve"> · </w:t>
      </w:r>
      <w:r>
        <w:rPr>
          <w:lang w:val="es_ES" w:bidi="es_ES"/>
        </w:rPr>
        <w:t>MRK 6:14</w:t>
      </w:r>
      <w:r>
        <w:rPr>
          <w:lang w:val="es_ES" w:bidi="es_ES"/>
        </w:rPr>
        <w:t xml:space="preserve"> · </w:t>
      </w:r>
      <w:r>
        <w:rPr>
          <w:lang w:val="es_ES" w:bidi="es_ES"/>
        </w:rPr>
        <w:t>LUK 8:17</w:t>
      </w:r>
      <w:r>
        <w:rPr>
          <w:lang w:val="es_ES" w:bidi="es_ES"/>
        </w:rPr>
        <w:t xml:space="preserve"> · </w:t>
      </w:r>
      <w:r>
        <w:rPr>
          <w:lang w:val="es_ES" w:bidi="es_ES"/>
        </w:rPr>
        <w:t>LUK 8:17</w:t>
      </w:r>
      <w:r>
        <w:rPr>
          <w:lang w:val="es_ES" w:bidi="es_ES"/>
        </w:rPr>
        <w:t xml:space="preserve"> · </w:t>
      </w:r>
      <w:r>
        <w:rPr>
          <w:lang w:val="es_ES" w:bidi="es_ES"/>
        </w:rPr>
        <w:t>ACT 4:16</w:t>
      </w:r>
      <w:r>
        <w:rPr>
          <w:lang w:val="es_ES" w:bidi="es_ES"/>
        </w:rPr>
        <w:t xml:space="preserve"> · </w:t>
      </w:r>
      <w:r>
        <w:rPr>
          <w:lang w:val="es_ES" w:bidi="es_ES"/>
        </w:rPr>
        <w:t>ACT 7:13</w:t>
      </w:r>
      <w:r>
        <w:rPr>
          <w:lang w:val="es_ES" w:bidi="es_ES"/>
        </w:rPr>
        <w:t xml:space="preserve"> · </w:t>
      </w:r>
      <w:r>
        <w:rPr>
          <w:lang w:val="es_ES" w:bidi="es_ES"/>
        </w:rPr>
        <w:t>1CO 3:13</w:t>
      </w:r>
      <w:r>
        <w:rPr>
          <w:lang w:val="es_ES" w:bidi="es_ES"/>
        </w:rPr>
        <w:t xml:space="preserve"> · </w:t>
      </w:r>
      <w:r>
        <w:rPr>
          <w:lang w:val="es_ES" w:bidi="es_ES"/>
        </w:rPr>
        <w:t>1CO 11:19</w:t>
      </w:r>
      <w:r>
        <w:rPr>
          <w:lang w:val="es_ES" w:bidi="es_ES"/>
        </w:rPr>
        <w:t xml:space="preserve"> · </w:t>
      </w:r>
      <w:r>
        <w:rPr>
          <w:lang w:val="es_ES" w:bidi="es_ES"/>
        </w:rPr>
        <w:t>1CO 14:25</w:t>
      </w:r>
      <w:r>
        <w:rPr>
          <w:lang w:val="es_ES" w:bidi="es_ES"/>
        </w:rPr>
        <w:t xml:space="preserve"> · </w:t>
      </w:r>
      <w:r>
        <w:rPr>
          <w:lang w:val="es_ES" w:bidi="es_ES"/>
        </w:rPr>
        <w:t>PHP 1:13</w:t>
      </w:r>
    </w:p>
    <w:p>
      <w:pPr/>
      <w:r>
        <w:rPr>
          <w:lang w:val="es_ES" w:bidi="es_ES"/>
        </w:rPr>
      </w:r>
      <w:r>
        <w:rPr>
          <w:lang w:val="es_ES" w:bidi="es_ES"/>
        </w:rPr>
        <w:t>28.58</w:t>
      </w:r>
      <w:r>
        <w:rPr>
          <w:lang w:val="es_ES" w:bidi="es_ES"/>
        </w:rPr>
        <w:t xml:space="preserve"> · </w:t>
      </w:r>
      <w:r>
        <w:rPr>
          <w:lang w:val="es_ES" w:bidi="es_ES"/>
        </w:rPr>
        <w:t>Saber</w:t>
      </w:r>
      <w:r>
        <w:rPr>
          <w:lang w:val="es_ES" w:bidi="es_ES"/>
        </w:rPr>
        <w:t xml:space="preserve"> · </w:t>
      </w:r>
      <w:r>
        <w:rPr>
          <w:lang w:val="es_ES" w:bidi="es_ES"/>
        </w:rPr>
        <w:t>Poder de ser conocido</w:t>
      </w:r>
    </w:p>
    <w:p>
      <w:pPr/>
      <w:r>
        <w:rPr>
          <w:lang w:val="es_ES" w:bidi="es_ES"/>
        </w:rPr>
      </w:r>
      <w:r>
        <w:rPr>
          <w:lang w:val="es_ES" w:bidi="es_ES"/>
        </w:rPr>
        <w:t>claramente conocido</w:t>
      </w:r>
      <w:r>
        <w:rPr>
          <w:lang w:val="es_ES" w:bidi="es_ES"/>
        </w:rPr>
        <w:t xml:space="preserve">, </w:t>
      </w:r>
      <w:r>
        <w:rPr>
          <w:lang w:val="es_ES" w:bidi="es_ES"/>
        </w:rPr>
        <w:t>fácilmente conocido</w:t>
      </w:r>
      <w:r>
        <w:rPr>
          <w:lang w:val="es_ES" w:bidi="es_ES"/>
        </w:rPr>
        <w:t xml:space="preserve">, </w:t>
      </w:r>
      <w:r>
        <w:rPr>
          <w:lang w:val="es_ES" w:bidi="es_ES"/>
        </w:rPr>
        <w:t>evidente</w:t>
      </w:r>
      <w:r>
        <w:rPr>
          <w:lang w:val="es_ES" w:bidi="es_ES"/>
        </w:rPr>
        <w:t xml:space="preserve">, </w:t>
      </w:r>
      <w:r>
        <w:rPr>
          <w:lang w:val="es_ES" w:bidi="es_ES"/>
        </w:rPr>
        <w:t>simple</w:t>
      </w:r>
      <w:r>
        <w:rPr>
          <w:lang w:val="es_ES" w:bidi="es_ES"/>
        </w:rPr>
        <w:t xml:space="preserve">, </w:t>
      </w:r>
      <w:r>
        <w:rPr>
          <w:lang w:val="es_ES" w:bidi="es_ES"/>
        </w:rPr>
        <w:t>claro</w:t>
      </w:r>
      <w:r>
        <w:rPr>
          <w:lang w:val="es_ES" w:bidi="es_ES"/>
        </w:rPr>
        <w:t xml:space="preserve"> </w:t>
      </w:r>
      <w:r>
        <w:rPr>
          <w:lang w:val="es_ES" w:bidi="es_ES"/>
        </w:rPr>
        <w:t>pertinente a ser claro y fácilmente capaz de ser conocido</w:t>
      </w:r>
      <w:r>
        <w:rPr>
          <w:lang w:val="es_ES" w:bidi="es_ES"/>
        </w:rPr>
        <w:t xml:space="preserve"> </w:t>
      </w:r>
      <w:r>
        <w:rPr>
          <w:lang w:val="es_ES" w:bidi="es_ES"/>
        </w:rPr>
        <w:t xml:space="preserve">Para algunos de los problemas involucrados en la traducción de </w:t>
      </w:r>
      <w:r>
        <w:rPr>
          <w:lang w:val="es_ES" w:bidi="es_ES"/>
        </w:rPr>
        <w:t>ROM 1:19</w:t>
      </w:r>
      <w:r>
        <w:rPr>
          <w:lang w:val="es_ES" w:bidi="es_ES"/>
        </w:rPr>
        <w:t>, ver la discusión en γνωστός[e] (</w:t>
      </w:r>
      <w:hyperlink r:id="rId16">
        <w:r>
          <w:rPr>
            <w:lang w:val="es_ES" w:bidi="es_ES"/>
          </w:rPr>
          <w:rPr>
            <w:color w:val="0000EE"/>
            <w:u w:val="single"/>
          </w:rPr>
          <w:t>28.57</w:t>
        </w:r>
      </w:hyperlink>
      <w:r>
        <w:rPr>
          <w:lang w:val="es_ES" w:bidi="es_ES"/>
        </w:rPr>
        <w:t>).</w:t>
      </w:r>
    </w:p>
    <w:p>
      <w:pPr/>
      <w:r>
        <w:rPr>
          <w:lang w:val="es_ES" w:bidi="es_ES"/>
        </w:rPr>
      </w:r>
      <w:r>
        <w:rPr>
          <w:lang w:val="es_ES" w:bidi="es_ES"/>
        </w:rPr>
        <w:t>ROM 1:19</w:t>
      </w:r>
      <w:r>
        <w:rPr>
          <w:lang w:val="es_ES" w:bidi="es_ES"/>
        </w:rPr>
        <w:t xml:space="preserve"> · </w:t>
      </w:r>
      <w:r>
        <w:rPr>
          <w:lang w:val="es_ES" w:bidi="es_ES"/>
        </w:rPr>
        <w:t>GAL 5:19</w:t>
      </w:r>
      <w:r>
        <w:rPr>
          <w:lang w:val="es_ES" w:bidi="es_ES"/>
        </w:rPr>
        <w:t xml:space="preserve"> · </w:t>
      </w:r>
      <w:r>
        <w:rPr>
          <w:lang w:val="es_ES" w:bidi="es_ES"/>
        </w:rPr>
        <w:t>1TI 4:15</w:t>
      </w:r>
    </w:p>
    <w:p>
      <w:pPr/>
      <w:r>
        <w:rPr>
          <w:lang w:val="es_ES" w:bidi="es_ES"/>
        </w:rPr>
      </w:r>
      <w:r>
        <w:rPr>
          <w:lang w:val="es_ES" w:bidi="es_ES"/>
        </w:rPr>
        <w:t>24.20</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claro</w:t>
      </w:r>
      <w:r>
        <w:rPr>
          <w:lang w:val="es_ES" w:bidi="es_ES"/>
        </w:rPr>
        <w:t xml:space="preserve">, </w:t>
      </w:r>
      <w:r>
        <w:rPr>
          <w:lang w:val="es_ES" w:bidi="es_ES"/>
        </w:rPr>
        <w:t>evidente</w:t>
      </w:r>
      <w:r>
        <w:rPr>
          <w:lang w:val="es_ES" w:bidi="es_ES"/>
        </w:rPr>
        <w:t xml:space="preserve">, </w:t>
      </w:r>
      <w:r>
        <w:rPr>
          <w:lang w:val="es_ES" w:bidi="es_ES"/>
        </w:rPr>
        <w:t>claramente</w:t>
      </w:r>
      <w:r>
        <w:rPr>
          <w:lang w:val="es_ES" w:bidi="es_ES"/>
        </w:rPr>
        <w:t xml:space="preserve"> </w:t>
      </w:r>
      <w:r>
        <w:rPr>
          <w:lang w:val="es_ES" w:bidi="es_ES"/>
        </w:rPr>
        <w:t xml:space="preserve">(derivado de la raíz φαν- ‘aparecer’ </w:t>
      </w:r>
      <w:hyperlink r:id="rId17">
        <w:r>
          <w:rPr>
            <w:lang w:val="es_ES" w:bidi="es_ES"/>
          </w:rPr>
          <w:rPr>
            <w:color w:val="0000EE"/>
            <w:u w:val="single"/>
          </w:rPr>
          <w:t>24.18</w:t>
        </w:r>
      </w:hyperlink>
      <w:r>
        <w:rPr>
          <w:lang w:val="es_ES" w:bidi="es_ES"/>
        </w:rPr>
        <w:t xml:space="preserve">, </w:t>
      </w:r>
      <w:hyperlink r:id="rId18">
        <w:r>
          <w:rPr>
            <w:lang w:val="es_ES" w:bidi="es_ES"/>
          </w:rPr>
          <w:rPr>
            <w:color w:val="0000EE"/>
            <w:u w:val="single"/>
          </w:rPr>
          <w:t>24.19</w:t>
        </w:r>
      </w:hyperlink>
      <w:r>
        <w:rPr>
          <w:lang w:val="es_ES" w:bidi="es_ES"/>
        </w:rPr>
        <w:t>) pertinente a lo que parece claro o evidente</w:t>
      </w:r>
      <w:r>
        <w:rPr>
          <w:lang w:val="es_ES" w:bidi="es_ES"/>
        </w:rPr>
        <w:t xml:space="preserve"> </w:t>
      </w:r>
      <w:r>
        <w:rPr>
          <w:lang w:val="es_ES" w:bidi="es_ES"/>
        </w:rPr>
        <w:t xml:space="preserve">En vista del contraste que existe en </w:t>
      </w:r>
      <w:r>
        <w:rPr>
          <w:lang w:val="es_ES" w:bidi="es_ES"/>
        </w:rPr>
        <w:t>ROM 2:28</w:t>
      </w:r>
      <w:r>
        <w:rPr>
          <w:lang w:val="es_ES" w:bidi="es_ES"/>
        </w:rPr>
        <w:t xml:space="preserve"> entre ἐν τῷ φανερῷ y ἐν τῷ κρυπτῷ, es posible, por supuesto, traducir ἐν τῷ φανερῷ como aquello que es externo y ἐν τῷ κρυπτῷ como "aquello que es interno", pero parece mejor preservar el contraste como "aquello que se puede ver" y "aquello que no se puede ver". Ver </w:t>
      </w:r>
      <w:hyperlink r:id="rId19">
        <w:r>
          <w:rPr>
            <w:lang w:val="es_ES" w:bidi="es_ES"/>
          </w:rPr>
          <w:rPr>
            <w:color w:val="0000EE"/>
            <w:u w:val="single"/>
          </w:rPr>
          <w:t>24.29</w:t>
        </w:r>
      </w:hyperlink>
      <w:r>
        <w:rPr>
          <w:lang w:val="es_ES" w:bidi="es_ES"/>
        </w:rPr>
        <w:t>.</w:t>
      </w:r>
    </w:p>
    <w:p>
      <w:pPr/>
      <w:r>
        <w:rPr>
          <w:lang w:val="es_ES" w:bidi="es_ES"/>
        </w:rPr>
      </w:r>
      <w:r>
        <w:rPr>
          <w:lang w:val="es_ES" w:bidi="es_ES"/>
        </w:rPr>
        <w:t>ROM 2:28</w:t>
      </w:r>
      <w:r>
        <w:rPr>
          <w:lang w:val="es_ES" w:bidi="es_ES"/>
        </w:rPr>
        <w:t xml:space="preserve"> · </w:t>
      </w:r>
      <w:r>
        <w:rPr>
          <w:lang w:val="es_ES" w:bidi="es_ES"/>
        </w:rPr>
        <w:t>ROM 2:28</w:t>
      </w:r>
      <w:r>
        <w:rPr>
          <w:lang w:val="es_ES" w:bidi="es_ES"/>
        </w:rPr>
        <w:t xml:space="preserve"> · </w:t>
      </w:r>
      <w:r>
        <w:rPr>
          <w:lang w:val="es_ES" w:bidi="es_ES"/>
        </w:rPr>
        <w:t>1JN 3:10</w:t>
      </w:r>
      <w:r>
        <w:rPr>
          <w:lang w:val="es_ES" w:bidi="es_ES"/>
        </w:rPr>
      </w:r>
      <w:r>
        <w:rPr>
          <w:lang w:val="es_ES" w:bidi="es_ES"/>
        </w:rPr>
      </w:r>
    </w:p>
    <w:p>
      <w:pPr/>
      <w:r>
        <w:rPr>
          <w:lang w:val="es_ES" w:bidi="es_ES"/>
        </w:rPr>
      </w:r>
    </w:p>
    <w:p>
      <w:pPr>
        <w:pStyle w:val="Heading2"/>
      </w:pPr>
      <w:r>
        <w:rPr>
          <w:lang w:val="es_ES" w:bidi="es_ES"/>
        </w:rPr>
        <w:t>φανερόω</w:t>
      </w:r>
      <w:r>
        <w:rPr>
          <w:lang w:val="es_ES" w:bidi="es_ES"/>
        </w:rPr>
      </w:r>
    </w:p>
    <w:p>
      <w:pPr>
        <w:pStyle w:val="Heading1"/>
      </w:pPr>
      <w:r>
        <w:rPr>
          <w:lang w:val="es_ES" w:bidi="es_ES"/>
        </w:rPr>
        <w:t>φανερόω</w:t>
      </w:r>
    </w:p>
    <w:p>
      <w:pPr/>
      <w:r>
        <w:rPr>
          <w:lang w:val="es_ES" w:bidi="es_ES"/>
        </w:rPr>
      </w:r>
      <w:r>
        <w:rPr>
          <w:lang w:val="es_ES" w:bidi="es_ES"/>
        </w:rPr>
        <w:t>φανερόω</w:t>
      </w:r>
      <w:r>
        <w:rPr>
          <w:lang w:val="es_ES" w:bidi="es_ES"/>
        </w:rPr>
        <w:t xml:space="preserve"> (</w:t>
      </w:r>
      <w:r>
        <w:rPr>
          <w:lang w:val="es_ES" w:bidi="es_ES"/>
        </w:rPr>
        <w:t>G5319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φαίνω</w:t>
      </w:r>
    </w:p>
    <w:p>
      <w:pPr/>
      <w:r>
        <w:rPr>
          <w:lang w:val="es_ES" w:bidi="es_ES"/>
        </w:rPr>
      </w:r>
      <w:r>
        <w:rPr>
          <w:lang w:val="es_ES" w:bidi="es_ES"/>
        </w:rPr>
        <w:t>24.19</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hacer que aparezca</w:t>
      </w:r>
      <w:r>
        <w:rPr>
          <w:lang w:val="es_ES" w:bidi="es_ES"/>
        </w:rPr>
        <w:t xml:space="preserve">, </w:t>
      </w:r>
      <w:r>
        <w:rPr>
          <w:lang w:val="es_ES" w:bidi="es_ES"/>
        </w:rPr>
        <w:t>hacer visible</w:t>
      </w:r>
      <w:r>
        <w:rPr>
          <w:lang w:val="es_ES" w:bidi="es_ES"/>
        </w:rPr>
        <w:t xml:space="preserve">, </w:t>
      </w:r>
      <w:r>
        <w:rPr>
          <w:lang w:val="es_ES" w:bidi="es_ES"/>
        </w:rPr>
        <w:t>hacer que se vea</w:t>
      </w:r>
      <w:r>
        <w:rPr>
          <w:lang w:val="es_ES" w:bidi="es_ES"/>
        </w:rPr>
        <w:t xml:space="preserve"> </w:t>
      </w:r>
      <w:r>
        <w:rPr>
          <w:lang w:val="es_ES" w:bidi="es_ES"/>
        </w:rPr>
        <w:t>hacer que se haga visible</w:t>
      </w:r>
      <w:r>
        <w:rPr>
          <w:lang w:val="es_ES" w:bidi="es_ES"/>
        </w:rPr>
        <w:t xml:space="preserve"> </w:t>
      </w:r>
      <w:r>
        <w:rPr>
          <w:lang w:val="es_ES" w:bidi="es_ES"/>
        </w:rPr>
        <w:t xml:space="preserve">En ciertas lenguas el significado de "aparecercele a" debe expresarse como dos eventos estrechamente relacionados, de modo que en </w:t>
      </w:r>
      <w:r>
        <w:rPr>
          <w:lang w:val="es_ES" w:bidi="es_ES"/>
        </w:rPr>
        <w:t>JHN 21:1</w:t>
      </w:r>
      <w:r>
        <w:rPr>
          <w:lang w:val="es_ES" w:bidi="es_ES"/>
        </w:rPr>
        <w:t xml:space="preserve"> podría ser necesario traducir "Jesús vino y fue visto una vez más por sus discípulos" o "Jesús vino y una vez más lo vieron sus discípulos".</w:t>
      </w:r>
    </w:p>
    <w:p>
      <w:pPr/>
      <w:r>
        <w:rPr>
          <w:lang w:val="es_ES" w:bidi="es_ES"/>
        </w:rPr>
      </w:r>
      <w:r>
        <w:rPr>
          <w:lang w:val="es_ES" w:bidi="es_ES"/>
        </w:rPr>
        <w:t>MRK 16:12</w:t>
      </w:r>
      <w:r>
        <w:rPr>
          <w:lang w:val="es_ES" w:bidi="es_ES"/>
        </w:rPr>
        <w:t xml:space="preserve"> · </w:t>
      </w:r>
      <w:r>
        <w:rPr>
          <w:lang w:val="es_ES" w:bidi="es_ES"/>
        </w:rPr>
        <w:t>MRK 16:14</w:t>
      </w:r>
      <w:r>
        <w:rPr>
          <w:lang w:val="es_ES" w:bidi="es_ES"/>
        </w:rPr>
        <w:t xml:space="preserve"> · </w:t>
      </w:r>
      <w:r>
        <w:rPr>
          <w:lang w:val="es_ES" w:bidi="es_ES"/>
        </w:rPr>
        <w:t>JHN 21:1</w:t>
      </w:r>
      <w:r>
        <w:rPr>
          <w:lang w:val="es_ES" w:bidi="es_ES"/>
        </w:rPr>
        <w:t xml:space="preserve"> · </w:t>
      </w:r>
      <w:r>
        <w:rPr>
          <w:lang w:val="es_ES" w:bidi="es_ES"/>
        </w:rPr>
        <w:t>JHN 21:1</w:t>
      </w:r>
      <w:r>
        <w:rPr>
          <w:lang w:val="es_ES" w:bidi="es_ES"/>
        </w:rPr>
        <w:t xml:space="preserve"> · </w:t>
      </w:r>
      <w:r>
        <w:rPr>
          <w:lang w:val="es_ES" w:bidi="es_ES"/>
        </w:rPr>
        <w:t>JHN 21:14</w:t>
      </w:r>
      <w:r>
        <w:rPr>
          <w:lang w:val="es_ES" w:bidi="es_ES"/>
        </w:rPr>
        <w:t xml:space="preserve"> · </w:t>
      </w:r>
      <w:r>
        <w:rPr>
          <w:lang w:val="es_ES" w:bidi="es_ES"/>
        </w:rPr>
        <w:t>COL 3:4</w:t>
      </w:r>
      <w:r>
        <w:rPr>
          <w:lang w:val="es_ES" w:bidi="es_ES"/>
        </w:rPr>
        <w:t xml:space="preserve"> · </w:t>
      </w:r>
      <w:r>
        <w:rPr>
          <w:lang w:val="es_ES" w:bidi="es_ES"/>
        </w:rPr>
        <w:t>COL 3:4</w:t>
      </w:r>
      <w:r>
        <w:rPr>
          <w:lang w:val="es_ES" w:bidi="es_ES"/>
        </w:rPr>
        <w:t xml:space="preserve"> · </w:t>
      </w:r>
      <w:r>
        <w:rPr>
          <w:lang w:val="es_ES" w:bidi="es_ES"/>
        </w:rPr>
        <w:t>1TI 3:16</w:t>
      </w:r>
      <w:r>
        <w:rPr>
          <w:lang w:val="es_ES" w:bidi="es_ES"/>
        </w:rPr>
        <w:t xml:space="preserve"> · </w:t>
      </w:r>
      <w:r>
        <w:rPr>
          <w:lang w:val="es_ES" w:bidi="es_ES"/>
        </w:rPr>
        <w:t>HEB 9:26</w:t>
      </w:r>
      <w:r>
        <w:rPr>
          <w:lang w:val="es_ES" w:bidi="es_ES"/>
        </w:rPr>
        <w:t xml:space="preserve"> · </w:t>
      </w:r>
      <w:r>
        <w:rPr>
          <w:lang w:val="es_ES" w:bidi="es_ES"/>
        </w:rPr>
        <w:t>1PE 1:20</w:t>
      </w:r>
      <w:r>
        <w:rPr>
          <w:lang w:val="es_ES" w:bidi="es_ES"/>
        </w:rPr>
        <w:t xml:space="preserve"> · </w:t>
      </w:r>
      <w:r>
        <w:rPr>
          <w:lang w:val="es_ES" w:bidi="es_ES"/>
        </w:rPr>
        <w:t>1PE 5:4</w:t>
      </w:r>
      <w:r>
        <w:rPr>
          <w:lang w:val="es_ES" w:bidi="es_ES"/>
        </w:rPr>
        <w:t xml:space="preserve"> · </w:t>
      </w:r>
      <w:r>
        <w:rPr>
          <w:lang w:val="es_ES" w:bidi="es_ES"/>
        </w:rPr>
        <w:t>1JN 1:2</w:t>
      </w:r>
      <w:r>
        <w:rPr>
          <w:lang w:val="es_ES" w:bidi="es_ES"/>
        </w:rPr>
        <w:t xml:space="preserve"> · </w:t>
      </w:r>
      <w:r>
        <w:rPr>
          <w:lang w:val="es_ES" w:bidi="es_ES"/>
        </w:rPr>
        <w:t>1JN 1:2</w:t>
      </w:r>
      <w:r>
        <w:rPr>
          <w:lang w:val="es_ES" w:bidi="es_ES"/>
        </w:rPr>
        <w:t xml:space="preserve"> · </w:t>
      </w:r>
      <w:r>
        <w:rPr>
          <w:lang w:val="es_ES" w:bidi="es_ES"/>
        </w:rPr>
        <w:t>1JN 2:28</w:t>
      </w:r>
      <w:r>
        <w:rPr>
          <w:lang w:val="es_ES" w:bidi="es_ES"/>
        </w:rPr>
        <w:t xml:space="preserve"> · </w:t>
      </w:r>
      <w:r>
        <w:rPr>
          <w:lang w:val="es_ES" w:bidi="es_ES"/>
        </w:rPr>
        <w:t>1JN 3:2</w:t>
      </w:r>
      <w:r>
        <w:rPr>
          <w:lang w:val="es_ES" w:bidi="es_ES"/>
        </w:rPr>
        <w:t xml:space="preserve"> · </w:t>
      </w:r>
      <w:r>
        <w:rPr>
          <w:lang w:val="es_ES" w:bidi="es_ES"/>
        </w:rPr>
        <w:t>1JN 3:2</w:t>
      </w:r>
      <w:r>
        <w:rPr>
          <w:lang w:val="es_ES" w:bidi="es_ES"/>
        </w:rPr>
        <w:t xml:space="preserve"> · </w:t>
      </w:r>
      <w:r>
        <w:rPr>
          <w:lang w:val="es_ES" w:bidi="es_ES"/>
        </w:rPr>
        <w:t>1JN 3:5</w:t>
      </w:r>
      <w:r>
        <w:rPr>
          <w:lang w:val="es_ES" w:bidi="es_ES"/>
        </w:rPr>
        <w:t xml:space="preserve"> · </w:t>
      </w:r>
      <w:r>
        <w:rPr>
          <w:lang w:val="es_ES" w:bidi="es_ES"/>
        </w:rPr>
        <w:t>1JN 3:8</w:t>
      </w:r>
      <w:r>
        <w:rPr>
          <w:lang w:val="es_ES" w:bidi="es_ES"/>
        </w:rPr>
        <w:t xml:space="preserve"> · </w:t>
      </w:r>
      <w:r>
        <w:rPr>
          <w:lang w:val="es_ES" w:bidi="es_ES"/>
        </w:rPr>
        <w:t>REV 3:18</w:t>
      </w:r>
      <w:r>
        <w:rPr>
          <w:lang w:val="es_ES" w:bidi="es_ES"/>
        </w:rPr>
        <w:t xml:space="preserve"> · </w:t>
      </w:r>
      <w:r>
        <w:rPr>
          <w:lang w:val="es_ES" w:bidi="es_ES"/>
        </w:rPr>
        <w:t>REV 15:4</w:t>
      </w:r>
    </w:p>
    <w:p>
      <w:pPr/>
      <w:r>
        <w:rPr>
          <w:lang w:val="es_ES" w:bidi="es_ES"/>
        </w:rPr>
      </w:r>
      <w:r>
        <w:rPr>
          <w:lang w:val="es_ES" w:bidi="es_ES"/>
        </w:rPr>
        <w:t>28.36</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dar a conocer</w:t>
      </w:r>
      <w:r>
        <w:rPr>
          <w:lang w:val="es_ES" w:bidi="es_ES"/>
        </w:rPr>
        <w:t xml:space="preserve">, </w:t>
      </w:r>
      <w:r>
        <w:rPr>
          <w:lang w:val="es_ES" w:bidi="es_ES"/>
        </w:rPr>
        <w:t>aclarar</w:t>
      </w:r>
      <w:r>
        <w:rPr>
          <w:lang w:val="es_ES" w:bidi="es_ES"/>
        </w:rPr>
        <w:t xml:space="preserve">, </w:t>
      </w:r>
      <w:r>
        <w:rPr>
          <w:lang w:val="es_ES" w:bidi="es_ES"/>
        </w:rPr>
        <w:t>revelar</w:t>
      </w:r>
      <w:r>
        <w:rPr>
          <w:lang w:val="es_ES" w:bidi="es_ES"/>
        </w:rPr>
        <w:t xml:space="preserve">, </w:t>
      </w:r>
      <w:r>
        <w:rPr>
          <w:lang w:val="es_ES" w:bidi="es_ES"/>
        </w:rPr>
        <w:t>traer a la luz</w:t>
      </w:r>
      <w:r>
        <w:rPr>
          <w:lang w:val="es_ES" w:bidi="es_ES"/>
        </w:rPr>
        <w:t xml:space="preserve">, </w:t>
      </w:r>
      <w:r>
        <w:rPr>
          <w:lang w:val="es_ES" w:bidi="es_ES"/>
        </w:rPr>
        <w:t>revelación</w:t>
      </w:r>
      <w:r>
        <w:rPr>
          <w:lang w:val="es_ES" w:bidi="es_ES"/>
        </w:rPr>
        <w:t xml:space="preserve"> </w:t>
      </w:r>
      <w:r>
        <w:rPr>
          <w:lang w:val="es_ES" w:bidi="es_ES"/>
        </w:rPr>
        <w:t>hacer que algo sea completamente conocido al revelarlo con claridad y con cierto detalle</w:t>
      </w:r>
      <w:r>
        <w:rPr>
          <w:vertAlign w:val="superscript"/>
          <w:lang w:val="es_ES" w:bidi="es_ES"/>
        </w:rPr>
        <w:t>1</w:t>
      </w:r>
    </w:p>
    <w:p>
      <w:pPr/>
      <w:r>
        <w:rPr>
          <w:lang w:val="es_ES" w:bidi="es_ES"/>
        </w:rPr>
      </w:r>
      <w:r>
        <w:rPr>
          <w:lang w:val="es_ES" w:bidi="es_ES"/>
        </w:rPr>
        <w:t>MRK 4:22</w:t>
      </w:r>
      <w:r>
        <w:rPr>
          <w:lang w:val="es_ES" w:bidi="es_ES"/>
        </w:rPr>
        <w:t xml:space="preserve"> · </w:t>
      </w:r>
      <w:r>
        <w:rPr>
          <w:lang w:val="es_ES" w:bidi="es_ES"/>
        </w:rPr>
        <w:t>JHN 1:31</w:t>
      </w:r>
      <w:r>
        <w:rPr>
          <w:lang w:val="es_ES" w:bidi="es_ES"/>
        </w:rPr>
        <w:t xml:space="preserve"> · </w:t>
      </w:r>
      <w:r>
        <w:rPr>
          <w:lang w:val="es_ES" w:bidi="es_ES"/>
        </w:rPr>
        <w:t>JHN 2:11</w:t>
      </w:r>
      <w:r>
        <w:rPr>
          <w:lang w:val="es_ES" w:bidi="es_ES"/>
        </w:rPr>
        <w:t xml:space="preserve"> · </w:t>
      </w:r>
      <w:r>
        <w:rPr>
          <w:lang w:val="es_ES" w:bidi="es_ES"/>
        </w:rPr>
        <w:t>JHN 3:21</w:t>
      </w:r>
      <w:r>
        <w:rPr>
          <w:lang w:val="es_ES" w:bidi="es_ES"/>
        </w:rPr>
        <w:t xml:space="preserve"> · </w:t>
      </w:r>
      <w:r>
        <w:rPr>
          <w:lang w:val="es_ES" w:bidi="es_ES"/>
        </w:rPr>
        <w:t>JHN 7:4</w:t>
      </w:r>
      <w:r>
        <w:rPr>
          <w:lang w:val="es_ES" w:bidi="es_ES"/>
        </w:rPr>
        <w:t xml:space="preserve"> · </w:t>
      </w:r>
      <w:r>
        <w:rPr>
          <w:lang w:val="es_ES" w:bidi="es_ES"/>
        </w:rPr>
        <w:t>JHN 9:3</w:t>
      </w:r>
      <w:r>
        <w:rPr>
          <w:lang w:val="es_ES" w:bidi="es_ES"/>
        </w:rPr>
        <w:t xml:space="preserve"> · </w:t>
      </w:r>
      <w:r>
        <w:rPr>
          <w:lang w:val="es_ES" w:bidi="es_ES"/>
        </w:rPr>
        <w:t>JHN 17:6</w:t>
      </w:r>
      <w:r>
        <w:rPr>
          <w:lang w:val="es_ES" w:bidi="es_ES"/>
        </w:rPr>
        <w:t xml:space="preserve"> · </w:t>
      </w:r>
      <w:r>
        <w:rPr>
          <w:lang w:val="es_ES" w:bidi="es_ES"/>
        </w:rPr>
        <w:t>ROM 1:19</w:t>
      </w:r>
      <w:r>
        <w:rPr>
          <w:lang w:val="es_ES" w:bidi="es_ES"/>
        </w:rPr>
        <w:t xml:space="preserve"> · </w:t>
      </w:r>
      <w:r>
        <w:rPr>
          <w:lang w:val="es_ES" w:bidi="es_ES"/>
        </w:rPr>
        <w:t>ROM 3:21</w:t>
      </w:r>
      <w:r>
        <w:rPr>
          <w:lang w:val="es_ES" w:bidi="es_ES"/>
        </w:rPr>
        <w:t xml:space="preserve"> · </w:t>
      </w:r>
      <w:r>
        <w:rPr>
          <w:lang w:val="es_ES" w:bidi="es_ES"/>
        </w:rPr>
        <w:t>1CO 4:5</w:t>
      </w:r>
      <w:r>
        <w:rPr>
          <w:lang w:val="es_ES" w:bidi="es_ES"/>
        </w:rPr>
        <w:t xml:space="preserve"> · </w:t>
      </w:r>
      <w:r>
        <w:rPr>
          <w:lang w:val="es_ES" w:bidi="es_ES"/>
        </w:rPr>
        <w:t>2CO 2:14</w:t>
      </w:r>
      <w:r>
        <w:rPr>
          <w:lang w:val="es_ES" w:bidi="es_ES"/>
        </w:rPr>
        <w:t xml:space="preserve"> · </w:t>
      </w:r>
      <w:r>
        <w:rPr>
          <w:lang w:val="es_ES" w:bidi="es_ES"/>
        </w:rPr>
        <w:t>2CO 3:3</w:t>
      </w:r>
      <w:r>
        <w:rPr>
          <w:lang w:val="es_ES" w:bidi="es_ES"/>
        </w:rPr>
        <w:t xml:space="preserve"> · </w:t>
      </w:r>
      <w:r>
        <w:rPr>
          <w:lang w:val="es_ES" w:bidi="es_ES"/>
        </w:rPr>
        <w:t>2CO 4:10</w:t>
      </w:r>
      <w:r>
        <w:rPr>
          <w:lang w:val="es_ES" w:bidi="es_ES"/>
        </w:rPr>
        <w:t xml:space="preserve"> · </w:t>
      </w:r>
      <w:r>
        <w:rPr>
          <w:lang w:val="es_ES" w:bidi="es_ES"/>
        </w:rPr>
        <w:t>2CO 4:11</w:t>
      </w:r>
      <w:r>
        <w:rPr>
          <w:lang w:val="es_ES" w:bidi="es_ES"/>
        </w:rPr>
        <w:t xml:space="preserve"> · </w:t>
      </w:r>
      <w:r>
        <w:rPr>
          <w:lang w:val="es_ES" w:bidi="es_ES"/>
        </w:rPr>
        <w:t>2CO 5:10</w:t>
      </w:r>
      <w:r>
        <w:rPr>
          <w:lang w:val="es_ES" w:bidi="es_ES"/>
        </w:rPr>
        <w:t xml:space="preserve"> · </w:t>
      </w:r>
      <w:r>
        <w:rPr>
          <w:lang w:val="es_ES" w:bidi="es_ES"/>
        </w:rPr>
        <w:t>2CO 5:11</w:t>
      </w:r>
      <w:r>
        <w:rPr>
          <w:lang w:val="es_ES" w:bidi="es_ES"/>
        </w:rPr>
        <w:t xml:space="preserve"> · </w:t>
      </w:r>
      <w:r>
        <w:rPr>
          <w:lang w:val="es_ES" w:bidi="es_ES"/>
        </w:rPr>
        <w:t>2CO 5:11</w:t>
      </w:r>
      <w:r>
        <w:rPr>
          <w:lang w:val="es_ES" w:bidi="es_ES"/>
        </w:rPr>
        <w:t xml:space="preserve"> · </w:t>
      </w:r>
      <w:r>
        <w:rPr>
          <w:lang w:val="es_ES" w:bidi="es_ES"/>
        </w:rPr>
        <w:t>2CO 7:12</w:t>
      </w:r>
      <w:r>
        <w:rPr>
          <w:lang w:val="es_ES" w:bidi="es_ES"/>
        </w:rPr>
        <w:t xml:space="preserve"> · </w:t>
      </w:r>
      <w:r>
        <w:rPr>
          <w:lang w:val="es_ES" w:bidi="es_ES"/>
        </w:rPr>
        <w:t>2CO 11:6</w:t>
      </w:r>
      <w:r>
        <w:rPr>
          <w:lang w:val="es_ES" w:bidi="es_ES"/>
        </w:rPr>
        <w:t xml:space="preserve"> · </w:t>
      </w:r>
      <w:r>
        <w:rPr>
          <w:lang w:val="es_ES" w:bidi="es_ES"/>
        </w:rPr>
        <w:t>EPH 5:13</w:t>
      </w:r>
      <w:r>
        <w:rPr>
          <w:lang w:val="es_ES" w:bidi="es_ES"/>
        </w:rPr>
        <w:t xml:space="preserve"> · </w:t>
      </w:r>
      <w:r>
        <w:rPr>
          <w:lang w:val="es_ES" w:bidi="es_ES"/>
        </w:rPr>
        <w:t>EPH 5:14</w:t>
      </w:r>
      <w:r>
        <w:rPr>
          <w:lang w:val="es_ES" w:bidi="es_ES"/>
        </w:rPr>
        <w:t xml:space="preserve"> · </w:t>
      </w:r>
      <w:r>
        <w:rPr>
          <w:lang w:val="es_ES" w:bidi="es_ES"/>
        </w:rPr>
        <w:t>COL 1:26</w:t>
      </w:r>
      <w:r>
        <w:rPr>
          <w:lang w:val="es_ES" w:bidi="es_ES"/>
        </w:rPr>
        <w:t xml:space="preserve"> · </w:t>
      </w:r>
      <w:r>
        <w:rPr>
          <w:lang w:val="es_ES" w:bidi="es_ES"/>
        </w:rPr>
        <w:t>COL 4:4</w:t>
      </w:r>
      <w:r>
        <w:rPr>
          <w:lang w:val="es_ES" w:bidi="es_ES"/>
        </w:rPr>
        <w:t xml:space="preserve"> · </w:t>
      </w:r>
      <w:r>
        <w:rPr>
          <w:lang w:val="es_ES" w:bidi="es_ES"/>
        </w:rPr>
        <w:t>2TI 1:10</w:t>
      </w:r>
      <w:r>
        <w:rPr>
          <w:lang w:val="es_ES" w:bidi="es_ES"/>
        </w:rPr>
        <w:t xml:space="preserve"> · </w:t>
      </w:r>
      <w:r>
        <w:rPr>
          <w:lang w:val="es_ES" w:bidi="es_ES"/>
        </w:rPr>
        <w:t>TIT 1:3</w:t>
      </w:r>
      <w:r>
        <w:rPr>
          <w:lang w:val="es_ES" w:bidi="es_ES"/>
        </w:rPr>
        <w:t xml:space="preserve"> · </w:t>
      </w:r>
      <w:r>
        <w:rPr>
          <w:lang w:val="es_ES" w:bidi="es_ES"/>
        </w:rPr>
        <w:t>HEB 9:8</w:t>
      </w:r>
      <w:r>
        <w:rPr>
          <w:lang w:val="es_ES" w:bidi="es_ES"/>
        </w:rPr>
        <w:t xml:space="preserve"> · </w:t>
      </w:r>
      <w:r>
        <w:rPr>
          <w:lang w:val="es_ES" w:bidi="es_ES"/>
        </w:rPr>
        <w:t>1JN 2:19</w:t>
      </w:r>
      <w:r>
        <w:rPr>
          <w:lang w:val="es_ES" w:bidi="es_ES"/>
        </w:rPr>
        <w:t xml:space="preserve"> · </w:t>
      </w:r>
      <w:r>
        <w:rPr>
          <w:lang w:val="es_ES" w:bidi="es_ES"/>
        </w:rPr>
        <w:t>1JN 4:9</w:t>
      </w:r>
    </w:p>
    <w:p>
      <w:pPr/>
      <w:r>
        <w:rPr>
          <w:lang w:val="es_ES" w:bidi="es_ES"/>
        </w:rPr>
      </w:r>
      <w:r>
        <w:rPr>
          <w:vertAlign w:val="superscript"/>
          <w:lang w:val="es_ES" w:bidi="es_ES"/>
        </w:rPr>
        <w:t>1</w:t>
      </w:r>
      <w:r>
        <w:rPr>
          <w:lang w:val="es_ES" w:bidi="es_ES"/>
        </w:rPr>
        <w:t xml:space="preserve"> Todos estos significados envuelven un cambio desde el dominio sensorial de ver, hacer que se vea o dar luz a, al dominio cognitivo de hacer que algo sea totalmente conocido, evidente y claro.</w:t>
      </w:r>
      <w:r>
        <w:rPr>
          <w:lang w:val="es_ES" w:bidi="es_ES"/>
        </w:rPr>
      </w:r>
      <w:r>
        <w:rPr>
          <w:lang w:val="es_ES" w:bidi="es_ES"/>
        </w:rPr>
      </w:r>
    </w:p>
    <w:p>
      <w:pPr/>
      <w:r>
        <w:rPr>
          <w:lang w:val="es_ES" w:bidi="es_ES"/>
        </w:rPr>
      </w:r>
    </w:p>
    <w:p>
      <w:pPr>
        <w:pStyle w:val="Heading2"/>
      </w:pPr>
      <w:r>
        <w:rPr>
          <w:lang w:val="es_ES" w:bidi="es_ES"/>
        </w:rPr>
        <w:t>φανερῶς</w:t>
      </w:r>
      <w:r>
        <w:rPr>
          <w:lang w:val="es_ES" w:bidi="es_ES"/>
        </w:rPr>
      </w:r>
    </w:p>
    <w:p>
      <w:pPr>
        <w:pStyle w:val="Heading1"/>
      </w:pPr>
      <w:r>
        <w:rPr>
          <w:lang w:val="es_ES" w:bidi="es_ES"/>
        </w:rPr>
        <w:t>φανερῶς</w:t>
      </w:r>
    </w:p>
    <w:p>
      <w:pPr/>
      <w:r>
        <w:rPr>
          <w:lang w:val="es_ES" w:bidi="es_ES"/>
        </w:rPr>
      </w:r>
      <w:r>
        <w:rPr>
          <w:lang w:val="es_ES" w:bidi="es_ES"/>
        </w:rPr>
        <w:t>φανερῶς</w:t>
      </w:r>
      <w:r>
        <w:rPr>
          <w:lang w:val="es_ES" w:bidi="es_ES"/>
        </w:rPr>
        <w:t xml:space="preserve"> (</w:t>
      </w:r>
      <w:r>
        <w:rPr>
          <w:lang w:val="es_ES" w:bidi="es_ES"/>
        </w:rPr>
        <w:t>G5320</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φαίνω</w:t>
      </w:r>
    </w:p>
    <w:p>
      <w:pPr/>
      <w:r>
        <w:rPr>
          <w:lang w:val="es_ES" w:bidi="es_ES"/>
        </w:rPr>
      </w:r>
      <w:r>
        <w:rPr>
          <w:lang w:val="es_ES" w:bidi="es_ES"/>
        </w:rPr>
        <w:t>28.63</w:t>
      </w:r>
      <w:r>
        <w:rPr>
          <w:lang w:val="es_ES" w:bidi="es_ES"/>
        </w:rPr>
        <w:t xml:space="preserve"> · </w:t>
      </w:r>
      <w:r>
        <w:rPr>
          <w:lang w:val="es_ES" w:bidi="es_ES"/>
        </w:rPr>
        <w:t>Saber</w:t>
      </w:r>
      <w:r>
        <w:rPr>
          <w:lang w:val="es_ES" w:bidi="es_ES"/>
        </w:rPr>
        <w:t xml:space="preserve"> · </w:t>
      </w:r>
      <w:r>
        <w:rPr>
          <w:lang w:val="es_ES" w:bidi="es_ES"/>
        </w:rPr>
        <w:t>Poder de ser conocido</w:t>
      </w:r>
    </w:p>
    <w:p>
      <w:pPr/>
      <w:r>
        <w:rPr>
          <w:lang w:val="es_ES" w:bidi="es_ES"/>
        </w:rPr>
      </w:r>
      <w:r>
        <w:rPr>
          <w:lang w:val="es_ES" w:bidi="es_ES"/>
        </w:rPr>
        <w:t>públicamente</w:t>
      </w:r>
      <w:r>
        <w:rPr>
          <w:lang w:val="es_ES" w:bidi="es_ES"/>
        </w:rPr>
        <w:t xml:space="preserve">, </w:t>
      </w:r>
      <w:r>
        <w:rPr>
          <w:lang w:val="es_ES" w:bidi="es_ES"/>
        </w:rPr>
        <w:t>abiertamente</w:t>
      </w:r>
      <w:r>
        <w:rPr>
          <w:lang w:val="es_ES" w:bidi="es_ES"/>
        </w:rPr>
        <w:t xml:space="preserve"> </w:t>
      </w:r>
      <w:r>
        <w:rPr>
          <w:lang w:val="es_ES" w:bidi="es_ES"/>
        </w:rPr>
        <w:t>pertinente a la forma en que el público puede saber algo con facilidad, implicando que los eventos relacionados se hacen abiertamente</w:t>
      </w:r>
      <w:r>
        <w:rPr>
          <w:lang w:val="es_ES" w:bidi="es_ES"/>
        </w:rPr>
        <w:t xml:space="preserve"> </w:t>
      </w:r>
      <w:r>
        <w:rPr>
          <w:lang w:val="es_ES" w:bidi="es_ES"/>
        </w:rPr>
        <w:t>La expresión "no fue abiertamente" (</w:t>
      </w:r>
      <w:r>
        <w:rPr>
          <w:lang w:val="es_ES" w:bidi="es_ES"/>
        </w:rPr>
        <w:t>JHN 7:10</w:t>
      </w:r>
      <w:r>
        <w:rPr>
          <w:lang w:val="es_ES" w:bidi="es_ES"/>
        </w:rPr>
        <w:t>) a menudo puede expresarse como "no pasó por donde la gente podía verlo" o "la gente no vio dónde estaba".</w:t>
      </w:r>
    </w:p>
    <w:p>
      <w:pPr/>
      <w:r>
        <w:rPr>
          <w:lang w:val="es_ES" w:bidi="es_ES"/>
        </w:rPr>
      </w:r>
      <w:r>
        <w:rPr>
          <w:lang w:val="es_ES" w:bidi="es_ES"/>
        </w:rPr>
        <w:t>MRK 1:45</w:t>
      </w:r>
      <w:r>
        <w:rPr>
          <w:lang w:val="es_ES" w:bidi="es_ES"/>
        </w:rPr>
        <w:t xml:space="preserve"> · </w:t>
      </w:r>
      <w:r>
        <w:rPr>
          <w:lang w:val="es_ES" w:bidi="es_ES"/>
        </w:rPr>
        <w:t>JHN 7:10</w:t>
      </w:r>
    </w:p>
    <w:p>
      <w:pPr/>
      <w:r>
        <w:rPr>
          <w:lang w:val="es_ES" w:bidi="es_ES"/>
        </w:rPr>
      </w:r>
      <w:r>
        <w:rPr>
          <w:lang w:val="es_ES" w:bidi="es_ES"/>
        </w:rPr>
        <w:t>24.20</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claro</w:t>
      </w:r>
      <w:r>
        <w:rPr>
          <w:lang w:val="es_ES" w:bidi="es_ES"/>
        </w:rPr>
        <w:t xml:space="preserve">, </w:t>
      </w:r>
      <w:r>
        <w:rPr>
          <w:lang w:val="es_ES" w:bidi="es_ES"/>
        </w:rPr>
        <w:t>evidente</w:t>
      </w:r>
      <w:r>
        <w:rPr>
          <w:lang w:val="es_ES" w:bidi="es_ES"/>
        </w:rPr>
        <w:t xml:space="preserve">, </w:t>
      </w:r>
      <w:r>
        <w:rPr>
          <w:lang w:val="es_ES" w:bidi="es_ES"/>
        </w:rPr>
        <w:t>claramente</w:t>
      </w:r>
      <w:r>
        <w:rPr>
          <w:lang w:val="es_ES" w:bidi="es_ES"/>
        </w:rPr>
        <w:t xml:space="preserve"> </w:t>
      </w:r>
      <w:r>
        <w:rPr>
          <w:lang w:val="es_ES" w:bidi="es_ES"/>
        </w:rPr>
        <w:t xml:space="preserve">(derivado de la raíz de φαν- 'aparecer', </w:t>
      </w:r>
      <w:hyperlink r:id="rId17">
        <w:r>
          <w:rPr>
            <w:lang w:val="es_ES" w:bidi="es_ES"/>
          </w:rPr>
          <w:rPr>
            <w:color w:val="0000EE"/>
            <w:u w:val="single"/>
          </w:rPr>
          <w:t>24.18</w:t>
        </w:r>
      </w:hyperlink>
      <w:r>
        <w:rPr>
          <w:lang w:val="es_ES" w:bidi="es_ES"/>
        </w:rPr>
        <w:t xml:space="preserve">, </w:t>
      </w:r>
      <w:hyperlink r:id="rId18">
        <w:r>
          <w:rPr>
            <w:lang w:val="es_ES" w:bidi="es_ES"/>
          </w:rPr>
          <w:rPr>
            <w:color w:val="0000EE"/>
            <w:u w:val="single"/>
          </w:rPr>
          <w:t>24.19</w:t>
        </w:r>
      </w:hyperlink>
      <w:r>
        <w:rPr>
          <w:lang w:val="es_ES" w:bidi="es_ES"/>
        </w:rPr>
        <w:t>) pertinente a eso que parece claro o evidente</w:t>
      </w:r>
    </w:p>
    <w:p>
      <w:pPr/>
      <w:r>
        <w:rPr>
          <w:lang w:val="es_ES" w:bidi="es_ES"/>
        </w:rPr>
      </w:r>
      <w:r>
        <w:rPr>
          <w:lang w:val="es_ES" w:bidi="es_ES"/>
        </w:rPr>
        <w:t>ACT 10:3</w:t>
      </w:r>
      <w:r>
        <w:rPr>
          <w:lang w:val="es_ES" w:bidi="es_ES"/>
        </w:rPr>
      </w:r>
      <w:r>
        <w:rPr>
          <w:lang w:val="es_ES" w:bidi="es_ES"/>
        </w:rPr>
      </w:r>
    </w:p>
    <w:p>
      <w:pPr/>
      <w:r>
        <w:rPr>
          <w:lang w:val="es_ES" w:bidi="es_ES"/>
        </w:rPr>
      </w:r>
    </w:p>
    <w:p>
      <w:pPr>
        <w:pStyle w:val="Heading2"/>
      </w:pPr>
      <w:r>
        <w:rPr>
          <w:lang w:val="es_ES" w:bidi="es_ES"/>
        </w:rPr>
        <w:t>φανέρωσις</w:t>
      </w:r>
      <w:r>
        <w:rPr>
          <w:lang w:val="es_ES" w:bidi="es_ES"/>
        </w:rPr>
      </w:r>
    </w:p>
    <w:p>
      <w:pPr>
        <w:pStyle w:val="Heading1"/>
      </w:pPr>
      <w:r>
        <w:rPr>
          <w:lang w:val="es_ES" w:bidi="es_ES"/>
        </w:rPr>
        <w:t>φανέρωσις</w:t>
      </w:r>
    </w:p>
    <w:p>
      <w:pPr/>
      <w:r>
        <w:rPr>
          <w:lang w:val="es_ES" w:bidi="es_ES"/>
        </w:rPr>
      </w:r>
      <w:r>
        <w:rPr>
          <w:lang w:val="es_ES" w:bidi="es_ES"/>
        </w:rPr>
        <w:t>φανέρωσις</w:t>
      </w:r>
      <w:r>
        <w:rPr>
          <w:lang w:val="es_ES" w:bidi="es_ES"/>
        </w:rPr>
        <w:t xml:space="preserve"> (</w:t>
      </w:r>
      <w:r>
        <w:rPr>
          <w:lang w:val="es_ES" w:bidi="es_ES"/>
        </w:rPr>
        <w:t>G5321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φαίνω</w:t>
      </w:r>
    </w:p>
    <w:p>
      <w:pPr/>
      <w:r>
        <w:rPr>
          <w:lang w:val="es_ES" w:bidi="es_ES"/>
        </w:rPr>
      </w:r>
      <w:r>
        <w:rPr>
          <w:lang w:val="es_ES" w:bidi="es_ES"/>
        </w:rPr>
        <w:t>28.36</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dar a conocer</w:t>
      </w:r>
      <w:r>
        <w:rPr>
          <w:lang w:val="es_ES" w:bidi="es_ES"/>
        </w:rPr>
        <w:t xml:space="preserve">, </w:t>
      </w:r>
      <w:r>
        <w:rPr>
          <w:lang w:val="es_ES" w:bidi="es_ES"/>
        </w:rPr>
        <w:t>aclarar</w:t>
      </w:r>
      <w:r>
        <w:rPr>
          <w:lang w:val="es_ES" w:bidi="es_ES"/>
        </w:rPr>
        <w:t xml:space="preserve">, </w:t>
      </w:r>
      <w:r>
        <w:rPr>
          <w:lang w:val="es_ES" w:bidi="es_ES"/>
        </w:rPr>
        <w:t>revelar</w:t>
      </w:r>
      <w:r>
        <w:rPr>
          <w:lang w:val="es_ES" w:bidi="es_ES"/>
        </w:rPr>
        <w:t xml:space="preserve">, </w:t>
      </w:r>
      <w:r>
        <w:rPr>
          <w:lang w:val="es_ES" w:bidi="es_ES"/>
        </w:rPr>
        <w:t>traer a la luz</w:t>
      </w:r>
      <w:r>
        <w:rPr>
          <w:lang w:val="es_ES" w:bidi="es_ES"/>
        </w:rPr>
        <w:t xml:space="preserve">, </w:t>
      </w:r>
      <w:r>
        <w:rPr>
          <w:lang w:val="es_ES" w:bidi="es_ES"/>
        </w:rPr>
        <w:t>revelación</w:t>
      </w:r>
      <w:r>
        <w:rPr>
          <w:lang w:val="es_ES" w:bidi="es_ES"/>
        </w:rPr>
        <w:t xml:space="preserve"> </w:t>
      </w:r>
      <w:r>
        <w:rPr>
          <w:lang w:val="es_ES" w:bidi="es_ES"/>
        </w:rPr>
        <w:t>hacer que algo sea completamente conocido al revelarlo con claridad y con cierto detalle</w:t>
      </w:r>
      <w:r>
        <w:rPr>
          <w:vertAlign w:val="superscript"/>
          <w:lang w:val="es_ES" w:bidi="es_ES"/>
        </w:rPr>
        <w:t>1</w:t>
      </w:r>
    </w:p>
    <w:p>
      <w:pPr/>
      <w:r>
        <w:rPr>
          <w:lang w:val="es_ES" w:bidi="es_ES"/>
        </w:rPr>
      </w:r>
      <w:r>
        <w:rPr>
          <w:lang w:val="es_ES" w:bidi="es_ES"/>
        </w:rPr>
        <w:t>1CO 12:7</w:t>
      </w:r>
      <w:r>
        <w:rPr>
          <w:lang w:val="es_ES" w:bidi="es_ES"/>
        </w:rPr>
        <w:t xml:space="preserve"> · </w:t>
      </w:r>
      <w:r>
        <w:rPr>
          <w:lang w:val="es_ES" w:bidi="es_ES"/>
        </w:rPr>
        <w:t>2CO 4:2</w:t>
      </w:r>
    </w:p>
    <w:p>
      <w:pPr/>
      <w:r>
        <w:rPr>
          <w:lang w:val="es_ES" w:bidi="es_ES"/>
        </w:rPr>
      </w:r>
      <w:r>
        <w:rPr>
          <w:vertAlign w:val="superscript"/>
          <w:lang w:val="es_ES" w:bidi="es_ES"/>
        </w:rPr>
        <w:t>1</w:t>
      </w:r>
      <w:r>
        <w:rPr>
          <w:lang w:val="es_ES" w:bidi="es_ES"/>
        </w:rPr>
        <w:t xml:space="preserve"> Todos estos significados envuelven un cambio desde el dominio sensorial de ver, hacer que se vea o dar luz a, al dominio cognitivo de hacer que algo sea totalmente conocido, evidente y claro.</w:t>
      </w:r>
      <w:r>
        <w:rPr>
          <w:lang w:val="es_ES" w:bidi="es_ES"/>
        </w:rPr>
      </w:r>
      <w:r>
        <w:rPr>
          <w:lang w:val="es_ES" w:bidi="es_ES"/>
        </w:rPr>
      </w:r>
    </w:p>
    <w:p>
      <w:pPr/>
      <w:r>
        <w:rPr>
          <w:lang w:val="es_ES" w:bidi="es_ES"/>
        </w:rPr>
      </w:r>
    </w:p>
    <w:p>
      <w:pPr>
        <w:pStyle w:val="Heading2"/>
      </w:pPr>
      <w:r>
        <w:rPr>
          <w:lang w:val="es_ES" w:bidi="es_ES"/>
        </w:rPr>
        <w:t>φανός</w:t>
      </w:r>
      <w:r>
        <w:rPr>
          <w:lang w:val="es_ES" w:bidi="es_ES"/>
        </w:rPr>
      </w:r>
    </w:p>
    <w:p>
      <w:pPr>
        <w:pStyle w:val="Heading1"/>
      </w:pPr>
      <w:r>
        <w:rPr>
          <w:lang w:val="es_ES" w:bidi="es_ES"/>
        </w:rPr>
        <w:t>φανός</w:t>
      </w:r>
    </w:p>
    <w:p>
      <w:pPr/>
      <w:r>
        <w:rPr>
          <w:lang w:val="es_ES" w:bidi="es_ES"/>
        </w:rPr>
      </w:r>
      <w:r>
        <w:rPr>
          <w:lang w:val="es_ES" w:bidi="es_ES"/>
        </w:rPr>
        <w:t>φανός</w:t>
      </w:r>
      <w:r>
        <w:rPr>
          <w:lang w:val="es_ES" w:bidi="es_ES"/>
        </w:rPr>
        <w:t xml:space="preserve"> (</w:t>
      </w:r>
      <w:r>
        <w:rPr>
          <w:lang w:val="es_ES" w:bidi="es_ES"/>
        </w:rPr>
        <w:t>G5322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φαίνω</w:t>
      </w:r>
    </w:p>
    <w:p>
      <w:pPr/>
      <w:r>
        <w:rPr>
          <w:lang w:val="es_ES" w:bidi="es_ES"/>
        </w:rPr>
      </w:r>
      <w:r>
        <w:rPr>
          <w:lang w:val="es_ES" w:bidi="es_ES"/>
        </w:rPr>
        <w:t>6.103</w:t>
      </w:r>
      <w:r>
        <w:rPr>
          <w:lang w:val="es_ES" w:bidi="es_ES"/>
        </w:rPr>
        <w:t xml:space="preserve"> · </w:t>
      </w:r>
      <w:r>
        <w:rPr>
          <w:lang w:val="es_ES" w:bidi="es_ES"/>
        </w:rPr>
        <w:t>Artefactos</w:t>
      </w:r>
      <w:r>
        <w:rPr>
          <w:lang w:val="es_ES" w:bidi="es_ES"/>
        </w:rPr>
        <w:t xml:space="preserve"> · </w:t>
      </w:r>
      <w:r>
        <w:rPr>
          <w:lang w:val="es_ES" w:bidi="es_ES"/>
        </w:rPr>
        <w:t>Luces y soportes de luz</w:t>
      </w:r>
    </w:p>
    <w:p>
      <w:pPr/>
      <w:r>
        <w:rPr>
          <w:lang w:val="es_ES" w:bidi="es_ES"/>
        </w:rPr>
      </w:r>
      <w:r>
        <w:rPr>
          <w:lang w:val="es_ES" w:bidi="es_ES"/>
        </w:rPr>
        <w:t>linterna</w:t>
      </w:r>
      <w:r>
        <w:rPr>
          <w:lang w:val="es_ES" w:bidi="es_ES"/>
        </w:rPr>
        <w:t xml:space="preserve"> </w:t>
      </w:r>
      <w:r>
        <w:rPr>
          <w:lang w:val="es_ES" w:bidi="es_ES"/>
        </w:rPr>
        <w:t>pequeño fuego que se llevaba de un lugar a otro para poder iluminar y que tenía algún tipo de protección contra el viento y el clima</w:t>
      </w:r>
      <w:r>
        <w:rPr>
          <w:lang w:val="es_ES" w:bidi="es_ES"/>
        </w:rPr>
        <w:t xml:space="preserve"> </w:t>
      </w:r>
      <w:r>
        <w:rPr>
          <w:lang w:val="es_ES" w:bidi="es_ES"/>
        </w:rPr>
        <w:t>Aunque φανός en el griego antes del NT significaba antorcha, en los tiempos del NT parece que se usó principalmente para identificar algún tipo de lámpara que se utilizaba al aire libre.</w:t>
      </w:r>
    </w:p>
    <w:p>
      <w:pPr/>
      <w:r>
        <w:rPr>
          <w:lang w:val="es_ES" w:bidi="es_ES"/>
        </w:rPr>
      </w:r>
      <w:r>
        <w:rPr>
          <w:lang w:val="es_ES" w:bidi="es_ES"/>
        </w:rPr>
        <w:t>JHN 18:3</w:t>
      </w:r>
      <w:r>
        <w:rPr>
          <w:lang w:val="es_ES" w:bidi="es_ES"/>
        </w:rPr>
      </w:r>
      <w:r>
        <w:rPr>
          <w:lang w:val="es_ES" w:bidi="es_ES"/>
        </w:rPr>
      </w:r>
    </w:p>
    <w:p>
      <w:pPr/>
      <w:r>
        <w:rPr>
          <w:lang w:val="es_ES" w:bidi="es_ES"/>
        </w:rPr>
      </w:r>
    </w:p>
    <w:p>
      <w:pPr>
        <w:pStyle w:val="Heading2"/>
      </w:pPr>
      <w:r>
        <w:rPr>
          <w:lang w:val="es_ES" w:bidi="es_ES"/>
        </w:rPr>
        <w:t>Φανουήλ</w:t>
      </w:r>
      <w:r>
        <w:rPr>
          <w:lang w:val="es_ES" w:bidi="es_ES"/>
        </w:rPr>
      </w:r>
    </w:p>
    <w:p>
      <w:pPr>
        <w:pStyle w:val="Heading1"/>
      </w:pPr>
      <w:r>
        <w:rPr>
          <w:lang w:val="es_ES" w:bidi="es_ES"/>
        </w:rPr>
        <w:t>Φανουήλ</w:t>
      </w:r>
    </w:p>
    <w:p>
      <w:pPr/>
      <w:r>
        <w:rPr>
          <w:lang w:val="es_ES" w:bidi="es_ES"/>
        </w:rPr>
      </w:r>
      <w:r>
        <w:rPr>
          <w:lang w:val="es_ES" w:bidi="es_ES"/>
        </w:rPr>
        <w:t>Φανουήλ</w:t>
      </w:r>
      <w:r>
        <w:rPr>
          <w:lang w:val="es_ES" w:bidi="es_ES"/>
        </w:rPr>
        <w:t xml:space="preserve"> (</w:t>
      </w:r>
      <w:r>
        <w:rPr>
          <w:lang w:val="es_ES" w:bidi="es_ES"/>
        </w:rPr>
        <w:t>G5323</w:t>
      </w:r>
      <w:r>
        <w:rPr>
          <w:lang w:val="es_ES" w:bidi="es_ES"/>
        </w:rPr>
        <w:t>)</w:t>
      </w:r>
    </w:p>
    <w:p>
      <w:pPr/>
      <w:r>
        <w:rPr>
          <w:lang w:val="es_ES" w:bidi="es_ES"/>
        </w:rPr>
      </w:r>
      <w:r>
        <w:rPr>
          <w:lang w:val="es_ES" w:bidi="es_ES"/>
        </w:rPr>
        <w:t>nom, m.</w:t>
      </w:r>
    </w:p>
    <w:p>
      <w:pPr/>
      <w:r>
        <w:rPr>
          <w:lang w:val="es_ES" w:bidi="es_ES"/>
        </w:rPr>
      </w:r>
      <w:r>
        <w:rPr>
          <w:lang w:val="es_ES" w:bidi="es_ES"/>
        </w:rPr>
        <w:t>93.372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Fanuel</w:t>
      </w:r>
      <w:r>
        <w:rPr>
          <w:lang w:val="es_ES" w:bidi="es_ES"/>
        </w:rPr>
        <w:t xml:space="preserve"> </w:t>
      </w:r>
      <w:r>
        <w:rPr>
          <w:lang w:val="es_ES" w:bidi="es_ES"/>
        </w:rPr>
        <w:t>el padre de Ana, la profetisa</w:t>
      </w:r>
    </w:p>
    <w:p>
      <w:pPr/>
      <w:r>
        <w:rPr>
          <w:lang w:val="es_ES" w:bidi="es_ES"/>
        </w:rPr>
      </w:r>
      <w:r>
        <w:rPr>
          <w:lang w:val="es_ES" w:bidi="es_ES"/>
        </w:rPr>
        <w:t>LUK 2:36</w:t>
      </w:r>
      <w:r>
        <w:rPr>
          <w:lang w:val="es_ES" w:bidi="es_ES"/>
        </w:rPr>
      </w:r>
      <w:r>
        <w:rPr>
          <w:lang w:val="es_ES" w:bidi="es_ES"/>
        </w:rPr>
      </w:r>
    </w:p>
    <w:p>
      <w:pPr/>
      <w:r>
        <w:rPr>
          <w:lang w:val="es_ES" w:bidi="es_ES"/>
        </w:rPr>
      </w:r>
    </w:p>
    <w:p>
      <w:pPr>
        <w:pStyle w:val="Heading2"/>
      </w:pPr>
      <w:r>
        <w:rPr>
          <w:lang w:val="es_ES" w:bidi="es_ES"/>
        </w:rPr>
        <w:t>φαντάζω</w:t>
      </w:r>
      <w:r>
        <w:rPr>
          <w:lang w:val="es_ES" w:bidi="es_ES"/>
        </w:rPr>
      </w:r>
    </w:p>
    <w:p>
      <w:pPr>
        <w:pStyle w:val="Heading1"/>
      </w:pPr>
      <w:r>
        <w:rPr>
          <w:lang w:val="es_ES" w:bidi="es_ES"/>
        </w:rPr>
        <w:t>φαντάζω</w:t>
      </w:r>
    </w:p>
    <w:p>
      <w:pPr/>
      <w:r>
        <w:rPr>
          <w:lang w:val="es_ES" w:bidi="es_ES"/>
        </w:rPr>
      </w:r>
      <w:r>
        <w:rPr>
          <w:lang w:val="es_ES" w:bidi="es_ES"/>
        </w:rPr>
        <w:t>φαντάζω</w:t>
      </w:r>
      <w:r>
        <w:rPr>
          <w:lang w:val="es_ES" w:bidi="es_ES"/>
        </w:rPr>
        <w:t xml:space="preserve"> (</w:t>
      </w:r>
      <w:r>
        <w:rPr>
          <w:lang w:val="es_ES" w:bidi="es_ES"/>
        </w:rPr>
        <w:t>G5324</w:t>
      </w:r>
      <w:r>
        <w:rPr>
          <w:lang w:val="es_ES" w:bidi="es_ES"/>
        </w:rPr>
        <w:t xml:space="preserve">) — </w:t>
      </w:r>
      <w:r>
        <w:rPr>
          <w:lang w:val="es_ES" w:bidi="es_ES"/>
        </w:rPr>
        <w:t>φαντάζομαι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φαίνω</w:t>
      </w:r>
    </w:p>
    <w:p>
      <w:pPr/>
      <w:r>
        <w:rPr>
          <w:lang w:val="es_ES" w:bidi="es_ES"/>
        </w:rPr>
      </w:r>
      <w:r>
        <w:rPr>
          <w:lang w:val="es_ES" w:bidi="es_ES"/>
        </w:rPr>
        <w:t>24.26</w:t>
      </w:r>
      <w:r>
        <w:rPr>
          <w:lang w:val="es_ES" w:bidi="es_ES"/>
        </w:rPr>
        <w:t xml:space="preserve"> · </w:t>
      </w:r>
      <w:r>
        <w:rPr>
          <w:lang w:val="es_ES" w:bidi="es_ES"/>
        </w:rPr>
        <w:t>(φαντάζομαι)</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visión</w:t>
      </w:r>
      <w:r>
        <w:rPr>
          <w:lang w:val="es_ES" w:bidi="es_ES"/>
        </w:rPr>
        <w:t xml:space="preserve">, </w:t>
      </w:r>
      <w:r>
        <w:rPr>
          <w:lang w:val="es_ES" w:bidi="es_ES"/>
        </w:rPr>
        <w:t>espectáculo</w:t>
      </w:r>
      <w:r>
        <w:rPr>
          <w:lang w:val="es_ES" w:bidi="es_ES"/>
        </w:rPr>
        <w:t xml:space="preserve"> </w:t>
      </w:r>
      <w:r>
        <w:rPr>
          <w:lang w:val="es_ES" w:bidi="es_ES"/>
        </w:rPr>
        <w:t>volverse visible, lo que implica una apariencia extraordinaria y sorprendente</w:t>
      </w:r>
    </w:p>
    <w:p>
      <w:pPr/>
      <w:r>
        <w:rPr>
          <w:lang w:val="es_ES" w:bidi="es_ES"/>
        </w:rPr>
      </w:r>
      <w:r>
        <w:rPr>
          <w:lang w:val="es_ES" w:bidi="es_ES"/>
        </w:rPr>
        <w:t>HEB 12:21</w:t>
      </w:r>
      <w:r>
        <w:rPr>
          <w:lang w:val="es_ES" w:bidi="es_ES"/>
        </w:rPr>
      </w:r>
      <w:r>
        <w:rPr>
          <w:lang w:val="es_ES" w:bidi="es_ES"/>
        </w:rPr>
      </w:r>
    </w:p>
    <w:p>
      <w:pPr/>
      <w:r>
        <w:rPr>
          <w:lang w:val="es_ES" w:bidi="es_ES"/>
        </w:rPr>
      </w:r>
    </w:p>
    <w:p>
      <w:pPr>
        <w:pStyle w:val="Heading2"/>
      </w:pPr>
      <w:r>
        <w:rPr>
          <w:lang w:val="es_ES" w:bidi="es_ES"/>
        </w:rPr>
        <w:t>φαντασία</w:t>
      </w:r>
      <w:r>
        <w:rPr>
          <w:lang w:val="es_ES" w:bidi="es_ES"/>
        </w:rPr>
      </w:r>
    </w:p>
    <w:p>
      <w:pPr>
        <w:pStyle w:val="Heading1"/>
      </w:pPr>
      <w:r>
        <w:rPr>
          <w:lang w:val="es_ES" w:bidi="es_ES"/>
        </w:rPr>
        <w:t>φαντασία</w:t>
      </w:r>
    </w:p>
    <w:p>
      <w:pPr/>
      <w:r>
        <w:rPr>
          <w:lang w:val="es_ES" w:bidi="es_ES"/>
        </w:rPr>
      </w:r>
      <w:r>
        <w:rPr>
          <w:lang w:val="es_ES" w:bidi="es_ES"/>
        </w:rPr>
        <w:t>φαντασία</w:t>
      </w:r>
      <w:r>
        <w:rPr>
          <w:lang w:val="es_ES" w:bidi="es_ES"/>
        </w:rPr>
        <w:t xml:space="preserve"> (</w:t>
      </w:r>
      <w:r>
        <w:rPr>
          <w:lang w:val="es_ES" w:bidi="es_ES"/>
        </w:rPr>
        <w:t>G5325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φαίνω</w:t>
      </w:r>
    </w:p>
    <w:p>
      <w:pPr/>
      <w:r>
        <w:rPr>
          <w:lang w:val="es_ES" w:bidi="es_ES"/>
        </w:rPr>
      </w:r>
      <w:r>
        <w:rPr>
          <w:lang w:val="es_ES" w:bidi="es_ES"/>
        </w:rPr>
        <w:t>87.57</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pompa y ceremonia</w:t>
      </w:r>
      <w:r>
        <w:rPr>
          <w:lang w:val="es_ES" w:bidi="es_ES"/>
        </w:rPr>
        <w:t xml:space="preserve">, </w:t>
      </w:r>
      <w:r>
        <w:rPr>
          <w:lang w:val="es_ES" w:bidi="es_ES"/>
        </w:rPr>
        <w:t>espectáculo pomposo</w:t>
      </w:r>
      <w:r>
        <w:rPr>
          <w:lang w:val="es_ES" w:bidi="es_ES"/>
        </w:rPr>
        <w:t xml:space="preserve"> </w:t>
      </w:r>
      <w:r>
        <w:rPr>
          <w:lang w:val="es_ES" w:bidi="es_ES"/>
        </w:rPr>
        <w:t>ceremonia pomposa, que implica una exhibición barata de alto estatus</w:t>
      </w:r>
    </w:p>
    <w:p>
      <w:pPr/>
      <w:r>
        <w:rPr>
          <w:lang w:val="es_ES" w:bidi="es_ES"/>
        </w:rPr>
      </w:r>
      <w:r>
        <w:rPr>
          <w:lang w:val="es_ES" w:bidi="es_ES"/>
        </w:rPr>
        <w:t>ACT 25:23</w:t>
      </w:r>
      <w:r>
        <w:rPr>
          <w:lang w:val="es_ES" w:bidi="es_ES"/>
        </w:rPr>
      </w:r>
      <w:r>
        <w:rPr>
          <w:lang w:val="es_ES" w:bidi="es_ES"/>
        </w:rPr>
      </w:r>
    </w:p>
    <w:p>
      <w:pPr/>
      <w:r>
        <w:rPr>
          <w:lang w:val="es_ES" w:bidi="es_ES"/>
        </w:rPr>
      </w:r>
    </w:p>
    <w:p>
      <w:pPr>
        <w:pStyle w:val="Heading2"/>
      </w:pPr>
      <w:r>
        <w:rPr>
          <w:lang w:val="es_ES" w:bidi="es_ES"/>
        </w:rPr>
        <w:t>φάντασμα</w:t>
      </w:r>
      <w:r>
        <w:rPr>
          <w:lang w:val="es_ES" w:bidi="es_ES"/>
        </w:rPr>
      </w:r>
    </w:p>
    <w:p>
      <w:pPr>
        <w:pStyle w:val="Heading1"/>
      </w:pPr>
      <w:r>
        <w:rPr>
          <w:lang w:val="es_ES" w:bidi="es_ES"/>
        </w:rPr>
        <w:t>φάντασμα</w:t>
      </w:r>
    </w:p>
    <w:p>
      <w:pPr/>
      <w:r>
        <w:rPr>
          <w:lang w:val="es_ES" w:bidi="es_ES"/>
        </w:rPr>
      </w:r>
      <w:r>
        <w:rPr>
          <w:lang w:val="es_ES" w:bidi="es_ES"/>
        </w:rPr>
        <w:t>φάντασμα</w:t>
      </w:r>
      <w:r>
        <w:rPr>
          <w:lang w:val="es_ES" w:bidi="es_ES"/>
        </w:rPr>
        <w:t xml:space="preserve"> (</w:t>
      </w:r>
      <w:r>
        <w:rPr>
          <w:lang w:val="es_ES" w:bidi="es_ES"/>
        </w:rPr>
        <w:t>G5326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φαίνω</w:t>
      </w:r>
    </w:p>
    <w:p>
      <w:pPr/>
      <w:r>
        <w:rPr>
          <w:lang w:val="es_ES" w:bidi="es_ES"/>
        </w:rPr>
      </w:r>
      <w:r>
        <w:rPr>
          <w:lang w:val="es_ES" w:bidi="es_ES"/>
        </w:rPr>
        <w:t>12.42</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fantasma</w:t>
      </w:r>
      <w:r>
        <w:rPr>
          <w:lang w:val="es_ES" w:bidi="es_ES"/>
        </w:rPr>
        <w:t xml:space="preserve"> </w:t>
      </w:r>
      <w:r>
        <w:rPr>
          <w:lang w:val="es_ES" w:bidi="es_ES"/>
        </w:rPr>
        <w:t>una aparición</w:t>
      </w:r>
      <w:r>
        <w:rPr>
          <w:lang w:val="es_ES" w:bidi="es_ES"/>
        </w:rPr>
        <w:t xml:space="preserve"> </w:t>
      </w:r>
      <w:r>
        <w:rPr>
          <w:lang w:val="es_ES" w:bidi="es_ES"/>
        </w:rPr>
        <w:t>La mayoría de los idiomas tienen términos bien satisfactorios para "fantasmas" o "apariciones", ya que los fenómenos psicológicos asociados con tales apariciones parecen ser universales. En algunas lenguas el equivalente de "fantasma" es simplemente una "sombra". En otros casos puede ser literalmente "aliento". En ciertas instancias el significado de "fantasma" se incorpora dentro de una expresión verbal, por ejemplo, "vieron, como era, a través de él."</w:t>
        <w:br/>
      </w:r>
      <w:r>
        <w:rPr>
          <w:lang w:val="es_ES" w:bidi="es_ES"/>
        </w:rPr>
        <w:t>El NT contiene una serie de elementos léxicos (</w:t>
      </w:r>
      <w:hyperlink r:id="rId20">
        <w:r>
          <w:rPr>
            <w:lang w:val="es_ES" w:bidi="es_ES"/>
          </w:rPr>
          <w:rPr>
            <w:color w:val="0000EE"/>
            <w:u w:val="single"/>
          </w:rPr>
          <w:t>12.43</w:t>
        </w:r>
      </w:hyperlink>
      <w:r>
        <w:rPr>
          <w:lang w:val="es_ES" w:bidi="es_ES"/>
        </w:rPr>
        <w:t>-</w:t>
      </w:r>
      <w:hyperlink r:id="rId21">
        <w:r>
          <w:rPr>
            <w:lang w:val="es_ES" w:bidi="es_ES"/>
          </w:rPr>
          <w:rPr>
            <w:color w:val="0000EE"/>
            <w:u w:val="single"/>
          </w:rPr>
          <w:t>12.47</w:t>
        </w:r>
      </w:hyperlink>
      <w:r>
        <w:rPr>
          <w:lang w:val="es_ES" w:bidi="es_ES"/>
        </w:rPr>
        <w:t>) que se refieren a poderes sobrenaturales que se cree son activos como espíritus elementales que ejercen control sobre el destino del hombre. Aunque estos pueden tener ciertas características especiales asociadas a ellos, y aunque en la literatura extrabíblica pueden representar varios grados de poder sobrenatural, no parece haber ninguna forma en la que se distingan claramente sobre la base de su uso en el NT. Las expresiones equivalentes que serían apropiadas en otros idiomas son extremadamente difíciles de encontrar, principalmente porque otros sistemas religiosos generalmente tienen creencias completamente diferentes en relación a los poderes sobrenaturales. En muchos idiomas es simplemente imposible hablar de tales poderes sobrenaturales sin identificarlos de alguna manera con varios tipos de espíritus.</w:t>
      </w:r>
    </w:p>
    <w:p>
      <w:pPr/>
      <w:r>
        <w:rPr>
          <w:lang w:val="es_ES" w:bidi="es_ES"/>
        </w:rPr>
      </w:r>
      <w:r>
        <w:rPr>
          <w:lang w:val="es_ES" w:bidi="es_ES"/>
        </w:rPr>
        <w:t>MAT 14:26</w:t>
      </w:r>
      <w:r>
        <w:rPr>
          <w:lang w:val="es_ES" w:bidi="es_ES"/>
        </w:rPr>
        <w:t xml:space="preserve"> · </w:t>
      </w:r>
      <w:r>
        <w:rPr>
          <w:lang w:val="es_ES" w:bidi="es_ES"/>
        </w:rPr>
        <w:t>MRK 6:49</w:t>
      </w:r>
      <w:r>
        <w:rPr>
          <w:lang w:val="es_ES" w:bidi="es_ES"/>
        </w:rPr>
      </w:r>
      <w:r>
        <w:rPr>
          <w:lang w:val="es_ES" w:bidi="es_ES"/>
        </w:rPr>
      </w:r>
    </w:p>
    <w:p>
      <w:pPr/>
      <w:r>
        <w:rPr>
          <w:lang w:val="es_ES" w:bidi="es_ES"/>
        </w:rPr>
      </w:r>
    </w:p>
    <w:p>
      <w:pPr>
        <w:pStyle w:val="Heading2"/>
      </w:pPr>
      <w:r>
        <w:rPr>
          <w:lang w:val="es_ES" w:bidi="es_ES"/>
        </w:rPr>
        <w:t>φάραγξ</w:t>
      </w:r>
      <w:r>
        <w:rPr>
          <w:lang w:val="es_ES" w:bidi="es_ES"/>
        </w:rPr>
      </w:r>
    </w:p>
    <w:p>
      <w:pPr>
        <w:pStyle w:val="Heading1"/>
      </w:pPr>
      <w:r>
        <w:rPr>
          <w:lang w:val="es_ES" w:bidi="es_ES"/>
        </w:rPr>
        <w:t>φάραγξ</w:t>
      </w:r>
    </w:p>
    <w:p>
      <w:pPr/>
      <w:r>
        <w:rPr>
          <w:lang w:val="es_ES" w:bidi="es_ES"/>
        </w:rPr>
      </w:r>
      <w:r>
        <w:rPr>
          <w:lang w:val="es_ES" w:bidi="es_ES"/>
        </w:rPr>
        <w:t>φάραγξ</w:t>
      </w:r>
      <w:r>
        <w:rPr>
          <w:lang w:val="es_ES" w:bidi="es_ES"/>
        </w:rPr>
        <w:t xml:space="preserve"> (</w:t>
      </w:r>
      <w:r>
        <w:rPr>
          <w:lang w:val="es_ES" w:bidi="es_ES"/>
        </w:rPr>
        <w:t>G5327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-αγγος</w:t>
      </w:r>
    </w:p>
    <w:p>
      <w:pPr/>
      <w:r>
        <w:rPr>
          <w:lang w:val="es_ES" w:bidi="es_ES"/>
        </w:rPr>
      </w:r>
      <w:r>
        <w:rPr>
          <w:lang w:val="es_ES" w:bidi="es_ES"/>
        </w:rPr>
        <w:t>1.51</w:t>
      </w:r>
      <w:r>
        <w:rPr>
          <w:lang w:val="es_ES" w:bidi="es_ES"/>
        </w:rPr>
        <w:t xml:space="preserve"> · </w:t>
      </w:r>
      <w:r>
        <w:rPr>
          <w:lang w:val="es_ES" w:bidi="es_ES"/>
        </w:rPr>
        <w:t>Objetos y rasgos geográficos</w:t>
      </w:r>
      <w:r>
        <w:rPr>
          <w:lang w:val="es_ES" w:bidi="es_ES"/>
        </w:rPr>
        <w:t xml:space="preserve"> · </w:t>
      </w:r>
      <w:r>
        <w:rPr>
          <w:lang w:val="es_ES" w:bidi="es_ES"/>
        </w:rPr>
        <w:t>Depresiones y agujeros</w:t>
      </w:r>
    </w:p>
    <w:p>
      <w:pPr/>
      <w:r>
        <w:rPr>
          <w:lang w:val="es_ES" w:bidi="es_ES"/>
        </w:rPr>
      </w:r>
      <w:r>
        <w:rPr>
          <w:lang w:val="es_ES" w:bidi="es_ES"/>
        </w:rPr>
        <w:t>barranco</w:t>
      </w:r>
      <w:r>
        <w:rPr>
          <w:lang w:val="es_ES" w:bidi="es_ES"/>
        </w:rPr>
        <w:t xml:space="preserve">, </w:t>
      </w:r>
      <w:r>
        <w:rPr>
          <w:lang w:val="es_ES" w:bidi="es_ES"/>
        </w:rPr>
        <w:t>estrecho valle empinado</w:t>
      </w:r>
      <w:r>
        <w:rPr>
          <w:lang w:val="es_ES" w:bidi="es_ES"/>
        </w:rPr>
        <w:t xml:space="preserve"> </w:t>
      </w:r>
      <w:r>
        <w:rPr>
          <w:lang w:val="es_ES" w:bidi="es_ES"/>
        </w:rPr>
        <w:t>φάραγξ, como 'valle estrecho', se diferencia de 'valle amplio' en el sentido de que no se espera que se practique agricultura en la parte inferior de un φάραγξ, mientras que en el caso de un valle amplio, se asume la agricultura como una de sus características.</w:t>
      </w:r>
    </w:p>
    <w:p>
      <w:pPr/>
      <w:r>
        <w:rPr>
          <w:lang w:val="es_ES" w:bidi="es_ES"/>
        </w:rPr>
      </w:r>
      <w:r>
        <w:rPr>
          <w:lang w:val="es_ES" w:bidi="es_ES"/>
        </w:rPr>
        <w:t>LUK 3:5</w:t>
      </w:r>
      <w:r>
        <w:rPr>
          <w:lang w:val="es_ES" w:bidi="es_ES"/>
        </w:rPr>
      </w:r>
      <w:r>
        <w:rPr>
          <w:lang w:val="es_ES" w:bidi="es_ES"/>
        </w:rPr>
      </w:r>
    </w:p>
    <w:p>
      <w:pPr/>
      <w:r>
        <w:rPr>
          <w:lang w:val="es_ES" w:bidi="es_ES"/>
        </w:rPr>
      </w:r>
    </w:p>
    <w:p>
      <w:pPr>
        <w:pStyle w:val="Heading2"/>
      </w:pPr>
      <w:r>
        <w:rPr>
          <w:lang w:val="es_ES" w:bidi="es_ES"/>
        </w:rPr>
        <w:t>Φαραώ</w:t>
      </w:r>
      <w:r>
        <w:rPr>
          <w:lang w:val="es_ES" w:bidi="es_ES"/>
        </w:rPr>
      </w:r>
    </w:p>
    <w:p>
      <w:pPr>
        <w:pStyle w:val="Heading1"/>
      </w:pPr>
      <w:r>
        <w:rPr>
          <w:lang w:val="es_ES" w:bidi="es_ES"/>
        </w:rPr>
        <w:t>Φαραώ</w:t>
      </w:r>
    </w:p>
    <w:p>
      <w:pPr/>
      <w:r>
        <w:rPr>
          <w:lang w:val="es_ES" w:bidi="es_ES"/>
        </w:rPr>
      </w:r>
      <w:r>
        <w:rPr>
          <w:lang w:val="es_ES" w:bidi="es_ES"/>
        </w:rPr>
        <w:t>Φαραώ</w:t>
      </w:r>
      <w:r>
        <w:rPr>
          <w:lang w:val="es_ES" w:bidi="es_ES"/>
        </w:rPr>
        <w:t xml:space="preserve"> (</w:t>
      </w:r>
      <w:r>
        <w:rPr>
          <w:lang w:val="es_ES" w:bidi="es_ES"/>
        </w:rPr>
        <w:t>G5328</w:t>
      </w:r>
      <w:r>
        <w:rPr>
          <w:lang w:val="es_ES" w:bidi="es_ES"/>
        </w:rPr>
        <w:t>)</w:t>
      </w:r>
    </w:p>
    <w:p>
      <w:pPr/>
      <w:r>
        <w:rPr>
          <w:lang w:val="es_ES" w:bidi="es_ES"/>
        </w:rPr>
      </w:r>
      <w:r>
        <w:rPr>
          <w:lang w:val="es_ES" w:bidi="es_ES"/>
        </w:rPr>
        <w:t>nom, m.</w:t>
      </w:r>
    </w:p>
    <w:p>
      <w:pPr/>
      <w:r>
        <w:rPr>
          <w:lang w:val="es_ES" w:bidi="es_ES"/>
        </w:rPr>
      </w:r>
      <w:r>
        <w:rPr>
          <w:lang w:val="es_ES" w:bidi="es_ES"/>
        </w:rPr>
        <w:t>93.373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Faraón</w:t>
      </w:r>
      <w:r>
        <w:rPr>
          <w:lang w:val="es_ES" w:bidi="es_ES"/>
        </w:rPr>
        <w:t xml:space="preserve"> </w:t>
      </w:r>
      <w:r>
        <w:rPr>
          <w:lang w:val="es_ES" w:bidi="es_ES"/>
        </w:rPr>
        <w:t>título usado como un nombre propio del rey egipcio</w:t>
      </w:r>
    </w:p>
    <w:p>
      <w:pPr/>
      <w:r>
        <w:rPr>
          <w:lang w:val="es_ES" w:bidi="es_ES"/>
        </w:rPr>
      </w:r>
      <w:r>
        <w:rPr>
          <w:lang w:val="es_ES" w:bidi="es_ES"/>
        </w:rPr>
        <w:t>ACT 7:10</w:t>
      </w:r>
      <w:r>
        <w:rPr>
          <w:lang w:val="es_ES" w:bidi="es_ES"/>
        </w:rPr>
        <w:t xml:space="preserve"> · </w:t>
      </w:r>
      <w:r>
        <w:rPr>
          <w:lang w:val="es_ES" w:bidi="es_ES"/>
        </w:rPr>
        <w:t>ACT 7:13</w:t>
      </w:r>
      <w:r>
        <w:rPr>
          <w:lang w:val="es_ES" w:bidi="es_ES"/>
        </w:rPr>
        <w:t xml:space="preserve"> · </w:t>
      </w:r>
      <w:r>
        <w:rPr>
          <w:lang w:val="es_ES" w:bidi="es_ES"/>
        </w:rPr>
        <w:t>ACT 7:21</w:t>
      </w:r>
      <w:r>
        <w:rPr>
          <w:lang w:val="es_ES" w:bidi="es_ES"/>
        </w:rPr>
        <w:t xml:space="preserve"> · </w:t>
      </w:r>
      <w:r>
        <w:rPr>
          <w:lang w:val="es_ES" w:bidi="es_ES"/>
        </w:rPr>
        <w:t>ROM 9:17</w:t>
      </w:r>
      <w:r>
        <w:rPr>
          <w:lang w:val="es_ES" w:bidi="es_ES"/>
        </w:rPr>
        <w:t xml:space="preserve"> · </w:t>
      </w:r>
      <w:r>
        <w:rPr>
          <w:lang w:val="es_ES" w:bidi="es_ES"/>
        </w:rPr>
        <w:t>HEB 11:24</w:t>
      </w:r>
      <w:r>
        <w:rPr>
          <w:lang w:val="es_ES" w:bidi="es_ES"/>
        </w:rPr>
      </w:r>
      <w:r>
        <w:rPr>
          <w:lang w:val="es_ES" w:bidi="es_ES"/>
        </w:rPr>
      </w:r>
    </w:p>
    <w:p>
      <w:pPr/>
      <w:r>
        <w:rPr>
          <w:lang w:val="es_ES" w:bidi="es_ES"/>
        </w:rPr>
      </w:r>
    </w:p>
    <w:p>
      <w:pPr>
        <w:pStyle w:val="Heading2"/>
      </w:pPr>
      <w:r>
        <w:rPr>
          <w:lang w:val="es_ES" w:bidi="es_ES"/>
        </w:rPr>
        <w:t>Φάρες</w:t>
      </w:r>
      <w:r>
        <w:rPr>
          <w:lang w:val="es_ES" w:bidi="es_ES"/>
        </w:rPr>
      </w:r>
    </w:p>
    <w:p>
      <w:pPr>
        <w:pStyle w:val="Heading1"/>
      </w:pPr>
      <w:r>
        <w:rPr>
          <w:lang w:val="es_ES" w:bidi="es_ES"/>
        </w:rPr>
        <w:t>Φάρες</w:t>
      </w:r>
    </w:p>
    <w:p>
      <w:pPr/>
      <w:r>
        <w:rPr>
          <w:lang w:val="es_ES" w:bidi="es_ES"/>
        </w:rPr>
      </w:r>
      <w:r>
        <w:rPr>
          <w:lang w:val="es_ES" w:bidi="es_ES"/>
        </w:rPr>
        <w:t>Φάρες</w:t>
      </w:r>
      <w:r>
        <w:rPr>
          <w:lang w:val="es_ES" w:bidi="es_ES"/>
        </w:rPr>
        <w:t xml:space="preserve"> (</w:t>
      </w:r>
      <w:r>
        <w:rPr>
          <w:lang w:val="es_ES" w:bidi="es_ES"/>
        </w:rPr>
        <w:t>G5329</w:t>
      </w:r>
      <w:r>
        <w:rPr>
          <w:lang w:val="es_ES" w:bidi="es_ES"/>
        </w:rPr>
        <w:t>)</w:t>
      </w:r>
    </w:p>
    <w:p>
      <w:pPr/>
      <w:r>
        <w:rPr>
          <w:lang w:val="es_ES" w:bidi="es_ES"/>
        </w:rPr>
      </w:r>
      <w:r>
        <w:rPr>
          <w:lang w:val="es_ES" w:bidi="es_ES"/>
        </w:rPr>
        <w:t>nom, m.</w:t>
      </w:r>
    </w:p>
    <w:p>
      <w:pPr/>
      <w:r>
        <w:rPr>
          <w:lang w:val="es_ES" w:bidi="es_ES"/>
        </w:rPr>
      </w:r>
      <w:r>
        <w:rPr>
          <w:lang w:val="es_ES" w:bidi="es_ES"/>
        </w:rPr>
        <w:t>93.374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Fares</w:t>
      </w:r>
      <w:r>
        <w:rPr>
          <w:lang w:val="es_ES" w:bidi="es_ES"/>
        </w:rPr>
        <w:t xml:space="preserve"> </w:t>
      </w:r>
      <w:r>
        <w:rPr>
          <w:lang w:val="es_ES" w:bidi="es_ES"/>
        </w:rPr>
        <w:t>una de las personas en la genealogía de Jesús</w:t>
      </w:r>
    </w:p>
    <w:p>
      <w:pPr/>
      <w:r>
        <w:rPr>
          <w:lang w:val="es_ES" w:bidi="es_ES"/>
        </w:rPr>
      </w:r>
      <w:r>
        <w:rPr>
          <w:lang w:val="es_ES" w:bidi="es_ES"/>
        </w:rPr>
        <w:t>MAT 1:3</w:t>
      </w:r>
      <w:r>
        <w:rPr>
          <w:lang w:val="es_ES" w:bidi="es_ES"/>
        </w:rPr>
        <w:t xml:space="preserve"> · </w:t>
      </w:r>
      <w:r>
        <w:rPr>
          <w:lang w:val="es_ES" w:bidi="es_ES"/>
        </w:rPr>
        <w:t>MAT 1:3</w:t>
      </w:r>
      <w:r>
        <w:rPr>
          <w:lang w:val="es_ES" w:bidi="es_ES"/>
        </w:rPr>
        <w:t xml:space="preserve"> · </w:t>
      </w:r>
      <w:r>
        <w:rPr>
          <w:lang w:val="es_ES" w:bidi="es_ES"/>
        </w:rPr>
        <w:t>LUK 3:33</w:t>
      </w:r>
      <w:r>
        <w:rPr>
          <w:lang w:val="es_ES" w:bidi="es_ES"/>
        </w:rPr>
      </w:r>
      <w:r>
        <w:rPr>
          <w:lang w:val="es_ES" w:bidi="es_ES"/>
        </w:rPr>
      </w:r>
    </w:p>
    <w:p>
      <w:pPr/>
      <w:r>
        <w:rPr>
          <w:lang w:val="es_ES" w:bidi="es_ES"/>
        </w:rPr>
      </w:r>
    </w:p>
    <w:p>
      <w:pPr>
        <w:pStyle w:val="Heading2"/>
      </w:pPr>
      <w:r>
        <w:rPr>
          <w:lang w:val="es_ES" w:bidi="es_ES"/>
        </w:rPr>
        <w:t>Φαρισαῖος</w:t>
      </w:r>
      <w:r>
        <w:rPr>
          <w:lang w:val="es_ES" w:bidi="es_ES"/>
        </w:rPr>
      </w:r>
    </w:p>
    <w:p>
      <w:pPr>
        <w:pStyle w:val="Heading1"/>
      </w:pPr>
      <w:r>
        <w:rPr>
          <w:lang w:val="es_ES" w:bidi="es_ES"/>
        </w:rPr>
        <w:t>Φαρισαῖος</w:t>
      </w:r>
    </w:p>
    <w:p>
      <w:pPr/>
      <w:r>
        <w:rPr>
          <w:lang w:val="es_ES" w:bidi="es_ES"/>
        </w:rPr>
      </w:r>
      <w:r>
        <w:rPr>
          <w:lang w:val="es_ES" w:bidi="es_ES"/>
        </w:rPr>
        <w:t>Φαρισαῖος</w:t>
      </w:r>
      <w:r>
        <w:rPr>
          <w:lang w:val="es_ES" w:bidi="es_ES"/>
        </w:rPr>
        <w:t xml:space="preserve"> (</w:t>
      </w:r>
      <w:r>
        <w:rPr>
          <w:lang w:val="es_ES" w:bidi="es_ES"/>
        </w:rPr>
        <w:t>G5330</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11.49</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fariseo</w:t>
      </w:r>
      <w:r>
        <w:rPr>
          <w:lang w:val="es_ES" w:bidi="es_ES"/>
        </w:rPr>
        <w:t xml:space="preserve"> </w:t>
      </w:r>
      <w:r>
        <w:rPr>
          <w:lang w:val="es_ES" w:bidi="es_ES"/>
        </w:rPr>
        <w:t xml:space="preserve">miembro de un importante partido religioso y político judío, en la época de Jesús y los apóstoles. Los fariseos constituían un grupo significativamente más grande que los saduceos (ver </w:t>
      </w:r>
      <w:hyperlink r:id="rId22">
        <w:r>
          <w:rPr>
            <w:lang w:val="es_ES" w:bidi="es_ES"/>
          </w:rPr>
          <w:rPr>
            <w:color w:val="0000EE"/>
            <w:u w:val="single"/>
          </w:rPr>
          <w:t>11.48</w:t>
        </w:r>
      </w:hyperlink>
      <w:r>
        <w:rPr>
          <w:lang w:val="es_ES" w:bidi="es_ES"/>
        </w:rPr>
        <w:t>) y diferían con ellos en ciertas doctrinas y patrones de comportamiento. Los fariseos eran adeptos estrictos y celosos a las leyes del Antiguo Testamento y a numerosas tradiciones adicionales.</w:t>
      </w:r>
      <w:r>
        <w:rPr>
          <w:lang w:val="es_ES" w:bidi="es_ES"/>
        </w:rPr>
        <w:t xml:space="preserve"> </w:t>
      </w:r>
      <w:r>
        <w:rPr>
          <w:lang w:val="es_ES" w:bidi="es_ES"/>
        </w:rPr>
        <w:t xml:space="preserve">Los traductores generalmente han encontrado que es inteligente y necesario simplemente transliterar de una forma u otra </w:t>
      </w:r>
      <w:r>
        <w:rPr>
          <w:lang w:val="es_ES" w:bidi="es_ES"/>
        </w:rPr>
        <w:t>Σαδδουκαῖος</w:t>
      </w:r>
      <w:r>
        <w:rPr>
          <w:lang w:val="es_ES" w:bidi="es_ES"/>
        </w:rPr>
        <w:t xml:space="preserve"> (</w:t>
      </w:r>
      <w:hyperlink r:id="rId22">
        <w:r>
          <w:rPr>
            <w:lang w:val="es_ES" w:bidi="es_ES"/>
          </w:rPr>
          <w:rPr>
            <w:color w:val="0000EE"/>
            <w:u w:val="single"/>
          </w:rPr>
          <w:t>11.48</w:t>
        </w:r>
      </w:hyperlink>
      <w:r>
        <w:rPr>
          <w:lang w:val="es_ES" w:bidi="es_ES"/>
        </w:rPr>
        <w:t>) y Φαρισαῖος, pero es particularmente importante dar cierta información de fondo sobre estos dos partidos en un glosario; de lo contrario, ciertos pasajes de las Escrituras se volverían extremadamente difíciles de entender satisfactoriamente.</w:t>
      </w:r>
    </w:p>
    <w:p>
      <w:pPr/>
      <w:r>
        <w:rPr>
          <w:lang w:val="es_ES" w:bidi="es_ES"/>
        </w:rPr>
      </w:r>
      <w:r>
        <w:rPr>
          <w:lang w:val="es_ES" w:bidi="es_ES"/>
        </w:rPr>
        <w:t>MAT 3:7</w:t>
      </w:r>
      <w:r>
        <w:rPr>
          <w:lang w:val="es_ES" w:bidi="es_ES"/>
        </w:rPr>
        <w:t xml:space="preserve"> · </w:t>
      </w:r>
      <w:r>
        <w:rPr>
          <w:lang w:val="es_ES" w:bidi="es_ES"/>
        </w:rPr>
        <w:t>MAT 5:20</w:t>
      </w:r>
      <w:r>
        <w:rPr>
          <w:lang w:val="es_ES" w:bidi="es_ES"/>
        </w:rPr>
        <w:t xml:space="preserve"> · </w:t>
      </w:r>
      <w:r>
        <w:rPr>
          <w:lang w:val="es_ES" w:bidi="es_ES"/>
        </w:rPr>
        <w:t>MAT 9:11</w:t>
      </w:r>
      <w:r>
        <w:rPr>
          <w:lang w:val="es_ES" w:bidi="es_ES"/>
        </w:rPr>
        <w:t xml:space="preserve"> · </w:t>
      </w:r>
      <w:r>
        <w:rPr>
          <w:lang w:val="es_ES" w:bidi="es_ES"/>
        </w:rPr>
        <w:t>MAT 9:14</w:t>
      </w:r>
      <w:r>
        <w:rPr>
          <w:lang w:val="es_ES" w:bidi="es_ES"/>
        </w:rPr>
        <w:t xml:space="preserve"> · </w:t>
      </w:r>
      <w:r>
        <w:rPr>
          <w:lang w:val="es_ES" w:bidi="es_ES"/>
        </w:rPr>
        <w:t>MAT 9:34</w:t>
      </w:r>
      <w:r>
        <w:rPr>
          <w:lang w:val="es_ES" w:bidi="es_ES"/>
        </w:rPr>
        <w:t xml:space="preserve"> · </w:t>
      </w:r>
      <w:r>
        <w:rPr>
          <w:lang w:val="es_ES" w:bidi="es_ES"/>
        </w:rPr>
        <w:t>MAT 12:2</w:t>
      </w:r>
      <w:r>
        <w:rPr>
          <w:lang w:val="es_ES" w:bidi="es_ES"/>
        </w:rPr>
        <w:t xml:space="preserve"> · </w:t>
      </w:r>
      <w:r>
        <w:rPr>
          <w:lang w:val="es_ES" w:bidi="es_ES"/>
        </w:rPr>
        <w:t>MAT 12:14</w:t>
      </w:r>
      <w:r>
        <w:rPr>
          <w:lang w:val="es_ES" w:bidi="es_ES"/>
        </w:rPr>
        <w:t xml:space="preserve"> · </w:t>
      </w:r>
      <w:r>
        <w:rPr>
          <w:lang w:val="es_ES" w:bidi="es_ES"/>
        </w:rPr>
        <w:t>MAT 12:24</w:t>
      </w:r>
      <w:r>
        <w:rPr>
          <w:lang w:val="es_ES" w:bidi="es_ES"/>
        </w:rPr>
        <w:t xml:space="preserve"> · </w:t>
      </w:r>
      <w:r>
        <w:rPr>
          <w:lang w:val="es_ES" w:bidi="es_ES"/>
        </w:rPr>
        <w:t>MAT 12:38</w:t>
      </w:r>
      <w:r>
        <w:rPr>
          <w:lang w:val="es_ES" w:bidi="es_ES"/>
        </w:rPr>
        <w:t xml:space="preserve"> · </w:t>
      </w:r>
      <w:r>
        <w:rPr>
          <w:lang w:val="es_ES" w:bidi="es_ES"/>
        </w:rPr>
        <w:t>MAT 15:1</w:t>
      </w:r>
      <w:r>
        <w:rPr>
          <w:lang w:val="es_ES" w:bidi="es_ES"/>
        </w:rPr>
        <w:t xml:space="preserve"> · </w:t>
      </w:r>
      <w:r>
        <w:rPr>
          <w:lang w:val="es_ES" w:bidi="es_ES"/>
        </w:rPr>
        <w:t>MAT 15:12</w:t>
      </w:r>
      <w:r>
        <w:rPr>
          <w:lang w:val="es_ES" w:bidi="es_ES"/>
        </w:rPr>
        <w:t xml:space="preserve"> · </w:t>
      </w:r>
      <w:r>
        <w:rPr>
          <w:lang w:val="es_ES" w:bidi="es_ES"/>
        </w:rPr>
        <w:t>MAT 16:1</w:t>
      </w:r>
      <w:r>
        <w:rPr>
          <w:lang w:val="es_ES" w:bidi="es_ES"/>
        </w:rPr>
        <w:t xml:space="preserve"> · </w:t>
      </w:r>
      <w:r>
        <w:rPr>
          <w:lang w:val="es_ES" w:bidi="es_ES"/>
        </w:rPr>
        <w:t>MAT 16:6</w:t>
      </w:r>
      <w:r>
        <w:rPr>
          <w:lang w:val="es_ES" w:bidi="es_ES"/>
        </w:rPr>
        <w:t xml:space="preserve"> · </w:t>
      </w:r>
      <w:r>
        <w:rPr>
          <w:lang w:val="es_ES" w:bidi="es_ES"/>
        </w:rPr>
        <w:t>MAT 16:11</w:t>
      </w:r>
      <w:r>
        <w:rPr>
          <w:lang w:val="es_ES" w:bidi="es_ES"/>
        </w:rPr>
        <w:t xml:space="preserve"> · </w:t>
      </w:r>
      <w:r>
        <w:rPr>
          <w:lang w:val="es_ES" w:bidi="es_ES"/>
        </w:rPr>
        <w:t>MAT 16:12</w:t>
      </w:r>
      <w:r>
        <w:rPr>
          <w:lang w:val="es_ES" w:bidi="es_ES"/>
        </w:rPr>
        <w:t xml:space="preserve"> · </w:t>
      </w:r>
      <w:r>
        <w:rPr>
          <w:lang w:val="es_ES" w:bidi="es_ES"/>
        </w:rPr>
        <w:t>MAT 19:3</w:t>
      </w:r>
      <w:r>
        <w:rPr>
          <w:lang w:val="es_ES" w:bidi="es_ES"/>
        </w:rPr>
        <w:t xml:space="preserve"> · </w:t>
      </w:r>
      <w:r>
        <w:rPr>
          <w:lang w:val="es_ES" w:bidi="es_ES"/>
        </w:rPr>
        <w:t>MAT 21:45</w:t>
      </w:r>
      <w:r>
        <w:rPr>
          <w:lang w:val="es_ES" w:bidi="es_ES"/>
        </w:rPr>
        <w:t xml:space="preserve"> · </w:t>
      </w:r>
      <w:r>
        <w:rPr>
          <w:lang w:val="es_ES" w:bidi="es_ES"/>
        </w:rPr>
        <w:t>MAT 22:15</w:t>
      </w:r>
      <w:r>
        <w:rPr>
          <w:lang w:val="es_ES" w:bidi="es_ES"/>
        </w:rPr>
        <w:t xml:space="preserve"> · </w:t>
      </w:r>
      <w:r>
        <w:rPr>
          <w:lang w:val="es_ES" w:bidi="es_ES"/>
        </w:rPr>
        <w:t>MAT 22:34</w:t>
      </w:r>
      <w:r>
        <w:rPr>
          <w:lang w:val="es_ES" w:bidi="es_ES"/>
        </w:rPr>
        <w:t xml:space="preserve"> · </w:t>
      </w:r>
      <w:r>
        <w:rPr>
          <w:lang w:val="es_ES" w:bidi="es_ES"/>
        </w:rPr>
        <w:t>MAT 22:41</w:t>
      </w:r>
      <w:r>
        <w:rPr>
          <w:lang w:val="es_ES" w:bidi="es_ES"/>
        </w:rPr>
        <w:t xml:space="preserve"> · </w:t>
      </w:r>
      <w:r>
        <w:rPr>
          <w:lang w:val="es_ES" w:bidi="es_ES"/>
        </w:rPr>
        <w:t>MAT 23:2</w:t>
      </w:r>
      <w:r>
        <w:rPr>
          <w:lang w:val="es_ES" w:bidi="es_ES"/>
        </w:rPr>
        <w:t xml:space="preserve"> · </w:t>
      </w:r>
      <w:r>
        <w:rPr>
          <w:lang w:val="es_ES" w:bidi="es_ES"/>
        </w:rPr>
        <w:t>MAT 23:13</w:t>
      </w:r>
      <w:r>
        <w:rPr>
          <w:lang w:val="es_ES" w:bidi="es_ES"/>
        </w:rPr>
        <w:t xml:space="preserve"> · </w:t>
      </w:r>
      <w:r>
        <w:rPr>
          <w:lang w:val="es_ES" w:bidi="es_ES"/>
        </w:rPr>
        <w:t>MAT 23:15</w:t>
      </w:r>
      <w:r>
        <w:rPr>
          <w:lang w:val="es_ES" w:bidi="es_ES"/>
        </w:rPr>
        <w:t xml:space="preserve"> · </w:t>
      </w:r>
      <w:r>
        <w:rPr>
          <w:lang w:val="es_ES" w:bidi="es_ES"/>
        </w:rPr>
        <w:t>MAT 23:23</w:t>
      </w:r>
      <w:r>
        <w:rPr>
          <w:lang w:val="es_ES" w:bidi="es_ES"/>
        </w:rPr>
        <w:t xml:space="preserve"> · </w:t>
      </w:r>
      <w:r>
        <w:rPr>
          <w:lang w:val="es_ES" w:bidi="es_ES"/>
        </w:rPr>
        <w:t>MAT 23:25</w:t>
      </w:r>
      <w:r>
        <w:rPr>
          <w:lang w:val="es_ES" w:bidi="es_ES"/>
        </w:rPr>
        <w:t xml:space="preserve"> · </w:t>
      </w:r>
      <w:r>
        <w:rPr>
          <w:lang w:val="es_ES" w:bidi="es_ES"/>
        </w:rPr>
        <w:t>MAT 23:26</w:t>
      </w:r>
      <w:r>
        <w:rPr>
          <w:lang w:val="es_ES" w:bidi="es_ES"/>
        </w:rPr>
        <w:t xml:space="preserve"> · </w:t>
      </w:r>
      <w:r>
        <w:rPr>
          <w:lang w:val="es_ES" w:bidi="es_ES"/>
        </w:rPr>
        <w:t>MAT 23:27</w:t>
      </w:r>
      <w:r>
        <w:rPr>
          <w:lang w:val="es_ES" w:bidi="es_ES"/>
        </w:rPr>
        <w:t xml:space="preserve"> · </w:t>
      </w:r>
      <w:r>
        <w:rPr>
          <w:lang w:val="es_ES" w:bidi="es_ES"/>
        </w:rPr>
        <w:t>MAT 23:29</w:t>
      </w:r>
      <w:r>
        <w:rPr>
          <w:lang w:val="es_ES" w:bidi="es_ES"/>
        </w:rPr>
        <w:t xml:space="preserve"> · </w:t>
      </w:r>
      <w:r>
        <w:rPr>
          <w:lang w:val="es_ES" w:bidi="es_ES"/>
        </w:rPr>
        <w:t>MAT 27:62</w:t>
      </w:r>
      <w:r>
        <w:rPr>
          <w:lang w:val="es_ES" w:bidi="es_ES"/>
        </w:rPr>
        <w:t xml:space="preserve"> · </w:t>
      </w:r>
      <w:r>
        <w:rPr>
          <w:lang w:val="es_ES" w:bidi="es_ES"/>
        </w:rPr>
        <w:t>MRK 2:16</w:t>
      </w:r>
      <w:r>
        <w:rPr>
          <w:lang w:val="es_ES" w:bidi="es_ES"/>
        </w:rPr>
        <w:t xml:space="preserve"> · </w:t>
      </w:r>
      <w:r>
        <w:rPr>
          <w:lang w:val="es_ES" w:bidi="es_ES"/>
        </w:rPr>
        <w:t>MRK 2:18</w:t>
      </w:r>
      <w:r>
        <w:rPr>
          <w:lang w:val="es_ES" w:bidi="es_ES"/>
        </w:rPr>
        <w:t xml:space="preserve"> · </w:t>
      </w:r>
      <w:r>
        <w:rPr>
          <w:lang w:val="es_ES" w:bidi="es_ES"/>
        </w:rPr>
        <w:t>MRK 2:18</w:t>
      </w:r>
      <w:r>
        <w:rPr>
          <w:lang w:val="es_ES" w:bidi="es_ES"/>
        </w:rPr>
        <w:t xml:space="preserve"> · </w:t>
      </w:r>
      <w:r>
        <w:rPr>
          <w:lang w:val="es_ES" w:bidi="es_ES"/>
        </w:rPr>
        <w:t>MRK 2:24</w:t>
      </w:r>
      <w:r>
        <w:rPr>
          <w:lang w:val="es_ES" w:bidi="es_ES"/>
        </w:rPr>
        <w:t xml:space="preserve"> · </w:t>
      </w:r>
      <w:r>
        <w:rPr>
          <w:lang w:val="es_ES" w:bidi="es_ES"/>
        </w:rPr>
        <w:t>MRK 3:6</w:t>
      </w:r>
      <w:r>
        <w:rPr>
          <w:lang w:val="es_ES" w:bidi="es_ES"/>
        </w:rPr>
        <w:t xml:space="preserve"> · </w:t>
      </w:r>
      <w:r>
        <w:rPr>
          <w:lang w:val="es_ES" w:bidi="es_ES"/>
        </w:rPr>
        <w:t>MRK 7:1</w:t>
      </w:r>
      <w:r>
        <w:rPr>
          <w:lang w:val="es_ES" w:bidi="es_ES"/>
        </w:rPr>
        <w:t xml:space="preserve"> · </w:t>
      </w:r>
      <w:r>
        <w:rPr>
          <w:lang w:val="es_ES" w:bidi="es_ES"/>
        </w:rPr>
        <w:t>MRK 7:3</w:t>
      </w:r>
      <w:r>
        <w:rPr>
          <w:lang w:val="es_ES" w:bidi="es_ES"/>
        </w:rPr>
        <w:t xml:space="preserve"> · </w:t>
      </w:r>
      <w:r>
        <w:rPr>
          <w:lang w:val="es_ES" w:bidi="es_ES"/>
        </w:rPr>
        <w:t>MRK 7:5</w:t>
      </w:r>
      <w:r>
        <w:rPr>
          <w:lang w:val="es_ES" w:bidi="es_ES"/>
        </w:rPr>
        <w:t xml:space="preserve"> · </w:t>
      </w:r>
      <w:r>
        <w:rPr>
          <w:lang w:val="es_ES" w:bidi="es_ES"/>
        </w:rPr>
        <w:t>MRK 8:11</w:t>
      </w:r>
      <w:r>
        <w:rPr>
          <w:lang w:val="es_ES" w:bidi="es_ES"/>
        </w:rPr>
        <w:t xml:space="preserve"> · </w:t>
      </w:r>
      <w:r>
        <w:rPr>
          <w:lang w:val="es_ES" w:bidi="es_ES"/>
        </w:rPr>
        <w:t>MRK 8:15</w:t>
      </w:r>
      <w:r>
        <w:rPr>
          <w:lang w:val="es_ES" w:bidi="es_ES"/>
        </w:rPr>
        <w:t xml:space="preserve"> · </w:t>
      </w:r>
      <w:r>
        <w:rPr>
          <w:lang w:val="es_ES" w:bidi="es_ES"/>
        </w:rPr>
        <w:t>MRK 12:13</w:t>
      </w:r>
      <w:r>
        <w:rPr>
          <w:lang w:val="es_ES" w:bidi="es_ES"/>
        </w:rPr>
        <w:t xml:space="preserve"> · </w:t>
      </w:r>
      <w:r>
        <w:rPr>
          <w:lang w:val="es_ES" w:bidi="es_ES"/>
        </w:rPr>
        <w:t>LUK 5:17</w:t>
      </w:r>
      <w:r>
        <w:rPr>
          <w:lang w:val="es_ES" w:bidi="es_ES"/>
        </w:rPr>
        <w:t xml:space="preserve"> · </w:t>
      </w:r>
      <w:r>
        <w:rPr>
          <w:lang w:val="es_ES" w:bidi="es_ES"/>
        </w:rPr>
        <w:t>LUK 5:21</w:t>
      </w:r>
      <w:r>
        <w:rPr>
          <w:lang w:val="es_ES" w:bidi="es_ES"/>
        </w:rPr>
        <w:t xml:space="preserve"> · </w:t>
      </w:r>
      <w:r>
        <w:rPr>
          <w:lang w:val="es_ES" w:bidi="es_ES"/>
        </w:rPr>
        <w:t>LUK 5:30</w:t>
      </w:r>
      <w:r>
        <w:rPr>
          <w:lang w:val="es_ES" w:bidi="es_ES"/>
        </w:rPr>
        <w:t xml:space="preserve"> · </w:t>
      </w:r>
      <w:r>
        <w:rPr>
          <w:lang w:val="es_ES" w:bidi="es_ES"/>
        </w:rPr>
        <w:t>LUK 5:33</w:t>
      </w:r>
      <w:r>
        <w:rPr>
          <w:lang w:val="es_ES" w:bidi="es_ES"/>
        </w:rPr>
        <w:t xml:space="preserve"> · </w:t>
      </w:r>
      <w:r>
        <w:rPr>
          <w:lang w:val="es_ES" w:bidi="es_ES"/>
        </w:rPr>
        <w:t>LUK 6:2</w:t>
      </w:r>
      <w:r>
        <w:rPr>
          <w:lang w:val="es_ES" w:bidi="es_ES"/>
        </w:rPr>
        <w:t xml:space="preserve"> · </w:t>
      </w:r>
      <w:r>
        <w:rPr>
          <w:lang w:val="es_ES" w:bidi="es_ES"/>
        </w:rPr>
        <w:t>LUK 6:7</w:t>
      </w:r>
      <w:r>
        <w:rPr>
          <w:lang w:val="es_ES" w:bidi="es_ES"/>
        </w:rPr>
        <w:t xml:space="preserve"> · </w:t>
      </w:r>
      <w:r>
        <w:rPr>
          <w:lang w:val="es_ES" w:bidi="es_ES"/>
        </w:rPr>
        <w:t>LUK 7:30</w:t>
      </w:r>
      <w:r>
        <w:rPr>
          <w:lang w:val="es_ES" w:bidi="es_ES"/>
        </w:rPr>
        <w:t xml:space="preserve"> · </w:t>
      </w:r>
      <w:r>
        <w:rPr>
          <w:lang w:val="es_ES" w:bidi="es_ES"/>
        </w:rPr>
        <w:t>LUK 7:36</w:t>
      </w:r>
      <w:r>
        <w:rPr>
          <w:lang w:val="es_ES" w:bidi="es_ES"/>
        </w:rPr>
        <w:t xml:space="preserve"> · </w:t>
      </w:r>
      <w:r>
        <w:rPr>
          <w:lang w:val="es_ES" w:bidi="es_ES"/>
        </w:rPr>
        <w:t>LUK 7:36</w:t>
      </w:r>
      <w:r>
        <w:rPr>
          <w:lang w:val="es_ES" w:bidi="es_ES"/>
        </w:rPr>
        <w:t xml:space="preserve"> · </w:t>
      </w:r>
      <w:r>
        <w:rPr>
          <w:lang w:val="es_ES" w:bidi="es_ES"/>
        </w:rPr>
        <w:t>LUK 7:37</w:t>
      </w:r>
      <w:r>
        <w:rPr>
          <w:lang w:val="es_ES" w:bidi="es_ES"/>
        </w:rPr>
        <w:t xml:space="preserve"> · </w:t>
      </w:r>
      <w:r>
        <w:rPr>
          <w:lang w:val="es_ES" w:bidi="es_ES"/>
        </w:rPr>
        <w:t>LUK 7:39</w:t>
      </w:r>
      <w:r>
        <w:rPr>
          <w:lang w:val="es_ES" w:bidi="es_ES"/>
        </w:rPr>
        <w:t xml:space="preserve"> · </w:t>
      </w:r>
      <w:r>
        <w:rPr>
          <w:lang w:val="es_ES" w:bidi="es_ES"/>
        </w:rPr>
        <w:t>LUK 11:37</w:t>
      </w:r>
      <w:r>
        <w:rPr>
          <w:lang w:val="es_ES" w:bidi="es_ES"/>
        </w:rPr>
        <w:t xml:space="preserve"> · </w:t>
      </w:r>
      <w:r>
        <w:rPr>
          <w:lang w:val="es_ES" w:bidi="es_ES"/>
        </w:rPr>
        <w:t>LUK 11:38</w:t>
      </w:r>
      <w:r>
        <w:rPr>
          <w:lang w:val="es_ES" w:bidi="es_ES"/>
        </w:rPr>
        <w:t xml:space="preserve"> · </w:t>
      </w:r>
      <w:r>
        <w:rPr>
          <w:lang w:val="es_ES" w:bidi="es_ES"/>
        </w:rPr>
        <w:t>LUK 11:39</w:t>
      </w:r>
      <w:r>
        <w:rPr>
          <w:lang w:val="es_ES" w:bidi="es_ES"/>
        </w:rPr>
        <w:t xml:space="preserve"> · </w:t>
      </w:r>
      <w:r>
        <w:rPr>
          <w:lang w:val="es_ES" w:bidi="es_ES"/>
        </w:rPr>
        <w:t>LUK 11:42</w:t>
      </w:r>
      <w:r>
        <w:rPr>
          <w:lang w:val="es_ES" w:bidi="es_ES"/>
        </w:rPr>
        <w:t xml:space="preserve"> · </w:t>
      </w:r>
      <w:r>
        <w:rPr>
          <w:lang w:val="es_ES" w:bidi="es_ES"/>
        </w:rPr>
        <w:t>LUK 11:43</w:t>
      </w:r>
      <w:r>
        <w:rPr>
          <w:lang w:val="es_ES" w:bidi="es_ES"/>
        </w:rPr>
        <w:t xml:space="preserve"> · </w:t>
      </w:r>
      <w:r>
        <w:rPr>
          <w:lang w:val="es_ES" w:bidi="es_ES"/>
        </w:rPr>
        <w:t>LUK 11:53</w:t>
      </w:r>
      <w:r>
        <w:rPr>
          <w:lang w:val="es_ES" w:bidi="es_ES"/>
        </w:rPr>
        <w:t xml:space="preserve"> · </w:t>
      </w:r>
      <w:r>
        <w:rPr>
          <w:lang w:val="es_ES" w:bidi="es_ES"/>
        </w:rPr>
        <w:t>LUK 12:1</w:t>
      </w:r>
      <w:r>
        <w:rPr>
          <w:lang w:val="es_ES" w:bidi="es_ES"/>
        </w:rPr>
        <w:t xml:space="preserve"> · </w:t>
      </w:r>
      <w:r>
        <w:rPr>
          <w:lang w:val="es_ES" w:bidi="es_ES"/>
        </w:rPr>
        <w:t>LUK 13:31</w:t>
      </w:r>
      <w:r>
        <w:rPr>
          <w:lang w:val="es_ES" w:bidi="es_ES"/>
        </w:rPr>
        <w:t xml:space="preserve"> · </w:t>
      </w:r>
      <w:r>
        <w:rPr>
          <w:lang w:val="es_ES" w:bidi="es_ES"/>
        </w:rPr>
        <w:t>LUK 14:1</w:t>
      </w:r>
      <w:r>
        <w:rPr>
          <w:lang w:val="es_ES" w:bidi="es_ES"/>
        </w:rPr>
        <w:t xml:space="preserve"> · </w:t>
      </w:r>
      <w:r>
        <w:rPr>
          <w:lang w:val="es_ES" w:bidi="es_ES"/>
        </w:rPr>
        <w:t>LUK 14:3</w:t>
      </w:r>
      <w:r>
        <w:rPr>
          <w:lang w:val="es_ES" w:bidi="es_ES"/>
        </w:rPr>
        <w:t xml:space="preserve"> · </w:t>
      </w:r>
      <w:r>
        <w:rPr>
          <w:lang w:val="es_ES" w:bidi="es_ES"/>
        </w:rPr>
        <w:t>LUK 15:2</w:t>
      </w:r>
      <w:r>
        <w:rPr>
          <w:lang w:val="es_ES" w:bidi="es_ES"/>
        </w:rPr>
        <w:t xml:space="preserve"> · </w:t>
      </w:r>
      <w:r>
        <w:rPr>
          <w:lang w:val="es_ES" w:bidi="es_ES"/>
        </w:rPr>
        <w:t>LUK 16:14</w:t>
      </w:r>
      <w:r>
        <w:rPr>
          <w:lang w:val="es_ES" w:bidi="es_ES"/>
        </w:rPr>
        <w:t xml:space="preserve"> · </w:t>
      </w:r>
      <w:r>
        <w:rPr>
          <w:lang w:val="es_ES" w:bidi="es_ES"/>
        </w:rPr>
        <w:t>LUK 17:20</w:t>
      </w:r>
      <w:r>
        <w:rPr>
          <w:lang w:val="es_ES" w:bidi="es_ES"/>
        </w:rPr>
        <w:t xml:space="preserve"> · </w:t>
      </w:r>
      <w:r>
        <w:rPr>
          <w:lang w:val="es_ES" w:bidi="es_ES"/>
        </w:rPr>
        <w:t>LUK 18:10</w:t>
      </w:r>
      <w:r>
        <w:rPr>
          <w:lang w:val="es_ES" w:bidi="es_ES"/>
        </w:rPr>
        <w:t xml:space="preserve"> · </w:t>
      </w:r>
      <w:r>
        <w:rPr>
          <w:lang w:val="es_ES" w:bidi="es_ES"/>
        </w:rPr>
        <w:t>LUK 18:11</w:t>
      </w:r>
      <w:r>
        <w:rPr>
          <w:lang w:val="es_ES" w:bidi="es_ES"/>
        </w:rPr>
        <w:t xml:space="preserve"> · </w:t>
      </w:r>
      <w:r>
        <w:rPr>
          <w:lang w:val="es_ES" w:bidi="es_ES"/>
        </w:rPr>
        <w:t>LUK 19:39</w:t>
      </w:r>
      <w:r>
        <w:rPr>
          <w:lang w:val="es_ES" w:bidi="es_ES"/>
        </w:rPr>
        <w:t xml:space="preserve"> · </w:t>
      </w:r>
      <w:r>
        <w:rPr>
          <w:lang w:val="es_ES" w:bidi="es_ES"/>
        </w:rPr>
        <w:t>JHN 1:24</w:t>
      </w:r>
      <w:r>
        <w:rPr>
          <w:lang w:val="es_ES" w:bidi="es_ES"/>
        </w:rPr>
        <w:t xml:space="preserve"> · </w:t>
      </w:r>
      <w:r>
        <w:rPr>
          <w:lang w:val="es_ES" w:bidi="es_ES"/>
        </w:rPr>
        <w:t>JHN 3:1</w:t>
      </w:r>
      <w:r>
        <w:rPr>
          <w:lang w:val="es_ES" w:bidi="es_ES"/>
        </w:rPr>
        <w:t xml:space="preserve"> · </w:t>
      </w:r>
      <w:r>
        <w:rPr>
          <w:lang w:val="es_ES" w:bidi="es_ES"/>
        </w:rPr>
        <w:t>JHN 4:1</w:t>
      </w:r>
      <w:r>
        <w:rPr>
          <w:lang w:val="es_ES" w:bidi="es_ES"/>
        </w:rPr>
        <w:t xml:space="preserve"> · </w:t>
      </w:r>
      <w:r>
        <w:rPr>
          <w:lang w:val="es_ES" w:bidi="es_ES"/>
        </w:rPr>
        <w:t>JHN 7:32</w:t>
      </w:r>
      <w:r>
        <w:rPr>
          <w:lang w:val="es_ES" w:bidi="es_ES"/>
        </w:rPr>
        <w:t xml:space="preserve"> · </w:t>
      </w:r>
      <w:r>
        <w:rPr>
          <w:lang w:val="es_ES" w:bidi="es_ES"/>
        </w:rPr>
        <w:t>JHN 7:32</w:t>
      </w:r>
      <w:r>
        <w:rPr>
          <w:lang w:val="es_ES" w:bidi="es_ES"/>
        </w:rPr>
        <w:t xml:space="preserve"> · </w:t>
      </w:r>
      <w:r>
        <w:rPr>
          <w:lang w:val="es_ES" w:bidi="es_ES"/>
        </w:rPr>
        <w:t>JHN 7:45</w:t>
      </w:r>
      <w:r>
        <w:rPr>
          <w:lang w:val="es_ES" w:bidi="es_ES"/>
        </w:rPr>
        <w:t xml:space="preserve"> · </w:t>
      </w:r>
      <w:r>
        <w:rPr>
          <w:lang w:val="es_ES" w:bidi="es_ES"/>
        </w:rPr>
        <w:t>JHN 7:47</w:t>
      </w:r>
      <w:r>
        <w:rPr>
          <w:lang w:val="es_ES" w:bidi="es_ES"/>
        </w:rPr>
        <w:t xml:space="preserve"> · </w:t>
      </w:r>
      <w:r>
        <w:rPr>
          <w:lang w:val="es_ES" w:bidi="es_ES"/>
        </w:rPr>
        <w:t>JHN 7:48</w:t>
      </w:r>
      <w:r>
        <w:rPr>
          <w:lang w:val="es_ES" w:bidi="es_ES"/>
        </w:rPr>
        <w:t xml:space="preserve"> · </w:t>
      </w:r>
      <w:r>
        <w:rPr>
          <w:lang w:val="es_ES" w:bidi="es_ES"/>
        </w:rPr>
        <w:t>JHN 8:3</w:t>
      </w:r>
      <w:r>
        <w:rPr>
          <w:lang w:val="es_ES" w:bidi="es_ES"/>
        </w:rPr>
        <w:t xml:space="preserve"> · </w:t>
      </w:r>
      <w:r>
        <w:rPr>
          <w:lang w:val="es_ES" w:bidi="es_ES"/>
        </w:rPr>
        <w:t>JHN 8:13</w:t>
      </w:r>
      <w:r>
        <w:rPr>
          <w:lang w:val="es_ES" w:bidi="es_ES"/>
        </w:rPr>
        <w:t xml:space="preserve"> · </w:t>
      </w:r>
      <w:r>
        <w:rPr>
          <w:lang w:val="es_ES" w:bidi="es_ES"/>
        </w:rPr>
        <w:t>JHN 9:13</w:t>
      </w:r>
      <w:r>
        <w:rPr>
          <w:lang w:val="es_ES" w:bidi="es_ES"/>
        </w:rPr>
        <w:t xml:space="preserve"> · </w:t>
      </w:r>
      <w:r>
        <w:rPr>
          <w:lang w:val="es_ES" w:bidi="es_ES"/>
        </w:rPr>
        <w:t>JHN 9:15</w:t>
      </w:r>
      <w:r>
        <w:rPr>
          <w:lang w:val="es_ES" w:bidi="es_ES"/>
        </w:rPr>
        <w:t xml:space="preserve"> · </w:t>
      </w:r>
      <w:r>
        <w:rPr>
          <w:lang w:val="es_ES" w:bidi="es_ES"/>
        </w:rPr>
        <w:t>JHN 9:16</w:t>
      </w:r>
      <w:r>
        <w:rPr>
          <w:lang w:val="es_ES" w:bidi="es_ES"/>
        </w:rPr>
        <w:t xml:space="preserve"> · </w:t>
      </w:r>
      <w:r>
        <w:rPr>
          <w:lang w:val="es_ES" w:bidi="es_ES"/>
        </w:rPr>
        <w:t>JHN 9:40</w:t>
      </w:r>
      <w:r>
        <w:rPr>
          <w:lang w:val="es_ES" w:bidi="es_ES"/>
        </w:rPr>
        <w:t xml:space="preserve"> · </w:t>
      </w:r>
      <w:r>
        <w:rPr>
          <w:lang w:val="es_ES" w:bidi="es_ES"/>
        </w:rPr>
        <w:t>JHN 11:46</w:t>
      </w:r>
      <w:r>
        <w:rPr>
          <w:lang w:val="es_ES" w:bidi="es_ES"/>
        </w:rPr>
        <w:t xml:space="preserve"> · </w:t>
      </w:r>
      <w:r>
        <w:rPr>
          <w:lang w:val="es_ES" w:bidi="es_ES"/>
        </w:rPr>
        <w:t>JHN 11:47</w:t>
      </w:r>
      <w:r>
        <w:rPr>
          <w:lang w:val="es_ES" w:bidi="es_ES"/>
        </w:rPr>
        <w:t xml:space="preserve"> · </w:t>
      </w:r>
      <w:r>
        <w:rPr>
          <w:lang w:val="es_ES" w:bidi="es_ES"/>
        </w:rPr>
        <w:t>JHN 11:57</w:t>
      </w:r>
      <w:r>
        <w:rPr>
          <w:lang w:val="es_ES" w:bidi="es_ES"/>
        </w:rPr>
        <w:t xml:space="preserve"> · </w:t>
      </w:r>
      <w:r>
        <w:rPr>
          <w:lang w:val="es_ES" w:bidi="es_ES"/>
        </w:rPr>
        <w:t>JHN 12:19</w:t>
      </w:r>
      <w:r>
        <w:rPr>
          <w:lang w:val="es_ES" w:bidi="es_ES"/>
        </w:rPr>
        <w:t xml:space="preserve"> · </w:t>
      </w:r>
      <w:r>
        <w:rPr>
          <w:lang w:val="es_ES" w:bidi="es_ES"/>
        </w:rPr>
        <w:t>JHN 12:42</w:t>
      </w:r>
      <w:r>
        <w:rPr>
          <w:lang w:val="es_ES" w:bidi="es_ES"/>
        </w:rPr>
        <w:t xml:space="preserve"> · </w:t>
      </w:r>
      <w:r>
        <w:rPr>
          <w:lang w:val="es_ES" w:bidi="es_ES"/>
        </w:rPr>
        <w:t>JHN 18:3</w:t>
      </w:r>
      <w:r>
        <w:rPr>
          <w:lang w:val="es_ES" w:bidi="es_ES"/>
        </w:rPr>
        <w:t xml:space="preserve"> · </w:t>
      </w:r>
      <w:r>
        <w:rPr>
          <w:lang w:val="es_ES" w:bidi="es_ES"/>
        </w:rPr>
        <w:t>ACT 5:34</w:t>
      </w:r>
      <w:r>
        <w:rPr>
          <w:lang w:val="es_ES" w:bidi="es_ES"/>
        </w:rPr>
        <w:t xml:space="preserve"> · </w:t>
      </w:r>
      <w:r>
        <w:rPr>
          <w:lang w:val="es_ES" w:bidi="es_ES"/>
        </w:rPr>
        <w:t>ACT 15:5</w:t>
      </w:r>
      <w:r>
        <w:rPr>
          <w:lang w:val="es_ES" w:bidi="es_ES"/>
        </w:rPr>
        <w:t xml:space="preserve"> · </w:t>
      </w:r>
      <w:r>
        <w:rPr>
          <w:lang w:val="es_ES" w:bidi="es_ES"/>
        </w:rPr>
        <w:t>ACT 23:6</w:t>
      </w:r>
      <w:r>
        <w:rPr>
          <w:lang w:val="es_ES" w:bidi="es_ES"/>
        </w:rPr>
        <w:t xml:space="preserve"> · </w:t>
      </w:r>
      <w:r>
        <w:rPr>
          <w:lang w:val="es_ES" w:bidi="es_ES"/>
        </w:rPr>
        <w:t>ACT 23:6</w:t>
      </w:r>
      <w:r>
        <w:rPr>
          <w:lang w:val="es_ES" w:bidi="es_ES"/>
        </w:rPr>
        <w:t xml:space="preserve"> · </w:t>
      </w:r>
      <w:r>
        <w:rPr>
          <w:lang w:val="es_ES" w:bidi="es_ES"/>
        </w:rPr>
        <w:t>ACT 23:6</w:t>
      </w:r>
      <w:r>
        <w:rPr>
          <w:lang w:val="es_ES" w:bidi="es_ES"/>
        </w:rPr>
        <w:t xml:space="preserve"> · </w:t>
      </w:r>
      <w:r>
        <w:rPr>
          <w:lang w:val="es_ES" w:bidi="es_ES"/>
        </w:rPr>
        <w:t>ACT 23:7</w:t>
      </w:r>
      <w:r>
        <w:rPr>
          <w:lang w:val="es_ES" w:bidi="es_ES"/>
        </w:rPr>
        <w:t xml:space="preserve"> · </w:t>
      </w:r>
      <w:r>
        <w:rPr>
          <w:lang w:val="es_ES" w:bidi="es_ES"/>
        </w:rPr>
        <w:t>ACT 23:8</w:t>
      </w:r>
      <w:r>
        <w:rPr>
          <w:lang w:val="es_ES" w:bidi="es_ES"/>
        </w:rPr>
        <w:t xml:space="preserve"> · </w:t>
      </w:r>
      <w:r>
        <w:rPr>
          <w:lang w:val="es_ES" w:bidi="es_ES"/>
        </w:rPr>
        <w:t>ACT 23:9</w:t>
      </w:r>
      <w:r>
        <w:rPr>
          <w:lang w:val="es_ES" w:bidi="es_ES"/>
        </w:rPr>
        <w:t xml:space="preserve"> · </w:t>
      </w:r>
      <w:r>
        <w:rPr>
          <w:lang w:val="es_ES" w:bidi="es_ES"/>
        </w:rPr>
        <w:t>ACT 26:5</w:t>
      </w:r>
      <w:r>
        <w:rPr>
          <w:lang w:val="es_ES" w:bidi="es_ES"/>
        </w:rPr>
        <w:t xml:space="preserve"> · </w:t>
      </w:r>
      <w:r>
        <w:rPr>
          <w:lang w:val="es_ES" w:bidi="es_ES"/>
        </w:rPr>
        <w:t>PHP 3:5</w:t>
      </w:r>
      <w:r>
        <w:rPr>
          <w:lang w:val="es_ES" w:bidi="es_ES"/>
        </w:rPr>
      </w:r>
      <w:r>
        <w:rPr>
          <w:lang w:val="es_ES" w:bidi="es_ES"/>
        </w:rPr>
      </w:r>
    </w:p>
    <w:p>
      <w:pPr/>
      <w:r>
        <w:rPr>
          <w:lang w:val="es_ES" w:bidi="es_ES"/>
        </w:rPr>
      </w:r>
    </w:p>
    <w:p>
      <w:pPr>
        <w:pStyle w:val="Heading2"/>
      </w:pPr>
      <w:r>
        <w:rPr>
          <w:lang w:val="es_ES" w:bidi="es_ES"/>
        </w:rPr>
        <w:t>φαρμακεία</w:t>
      </w:r>
      <w:r>
        <w:rPr>
          <w:lang w:val="es_ES" w:bidi="es_ES"/>
        </w:rPr>
      </w:r>
    </w:p>
    <w:p>
      <w:pPr>
        <w:pStyle w:val="Heading1"/>
      </w:pPr>
      <w:r>
        <w:rPr>
          <w:lang w:val="es_ES" w:bidi="es_ES"/>
        </w:rPr>
        <w:t>φαρμακεία</w:t>
      </w:r>
    </w:p>
    <w:p>
      <w:pPr/>
      <w:r>
        <w:rPr>
          <w:lang w:val="es_ES" w:bidi="es_ES"/>
        </w:rPr>
      </w:r>
      <w:r>
        <w:rPr>
          <w:lang w:val="es_ES" w:bidi="es_ES"/>
        </w:rPr>
        <w:t>φαρμακεία</w:t>
      </w:r>
      <w:r>
        <w:rPr>
          <w:lang w:val="es_ES" w:bidi="es_ES"/>
        </w:rPr>
        <w:t xml:space="preserve"> (</w:t>
      </w:r>
      <w:r>
        <w:rPr>
          <w:lang w:val="es_ES" w:bidi="es_ES"/>
        </w:rPr>
        <w:t>G5331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φάρμακος</w:t>
      </w:r>
    </w:p>
    <w:p>
      <w:pPr/>
      <w:r>
        <w:rPr>
          <w:lang w:val="es_ES" w:bidi="es_ES"/>
        </w:rPr>
      </w:r>
      <w:r>
        <w:rPr>
          <w:lang w:val="es_ES" w:bidi="es_ES"/>
        </w:rPr>
        <w:t>53.100</w:t>
      </w:r>
      <w:r>
        <w:rPr>
          <w:lang w:val="es_ES" w:bidi="es_ES"/>
        </w:rPr>
        <w:t xml:space="preserve"> · </w:t>
      </w:r>
      <w:r>
        <w:rPr>
          <w:lang w:val="es_ES" w:bidi="es_ES"/>
        </w:rPr>
        <w:t>Actividades Religiosas</w:t>
      </w:r>
      <w:r>
        <w:rPr>
          <w:lang w:val="es_ES" w:bidi="es_ES"/>
        </w:rPr>
        <w:t xml:space="preserve"> · </w:t>
      </w:r>
      <w:r>
        <w:rPr>
          <w:lang w:val="es_ES" w:bidi="es_ES"/>
        </w:rPr>
        <w:t>Magia</w:t>
      </w:r>
    </w:p>
    <w:p>
      <w:pPr/>
      <w:r>
        <w:rPr>
          <w:lang w:val="es_ES" w:bidi="es_ES"/>
        </w:rPr>
      </w:r>
      <w:r>
        <w:rPr>
          <w:lang w:val="es_ES" w:bidi="es_ES"/>
        </w:rPr>
        <w:t>practicar la magia</w:t>
      </w:r>
      <w:r>
        <w:rPr>
          <w:lang w:val="es_ES" w:bidi="es_ES"/>
        </w:rPr>
        <w:t xml:space="preserve">, </w:t>
      </w:r>
      <w:r>
        <w:rPr>
          <w:lang w:val="es_ES" w:bidi="es_ES"/>
        </w:rPr>
        <w:t>lanzar hechizos sobre</w:t>
      </w:r>
      <w:r>
        <w:rPr>
          <w:lang w:val="es_ES" w:bidi="es_ES"/>
        </w:rPr>
        <w:t xml:space="preserve">, </w:t>
      </w:r>
      <w:r>
        <w:rPr>
          <w:lang w:val="es_ES" w:bidi="es_ES"/>
        </w:rPr>
        <w:t>dedicarse a la brujería</w:t>
      </w:r>
      <w:r>
        <w:rPr>
          <w:lang w:val="es_ES" w:bidi="es_ES"/>
        </w:rPr>
        <w:t xml:space="preserve">, </w:t>
      </w:r>
      <w:r>
        <w:rPr>
          <w:lang w:val="es_ES" w:bidi="es_ES"/>
        </w:rPr>
        <w:t>magia</w:t>
      </w:r>
      <w:r>
        <w:rPr>
          <w:lang w:val="es_ES" w:bidi="es_ES"/>
        </w:rPr>
        <w:t xml:space="preserve">, </w:t>
      </w:r>
      <w:r>
        <w:rPr>
          <w:lang w:val="es_ES" w:bidi="es_ES"/>
        </w:rPr>
        <w:t>hechicería</w:t>
      </w:r>
      <w:r>
        <w:rPr>
          <w:lang w:val="es_ES" w:bidi="es_ES"/>
        </w:rPr>
        <w:t xml:space="preserve"> </w:t>
      </w:r>
      <w:r>
        <w:rPr>
          <w:lang w:val="es_ES" w:bidi="es_ES"/>
        </w:rPr>
        <w:t>el uso de la magia, a menudo involucrando el consumo de drogas y recitar hechizos sobre las personas</w:t>
      </w:r>
      <w:r>
        <w:rPr>
          <w:lang w:val="es_ES" w:bidi="es_ES"/>
        </w:rPr>
        <w:t xml:space="preserve"> </w:t>
      </w:r>
      <w:r>
        <w:rPr>
          <w:lang w:val="es_ES" w:bidi="es_ES"/>
        </w:rPr>
        <w:t>φαρμακεία</w:t>
      </w:r>
      <w:r>
        <w:rPr>
          <w:lang w:val="es_ES" w:bidi="es_ES"/>
        </w:rPr>
        <w:t xml:space="preserve"> y la variante </w:t>
      </w:r>
      <w:r>
        <w:rPr>
          <w:lang w:val="es_ES" w:bidi="es_ES"/>
        </w:rPr>
        <w:t>φάρμακον</w:t>
      </w:r>
      <w:r>
        <w:rPr>
          <w:lang w:val="es_ES" w:bidi="es_ES"/>
        </w:rPr>
        <w:t xml:space="preserve"> (como en </w:t>
      </w:r>
      <w:r>
        <w:rPr>
          <w:lang w:val="es_ES" w:bidi="es_ES"/>
        </w:rPr>
        <w:t>REV 9:21</w:t>
      </w:r>
      <w:r>
        <w:rPr>
          <w:lang w:val="es_ES" w:bidi="es_ES"/>
        </w:rPr>
        <w:t>) difieren de los términos anteriores (</w:t>
      </w:r>
      <w:hyperlink r:id="rId23">
        <w:r>
          <w:rPr>
            <w:lang w:val="es_ES" w:bidi="es_ES"/>
          </w:rPr>
          <w:rPr>
            <w:color w:val="0000EE"/>
            <w:u w:val="single"/>
          </w:rPr>
          <w:t>53.96</w:t>
        </w:r>
      </w:hyperlink>
      <w:r>
        <w:rPr>
          <w:lang w:val="es_ES" w:bidi="es_ES"/>
        </w:rPr>
        <w:t>-</w:t>
      </w:r>
      <w:hyperlink r:id="rId24">
        <w:r>
          <w:rPr>
            <w:lang w:val="es_ES" w:bidi="es_ES"/>
          </w:rPr>
          <w:rPr>
            <w:color w:val="0000EE"/>
            <w:u w:val="single"/>
          </w:rPr>
          <w:t>53.99</w:t>
        </w:r>
      </w:hyperlink>
      <w:r>
        <w:rPr>
          <w:lang w:val="es_ES" w:bidi="es_ES"/>
        </w:rPr>
        <w:t>) en que el enfoque está en el uso de ciertas pociones o drogas y el lanzamiento de hechizos.</w:t>
      </w:r>
    </w:p>
    <w:p>
      <w:pPr/>
      <w:r>
        <w:rPr>
          <w:lang w:val="es_ES" w:bidi="es_ES"/>
        </w:rPr>
      </w:r>
      <w:r>
        <w:rPr>
          <w:lang w:val="es_ES" w:bidi="es_ES"/>
        </w:rPr>
        <w:t>GAL 5:20</w:t>
      </w:r>
      <w:r>
        <w:rPr>
          <w:lang w:val="es_ES" w:bidi="es_ES"/>
        </w:rPr>
        <w:t xml:space="preserve"> · </w:t>
      </w:r>
      <w:r>
        <w:rPr>
          <w:lang w:val="es_ES" w:bidi="es_ES"/>
        </w:rPr>
        <w:t>REV 18:23</w:t>
      </w:r>
      <w:r>
        <w:rPr>
          <w:lang w:val="es_ES" w:bidi="es_ES"/>
        </w:rPr>
      </w:r>
      <w:r>
        <w:rPr>
          <w:lang w:val="es_ES" w:bidi="es_ES"/>
        </w:rPr>
      </w:r>
    </w:p>
    <w:p>
      <w:pPr/>
      <w:r>
        <w:rPr>
          <w:lang w:val="es_ES" w:bidi="es_ES"/>
        </w:rPr>
      </w:r>
    </w:p>
    <w:p>
      <w:pPr>
        <w:pStyle w:val="Heading2"/>
      </w:pPr>
      <w:r>
        <w:rPr>
          <w:lang w:val="es_ES" w:bidi="es_ES"/>
        </w:rPr>
        <w:t>φάρμακον</w:t>
      </w:r>
      <w:r>
        <w:rPr>
          <w:lang w:val="es_ES" w:bidi="es_ES"/>
        </w:rPr>
      </w:r>
    </w:p>
    <w:p>
      <w:pPr>
        <w:pStyle w:val="Heading1"/>
      </w:pPr>
      <w:r>
        <w:rPr>
          <w:lang w:val="es_ES" w:bidi="es_ES"/>
        </w:rPr>
        <w:t>φάρμακον</w:t>
      </w:r>
    </w:p>
    <w:p>
      <w:pPr/>
      <w:r>
        <w:rPr>
          <w:lang w:val="es_ES" w:bidi="es_ES"/>
        </w:rPr>
      </w:r>
      <w:r>
        <w:rPr>
          <w:lang w:val="es_ES" w:bidi="es_ES"/>
        </w:rPr>
        <w:t>φάρμακον</w:t>
      </w:r>
      <w:r>
        <w:rPr>
          <w:lang w:val="es_ES" w:bidi="es_ES"/>
        </w:rPr>
        <w:t xml:space="preserve"> (</w:t>
      </w:r>
      <w:r>
        <w:rPr>
          <w:lang w:val="es_ES" w:bidi="es_ES"/>
        </w:rPr>
        <w:t>G5331a</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φάρμακος</w:t>
      </w:r>
    </w:p>
    <w:p>
      <w:pPr/>
      <w:r>
        <w:rPr>
          <w:lang w:val="es_ES" w:bidi="es_ES"/>
        </w:rPr>
      </w:r>
      <w:r>
        <w:rPr>
          <w:lang w:val="es_ES" w:bidi="es_ES"/>
        </w:rPr>
        <w:t>53.100</w:t>
      </w:r>
      <w:r>
        <w:rPr>
          <w:lang w:val="es_ES" w:bidi="es_ES"/>
        </w:rPr>
        <w:t xml:space="preserve"> · </w:t>
      </w:r>
      <w:r>
        <w:rPr>
          <w:lang w:val="es_ES" w:bidi="es_ES"/>
        </w:rPr>
        <w:t>Actividades Religiosas</w:t>
      </w:r>
      <w:r>
        <w:rPr>
          <w:lang w:val="es_ES" w:bidi="es_ES"/>
        </w:rPr>
        <w:t xml:space="preserve"> · </w:t>
      </w:r>
      <w:r>
        <w:rPr>
          <w:lang w:val="es_ES" w:bidi="es_ES"/>
        </w:rPr>
        <w:t>Magia</w:t>
      </w:r>
    </w:p>
    <w:p>
      <w:pPr/>
      <w:r>
        <w:rPr>
          <w:lang w:val="es_ES" w:bidi="es_ES"/>
        </w:rPr>
      </w:r>
      <w:r>
        <w:rPr>
          <w:lang w:val="es_ES" w:bidi="es_ES"/>
        </w:rPr>
        <w:t>practicar la magia</w:t>
      </w:r>
      <w:r>
        <w:rPr>
          <w:lang w:val="es_ES" w:bidi="es_ES"/>
        </w:rPr>
        <w:t xml:space="preserve">, </w:t>
      </w:r>
      <w:r>
        <w:rPr>
          <w:lang w:val="es_ES" w:bidi="es_ES"/>
        </w:rPr>
        <w:t>lanzar hechizos sobre</w:t>
      </w:r>
      <w:r>
        <w:rPr>
          <w:lang w:val="es_ES" w:bidi="es_ES"/>
        </w:rPr>
        <w:t xml:space="preserve">, </w:t>
      </w:r>
      <w:r>
        <w:rPr>
          <w:lang w:val="es_ES" w:bidi="es_ES"/>
        </w:rPr>
        <w:t>dedicarse a la brujería</w:t>
      </w:r>
      <w:r>
        <w:rPr>
          <w:lang w:val="es_ES" w:bidi="es_ES"/>
        </w:rPr>
        <w:t xml:space="preserve">, </w:t>
      </w:r>
      <w:r>
        <w:rPr>
          <w:lang w:val="es_ES" w:bidi="es_ES"/>
        </w:rPr>
        <w:t>mágico</w:t>
      </w:r>
      <w:r>
        <w:rPr>
          <w:lang w:val="es_ES" w:bidi="es_ES"/>
        </w:rPr>
        <w:t xml:space="preserve">, </w:t>
      </w:r>
      <w:r>
        <w:rPr>
          <w:lang w:val="es_ES" w:bidi="es_ES"/>
        </w:rPr>
        <w:t>hechicería</w:t>
      </w:r>
      <w:r>
        <w:rPr>
          <w:lang w:val="es_ES" w:bidi="es_ES"/>
        </w:rPr>
        <w:t xml:space="preserve"> </w:t>
      </w:r>
      <w:r>
        <w:rPr>
          <w:lang w:val="es_ES" w:bidi="es_ES"/>
        </w:rPr>
        <w:t>el uso de la magia, a menudo involucrando el consumo de drogas y recitar hechizos sobre las personas</w:t>
      </w:r>
      <w:r>
        <w:rPr>
          <w:lang w:val="es_ES" w:bidi="es_ES"/>
        </w:rPr>
        <w:t xml:space="preserve"> </w:t>
      </w:r>
      <w:r>
        <w:rPr>
          <w:lang w:val="es_ES" w:bidi="es_ES"/>
        </w:rPr>
        <w:t>φαρμακεία</w:t>
      </w:r>
      <w:r>
        <w:rPr>
          <w:lang w:val="es_ES" w:bidi="es_ES"/>
        </w:rPr>
        <w:t xml:space="preserve"> y la variante </w:t>
      </w:r>
      <w:r>
        <w:rPr>
          <w:lang w:val="es_ES" w:bidi="es_ES"/>
        </w:rPr>
        <w:t>φάρμακον</w:t>
      </w:r>
      <w:r>
        <w:rPr>
          <w:lang w:val="es_ES" w:bidi="es_ES"/>
        </w:rPr>
        <w:t xml:space="preserve"> (como en </w:t>
      </w:r>
      <w:r>
        <w:rPr>
          <w:lang w:val="es_ES" w:bidi="es_ES"/>
        </w:rPr>
        <w:t>REV 9:21</w:t>
      </w:r>
      <w:r>
        <w:rPr>
          <w:lang w:val="es_ES" w:bidi="es_ES"/>
        </w:rPr>
        <w:t>) difieren de los términos anteriores (</w:t>
      </w:r>
      <w:hyperlink r:id="rId23">
        <w:r>
          <w:rPr>
            <w:lang w:val="es_ES" w:bidi="es_ES"/>
          </w:rPr>
          <w:rPr>
            <w:color w:val="0000EE"/>
            <w:u w:val="single"/>
          </w:rPr>
          <w:t>53.96</w:t>
        </w:r>
      </w:hyperlink>
      <w:r>
        <w:rPr>
          <w:lang w:val="es_ES" w:bidi="es_ES"/>
        </w:rPr>
        <w:t>-</w:t>
      </w:r>
      <w:hyperlink r:id="rId24">
        <w:r>
          <w:rPr>
            <w:lang w:val="es_ES" w:bidi="es_ES"/>
          </w:rPr>
          <w:rPr>
            <w:color w:val="0000EE"/>
            <w:u w:val="single"/>
          </w:rPr>
          <w:t>53.99</w:t>
        </w:r>
      </w:hyperlink>
      <w:r>
        <w:rPr>
          <w:lang w:val="es_ES" w:bidi="es_ES"/>
        </w:rPr>
        <w:t>) en que el enfoque está en el uso de ciertas pociones o drogas y el lanzamiento de hechizos.</w:t>
      </w:r>
    </w:p>
    <w:p>
      <w:pPr/>
      <w:r>
        <w:rPr>
          <w:lang w:val="es_ES" w:bidi="es_ES"/>
        </w:rPr>
      </w:r>
      <w:r>
        <w:rPr>
          <w:lang w:val="es_ES" w:bidi="es_ES"/>
        </w:rPr>
        <w:t>REV 9:21</w:t>
      </w:r>
      <w:r>
        <w:rPr>
          <w:lang w:val="es_ES" w:bidi="es_ES"/>
        </w:rPr>
      </w:r>
      <w:r>
        <w:rPr>
          <w:lang w:val="es_ES" w:bidi="es_ES"/>
        </w:rPr>
      </w:r>
    </w:p>
    <w:p>
      <w:pPr/>
      <w:r>
        <w:rPr>
          <w:lang w:val="es_ES" w:bidi="es_ES"/>
        </w:rPr>
      </w:r>
    </w:p>
    <w:p>
      <w:pPr>
        <w:pStyle w:val="Heading2"/>
      </w:pPr>
      <w:r>
        <w:rPr>
          <w:lang w:val="es_ES" w:bidi="es_ES"/>
        </w:rPr>
        <w:t>φάρμακος</w:t>
      </w:r>
      <w:r>
        <w:rPr>
          <w:lang w:val="es_ES" w:bidi="es_ES"/>
        </w:rPr>
      </w:r>
    </w:p>
    <w:p>
      <w:pPr>
        <w:pStyle w:val="Heading1"/>
      </w:pPr>
      <w:r>
        <w:rPr>
          <w:lang w:val="es_ES" w:bidi="es_ES"/>
        </w:rPr>
        <w:t>φάρμακος</w:t>
      </w:r>
    </w:p>
    <w:p>
      <w:pPr/>
      <w:r>
        <w:rPr>
          <w:lang w:val="es_ES" w:bidi="es_ES"/>
        </w:rPr>
      </w:r>
      <w:r>
        <w:rPr>
          <w:lang w:val="es_ES" w:bidi="es_ES"/>
        </w:rPr>
        <w:t>φάρμακος</w:t>
      </w:r>
      <w:r>
        <w:rPr>
          <w:lang w:val="es_ES" w:bidi="es_ES"/>
        </w:rPr>
        <w:t xml:space="preserve"> (</w:t>
      </w:r>
      <w:r>
        <w:rPr>
          <w:lang w:val="es_ES" w:bidi="es_ES"/>
        </w:rPr>
        <w:t>G5333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φαρμακεία</w:t>
      </w:r>
      <w:r>
        <w:rPr>
          <w:lang w:val="es_ES" w:bidi="es_ES"/>
        </w:rPr>
        <w:t xml:space="preserve"> · </w:t>
      </w:r>
      <w:r>
        <w:rPr>
          <w:lang w:val="es_ES" w:bidi="es_ES"/>
        </w:rPr>
        <w:t>φάρμακον</w:t>
      </w:r>
    </w:p>
    <w:p>
      <w:pPr/>
      <w:r>
        <w:rPr>
          <w:lang w:val="es_ES" w:bidi="es_ES"/>
        </w:rPr>
      </w:r>
      <w:r>
        <w:rPr>
          <w:lang w:val="es_ES" w:bidi="es_ES"/>
        </w:rPr>
        <w:t>53.101</w:t>
      </w:r>
      <w:r>
        <w:rPr>
          <w:lang w:val="es_ES" w:bidi="es_ES"/>
        </w:rPr>
        <w:t xml:space="preserve"> · </w:t>
      </w:r>
      <w:r>
        <w:rPr>
          <w:lang w:val="es_ES" w:bidi="es_ES"/>
        </w:rPr>
        <w:t>Actividades Religiosas</w:t>
      </w:r>
      <w:r>
        <w:rPr>
          <w:lang w:val="es_ES" w:bidi="es_ES"/>
        </w:rPr>
        <w:t xml:space="preserve"> · </w:t>
      </w:r>
      <w:r>
        <w:rPr>
          <w:lang w:val="es_ES" w:bidi="es_ES"/>
        </w:rPr>
        <w:t>Magia</w:t>
      </w:r>
    </w:p>
    <w:p>
      <w:pPr/>
      <w:r>
        <w:rPr>
          <w:lang w:val="es_ES" w:bidi="es_ES"/>
        </w:rPr>
      </w:r>
      <w:r>
        <w:rPr>
          <w:lang w:val="es_ES" w:bidi="es_ES"/>
        </w:rPr>
        <w:t>hechicero</w:t>
      </w:r>
      <w:r>
        <w:rPr>
          <w:lang w:val="es_ES" w:bidi="es_ES"/>
        </w:rPr>
        <w:t xml:space="preserve"> </w:t>
      </w:r>
      <w:r>
        <w:rPr>
          <w:lang w:val="es_ES" w:bidi="es_ES"/>
        </w:rPr>
        <w:t xml:space="preserve">(derivado de </w:t>
      </w:r>
      <w:r>
        <w:rPr>
          <w:lang w:val="es_ES" w:bidi="es_ES"/>
        </w:rPr>
        <w:t>φαρμακεία</w:t>
      </w:r>
      <w:r>
        <w:rPr>
          <w:lang w:val="es_ES" w:bidi="es_ES"/>
        </w:rPr>
        <w:t xml:space="preserve"> 'practicar magia, participar en brujería', </w:t>
      </w:r>
      <w:hyperlink r:id="rId25">
        <w:r>
          <w:rPr>
            <w:lang w:val="es_ES" w:bidi="es_ES"/>
          </w:rPr>
          <w:rPr>
            <w:color w:val="0000EE"/>
            <w:u w:val="single"/>
          </w:rPr>
          <w:t>53.100</w:t>
        </w:r>
      </w:hyperlink>
      <w:r>
        <w:rPr>
          <w:lang w:val="es_ES" w:bidi="es_ES"/>
        </w:rPr>
        <w:t>) alguien que usa magia y brujería</w:t>
      </w:r>
    </w:p>
    <w:p>
      <w:pPr/>
      <w:r>
        <w:rPr>
          <w:lang w:val="es_ES" w:bidi="es_ES"/>
        </w:rPr>
      </w:r>
      <w:r>
        <w:rPr>
          <w:lang w:val="es_ES" w:bidi="es_ES"/>
        </w:rPr>
        <w:t>REV 21:8</w:t>
      </w:r>
      <w:r>
        <w:rPr>
          <w:lang w:val="es_ES" w:bidi="es_ES"/>
        </w:rPr>
        <w:t xml:space="preserve"> · </w:t>
      </w:r>
      <w:r>
        <w:rPr>
          <w:lang w:val="es_ES" w:bidi="es_ES"/>
        </w:rPr>
        <w:t>REV 22:15</w:t>
      </w:r>
      <w:r>
        <w:rPr>
          <w:lang w:val="es_ES" w:bidi="es_ES"/>
        </w:rPr>
      </w:r>
      <w:r>
        <w:rPr>
          <w:lang w:val="es_ES" w:bidi="es_ES"/>
        </w:rPr>
      </w:r>
    </w:p>
    <w:p>
      <w:pPr/>
      <w:r>
        <w:rPr>
          <w:lang w:val="es_ES" w:bidi="es_ES"/>
        </w:rPr>
      </w:r>
    </w:p>
    <w:p>
      <w:pPr>
        <w:pStyle w:val="Heading2"/>
      </w:pPr>
      <w:r>
        <w:rPr>
          <w:lang w:val="es_ES" w:bidi="es_ES"/>
        </w:rPr>
        <w:t>φάσις</w:t>
      </w:r>
      <w:r>
        <w:rPr>
          <w:lang w:val="es_ES" w:bidi="es_ES"/>
        </w:rPr>
      </w:r>
    </w:p>
    <w:p>
      <w:pPr>
        <w:pStyle w:val="Heading1"/>
      </w:pPr>
      <w:r>
        <w:rPr>
          <w:lang w:val="es_ES" w:bidi="es_ES"/>
        </w:rPr>
        <w:t>φάσις</w:t>
      </w:r>
    </w:p>
    <w:p>
      <w:pPr/>
      <w:r>
        <w:rPr>
          <w:lang w:val="es_ES" w:bidi="es_ES"/>
        </w:rPr>
      </w:r>
      <w:r>
        <w:rPr>
          <w:lang w:val="es_ES" w:bidi="es_ES"/>
        </w:rPr>
        <w:t>φάσις</w:t>
      </w:r>
      <w:r>
        <w:rPr>
          <w:lang w:val="es_ES" w:bidi="es_ES"/>
        </w:rPr>
        <w:t xml:space="preserve"> (</w:t>
      </w:r>
      <w:r>
        <w:rPr>
          <w:lang w:val="es_ES" w:bidi="es_ES"/>
        </w:rPr>
        <w:t>G5334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φημί</w:t>
      </w:r>
    </w:p>
    <w:p>
      <w:pPr/>
      <w:r>
        <w:rPr>
          <w:lang w:val="es_ES" w:bidi="es_ES"/>
        </w:rPr>
      </w:r>
      <w:r>
        <w:rPr>
          <w:lang w:val="es_ES" w:bidi="es_ES"/>
        </w:rPr>
        <w:t>33.211</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informe</w:t>
      </w:r>
      <w:r>
        <w:rPr>
          <w:lang w:val="es_ES" w:bidi="es_ES"/>
        </w:rPr>
        <w:t xml:space="preserve">, </w:t>
      </w:r>
      <w:r>
        <w:rPr>
          <w:lang w:val="es_ES" w:bidi="es_ES"/>
        </w:rPr>
        <w:t>noticia</w:t>
      </w:r>
      <w:r>
        <w:rPr>
          <w:lang w:val="es_ES" w:bidi="es_ES"/>
        </w:rPr>
        <w:t xml:space="preserve">, </w:t>
      </w:r>
      <w:r>
        <w:rPr>
          <w:lang w:val="es_ES" w:bidi="es_ES"/>
        </w:rPr>
        <w:t>palabra</w:t>
      </w:r>
      <w:r>
        <w:rPr>
          <w:lang w:val="es_ES" w:bidi="es_ES"/>
        </w:rPr>
        <w:t xml:space="preserve">, </w:t>
      </w:r>
      <w:r>
        <w:rPr>
          <w:lang w:val="es_ES" w:bidi="es_ES"/>
        </w:rPr>
        <w:t>información</w:t>
      </w:r>
      <w:r>
        <w:rPr>
          <w:lang w:val="es_ES" w:bidi="es_ES"/>
        </w:rPr>
        <w:t xml:space="preserve"> </w:t>
      </w:r>
      <w:r>
        <w:rPr>
          <w:lang w:val="es_ES" w:bidi="es_ES"/>
        </w:rPr>
        <w:t>información sobre una persona o evento</w:t>
      </w:r>
    </w:p>
    <w:p>
      <w:pPr/>
      <w:r>
        <w:rPr>
          <w:lang w:val="es_ES" w:bidi="es_ES"/>
        </w:rPr>
      </w:r>
      <w:r>
        <w:rPr>
          <w:lang w:val="es_ES" w:bidi="es_ES"/>
        </w:rPr>
        <w:t>ACT 21:31</w:t>
      </w:r>
      <w:r>
        <w:rPr>
          <w:lang w:val="es_ES" w:bidi="es_ES"/>
        </w:rPr>
      </w:r>
      <w:r>
        <w:rPr>
          <w:lang w:val="es_ES" w:bidi="es_ES"/>
        </w:rPr>
      </w:r>
    </w:p>
    <w:p>
      <w:pPr/>
      <w:r>
        <w:rPr>
          <w:lang w:val="es_ES" w:bidi="es_ES"/>
        </w:rPr>
      </w:r>
    </w:p>
    <w:p>
      <w:pPr>
        <w:pStyle w:val="Heading2"/>
      </w:pPr>
      <w:r>
        <w:rPr>
          <w:lang w:val="es_ES" w:bidi="es_ES"/>
        </w:rPr>
        <w:t>φάσκω</w:t>
      </w:r>
      <w:r>
        <w:rPr>
          <w:lang w:val="es_ES" w:bidi="es_ES"/>
        </w:rPr>
      </w:r>
    </w:p>
    <w:p>
      <w:pPr>
        <w:pStyle w:val="Heading1"/>
      </w:pPr>
      <w:r>
        <w:rPr>
          <w:lang w:val="es_ES" w:bidi="es_ES"/>
        </w:rPr>
        <w:t>φάσκω</w:t>
      </w:r>
    </w:p>
    <w:p>
      <w:pPr/>
      <w:r>
        <w:rPr>
          <w:lang w:val="es_ES" w:bidi="es_ES"/>
        </w:rPr>
      </w:r>
      <w:r>
        <w:rPr>
          <w:lang w:val="es_ES" w:bidi="es_ES"/>
        </w:rPr>
        <w:t>φάσκω</w:t>
      </w:r>
      <w:r>
        <w:rPr>
          <w:lang w:val="es_ES" w:bidi="es_ES"/>
        </w:rPr>
        <w:t xml:space="preserve"> (</w:t>
      </w:r>
      <w:r>
        <w:rPr>
          <w:lang w:val="es_ES" w:bidi="es_ES"/>
        </w:rPr>
        <w:t>G5335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φημί</w:t>
      </w:r>
    </w:p>
    <w:p>
      <w:pPr/>
      <w:r>
        <w:rPr>
          <w:lang w:val="es_ES" w:bidi="es_ES"/>
        </w:rPr>
      </w:r>
      <w:r>
        <w:rPr>
          <w:lang w:val="es_ES" w:bidi="es_ES"/>
        </w:rPr>
        <w:t>33.218</w:t>
      </w:r>
      <w:r>
        <w:rPr>
          <w:lang w:val="es_ES" w:bidi="es_ES"/>
        </w:rPr>
        <w:t xml:space="preserve"> · </w:t>
      </w:r>
      <w:r>
        <w:rPr>
          <w:lang w:val="es_ES" w:bidi="es_ES"/>
        </w:rPr>
        <w:t>Comunicación</w:t>
      </w:r>
      <w:r>
        <w:rPr>
          <w:lang w:val="es_ES" w:bidi="es_ES"/>
        </w:rPr>
        <w:t xml:space="preserve"> · </w:t>
      </w:r>
      <w:r>
        <w:rPr>
          <w:lang w:val="es_ES" w:bidi="es_ES"/>
        </w:rPr>
        <w:t>Afirmar, Declarar</w:t>
      </w:r>
    </w:p>
    <w:p>
      <w:pPr/>
      <w:r>
        <w:rPr>
          <w:lang w:val="es_ES" w:bidi="es_ES"/>
        </w:rPr>
      </w:r>
      <w:r>
        <w:rPr>
          <w:lang w:val="es_ES" w:bidi="es_ES"/>
        </w:rPr>
        <w:t>declarar</w:t>
      </w:r>
      <w:r>
        <w:rPr>
          <w:lang w:val="es_ES" w:bidi="es_ES"/>
        </w:rPr>
        <w:t xml:space="preserve">, </w:t>
      </w:r>
      <w:r>
        <w:rPr>
          <w:lang w:val="es_ES" w:bidi="es_ES"/>
        </w:rPr>
        <w:t>acertar</w:t>
      </w:r>
      <w:r>
        <w:rPr>
          <w:lang w:val="es_ES" w:bidi="es_ES"/>
        </w:rPr>
        <w:t xml:space="preserve"> </w:t>
      </w:r>
      <w:r>
        <w:rPr>
          <w:lang w:val="es_ES" w:bidi="es_ES"/>
        </w:rPr>
        <w:t>hablar de algo con certeza</w:t>
      </w:r>
    </w:p>
    <w:p>
      <w:pPr/>
      <w:r>
        <w:rPr>
          <w:lang w:val="es_ES" w:bidi="es_ES"/>
        </w:rPr>
      </w:r>
      <w:r>
        <w:rPr>
          <w:lang w:val="es_ES" w:bidi="es_ES"/>
        </w:rPr>
        <w:t>ACT 24:9</w:t>
      </w:r>
      <w:r>
        <w:rPr>
          <w:lang w:val="es_ES" w:bidi="es_ES"/>
        </w:rPr>
        <w:t xml:space="preserve"> · </w:t>
      </w:r>
      <w:r>
        <w:rPr>
          <w:lang w:val="es_ES" w:bidi="es_ES"/>
        </w:rPr>
        <w:t>ACT 25:19</w:t>
      </w:r>
      <w:r>
        <w:rPr>
          <w:lang w:val="es_ES" w:bidi="es_ES"/>
        </w:rPr>
        <w:t xml:space="preserve"> · </w:t>
      </w:r>
      <w:r>
        <w:rPr>
          <w:lang w:val="es_ES" w:bidi="es_ES"/>
        </w:rPr>
        <w:t>ROM 1:22</w:t>
      </w:r>
      <w:r>
        <w:rPr>
          <w:lang w:val="es_ES" w:bidi="es_ES"/>
        </w:rPr>
      </w:r>
      <w:r>
        <w:rPr>
          <w:lang w:val="es_ES" w:bidi="es_ES"/>
        </w:rPr>
      </w:r>
    </w:p>
    <w:p>
      <w:pPr/>
      <w:r>
        <w:rPr>
          <w:lang w:val="es_ES" w:bidi="es_ES"/>
        </w:rPr>
      </w:r>
    </w:p>
    <w:p>
      <w:pPr>
        <w:pStyle w:val="Heading2"/>
      </w:pPr>
      <w:r>
        <w:rPr>
          <w:lang w:val="es_ES" w:bidi="es_ES"/>
        </w:rPr>
        <w:t>φάτνη</w:t>
      </w:r>
      <w:r>
        <w:rPr>
          <w:lang w:val="es_ES" w:bidi="es_ES"/>
        </w:rPr>
      </w:r>
    </w:p>
    <w:p>
      <w:pPr>
        <w:pStyle w:val="Heading1"/>
      </w:pPr>
      <w:r>
        <w:rPr>
          <w:lang w:val="es_ES" w:bidi="es_ES"/>
        </w:rPr>
        <w:t>φάτνη</w:t>
      </w:r>
    </w:p>
    <w:p>
      <w:pPr/>
      <w:r>
        <w:rPr>
          <w:lang w:val="es_ES" w:bidi="es_ES"/>
        </w:rPr>
      </w:r>
      <w:r>
        <w:rPr>
          <w:lang w:val="es_ES" w:bidi="es_ES"/>
        </w:rPr>
        <w:t>φάτνη</w:t>
      </w:r>
      <w:r>
        <w:rPr>
          <w:lang w:val="es_ES" w:bidi="es_ES"/>
        </w:rPr>
        <w:t xml:space="preserve"> (</w:t>
      </w:r>
      <w:r>
        <w:rPr>
          <w:lang w:val="es_ES" w:bidi="es_ES"/>
        </w:rPr>
        <w:t>G5336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6.137</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comedero</w:t>
      </w:r>
      <w:r>
        <w:rPr>
          <w:lang w:val="es_ES" w:bidi="es_ES"/>
        </w:rPr>
        <w:t xml:space="preserve">, </w:t>
      </w:r>
      <w:r>
        <w:rPr>
          <w:lang w:val="es_ES" w:bidi="es_ES"/>
        </w:rPr>
        <w:t>pesebre</w:t>
      </w:r>
      <w:r>
        <w:rPr>
          <w:lang w:val="es_ES" w:bidi="es_ES"/>
        </w:rPr>
        <w:t xml:space="preserve">, </w:t>
      </w:r>
      <w:r>
        <w:rPr>
          <w:lang w:val="es_ES" w:bidi="es_ES"/>
        </w:rPr>
        <w:t>caja de alimentación</w:t>
      </w:r>
      <w:r>
        <w:rPr>
          <w:lang w:val="es_ES" w:bidi="es_ES"/>
        </w:rPr>
        <w:t xml:space="preserve"> </w:t>
      </w:r>
      <w:r>
        <w:rPr>
          <w:lang w:val="es_ES" w:bidi="es_ES"/>
        </w:rPr>
        <w:t>caja o pesebre donde los animales se alimentan (existe incluso la posibilidad de que haya sido un lugar de alimentación abierto bajo el cielo)</w:t>
      </w:r>
      <w:r>
        <w:rPr>
          <w:lang w:val="es_ES" w:bidi="es_ES"/>
        </w:rPr>
        <w:t xml:space="preserve"> </w:t>
      </w:r>
      <w:r>
        <w:rPr>
          <w:lang w:val="es_ES" w:bidi="es_ES"/>
        </w:rPr>
        <w:t>φάτνη</w:t>
      </w:r>
      <w:r>
        <w:rPr>
          <w:lang w:val="es_ES" w:bidi="es_ES"/>
        </w:rPr>
        <w:t xml:space="preserve">[a] ocurre solo en </w:t>
      </w:r>
      <w:r>
        <w:rPr>
          <w:lang w:val="es_ES" w:bidi="es_ES"/>
        </w:rPr>
        <w:t>LUK 2:7</w:t>
      </w:r>
      <w:r>
        <w:rPr>
          <w:lang w:val="es_ES" w:bidi="es_ES"/>
        </w:rPr>
        <w:t xml:space="preserve">, y en algunos idiomas podría ser importante distinguir claramente entre varias alternativas. El término 'pesebre' normalmente se refiere al lugar donde se encuentra un animal cuando se alimenta. El 'pesebre' es una caja relativamente grande o un estante que contiene heno, y una 'caja de alimentación' es un recipiente mucho más pequeño, generalmente para el grano. Por supuesto, no hay forma de saber exactamente dónde se colocó al bebé Jesús, pero sería muy apropiado que el bebé haya sido colocado en una caja de alimentos o en un pesebre. Ver también </w:t>
      </w:r>
      <w:hyperlink r:id="rId26">
        <w:r>
          <w:rPr>
            <w:lang w:val="es_ES" w:bidi="es_ES"/>
          </w:rPr>
          <w:rPr>
            <w:color w:val="0000EE"/>
            <w:u w:val="single"/>
          </w:rPr>
          <w:t>7.64</w:t>
        </w:r>
      </w:hyperlink>
      <w:r>
        <w:rPr>
          <w:lang w:val="es_ES" w:bidi="es_ES"/>
        </w:rPr>
        <w:t>.</w:t>
      </w:r>
    </w:p>
    <w:p>
      <w:pPr/>
      <w:r>
        <w:rPr>
          <w:lang w:val="es_ES" w:bidi="es_ES"/>
        </w:rPr>
      </w:r>
      <w:r>
        <w:rPr>
          <w:lang w:val="es_ES" w:bidi="es_ES"/>
        </w:rPr>
        <w:t>LUK 2:7</w:t>
      </w:r>
      <w:r>
        <w:rPr>
          <w:lang w:val="es_ES" w:bidi="es_ES"/>
        </w:rPr>
        <w:t xml:space="preserve"> · </w:t>
      </w:r>
      <w:r>
        <w:rPr>
          <w:lang w:val="es_ES" w:bidi="es_ES"/>
        </w:rPr>
        <w:t>LUK 2:12</w:t>
      </w:r>
      <w:r>
        <w:rPr>
          <w:lang w:val="es_ES" w:bidi="es_ES"/>
        </w:rPr>
        <w:t xml:space="preserve"> · </w:t>
      </w:r>
      <w:r>
        <w:rPr>
          <w:lang w:val="es_ES" w:bidi="es_ES"/>
        </w:rPr>
        <w:t>LUK 2:16</w:t>
      </w:r>
    </w:p>
    <w:p>
      <w:pPr/>
      <w:r>
        <w:rPr>
          <w:lang w:val="es_ES" w:bidi="es_ES"/>
        </w:rPr>
      </w:r>
      <w:r>
        <w:rPr>
          <w:lang w:val="es_ES" w:bidi="es_ES"/>
        </w:rPr>
        <w:t>7.64</w:t>
      </w:r>
      <w:r>
        <w:rPr>
          <w:lang w:val="es_ES" w:bidi="es_ES"/>
        </w:rPr>
        <w:t xml:space="preserve"> · </w:t>
      </w:r>
      <w:r>
        <w:rPr>
          <w:lang w:val="es_ES" w:bidi="es_ES"/>
        </w:rPr>
        <w:t>Construcciones</w:t>
      </w:r>
      <w:r>
        <w:rPr>
          <w:lang w:val="es_ES" w:bidi="es_ES"/>
        </w:rPr>
        <w:t xml:space="preserve"> · </w:t>
      </w:r>
      <w:r>
        <w:rPr>
          <w:lang w:val="es_ES" w:bidi="es_ES"/>
        </w:rPr>
        <w:t>Construcciones varias</w:t>
      </w:r>
    </w:p>
    <w:p>
      <w:pPr/>
      <w:r>
        <w:rPr>
          <w:lang w:val="es_ES" w:bidi="es_ES"/>
        </w:rPr>
      </w:r>
      <w:r>
        <w:rPr>
          <w:lang w:val="es_ES" w:bidi="es_ES"/>
        </w:rPr>
        <w:t>establo</w:t>
      </w:r>
      <w:r>
        <w:rPr>
          <w:lang w:val="es_ES" w:bidi="es_ES"/>
        </w:rPr>
        <w:t xml:space="preserve"> </w:t>
      </w:r>
      <w:r>
        <w:rPr>
          <w:lang w:val="es_ES" w:bidi="es_ES"/>
        </w:rPr>
        <w:t>establo donde se alimentan los animales</w:t>
      </w:r>
      <w:r>
        <w:rPr>
          <w:lang w:val="es_ES" w:bidi="es_ES"/>
        </w:rPr>
        <w:t xml:space="preserve"> </w:t>
      </w:r>
      <w:r>
        <w:rPr>
          <w:lang w:val="es_ES" w:bidi="es_ES"/>
        </w:rPr>
        <w:t>φάτνη</w:t>
      </w:r>
      <w:r>
        <w:rPr>
          <w:lang w:val="es_ES" w:bidi="es_ES"/>
        </w:rPr>
        <w:t xml:space="preserve">[b] puede designar una parte de un establo, o puede simplemente referirse al lugar habitual en el exterior donde se alimenta a un animal, a menudo en un espacio semicerrado (ver </w:t>
      </w:r>
      <w:hyperlink r:id="rId27">
        <w:r>
          <w:rPr>
            <w:lang w:val="es_ES" w:bidi="es_ES"/>
          </w:rPr>
          <w:rPr>
            <w:color w:val="0000EE"/>
            <w:u w:val="single"/>
          </w:rPr>
          <w:t>6.137</w:t>
        </w:r>
      </w:hyperlink>
      <w:r>
        <w:rPr>
          <w:lang w:val="es_ES" w:bidi="es_ES"/>
        </w:rPr>
        <w:t>).</w:t>
      </w:r>
    </w:p>
    <w:p>
      <w:pPr/>
      <w:r>
        <w:rPr>
          <w:lang w:val="es_ES" w:bidi="es_ES"/>
        </w:rPr>
      </w:r>
      <w:r>
        <w:rPr>
          <w:lang w:val="es_ES" w:bidi="es_ES"/>
        </w:rPr>
        <w:t>LUK 13:15</w:t>
      </w:r>
      <w:r>
        <w:rPr>
          <w:lang w:val="es_ES" w:bidi="es_ES"/>
        </w:rPr>
      </w:r>
      <w:r>
        <w:rPr>
          <w:lang w:val="es_ES" w:bidi="es_ES"/>
        </w:rPr>
      </w:r>
    </w:p>
    <w:p>
      <w:pPr/>
      <w:r>
        <w:rPr>
          <w:lang w:val="es_ES" w:bidi="es_ES"/>
        </w:rPr>
      </w:r>
    </w:p>
    <w:p>
      <w:pPr>
        <w:pStyle w:val="Heading2"/>
      </w:pPr>
      <w:r>
        <w:rPr>
          <w:lang w:val="es_ES" w:bidi="es_ES"/>
        </w:rPr>
        <w:t>φαῦλος</w:t>
      </w:r>
      <w:r>
        <w:rPr>
          <w:lang w:val="es_ES" w:bidi="es_ES"/>
        </w:rPr>
      </w:r>
    </w:p>
    <w:p>
      <w:pPr>
        <w:pStyle w:val="Heading1"/>
      </w:pPr>
      <w:r>
        <w:rPr>
          <w:lang w:val="es_ES" w:bidi="es_ES"/>
        </w:rPr>
        <w:t>φαῦλος</w:t>
      </w:r>
    </w:p>
    <w:p>
      <w:pPr/>
      <w:r>
        <w:rPr>
          <w:lang w:val="es_ES" w:bidi="es_ES"/>
        </w:rPr>
      </w:r>
      <w:r>
        <w:rPr>
          <w:lang w:val="es_ES" w:bidi="es_ES"/>
        </w:rPr>
        <w:t>φαῦλος</w:t>
      </w:r>
      <w:r>
        <w:rPr>
          <w:lang w:val="es_ES" w:bidi="es_ES"/>
        </w:rPr>
        <w:t xml:space="preserve"> (</w:t>
      </w:r>
      <w:r>
        <w:rPr>
          <w:lang w:val="es_ES" w:bidi="es_ES"/>
        </w:rPr>
        <w:t>G5337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w:t>
      </w:r>
    </w:p>
    <w:p>
      <w:pPr/>
      <w:r>
        <w:rPr>
          <w:lang w:val="es_ES" w:bidi="es_ES"/>
        </w:rPr>
      </w:r>
      <w:r>
        <w:rPr>
          <w:lang w:val="es_ES" w:bidi="es_ES"/>
        </w:rPr>
        <w:t>88.116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malicioso</w:t>
      </w:r>
      <w:r>
        <w:rPr>
          <w:lang w:val="es_ES" w:bidi="es_ES"/>
        </w:rPr>
        <w:t xml:space="preserve">, </w:t>
      </w:r>
      <w:r>
        <w:rPr>
          <w:lang w:val="es_ES" w:bidi="es_ES"/>
        </w:rPr>
        <w:t>malo</w:t>
      </w:r>
      <w:r>
        <w:rPr>
          <w:lang w:val="es_ES" w:bidi="es_ES"/>
        </w:rPr>
        <w:t xml:space="preserve">, </w:t>
      </w:r>
      <w:r>
        <w:rPr>
          <w:lang w:val="es_ES" w:bidi="es_ES"/>
        </w:rPr>
        <w:t>malvado</w:t>
      </w:r>
      <w:r>
        <w:rPr>
          <w:lang w:val="es_ES" w:bidi="es_ES"/>
        </w:rPr>
        <w:t xml:space="preserve"> </w:t>
      </w:r>
      <w:r>
        <w:rPr>
          <w:lang w:val="es_ES" w:bidi="es_ES"/>
        </w:rPr>
        <w:t>pertinente a ser malvado en el sentido de inmoralidad</w:t>
      </w:r>
    </w:p>
    <w:p>
      <w:pPr/>
      <w:r>
        <w:rPr>
          <w:lang w:val="es_ES" w:bidi="es_ES"/>
        </w:rPr>
      </w:r>
      <w:r>
        <w:rPr>
          <w:lang w:val="es_ES" w:bidi="es_ES"/>
        </w:rPr>
        <w:t>JHN 3:20</w:t>
      </w:r>
      <w:r>
        <w:rPr>
          <w:lang w:val="es_ES" w:bidi="es_ES"/>
        </w:rPr>
        <w:t xml:space="preserve"> · </w:t>
      </w:r>
      <w:r>
        <w:rPr>
          <w:lang w:val="es_ES" w:bidi="es_ES"/>
        </w:rPr>
        <w:t>JHN 5:29</w:t>
      </w:r>
      <w:r>
        <w:rPr>
          <w:lang w:val="es_ES" w:bidi="es_ES"/>
        </w:rPr>
        <w:t xml:space="preserve"> · </w:t>
      </w:r>
      <w:r>
        <w:rPr>
          <w:lang w:val="es_ES" w:bidi="es_ES"/>
        </w:rPr>
        <w:t>ROM 9:11</w:t>
      </w:r>
      <w:r>
        <w:rPr>
          <w:lang w:val="es_ES" w:bidi="es_ES"/>
        </w:rPr>
        <w:t xml:space="preserve"> · </w:t>
      </w:r>
      <w:r>
        <w:rPr>
          <w:lang w:val="es_ES" w:bidi="es_ES"/>
        </w:rPr>
        <w:t>2CO 5:10</w:t>
      </w:r>
      <w:r>
        <w:rPr>
          <w:lang w:val="es_ES" w:bidi="es_ES"/>
        </w:rPr>
        <w:t xml:space="preserve"> · </w:t>
      </w:r>
      <w:r>
        <w:rPr>
          <w:lang w:val="es_ES" w:bidi="es_ES"/>
        </w:rPr>
        <w:t>TIT 2:8</w:t>
      </w:r>
      <w:r>
        <w:rPr>
          <w:lang w:val="es_ES" w:bidi="es_ES"/>
        </w:rPr>
        <w:t xml:space="preserve"> · </w:t>
      </w:r>
      <w:r>
        <w:rPr>
          <w:lang w:val="es_ES" w:bidi="es_ES"/>
        </w:rPr>
        <w:t>JAS 3:16</w:t>
      </w:r>
      <w:r>
        <w:rPr>
          <w:lang w:val="es_ES" w:bidi="es_ES"/>
        </w:rPr>
      </w:r>
      <w:r>
        <w:rPr>
          <w:lang w:val="es_ES" w:bidi="es_ES"/>
        </w:rPr>
      </w:r>
    </w:p>
    <w:p>
      <w:pPr/>
      <w:r>
        <w:rPr>
          <w:lang w:val="es_ES" w:bidi="es_ES"/>
        </w:rPr>
      </w:r>
    </w:p>
    <w:p>
      <w:pPr>
        <w:pStyle w:val="Heading2"/>
      </w:pPr>
      <w:r>
        <w:rPr>
          <w:lang w:val="es_ES" w:bidi="es_ES"/>
        </w:rPr>
        <w:t>φέγγος</w:t>
      </w:r>
      <w:r>
        <w:rPr>
          <w:lang w:val="es_ES" w:bidi="es_ES"/>
        </w:rPr>
      </w:r>
    </w:p>
    <w:p>
      <w:pPr>
        <w:pStyle w:val="Heading1"/>
      </w:pPr>
      <w:r>
        <w:rPr>
          <w:lang w:val="es_ES" w:bidi="es_ES"/>
        </w:rPr>
        <w:t>φέγγος</w:t>
      </w:r>
    </w:p>
    <w:p>
      <w:pPr/>
      <w:r>
        <w:rPr>
          <w:lang w:val="es_ES" w:bidi="es_ES"/>
        </w:rPr>
      </w:r>
      <w:r>
        <w:rPr>
          <w:lang w:val="es_ES" w:bidi="es_ES"/>
        </w:rPr>
        <w:t>φέγγος</w:t>
      </w:r>
      <w:r>
        <w:rPr>
          <w:lang w:val="es_ES" w:bidi="es_ES"/>
        </w:rPr>
        <w:t xml:space="preserve"> (</w:t>
      </w:r>
      <w:r>
        <w:rPr>
          <w:lang w:val="es_ES" w:bidi="es_ES"/>
        </w:rPr>
        <w:t>G5338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w:t>
      </w:r>
    </w:p>
    <w:p>
      <w:pPr/>
      <w:r>
        <w:rPr>
          <w:lang w:val="es_ES" w:bidi="es_ES"/>
        </w:rPr>
      </w:r>
      <w:r>
        <w:rPr>
          <w:lang w:val="es_ES" w:bidi="es_ES"/>
        </w:rPr>
        <w:t>14.36</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luz</w:t>
      </w:r>
      <w:r>
        <w:rPr>
          <w:lang w:val="es_ES" w:bidi="es_ES"/>
        </w:rPr>
        <w:t xml:space="preserve"> </w:t>
      </w:r>
      <w:r>
        <w:rPr>
          <w:lang w:val="es_ES" w:bidi="es_ES"/>
        </w:rPr>
        <w:t>luz, en contraste con la oscuridad (</w:t>
      </w:r>
      <w:r>
        <w:rPr>
          <w:lang w:val="es_ES" w:bidi="es_ES"/>
        </w:rPr>
        <w:t>σκότος</w:t>
      </w:r>
      <w:r>
        <w:rPr>
          <w:lang w:val="es_ES" w:bidi="es_ES"/>
        </w:rPr>
        <w:t xml:space="preserve">[a], </w:t>
      </w:r>
      <w:r>
        <w:rPr>
          <w:lang w:val="es_ES" w:bidi="es_ES"/>
        </w:rPr>
        <w:t>σκοτία</w:t>
      </w:r>
      <w:r>
        <w:rPr>
          <w:lang w:val="es_ES" w:bidi="es_ES"/>
        </w:rPr>
        <w:t xml:space="preserve">[a], </w:t>
      </w:r>
      <w:hyperlink r:id="rId28">
        <w:r>
          <w:rPr>
            <w:lang w:val="es_ES" w:bidi="es_ES"/>
          </w:rPr>
          <w:rPr>
            <w:color w:val="0000EE"/>
            <w:u w:val="single"/>
          </w:rPr>
          <w:t>14.53</w:t>
        </w:r>
      </w:hyperlink>
      <w:r>
        <w:rPr>
          <w:lang w:val="es_ES" w:bidi="es_ES"/>
        </w:rPr>
        <w:t>), generalmente en relación con alguna fuente de luz como el sol, la luna, el fuego, una lámpara, etc.</w:t>
      </w:r>
      <w:r>
        <w:rPr>
          <w:vertAlign w:val="superscript"/>
          <w:lang w:val="es_ES" w:bidi="es_ES"/>
        </w:rPr>
        <w:t>1</w:t>
      </w:r>
      <w:r>
        <w:rPr>
          <w:lang w:val="es_ES" w:bidi="es_ES"/>
        </w:rPr>
        <w:t xml:space="preserve"> </w:t>
      </w:r>
      <w:r>
        <w:rPr>
          <w:lang w:val="es_ES" w:bidi="es_ES"/>
        </w:rPr>
        <w:t>Los términos para "luz" a menudo difieren en base a si hay una fuente específica de luz, por ejemplo, fuego, lámparas, el sol, la luna, etc., o si la luz es simplemente generalizada, en el sentido de la luz diurna aparte del brillo real del sol (por ejemplo, como en el interior de una habitación). Algunos idiomas también hacen distinciones entre los términos para luz dependiendo de si la luz proviene de un fuego o una lámpara o de un cuerpo celeste.</w:t>
        <w:br/>
      </w:r>
      <w:r>
        <w:rPr>
          <w:lang w:val="es_ES" w:bidi="es_ES"/>
        </w:rPr>
        <w:t>En algunas lenguas no hay un sustantivo para "luz", sino que solo se emplean verbos, ya que se habla de la luz como algo que sucede y, por lo tanto, se considera como un acontecimiento.</w:t>
      </w:r>
    </w:p>
    <w:p>
      <w:pPr/>
      <w:r>
        <w:rPr>
          <w:lang w:val="es_ES" w:bidi="es_ES"/>
        </w:rPr>
      </w:r>
      <w:r>
        <w:rPr>
          <w:lang w:val="es_ES" w:bidi="es_ES"/>
        </w:rPr>
        <w:t>MAT 24:29</w:t>
      </w:r>
      <w:r>
        <w:rPr>
          <w:lang w:val="es_ES" w:bidi="es_ES"/>
        </w:rPr>
        <w:t xml:space="preserve"> · </w:t>
      </w:r>
      <w:r>
        <w:rPr>
          <w:lang w:val="es_ES" w:bidi="es_ES"/>
        </w:rPr>
        <w:t>MRK 13:24</w:t>
      </w:r>
    </w:p>
    <w:p>
      <w:pPr/>
      <w:r>
        <w:rPr>
          <w:lang w:val="es_ES" w:bidi="es_ES"/>
        </w:rPr>
      </w:r>
      <w:r>
        <w:rPr>
          <w:vertAlign w:val="superscript"/>
          <w:lang w:val="es_ES" w:bidi="es_ES"/>
        </w:rPr>
        <w:t>1</w:t>
      </w:r>
      <w:r>
        <w:rPr>
          <w:lang w:val="es_ES" w:bidi="es_ES"/>
        </w:rPr>
        <w:t xml:space="preserve"> Es posible que haya algunos contrastes entre φῶς[a] y φέγγος, en que φῶς puede sugerir una fuente de luz un tanto fuerte, ya que φῶς es frecuentemente asociada con la luz del sol mientras que φέγγος es típicamente relacionada con la luz de la luna. En contextos fuera de las Escrituras hay, sin embargo, algunas instancias en las que parece haber una superposición sonsiderable de significado.</w:t>
      </w:r>
      <w:r>
        <w:rPr>
          <w:lang w:val="es_ES" w:bidi="es_ES"/>
        </w:rPr>
      </w:r>
      <w:r>
        <w:rPr>
          <w:lang w:val="es_ES" w:bidi="es_ES"/>
        </w:rPr>
      </w:r>
    </w:p>
    <w:p>
      <w:pPr/>
      <w:r>
        <w:rPr>
          <w:lang w:val="es_ES" w:bidi="es_ES"/>
        </w:rPr>
      </w:r>
    </w:p>
    <w:p>
      <w:pPr>
        <w:pStyle w:val="Heading2"/>
      </w:pPr>
      <w:r>
        <w:rPr>
          <w:lang w:val="es_ES" w:bidi="es_ES"/>
        </w:rPr>
        <w:t>φείδομαι</w:t>
      </w:r>
      <w:r>
        <w:rPr>
          <w:lang w:val="es_ES" w:bidi="es_ES"/>
        </w:rPr>
      </w:r>
    </w:p>
    <w:p>
      <w:pPr>
        <w:pStyle w:val="Heading1"/>
      </w:pPr>
      <w:r>
        <w:rPr>
          <w:lang w:val="es_ES" w:bidi="es_ES"/>
        </w:rPr>
        <w:t>φείδομαι</w:t>
      </w:r>
    </w:p>
    <w:p>
      <w:pPr/>
      <w:r>
        <w:rPr>
          <w:lang w:val="es_ES" w:bidi="es_ES"/>
        </w:rPr>
      </w:r>
      <w:r>
        <w:rPr>
          <w:lang w:val="es_ES" w:bidi="es_ES"/>
        </w:rPr>
        <w:t>φείδομαι</w:t>
      </w:r>
      <w:r>
        <w:rPr>
          <w:lang w:val="es_ES" w:bidi="es_ES"/>
        </w:rPr>
        <w:t xml:space="preserve"> (</w:t>
      </w:r>
      <w:r>
        <w:rPr>
          <w:lang w:val="es_ES" w:bidi="es_ES"/>
        </w:rPr>
        <w:t>G5339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ἀφειδία</w:t>
      </w:r>
      <w:r>
        <w:rPr>
          <w:lang w:val="es_ES" w:bidi="es_ES"/>
        </w:rPr>
        <w:t xml:space="preserve"> · </w:t>
      </w:r>
      <w:r>
        <w:rPr>
          <w:lang w:val="es_ES" w:bidi="es_ES"/>
        </w:rPr>
        <w:t>φειδομένως</w:t>
      </w:r>
    </w:p>
    <w:p>
      <w:pPr/>
      <w:r>
        <w:rPr>
          <w:lang w:val="es_ES" w:bidi="es_ES"/>
        </w:rPr>
      </w:r>
      <w:r>
        <w:rPr>
          <w:lang w:val="es_ES" w:bidi="es_ES"/>
        </w:rPr>
        <w:t>22.28</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Ocasionar problemas, dificultades</w:t>
      </w:r>
    </w:p>
    <w:p>
      <w:pPr/>
      <w:r>
        <w:rPr>
          <w:lang w:val="es_ES" w:bidi="es_ES"/>
        </w:rPr>
      </w:r>
      <w:r>
        <w:rPr>
          <w:lang w:val="es_ES" w:bidi="es_ES"/>
        </w:rPr>
        <w:t>perdonar</w:t>
      </w:r>
      <w:r>
        <w:rPr>
          <w:lang w:val="es_ES" w:bidi="es_ES"/>
        </w:rPr>
        <w:t xml:space="preserve">, </w:t>
      </w:r>
      <w:r>
        <w:rPr>
          <w:lang w:val="es_ES" w:bidi="es_ES"/>
        </w:rPr>
        <w:t>evitarle problemas a alguien</w:t>
      </w:r>
      <w:r>
        <w:rPr>
          <w:lang w:val="es_ES" w:bidi="es_ES"/>
        </w:rPr>
        <w:t xml:space="preserve"> </w:t>
      </w:r>
      <w:r>
        <w:rPr>
          <w:lang w:val="es_ES" w:bidi="es_ES"/>
        </w:rPr>
        <w:t>hacer que alguien no se preocupe</w:t>
      </w:r>
    </w:p>
    <w:p>
      <w:pPr/>
      <w:r>
        <w:rPr>
          <w:lang w:val="es_ES" w:bidi="es_ES"/>
        </w:rPr>
      </w:r>
      <w:r>
        <w:rPr>
          <w:lang w:val="es_ES" w:bidi="es_ES"/>
        </w:rPr>
        <w:t>ACT 20:29</w:t>
      </w:r>
      <w:r>
        <w:rPr>
          <w:lang w:val="es_ES" w:bidi="es_ES"/>
        </w:rPr>
        <w:t xml:space="preserve"> · </w:t>
      </w:r>
      <w:r>
        <w:rPr>
          <w:lang w:val="es_ES" w:bidi="es_ES"/>
        </w:rPr>
        <w:t>ROM 8:32</w:t>
      </w:r>
      <w:r>
        <w:rPr>
          <w:lang w:val="es_ES" w:bidi="es_ES"/>
        </w:rPr>
        <w:t xml:space="preserve"> · </w:t>
      </w:r>
      <w:r>
        <w:rPr>
          <w:lang w:val="es_ES" w:bidi="es_ES"/>
        </w:rPr>
        <w:t>ROM 11:21</w:t>
      </w:r>
      <w:r>
        <w:rPr>
          <w:lang w:val="es_ES" w:bidi="es_ES"/>
        </w:rPr>
        <w:t xml:space="preserve"> · </w:t>
      </w:r>
      <w:r>
        <w:rPr>
          <w:lang w:val="es_ES" w:bidi="es_ES"/>
        </w:rPr>
        <w:t>ROM 11:21</w:t>
      </w:r>
      <w:r>
        <w:rPr>
          <w:lang w:val="es_ES" w:bidi="es_ES"/>
        </w:rPr>
        <w:t xml:space="preserve"> · </w:t>
      </w:r>
      <w:r>
        <w:rPr>
          <w:lang w:val="es_ES" w:bidi="es_ES"/>
        </w:rPr>
        <w:t>1CO 7:28</w:t>
      </w:r>
      <w:r>
        <w:rPr>
          <w:lang w:val="es_ES" w:bidi="es_ES"/>
        </w:rPr>
        <w:t xml:space="preserve"> · </w:t>
      </w:r>
      <w:r>
        <w:rPr>
          <w:lang w:val="es_ES" w:bidi="es_ES"/>
        </w:rPr>
        <w:t>2CO 1:23</w:t>
      </w:r>
      <w:r>
        <w:rPr>
          <w:lang w:val="es_ES" w:bidi="es_ES"/>
        </w:rPr>
        <w:t xml:space="preserve"> · </w:t>
      </w:r>
      <w:r>
        <w:rPr>
          <w:lang w:val="es_ES" w:bidi="es_ES"/>
        </w:rPr>
        <w:t>2CO 13:2</w:t>
      </w:r>
      <w:r>
        <w:rPr>
          <w:lang w:val="es_ES" w:bidi="es_ES"/>
        </w:rPr>
        <w:t xml:space="preserve"> · </w:t>
      </w:r>
      <w:r>
        <w:rPr>
          <w:lang w:val="es_ES" w:bidi="es_ES"/>
        </w:rPr>
        <w:t>2PE 2:4</w:t>
      </w:r>
      <w:r>
        <w:rPr>
          <w:lang w:val="es_ES" w:bidi="es_ES"/>
        </w:rPr>
        <w:t xml:space="preserve"> · </w:t>
      </w:r>
      <w:r>
        <w:rPr>
          <w:lang w:val="es_ES" w:bidi="es_ES"/>
        </w:rPr>
        <w:t>2PE 2:5</w:t>
      </w:r>
    </w:p>
    <w:p>
      <w:pPr/>
      <w:r>
        <w:rPr>
          <w:lang w:val="es_ES" w:bidi="es_ES"/>
        </w:rPr>
      </w:r>
      <w:r>
        <w:rPr>
          <w:lang w:val="es_ES" w:bidi="es_ES"/>
        </w:rPr>
        <w:t>13.152</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evitar</w:t>
      </w:r>
      <w:r>
        <w:rPr>
          <w:lang w:val="es_ES" w:bidi="es_ES"/>
        </w:rPr>
        <w:t xml:space="preserve">, </w:t>
      </w:r>
      <w:r>
        <w:rPr>
          <w:lang w:val="es_ES" w:bidi="es_ES"/>
        </w:rPr>
        <w:t>abstenerse de</w:t>
      </w:r>
      <w:r>
        <w:rPr>
          <w:lang w:val="es_ES" w:bidi="es_ES"/>
        </w:rPr>
        <w:t xml:space="preserve">, </w:t>
      </w:r>
      <w:r>
        <w:rPr>
          <w:lang w:val="es_ES" w:bidi="es_ES"/>
        </w:rPr>
        <w:t>mantenerse fuera de</w:t>
      </w:r>
      <w:r>
        <w:rPr>
          <w:lang w:val="es_ES" w:bidi="es_ES"/>
        </w:rPr>
        <w:t xml:space="preserve"> </w:t>
      </w:r>
      <w:r>
        <w:rPr>
          <w:lang w:val="es_ES" w:bidi="es_ES"/>
        </w:rPr>
        <w:t>evitar que uno mismo haga algo</w:t>
      </w:r>
    </w:p>
    <w:p>
      <w:pPr/>
      <w:r>
        <w:rPr>
          <w:lang w:val="es_ES" w:bidi="es_ES"/>
        </w:rPr>
      </w:r>
      <w:r>
        <w:rPr>
          <w:lang w:val="es_ES" w:bidi="es_ES"/>
        </w:rPr>
        <w:t>2CO 12:6</w:t>
      </w:r>
      <w:r>
        <w:rPr>
          <w:lang w:val="es_ES" w:bidi="es_ES"/>
        </w:rPr>
      </w:r>
      <w:r>
        <w:rPr>
          <w:lang w:val="es_ES" w:bidi="es_ES"/>
        </w:rPr>
      </w:r>
    </w:p>
    <w:p>
      <w:pPr/>
      <w:r>
        <w:rPr>
          <w:lang w:val="es_ES" w:bidi="es_ES"/>
        </w:rPr>
      </w:r>
    </w:p>
    <w:p>
      <w:pPr>
        <w:pStyle w:val="Heading2"/>
      </w:pPr>
      <w:r>
        <w:rPr>
          <w:lang w:val="es_ES" w:bidi="es_ES"/>
        </w:rPr>
        <w:t>φειδομένως</w:t>
      </w:r>
      <w:r>
        <w:rPr>
          <w:lang w:val="es_ES" w:bidi="es_ES"/>
        </w:rPr>
      </w:r>
    </w:p>
    <w:p>
      <w:pPr>
        <w:pStyle w:val="Heading1"/>
      </w:pPr>
      <w:r>
        <w:rPr>
          <w:lang w:val="es_ES" w:bidi="es_ES"/>
        </w:rPr>
        <w:t>φειδομένως</w:t>
      </w:r>
    </w:p>
    <w:p>
      <w:pPr/>
      <w:r>
        <w:rPr>
          <w:lang w:val="es_ES" w:bidi="es_ES"/>
        </w:rPr>
      </w:r>
      <w:r>
        <w:rPr>
          <w:lang w:val="es_ES" w:bidi="es_ES"/>
        </w:rPr>
        <w:t>φειδομένως</w:t>
      </w:r>
      <w:r>
        <w:rPr>
          <w:lang w:val="es_ES" w:bidi="es_ES"/>
        </w:rPr>
        <w:t xml:space="preserve"> (</w:t>
      </w:r>
      <w:r>
        <w:rPr>
          <w:lang w:val="es_ES" w:bidi="es_ES"/>
        </w:rPr>
        <w:t>G5340</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φείδομαι</w:t>
      </w:r>
    </w:p>
    <w:p>
      <w:pPr/>
      <w:r>
        <w:rPr>
          <w:lang w:val="es_ES" w:bidi="es_ES"/>
        </w:rPr>
      </w:r>
      <w:r>
        <w:rPr>
          <w:lang w:val="es_ES" w:bidi="es_ES"/>
        </w:rPr>
        <w:t>59.61</w:t>
      </w:r>
      <w:r>
        <w:rPr>
          <w:lang w:val="es_ES" w:bidi="es_ES"/>
        </w:rPr>
        <w:t xml:space="preserve"> · </w:t>
      </w:r>
      <w:r>
        <w:rPr>
          <w:lang w:val="es_ES" w:bidi="es_ES"/>
        </w:rPr>
        <w:t>Cantidad</w:t>
      </w:r>
      <w:r>
        <w:rPr>
          <w:lang w:val="es_ES" w:bidi="es_ES"/>
        </w:rPr>
        <w:t xml:space="preserve"> · </w:t>
      </w:r>
      <w:r>
        <w:rPr>
          <w:lang w:val="es_ES" w:bidi="es_ES"/>
        </w:rPr>
        <w:t>Abundancia, Exceso, Ahorro</w:t>
      </w:r>
    </w:p>
    <w:p>
      <w:pPr/>
      <w:r>
        <w:rPr>
          <w:lang w:val="es_ES" w:bidi="es_ES"/>
        </w:rPr>
      </w:r>
      <w:r>
        <w:rPr>
          <w:lang w:val="es_ES" w:bidi="es_ES"/>
        </w:rPr>
        <w:t>escasamente</w:t>
      </w:r>
      <w:r>
        <w:rPr>
          <w:lang w:val="es_ES" w:bidi="es_ES"/>
        </w:rPr>
        <w:t xml:space="preserve">, </w:t>
      </w:r>
      <w:r>
        <w:rPr>
          <w:lang w:val="es_ES" w:bidi="es_ES"/>
        </w:rPr>
        <w:t>de manera limitada</w:t>
      </w:r>
      <w:r>
        <w:rPr>
          <w:lang w:val="es_ES" w:bidi="es_ES"/>
        </w:rPr>
        <w:t xml:space="preserve"> </w:t>
      </w:r>
      <w:r>
        <w:rPr>
          <w:lang w:val="es_ES" w:bidi="es_ES"/>
        </w:rPr>
        <w:t>pertinente a lo que se hace de una manera limitada, moderada y de una cantidad o extensión insignificante</w:t>
      </w:r>
      <w:r>
        <w:rPr>
          <w:lang w:val="es_ES" w:bidi="es_ES"/>
        </w:rPr>
        <w:t xml:space="preserve"> </w:t>
      </w:r>
      <w:r>
        <w:rPr>
          <w:lang w:val="es_ES" w:bidi="es_ES"/>
        </w:rPr>
        <w:t xml:space="preserve">En </w:t>
      </w:r>
      <w:r>
        <w:rPr>
          <w:lang w:val="es_ES" w:bidi="es_ES"/>
        </w:rPr>
        <w:t>2CO 9:6</w:t>
      </w:r>
      <w:r>
        <w:rPr>
          <w:lang w:val="es_ES" w:bidi="es_ES"/>
        </w:rPr>
        <w:t xml:space="preserve"> </w:t>
      </w:r>
      <w:r>
        <w:rPr>
          <w:lang w:val="es_ES" w:bidi="es_ES"/>
        </w:rPr>
        <w:t>φειδομένως</w:t>
      </w:r>
      <w:r>
        <w:rPr>
          <w:lang w:val="es_ES" w:bidi="es_ES"/>
        </w:rPr>
        <w:t xml:space="preserve"> obviamente está en contraste con la frase ἐπ ̓ εὐλογίαις ‘abundantemente’ (</w:t>
      </w:r>
      <w:hyperlink r:id="rId29">
        <w:r>
          <w:rPr>
            <w:lang w:val="es_ES" w:bidi="es_ES"/>
          </w:rPr>
          <w:rPr>
            <w:color w:val="0000EE"/>
            <w:u w:val="single"/>
          </w:rPr>
          <w:t>59.56</w:t>
        </w:r>
      </w:hyperlink>
      <w:r>
        <w:rPr>
          <w:lang w:val="es_ES" w:bidi="es_ES"/>
        </w:rPr>
        <w:t>). Sin embargo, podría ser necesario indicar claramente la naturaleza de lo que se siembra o cosecha con moderación, por ejemplo, "el que siembra solo una pequeña cantidad de semilla tendrá una cosecha muy pequeña".</w:t>
      </w:r>
    </w:p>
    <w:p>
      <w:pPr/>
      <w:r>
        <w:rPr>
          <w:lang w:val="es_ES" w:bidi="es_ES"/>
        </w:rPr>
      </w:r>
      <w:r>
        <w:rPr>
          <w:lang w:val="es_ES" w:bidi="es_ES"/>
        </w:rPr>
        <w:t>2CO 9:6</w:t>
      </w:r>
      <w:r>
        <w:rPr>
          <w:lang w:val="es_ES" w:bidi="es_ES"/>
        </w:rPr>
        <w:t xml:space="preserve"> · </w:t>
      </w:r>
      <w:r>
        <w:rPr>
          <w:lang w:val="es_ES" w:bidi="es_ES"/>
        </w:rPr>
        <w:t>2CO 9:6</w:t>
      </w:r>
      <w:r>
        <w:rPr>
          <w:lang w:val="es_ES" w:bidi="es_ES"/>
        </w:rPr>
      </w:r>
      <w:r>
        <w:rPr>
          <w:lang w:val="es_ES" w:bidi="es_ES"/>
        </w:rPr>
      </w:r>
    </w:p>
    <w:p>
      <w:pPr/>
      <w:r>
        <w:rPr>
          <w:lang w:val="es_ES" w:bidi="es_ES"/>
        </w:rPr>
      </w:r>
    </w:p>
    <w:p>
      <w:pPr>
        <w:pStyle w:val="Heading2"/>
      </w:pPr>
      <w:r>
        <w:rPr>
          <w:lang w:val="es_ES" w:bidi="es_ES"/>
        </w:rPr>
        <w:t>φέρω</w:t>
      </w:r>
      <w:r>
        <w:rPr>
          <w:lang w:val="es_ES" w:bidi="es_ES"/>
        </w:rPr>
      </w:r>
    </w:p>
    <w:p>
      <w:pPr>
        <w:pStyle w:val="Heading1"/>
      </w:pPr>
      <w:r>
        <w:rPr>
          <w:lang w:val="es_ES" w:bidi="es_ES"/>
        </w:rPr>
        <w:t>φέρω</w:t>
      </w:r>
    </w:p>
    <w:p>
      <w:pPr/>
      <w:r>
        <w:rPr>
          <w:lang w:val="es_ES" w:bidi="es_ES"/>
        </w:rPr>
      </w:r>
      <w:r>
        <w:rPr>
          <w:lang w:val="es_ES" w:bidi="es_ES"/>
        </w:rPr>
        <w:t>φέρω</w:t>
      </w:r>
      <w:r>
        <w:rPr>
          <w:lang w:val="es_ES" w:bidi="es_ES"/>
        </w:rPr>
        <w:t xml:space="preserve"> (</w:t>
      </w:r>
      <w:r>
        <w:rPr>
          <w:lang w:val="es_ES" w:bidi="es_ES"/>
        </w:rPr>
        <w:t>G5342</w:t>
      </w:r>
      <w:r>
        <w:rPr>
          <w:lang w:val="es_ES" w:bidi="es_ES"/>
        </w:rPr>
        <w:t xml:space="preserve">) — </w:t>
      </w:r>
      <w:r>
        <w:rPr>
          <w:lang w:val="es_ES" w:bidi="es_ES"/>
        </w:rPr>
        <w:t>φέρομαι</w:t>
      </w:r>
    </w:p>
    <w:p>
      <w:pPr/>
      <w:r>
        <w:rPr>
          <w:lang w:val="es_ES" w:bidi="es_ES"/>
        </w:rPr>
      </w:r>
      <w:r>
        <w:rPr>
          <w:lang w:val="es_ES" w:bidi="es_ES"/>
        </w:rPr>
        <w:t xml:space="preserve">verbe </w:t>
      </w:r>
      <w:r>
        <w:rPr>
          <w:lang w:val="es_ES" w:bidi="es_ES"/>
        </w:rPr>
        <w:t>|</w:t>
      </w:r>
      <w:r>
        <w:rPr>
          <w:lang w:val="es_ES" w:bidi="es_ES"/>
        </w:rPr>
        <w:t xml:space="preserve"> fut. οἴσω · aor. ἤνεγκα · inf. ἐνεγκεῖν, ἐνέγκαι · ptc. ἐνέγκας · aor.pass. ἠνέχθην · ptc. ἐνεχθείς </w:t>
      </w:r>
      <w:r>
        <w:rPr>
          <w:lang w:val="es_ES" w:bidi="es_ES"/>
        </w:rPr>
        <w:t>|</w:t>
      </w:r>
      <w:r>
        <w:rPr>
          <w:lang w:val="es_ES" w:bidi="es_ES"/>
        </w:rPr>
        <w:t xml:space="preserve"> </w:t>
      </w:r>
      <w:r>
        <w:rPr>
          <w:lang w:val="es_ES" w:bidi="es_ES"/>
        </w:rPr>
        <w:t>ἀναφέρω</w:t>
      </w:r>
      <w:r>
        <w:rPr>
          <w:lang w:val="es_ES" w:bidi="es_ES"/>
        </w:rPr>
        <w:t xml:space="preserve"> · </w:t>
      </w:r>
      <w:r>
        <w:rPr>
          <w:lang w:val="es_ES" w:bidi="es_ES"/>
        </w:rPr>
        <w:t>ἀποφέρω</w:t>
      </w:r>
      <w:r>
        <w:rPr>
          <w:lang w:val="es_ES" w:bidi="es_ES"/>
        </w:rPr>
        <w:t xml:space="preserve"> · </w:t>
      </w:r>
      <w:r>
        <w:rPr>
          <w:lang w:val="es_ES" w:bidi="es_ES"/>
        </w:rPr>
        <w:t>ἀποφορτίζομαι</w:t>
      </w:r>
      <w:r>
        <w:rPr>
          <w:lang w:val="es_ES" w:bidi="es_ES"/>
        </w:rPr>
        <w:t xml:space="preserve"> · </w:t>
      </w:r>
      <w:r>
        <w:rPr>
          <w:lang w:val="es_ES" w:bidi="es_ES"/>
        </w:rPr>
        <w:t>διαφέρω</w:t>
      </w:r>
      <w:r>
        <w:rPr>
          <w:lang w:val="es_ES" w:bidi="es_ES"/>
        </w:rPr>
        <w:t xml:space="preserve"> · </w:t>
      </w:r>
      <w:r>
        <w:rPr>
          <w:lang w:val="es_ES" w:bidi="es_ES"/>
        </w:rPr>
        <w:t>διάφορος</w:t>
      </w:r>
      <w:r>
        <w:rPr>
          <w:lang w:val="es_ES" w:bidi="es_ES"/>
        </w:rPr>
        <w:t xml:space="preserve"> · </w:t>
      </w:r>
      <w:r>
        <w:rPr>
          <w:lang w:val="es_ES" w:bidi="es_ES"/>
        </w:rPr>
        <w:t>διηνεκής</w:t>
      </w:r>
      <w:r>
        <w:rPr>
          <w:lang w:val="es_ES" w:bidi="es_ES"/>
        </w:rPr>
        <w:t xml:space="preserve"> · </w:t>
      </w:r>
      <w:r>
        <w:rPr>
          <w:lang w:val="es_ES" w:bidi="es_ES"/>
        </w:rPr>
        <w:t>δωροφορία</w:t>
      </w:r>
      <w:r>
        <w:rPr>
          <w:lang w:val="es_ES" w:bidi="es_ES"/>
        </w:rPr>
        <w:t xml:space="preserve"> · </w:t>
      </w:r>
      <w:r>
        <w:rPr>
          <w:lang w:val="es_ES" w:bidi="es_ES"/>
        </w:rPr>
        <w:t>εἰσφέρω</w:t>
      </w:r>
      <w:r>
        <w:rPr>
          <w:lang w:val="es_ES" w:bidi="es_ES"/>
        </w:rPr>
        <w:t xml:space="preserve"> · </w:t>
      </w:r>
      <w:r>
        <w:rPr>
          <w:lang w:val="es_ES" w:bidi="es_ES"/>
        </w:rPr>
        <w:t>ἐπιφέρω</w:t>
      </w:r>
      <w:r>
        <w:rPr>
          <w:lang w:val="es_ES" w:bidi="es_ES"/>
        </w:rPr>
        <w:t xml:space="preserve"> · </w:t>
      </w:r>
      <w:r>
        <w:rPr>
          <w:lang w:val="es_ES" w:bidi="es_ES"/>
        </w:rPr>
        <w:t>εὐφορέω</w:t>
      </w:r>
      <w:r>
        <w:rPr>
          <w:lang w:val="es_ES" w:bidi="es_ES"/>
        </w:rPr>
        <w:t xml:space="preserve"> · </w:t>
      </w:r>
      <w:r>
        <w:rPr>
          <w:lang w:val="es_ES" w:bidi="es_ES"/>
        </w:rPr>
        <w:t>θανατηφόρος</w:t>
      </w:r>
      <w:r>
        <w:rPr>
          <w:lang w:val="es_ES" w:bidi="es_ES"/>
        </w:rPr>
        <w:t xml:space="preserve"> · </w:t>
      </w:r>
      <w:r>
        <w:rPr>
          <w:lang w:val="es_ES" w:bidi="es_ES"/>
        </w:rPr>
        <w:t>καρποφορέω</w:t>
      </w:r>
      <w:r>
        <w:rPr>
          <w:lang w:val="es_ES" w:bidi="es_ES"/>
        </w:rPr>
        <w:t xml:space="preserve"> · </w:t>
      </w:r>
      <w:r>
        <w:rPr>
          <w:lang w:val="es_ES" w:bidi="es_ES"/>
        </w:rPr>
        <w:t>καρποφόρος</w:t>
      </w:r>
      <w:r>
        <w:rPr>
          <w:lang w:val="es_ES" w:bidi="es_ES"/>
        </w:rPr>
        <w:t xml:space="preserve"> · </w:t>
      </w:r>
      <w:r>
        <w:rPr>
          <w:lang w:val="es_ES" w:bidi="es_ES"/>
        </w:rPr>
        <w:t>καταφέρω</w:t>
      </w:r>
      <w:r>
        <w:rPr>
          <w:lang w:val="es_ES" w:bidi="es_ES"/>
        </w:rPr>
        <w:t xml:space="preserve"> · </w:t>
      </w:r>
      <w:r>
        <w:rPr>
          <w:lang w:val="es_ES" w:bidi="es_ES"/>
        </w:rPr>
        <w:t>παραφέρω</w:t>
      </w:r>
      <w:r>
        <w:rPr>
          <w:lang w:val="es_ES" w:bidi="es_ES"/>
        </w:rPr>
        <w:t xml:space="preserve"> · </w:t>
      </w:r>
      <w:r>
        <w:rPr>
          <w:lang w:val="es_ES" w:bidi="es_ES"/>
        </w:rPr>
        <w:t>παρεισφέρω</w:t>
      </w:r>
      <w:r>
        <w:rPr>
          <w:lang w:val="es_ES" w:bidi="es_ES"/>
        </w:rPr>
        <w:t xml:space="preserve"> · </w:t>
      </w:r>
      <w:r>
        <w:rPr>
          <w:lang w:val="es_ES" w:bidi="es_ES"/>
        </w:rPr>
        <w:t>περιφέρω</w:t>
      </w:r>
      <w:r>
        <w:rPr>
          <w:lang w:val="es_ES" w:bidi="es_ES"/>
        </w:rPr>
        <w:t xml:space="preserve"> · </w:t>
      </w:r>
      <w:r>
        <w:rPr>
          <w:lang w:val="es_ES" w:bidi="es_ES"/>
        </w:rPr>
        <w:t>πληροφορέω</w:t>
      </w:r>
      <w:r>
        <w:rPr>
          <w:lang w:val="es_ES" w:bidi="es_ES"/>
        </w:rPr>
        <w:t xml:space="preserve"> · </w:t>
      </w:r>
      <w:r>
        <w:rPr>
          <w:lang w:val="es_ES" w:bidi="es_ES"/>
        </w:rPr>
        <w:t>πληροφορία</w:t>
      </w:r>
      <w:r>
        <w:rPr>
          <w:lang w:val="es_ES" w:bidi="es_ES"/>
        </w:rPr>
        <w:t xml:space="preserve"> · </w:t>
      </w:r>
      <w:r>
        <w:rPr>
          <w:lang w:val="es_ES" w:bidi="es_ES"/>
        </w:rPr>
        <w:t>ποταμοφόρητος</w:t>
      </w:r>
      <w:r>
        <w:rPr>
          <w:lang w:val="es_ES" w:bidi="es_ES"/>
        </w:rPr>
        <w:t xml:space="preserve"> · </w:t>
      </w:r>
      <w:r>
        <w:rPr>
          <w:lang w:val="es_ES" w:bidi="es_ES"/>
        </w:rPr>
        <w:t>προσφέρω</w:t>
      </w:r>
      <w:r>
        <w:rPr>
          <w:lang w:val="es_ES" w:bidi="es_ES"/>
        </w:rPr>
        <w:t xml:space="preserve"> · </w:t>
      </w:r>
      <w:r>
        <w:rPr>
          <w:lang w:val="es_ES" w:bidi="es_ES"/>
        </w:rPr>
        <w:t>προσφορά</w:t>
      </w:r>
      <w:r>
        <w:rPr>
          <w:lang w:val="es_ES" w:bidi="es_ES"/>
        </w:rPr>
        <w:t xml:space="preserve"> · </w:t>
      </w:r>
      <w:r>
        <w:rPr>
          <w:lang w:val="es_ES" w:bidi="es_ES"/>
        </w:rPr>
        <w:t>συμφέρω</w:t>
      </w:r>
      <w:r>
        <w:rPr>
          <w:lang w:val="es_ES" w:bidi="es_ES"/>
        </w:rPr>
        <w:t xml:space="preserve"> · </w:t>
      </w:r>
      <w:r>
        <w:rPr>
          <w:lang w:val="es_ES" w:bidi="es_ES"/>
        </w:rPr>
        <w:t>σύμφορον</w:t>
      </w:r>
      <w:r>
        <w:rPr>
          <w:lang w:val="es_ES" w:bidi="es_ES"/>
        </w:rPr>
        <w:t xml:space="preserve"> · </w:t>
      </w:r>
      <w:r>
        <w:rPr>
          <w:lang w:val="es_ES" w:bidi="es_ES"/>
        </w:rPr>
        <w:t>τελεσφορέω</w:t>
      </w:r>
      <w:r>
        <w:rPr>
          <w:lang w:val="es_ES" w:bidi="es_ES"/>
        </w:rPr>
        <w:t xml:space="preserve"> · </w:t>
      </w:r>
      <w:r>
        <w:rPr>
          <w:lang w:val="es_ES" w:bidi="es_ES"/>
        </w:rPr>
        <w:t>τροποφορέω</w:t>
      </w:r>
      <w:r>
        <w:rPr>
          <w:lang w:val="es_ES" w:bidi="es_ES"/>
        </w:rPr>
        <w:t xml:space="preserve"> · </w:t>
      </w:r>
      <w:r>
        <w:rPr>
          <w:lang w:val="es_ES" w:bidi="es_ES"/>
        </w:rPr>
        <w:t>τροφοφορέω</w:t>
      </w:r>
      <w:r>
        <w:rPr>
          <w:lang w:val="es_ES" w:bidi="es_ES"/>
        </w:rPr>
        <w:t xml:space="preserve"> · </w:t>
      </w:r>
      <w:r>
        <w:rPr>
          <w:lang w:val="es_ES" w:bidi="es_ES"/>
        </w:rPr>
        <w:t>ὑποφέρω</w:t>
      </w:r>
      <w:r>
        <w:rPr>
          <w:lang w:val="es_ES" w:bidi="es_ES"/>
        </w:rPr>
        <w:t xml:space="preserve"> · </w:t>
      </w:r>
      <w:r>
        <w:rPr>
          <w:lang w:val="es_ES" w:bidi="es_ES"/>
        </w:rPr>
        <w:t>φορέω</w:t>
      </w:r>
      <w:r>
        <w:rPr>
          <w:lang w:val="es_ES" w:bidi="es_ES"/>
        </w:rPr>
        <w:t xml:space="preserve"> · </w:t>
      </w:r>
      <w:r>
        <w:rPr>
          <w:lang w:val="es_ES" w:bidi="es_ES"/>
        </w:rPr>
        <w:t>φόρος</w:t>
      </w:r>
      <w:r>
        <w:rPr>
          <w:lang w:val="es_ES" w:bidi="es_ES"/>
        </w:rPr>
        <w:t xml:space="preserve"> · </w:t>
      </w:r>
      <w:r>
        <w:rPr>
          <w:lang w:val="es_ES" w:bidi="es_ES"/>
        </w:rPr>
        <w:t>φορτίζω</w:t>
      </w:r>
      <w:r>
        <w:rPr>
          <w:lang w:val="es_ES" w:bidi="es_ES"/>
        </w:rPr>
        <w:t xml:space="preserve"> · </w:t>
      </w:r>
      <w:r>
        <w:rPr>
          <w:lang w:val="es_ES" w:bidi="es_ES"/>
        </w:rPr>
        <w:t>φορτίον</w:t>
      </w:r>
      <w:r>
        <w:rPr>
          <w:lang w:val="es_ES" w:bidi="es_ES"/>
        </w:rPr>
        <w:t xml:space="preserve"> · </w:t>
      </w:r>
      <w:r>
        <w:rPr>
          <w:lang w:val="es_ES" w:bidi="es_ES"/>
        </w:rPr>
        <w:t>φωσφόρος</w:t>
      </w:r>
    </w:p>
    <w:p>
      <w:pPr/>
      <w:r>
        <w:rPr>
          <w:lang w:val="es_ES" w:bidi="es_ES"/>
        </w:rPr>
      </w:r>
      <w:r>
        <w:rPr>
          <w:lang w:val="es_ES" w:bidi="es_ES"/>
        </w:rPr>
        <w:t>15.187</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llevar</w:t>
      </w:r>
      <w:r>
        <w:rPr>
          <w:lang w:val="es_ES" w:bidi="es_ES"/>
        </w:rPr>
        <w:t xml:space="preserve">, </w:t>
      </w:r>
      <w:r>
        <w:rPr>
          <w:lang w:val="es_ES" w:bidi="es_ES"/>
        </w:rPr>
        <w:t>soportar</w:t>
      </w:r>
      <w:r>
        <w:rPr>
          <w:lang w:val="es_ES" w:bidi="es_ES"/>
        </w:rPr>
        <w:t xml:space="preserve">, </w:t>
      </w:r>
      <w:r>
        <w:rPr>
          <w:lang w:val="es_ES" w:bidi="es_ES"/>
        </w:rPr>
        <w:t>tomar consigo</w:t>
      </w:r>
      <w:r>
        <w:rPr>
          <w:lang w:val="es_ES" w:bidi="es_ES"/>
        </w:rPr>
        <w:t xml:space="preserve"> </w:t>
      </w:r>
      <w:r>
        <w:rPr>
          <w:lang w:val="es_ES" w:bidi="es_ES"/>
        </w:rPr>
        <w:t>llevar algo de un lugar a otro</w:t>
      </w:r>
    </w:p>
    <w:p>
      <w:pPr/>
      <w:r>
        <w:rPr>
          <w:lang w:val="es_ES" w:bidi="es_ES"/>
        </w:rPr>
      </w:r>
      <w:r>
        <w:rPr>
          <w:lang w:val="es_ES" w:bidi="es_ES"/>
        </w:rPr>
        <w:t>MAT 14:11</w:t>
      </w:r>
      <w:r>
        <w:rPr>
          <w:lang w:val="es_ES" w:bidi="es_ES"/>
        </w:rPr>
        <w:t xml:space="preserve"> · </w:t>
      </w:r>
      <w:r>
        <w:rPr>
          <w:lang w:val="es_ES" w:bidi="es_ES"/>
        </w:rPr>
        <w:t>MAT 14:18</w:t>
      </w:r>
      <w:r>
        <w:rPr>
          <w:lang w:val="es_ES" w:bidi="es_ES"/>
        </w:rPr>
        <w:t xml:space="preserve"> · </w:t>
      </w:r>
      <w:r>
        <w:rPr>
          <w:lang w:val="es_ES" w:bidi="es_ES"/>
        </w:rPr>
        <w:t>MRK 2:3</w:t>
      </w:r>
      <w:r>
        <w:rPr>
          <w:lang w:val="es_ES" w:bidi="es_ES"/>
        </w:rPr>
        <w:t xml:space="preserve"> · </w:t>
      </w:r>
      <w:r>
        <w:rPr>
          <w:lang w:val="es_ES" w:bidi="es_ES"/>
        </w:rPr>
        <w:t>LUK 5:18</w:t>
      </w:r>
      <w:r>
        <w:rPr>
          <w:lang w:val="es_ES" w:bidi="es_ES"/>
        </w:rPr>
        <w:t xml:space="preserve"> · </w:t>
      </w:r>
      <w:r>
        <w:rPr>
          <w:lang w:val="es_ES" w:bidi="es_ES"/>
        </w:rPr>
        <w:t>LUK 23:26</w:t>
      </w:r>
      <w:r>
        <w:rPr>
          <w:lang w:val="es_ES" w:bidi="es_ES"/>
        </w:rPr>
        <w:t xml:space="preserve"> · </w:t>
      </w:r>
      <w:r>
        <w:rPr>
          <w:lang w:val="es_ES" w:bidi="es_ES"/>
        </w:rPr>
        <w:t>LUK 24:1</w:t>
      </w:r>
      <w:r>
        <w:rPr>
          <w:lang w:val="es_ES" w:bidi="es_ES"/>
        </w:rPr>
        <w:t xml:space="preserve"> · </w:t>
      </w:r>
      <w:r>
        <w:rPr>
          <w:lang w:val="es_ES" w:bidi="es_ES"/>
        </w:rPr>
        <w:t>JHN 2:8</w:t>
      </w:r>
      <w:r>
        <w:rPr>
          <w:lang w:val="es_ES" w:bidi="es_ES"/>
        </w:rPr>
        <w:t xml:space="preserve"> · </w:t>
      </w:r>
      <w:r>
        <w:rPr>
          <w:lang w:val="es_ES" w:bidi="es_ES"/>
        </w:rPr>
        <w:t>JHN 2:8</w:t>
      </w:r>
      <w:r>
        <w:rPr>
          <w:lang w:val="es_ES" w:bidi="es_ES"/>
        </w:rPr>
        <w:t xml:space="preserve"> · </w:t>
      </w:r>
      <w:r>
        <w:rPr>
          <w:lang w:val="es_ES" w:bidi="es_ES"/>
        </w:rPr>
        <w:t>JHN 4:33</w:t>
      </w:r>
      <w:r>
        <w:rPr>
          <w:lang w:val="es_ES" w:bidi="es_ES"/>
        </w:rPr>
        <w:t xml:space="preserve"> · </w:t>
      </w:r>
      <w:r>
        <w:rPr>
          <w:lang w:val="es_ES" w:bidi="es_ES"/>
        </w:rPr>
        <w:t>JHN 19:39</w:t>
      </w:r>
      <w:r>
        <w:rPr>
          <w:lang w:val="es_ES" w:bidi="es_ES"/>
        </w:rPr>
        <w:t xml:space="preserve"> · </w:t>
      </w:r>
      <w:r>
        <w:rPr>
          <w:lang w:val="es_ES" w:bidi="es_ES"/>
        </w:rPr>
        <w:t>ACT 4:34</w:t>
      </w:r>
      <w:r>
        <w:rPr>
          <w:lang w:val="es_ES" w:bidi="es_ES"/>
        </w:rPr>
        <w:t xml:space="preserve"> · </w:t>
      </w:r>
      <w:r>
        <w:rPr>
          <w:lang w:val="es_ES" w:bidi="es_ES"/>
        </w:rPr>
        <w:t>HEB 13:13</w:t>
      </w:r>
      <w:r>
        <w:rPr>
          <w:lang w:val="es_ES" w:bidi="es_ES"/>
        </w:rPr>
        <w:t xml:space="preserve"> · </w:t>
      </w:r>
      <w:r>
        <w:rPr>
          <w:lang w:val="es_ES" w:bidi="es_ES"/>
        </w:rPr>
        <w:t>REV 21:24</w:t>
      </w:r>
      <w:r>
        <w:rPr>
          <w:lang w:val="es_ES" w:bidi="es_ES"/>
        </w:rPr>
        <w:t xml:space="preserve"> · </w:t>
      </w:r>
      <w:r>
        <w:rPr>
          <w:lang w:val="es_ES" w:bidi="es_ES"/>
        </w:rPr>
        <w:t>REV 21:26</w:t>
      </w:r>
    </w:p>
    <w:p>
      <w:pPr/>
      <w:r>
        <w:rPr>
          <w:lang w:val="es_ES" w:bidi="es_ES"/>
        </w:rPr>
      </w:r>
      <w:r>
        <w:rPr>
          <w:lang w:val="es_ES" w:bidi="es_ES"/>
        </w:rPr>
        <w:t>15.166</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tomar</w:t>
      </w:r>
      <w:r>
        <w:rPr>
          <w:lang w:val="es_ES" w:bidi="es_ES"/>
        </w:rPr>
        <w:t xml:space="preserve">, </w:t>
      </w:r>
      <w:r>
        <w:rPr>
          <w:lang w:val="es_ES" w:bidi="es_ES"/>
        </w:rPr>
        <w:t>llevar</w:t>
      </w:r>
      <w:r>
        <w:rPr>
          <w:lang w:val="es_ES" w:bidi="es_ES"/>
        </w:rPr>
        <w:t xml:space="preserve">, </w:t>
      </w:r>
      <w:r>
        <w:rPr>
          <w:lang w:val="es_ES" w:bidi="es_ES"/>
        </w:rPr>
        <w:t>traer</w:t>
      </w:r>
      <w:r>
        <w:rPr>
          <w:lang w:val="es_ES" w:bidi="es_ES"/>
        </w:rPr>
        <w:t xml:space="preserve"> </w:t>
      </w:r>
      <w:r>
        <w:rPr>
          <w:lang w:val="es_ES" w:bidi="es_ES"/>
        </w:rPr>
        <w:t>hacer que se mueva a un lugar, posiblemente implicando asistencia o un control firme</w:t>
      </w:r>
    </w:p>
    <w:p>
      <w:pPr/>
      <w:r>
        <w:rPr>
          <w:lang w:val="es_ES" w:bidi="es_ES"/>
        </w:rPr>
      </w:r>
      <w:r>
        <w:rPr>
          <w:lang w:val="es_ES" w:bidi="es_ES"/>
        </w:rPr>
        <w:t>MAT 14:11</w:t>
      </w:r>
      <w:r>
        <w:rPr>
          <w:lang w:val="es_ES" w:bidi="es_ES"/>
        </w:rPr>
        <w:t xml:space="preserve"> · </w:t>
      </w:r>
      <w:r>
        <w:rPr>
          <w:lang w:val="es_ES" w:bidi="es_ES"/>
        </w:rPr>
        <w:t>MAT 17:17</w:t>
      </w:r>
      <w:r>
        <w:rPr>
          <w:lang w:val="es_ES" w:bidi="es_ES"/>
        </w:rPr>
        <w:t xml:space="preserve"> · </w:t>
      </w:r>
      <w:r>
        <w:rPr>
          <w:lang w:val="es_ES" w:bidi="es_ES"/>
        </w:rPr>
        <w:t>MRK 1:32</w:t>
      </w:r>
      <w:r>
        <w:rPr>
          <w:lang w:val="es_ES" w:bidi="es_ES"/>
        </w:rPr>
        <w:t xml:space="preserve"> · </w:t>
      </w:r>
      <w:r>
        <w:rPr>
          <w:lang w:val="es_ES" w:bidi="es_ES"/>
        </w:rPr>
        <w:t>MRK 6:27</w:t>
      </w:r>
      <w:r>
        <w:rPr>
          <w:lang w:val="es_ES" w:bidi="es_ES"/>
        </w:rPr>
        <w:t xml:space="preserve"> · </w:t>
      </w:r>
      <w:r>
        <w:rPr>
          <w:lang w:val="es_ES" w:bidi="es_ES"/>
        </w:rPr>
        <w:t>MRK 6:28</w:t>
      </w:r>
      <w:r>
        <w:rPr>
          <w:lang w:val="es_ES" w:bidi="es_ES"/>
        </w:rPr>
        <w:t xml:space="preserve"> · </w:t>
      </w:r>
      <w:r>
        <w:rPr>
          <w:lang w:val="es_ES" w:bidi="es_ES"/>
        </w:rPr>
        <w:t>MRK 7:32</w:t>
      </w:r>
      <w:r>
        <w:rPr>
          <w:lang w:val="es_ES" w:bidi="es_ES"/>
        </w:rPr>
        <w:t xml:space="preserve"> · </w:t>
      </w:r>
      <w:r>
        <w:rPr>
          <w:lang w:val="es_ES" w:bidi="es_ES"/>
        </w:rPr>
        <w:t>MRK 8:22</w:t>
      </w:r>
      <w:r>
        <w:rPr>
          <w:lang w:val="es_ES" w:bidi="es_ES"/>
        </w:rPr>
        <w:t xml:space="preserve"> · </w:t>
      </w:r>
      <w:r>
        <w:rPr>
          <w:lang w:val="es_ES" w:bidi="es_ES"/>
        </w:rPr>
        <w:t>MRK 9:17</w:t>
      </w:r>
      <w:r>
        <w:rPr>
          <w:lang w:val="es_ES" w:bidi="es_ES"/>
        </w:rPr>
        <w:t xml:space="preserve"> · </w:t>
      </w:r>
      <w:r>
        <w:rPr>
          <w:lang w:val="es_ES" w:bidi="es_ES"/>
        </w:rPr>
        <w:t>MRK 9:19</w:t>
      </w:r>
      <w:r>
        <w:rPr>
          <w:lang w:val="es_ES" w:bidi="es_ES"/>
        </w:rPr>
        <w:t xml:space="preserve"> · </w:t>
      </w:r>
      <w:r>
        <w:rPr>
          <w:lang w:val="es_ES" w:bidi="es_ES"/>
        </w:rPr>
        <w:t>MRK 9:20</w:t>
      </w:r>
      <w:r>
        <w:rPr>
          <w:lang w:val="es_ES" w:bidi="es_ES"/>
        </w:rPr>
        <w:t xml:space="preserve"> · </w:t>
      </w:r>
      <w:r>
        <w:rPr>
          <w:lang w:val="es_ES" w:bidi="es_ES"/>
        </w:rPr>
        <w:t>MRK 11:2</w:t>
      </w:r>
      <w:r>
        <w:rPr>
          <w:lang w:val="es_ES" w:bidi="es_ES"/>
        </w:rPr>
        <w:t xml:space="preserve"> · </w:t>
      </w:r>
      <w:r>
        <w:rPr>
          <w:lang w:val="es_ES" w:bidi="es_ES"/>
        </w:rPr>
        <w:t>MRK 11:7</w:t>
      </w:r>
      <w:r>
        <w:rPr>
          <w:lang w:val="es_ES" w:bidi="es_ES"/>
        </w:rPr>
        <w:t xml:space="preserve"> · </w:t>
      </w:r>
      <w:r>
        <w:rPr>
          <w:lang w:val="es_ES" w:bidi="es_ES"/>
        </w:rPr>
        <w:t>MRK 12:15</w:t>
      </w:r>
      <w:r>
        <w:rPr>
          <w:lang w:val="es_ES" w:bidi="es_ES"/>
        </w:rPr>
        <w:t xml:space="preserve"> · </w:t>
      </w:r>
      <w:r>
        <w:rPr>
          <w:lang w:val="es_ES" w:bidi="es_ES"/>
        </w:rPr>
        <w:t>MRK 12:16</w:t>
      </w:r>
      <w:r>
        <w:rPr>
          <w:lang w:val="es_ES" w:bidi="es_ES"/>
        </w:rPr>
        <w:t xml:space="preserve"> · </w:t>
      </w:r>
      <w:r>
        <w:rPr>
          <w:lang w:val="es_ES" w:bidi="es_ES"/>
        </w:rPr>
        <w:t>MRK 15:22</w:t>
      </w:r>
      <w:r>
        <w:rPr>
          <w:lang w:val="es_ES" w:bidi="es_ES"/>
        </w:rPr>
        <w:t xml:space="preserve"> · </w:t>
      </w:r>
      <w:r>
        <w:rPr>
          <w:lang w:val="es_ES" w:bidi="es_ES"/>
        </w:rPr>
        <w:t>LUK 15:23</w:t>
      </w:r>
      <w:r>
        <w:rPr>
          <w:lang w:val="es_ES" w:bidi="es_ES"/>
        </w:rPr>
        <w:t xml:space="preserve"> · </w:t>
      </w:r>
      <w:r>
        <w:rPr>
          <w:lang w:val="es_ES" w:bidi="es_ES"/>
        </w:rPr>
        <w:t>JHN 21:10</w:t>
      </w:r>
      <w:r>
        <w:rPr>
          <w:lang w:val="es_ES" w:bidi="es_ES"/>
        </w:rPr>
        <w:t xml:space="preserve"> · </w:t>
      </w:r>
      <w:r>
        <w:rPr>
          <w:lang w:val="es_ES" w:bidi="es_ES"/>
        </w:rPr>
        <w:t>JHN 21:18</w:t>
      </w:r>
      <w:r>
        <w:rPr>
          <w:lang w:val="es_ES" w:bidi="es_ES"/>
        </w:rPr>
        <w:t xml:space="preserve"> · </w:t>
      </w:r>
      <w:r>
        <w:rPr>
          <w:lang w:val="es_ES" w:bidi="es_ES"/>
        </w:rPr>
        <w:t>ACT 4:37</w:t>
      </w:r>
      <w:r>
        <w:rPr>
          <w:lang w:val="es_ES" w:bidi="es_ES"/>
        </w:rPr>
        <w:t xml:space="preserve"> · </w:t>
      </w:r>
      <w:r>
        <w:rPr>
          <w:lang w:val="es_ES" w:bidi="es_ES"/>
        </w:rPr>
        <w:t>ACT 5:2</w:t>
      </w:r>
      <w:r>
        <w:rPr>
          <w:lang w:val="es_ES" w:bidi="es_ES"/>
        </w:rPr>
        <w:t xml:space="preserve"> · </w:t>
      </w:r>
      <w:r>
        <w:rPr>
          <w:lang w:val="es_ES" w:bidi="es_ES"/>
        </w:rPr>
        <w:t>ACT 5:16</w:t>
      </w:r>
      <w:r>
        <w:rPr>
          <w:lang w:val="es_ES" w:bidi="es_ES"/>
        </w:rPr>
        <w:t xml:space="preserve"> · </w:t>
      </w:r>
      <w:r>
        <w:rPr>
          <w:lang w:val="es_ES" w:bidi="es_ES"/>
        </w:rPr>
        <w:t>ACT 14:13</w:t>
      </w:r>
      <w:r>
        <w:rPr>
          <w:lang w:val="es_ES" w:bidi="es_ES"/>
        </w:rPr>
        <w:t xml:space="preserve"> · </w:t>
      </w:r>
      <w:r>
        <w:rPr>
          <w:lang w:val="es_ES" w:bidi="es_ES"/>
        </w:rPr>
        <w:t>2TI 4:13</w:t>
      </w:r>
      <w:r>
        <w:rPr>
          <w:lang w:val="es_ES" w:bidi="es_ES"/>
        </w:rPr>
        <w:t xml:space="preserve"> · </w:t>
      </w:r>
      <w:r>
        <w:rPr>
          <w:lang w:val="es_ES" w:bidi="es_ES"/>
        </w:rPr>
        <w:t>1PE 1:13</w:t>
      </w:r>
      <w:r>
        <w:rPr>
          <w:lang w:val="es_ES" w:bidi="es_ES"/>
        </w:rPr>
        <w:t xml:space="preserve"> · </w:t>
      </w:r>
      <w:r>
        <w:rPr>
          <w:lang w:val="es_ES" w:bidi="es_ES"/>
        </w:rPr>
        <w:t>2JN 1:10</w:t>
      </w:r>
    </w:p>
    <w:p>
      <w:pPr/>
      <w:r>
        <w:rPr>
          <w:lang w:val="es_ES" w:bidi="es_ES"/>
        </w:rPr>
      </w:r>
      <w:r>
        <w:rPr>
          <w:lang w:val="es_ES" w:bidi="es_ES"/>
        </w:rPr>
        <w:t>15.160</w:t>
      </w:r>
      <w:r>
        <w:rPr>
          <w:lang w:val="es_ES" w:bidi="es_ES"/>
        </w:rPr>
        <w:t xml:space="preserve"> · </w:t>
      </w:r>
      <w:r>
        <w:rPr>
          <w:lang w:val="es_ES" w:bidi="es_ES"/>
        </w:rPr>
        <w:t>Movimiento lineal</w:t>
      </w:r>
      <w:r>
        <w:rPr>
          <w:lang w:val="es_ES" w:bidi="es_ES"/>
        </w:rPr>
        <w:t xml:space="preserve"> · </w:t>
      </w:r>
      <w:r>
        <w:rPr>
          <w:lang w:val="es_ES" w:bidi="es_ES"/>
        </w:rPr>
        <w:t>Conducir, Transportar (¿?)</w:t>
      </w:r>
    </w:p>
    <w:p>
      <w:pPr/>
      <w:r>
        <w:rPr>
          <w:lang w:val="es_ES" w:bidi="es_ES"/>
        </w:rPr>
      </w:r>
      <w:r>
        <w:rPr>
          <w:lang w:val="es_ES" w:bidi="es_ES"/>
        </w:rPr>
        <w:t>empujar a través de</w:t>
      </w:r>
      <w:r>
        <w:rPr>
          <w:lang w:val="es_ES" w:bidi="es_ES"/>
        </w:rPr>
        <w:t xml:space="preserve">, </w:t>
      </w:r>
      <w:r>
        <w:rPr>
          <w:lang w:val="es_ES" w:bidi="es_ES"/>
        </w:rPr>
        <w:t>llevar a través de</w:t>
      </w:r>
      <w:r>
        <w:rPr>
          <w:lang w:val="es_ES" w:bidi="es_ES"/>
        </w:rPr>
        <w:t xml:space="preserve"> </w:t>
      </w:r>
      <w:r>
        <w:rPr>
          <w:lang w:val="es_ES" w:bidi="es_ES"/>
        </w:rPr>
        <w:t>hacer que un objeto se mueva por medio de una fuerza</w:t>
      </w:r>
    </w:p>
    <w:p>
      <w:pPr/>
      <w:r>
        <w:rPr>
          <w:lang w:val="es_ES" w:bidi="es_ES"/>
        </w:rPr>
      </w:r>
      <w:r>
        <w:rPr>
          <w:lang w:val="es_ES" w:bidi="es_ES"/>
        </w:rPr>
        <w:t>ACT 27:15</w:t>
      </w:r>
      <w:r>
        <w:rPr>
          <w:lang w:val="es_ES" w:bidi="es_ES"/>
        </w:rPr>
        <w:t xml:space="preserve"> · </w:t>
      </w:r>
      <w:r>
        <w:rPr>
          <w:lang w:val="es_ES" w:bidi="es_ES"/>
        </w:rPr>
        <w:t>ACT 27:17</w:t>
      </w:r>
    </w:p>
    <w:p>
      <w:pPr/>
      <w:r>
        <w:rPr>
          <w:lang w:val="es_ES" w:bidi="es_ES"/>
        </w:rPr>
      </w:r>
      <w:r>
        <w:rPr>
          <w:lang w:val="es_ES" w:bidi="es_ES"/>
        </w:rPr>
        <w:t>36.1</w:t>
      </w:r>
      <w:r>
        <w:rPr>
          <w:lang w:val="es_ES" w:bidi="es_ES"/>
        </w:rPr>
        <w:t xml:space="preserve"> · </w:t>
      </w:r>
      <w:r>
        <w:rPr>
          <w:lang w:val="es_ES" w:bidi="es_ES"/>
        </w:rPr>
        <w:t>Guiar, Disciplinar, Seguir</w:t>
      </w:r>
      <w:r>
        <w:rPr>
          <w:lang w:val="es_ES" w:bidi="es_ES"/>
        </w:rPr>
        <w:t xml:space="preserve"> · </w:t>
      </w:r>
      <w:r>
        <w:rPr>
          <w:lang w:val="es_ES" w:bidi="es_ES"/>
        </w:rPr>
        <w:t>Guiar, Dirigir</w:t>
      </w:r>
    </w:p>
    <w:p>
      <w:pPr/>
      <w:r>
        <w:rPr>
          <w:lang w:val="es_ES" w:bidi="es_ES"/>
        </w:rPr>
      </w:r>
      <w:r>
        <w:rPr>
          <w:lang w:val="es_ES" w:bidi="es_ES"/>
        </w:rPr>
        <w:t>guiar</w:t>
      </w:r>
      <w:r>
        <w:rPr>
          <w:lang w:val="es_ES" w:bidi="es_ES"/>
        </w:rPr>
        <w:t xml:space="preserve">, </w:t>
      </w:r>
      <w:r>
        <w:rPr>
          <w:lang w:val="es_ES" w:bidi="es_ES"/>
        </w:rPr>
        <w:t>dirigir</w:t>
      </w:r>
      <w:r>
        <w:rPr>
          <w:lang w:val="es_ES" w:bidi="es_ES"/>
        </w:rPr>
        <w:t xml:space="preserve">, </w:t>
      </w:r>
      <w:r>
        <w:rPr>
          <w:lang w:val="es_ES" w:bidi="es_ES"/>
        </w:rPr>
        <w:t>liderar</w:t>
      </w:r>
      <w:r>
        <w:rPr>
          <w:lang w:val="es_ES" w:bidi="es_ES"/>
        </w:rPr>
        <w:t xml:space="preserve"> </w:t>
      </w:r>
      <w:r>
        <w:rPr>
          <w:lang w:val="es_ES" w:bidi="es_ES"/>
        </w:rPr>
        <w:t>influir en los demás hasta hacer que sigan un curso de acción recomendado</w:t>
      </w:r>
      <w:r>
        <w:rPr>
          <w:lang w:val="es_ES" w:bidi="es_ES"/>
        </w:rPr>
        <w:t xml:space="preserve"> </w:t>
      </w:r>
      <w:r>
        <w:rPr>
          <w:lang w:val="es_ES" w:bidi="es_ES"/>
        </w:rPr>
        <w:t>En algunos idiomas es difícil distinguir fácilmente entre expresiones para "liderar" y aquellas referentes a "gobernar", pero es importante tratar de hacer una distinción clara entre estos dos conjuntos de relaciones interpersonales. En ciertas lenguas el concepto de "liderazgo" se puede expresar con "mostrar cómo a" o "demostrar cómo se debe". En otros idiomas es posible hablar de "liderazgo" como simplemente "ir delante de, adelantarse", pero a menudo también esta expresión puede solo designar a "un explorador" que va adelante para ver si las cosas están seguras, o puede referirse solo a una persona que insiste en su prerrogativa de ser la más distinguida en un grupo.</w:t>
      </w:r>
    </w:p>
    <w:p>
      <w:pPr/>
      <w:r>
        <w:rPr>
          <w:lang w:val="es_ES" w:bidi="es_ES"/>
        </w:rPr>
      </w:r>
      <w:r>
        <w:rPr>
          <w:lang w:val="es_ES" w:bidi="es_ES"/>
        </w:rPr>
        <w:t>2PE 1:21</w:t>
      </w:r>
    </w:p>
    <w:p>
      <w:pPr/>
      <w:r>
        <w:rPr>
          <w:lang w:val="es_ES" w:bidi="es_ES"/>
        </w:rPr>
      </w:r>
      <w:r>
        <w:rPr>
          <w:lang w:val="es_ES" w:bidi="es_ES"/>
        </w:rPr>
        <w:t>82.12</w:t>
      </w:r>
      <w:r>
        <w:rPr>
          <w:lang w:val="es_ES" w:bidi="es_ES"/>
        </w:rPr>
        <w:t xml:space="preserve"> · </w:t>
      </w:r>
      <w:r>
        <w:rPr>
          <w:lang w:val="es_ES" w:bidi="es_ES"/>
        </w:rPr>
        <w:t>Orientaciones espaciales</w:t>
      </w:r>
      <w:r>
        <w:rPr>
          <w:lang w:val="es_ES" w:bidi="es_ES"/>
        </w:rPr>
        <w:t xml:space="preserve"> · </w:t>
      </w:r>
      <w:r>
        <w:rPr>
          <w:lang w:val="es_ES" w:bidi="es_ES"/>
        </w:rPr>
        <w:t>Izquierda, Derecha, Adelante, Opuesto</w:t>
      </w:r>
    </w:p>
    <w:p>
      <w:pPr/>
      <w:r>
        <w:rPr>
          <w:lang w:val="es_ES" w:bidi="es_ES"/>
        </w:rPr>
      </w:r>
      <w:r>
        <w:rPr>
          <w:lang w:val="es_ES" w:bidi="es_ES"/>
        </w:rPr>
        <w:t>dirigir a</w:t>
      </w:r>
      <w:r>
        <w:rPr>
          <w:lang w:val="es_ES" w:bidi="es_ES"/>
        </w:rPr>
        <w:t xml:space="preserve">, </w:t>
      </w:r>
      <w:r>
        <w:rPr>
          <w:lang w:val="es_ES" w:bidi="es_ES"/>
        </w:rPr>
        <w:t>conducir a</w:t>
      </w:r>
      <w:r>
        <w:rPr>
          <w:lang w:val="es_ES" w:bidi="es_ES"/>
        </w:rPr>
        <w:t xml:space="preserve"> </w:t>
      </w:r>
      <w:r>
        <w:rPr>
          <w:lang w:val="es_ES" w:bidi="es_ES"/>
        </w:rPr>
        <w:t>orientarse en la dirección de un movimiento</w:t>
      </w:r>
    </w:p>
    <w:p>
      <w:pPr/>
      <w:r>
        <w:rPr>
          <w:lang w:val="es_ES" w:bidi="es_ES"/>
        </w:rPr>
      </w:r>
      <w:r>
        <w:rPr>
          <w:lang w:val="es_ES" w:bidi="es_ES"/>
        </w:rPr>
        <w:t>ACT 12:10</w:t>
      </w:r>
    </w:p>
    <w:p>
      <w:pPr/>
      <w:r>
        <w:rPr>
          <w:lang w:val="es_ES" w:bidi="es_ES"/>
        </w:rPr>
      </w:r>
      <w:r>
        <w:rPr>
          <w:lang w:val="es_ES" w:bidi="es_ES"/>
        </w:rPr>
        <w:t>13.133</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interponer</w:t>
      </w:r>
      <w:r>
        <w:rPr>
          <w:lang w:val="es_ES" w:bidi="es_ES"/>
        </w:rPr>
        <w:t xml:space="preserve">, </w:t>
      </w:r>
      <w:r>
        <w:rPr>
          <w:lang w:val="es_ES" w:bidi="es_ES"/>
        </w:rPr>
        <w:t>hacer que suceda</w:t>
      </w:r>
      <w:r>
        <w:rPr>
          <w:lang w:val="es_ES" w:bidi="es_ES"/>
        </w:rPr>
        <w:t xml:space="preserve">, </w:t>
      </w:r>
      <w:r>
        <w:rPr>
          <w:lang w:val="es_ES" w:bidi="es_ES"/>
        </w:rPr>
        <w:t>llevar a cabo</w:t>
      </w:r>
      <w:r>
        <w:rPr>
          <w:lang w:val="es_ES" w:bidi="es_ES"/>
        </w:rPr>
        <w:t xml:space="preserve"> </w:t>
      </w:r>
      <w:r>
        <w:rPr>
          <w:lang w:val="es_ES" w:bidi="es_ES"/>
        </w:rPr>
        <w:t>causar que algo adverso le pase a alguien, generalmente en relación con acusaciones o condenas</w:t>
      </w:r>
    </w:p>
    <w:p>
      <w:pPr/>
      <w:r>
        <w:rPr>
          <w:lang w:val="es_ES" w:bidi="es_ES"/>
        </w:rPr>
      </w:r>
      <w:r>
        <w:rPr>
          <w:lang w:val="es_ES" w:bidi="es_ES"/>
        </w:rPr>
        <w:t>JHN 18:29</w:t>
      </w:r>
      <w:r>
        <w:rPr>
          <w:lang w:val="es_ES" w:bidi="es_ES"/>
        </w:rPr>
        <w:t xml:space="preserve"> · </w:t>
      </w:r>
      <w:r>
        <w:rPr>
          <w:lang w:val="es_ES" w:bidi="es_ES"/>
        </w:rPr>
        <w:t>ACT 25:18</w:t>
      </w:r>
    </w:p>
    <w:p>
      <w:pPr/>
      <w:r>
        <w:rPr>
          <w:lang w:val="es_ES" w:bidi="es_ES"/>
        </w:rPr>
      </w:r>
      <w:r>
        <w:rPr>
          <w:lang w:val="es_ES" w:bidi="es_ES"/>
        </w:rPr>
        <w:t>85.42</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poner</w:t>
      </w:r>
      <w:r>
        <w:rPr>
          <w:lang w:val="es_ES" w:bidi="es_ES"/>
        </w:rPr>
        <w:t xml:space="preserve">, </w:t>
      </w:r>
      <w:r>
        <w:rPr>
          <w:lang w:val="es_ES" w:bidi="es_ES"/>
        </w:rPr>
        <w:t>colocar</w:t>
      </w:r>
      <w:r>
        <w:rPr>
          <w:lang w:val="es_ES" w:bidi="es_ES"/>
        </w:rPr>
        <w:t xml:space="preserve"> </w:t>
      </w:r>
      <w:r>
        <w:rPr>
          <w:lang w:val="es_ES" w:bidi="es_ES"/>
        </w:rPr>
        <w:t>poner o colocar un objeto moviéndolo a un punto particular</w:t>
      </w:r>
    </w:p>
    <w:p>
      <w:pPr/>
      <w:r>
        <w:rPr>
          <w:lang w:val="es_ES" w:bidi="es_ES"/>
        </w:rPr>
      </w:r>
      <w:r>
        <w:rPr>
          <w:lang w:val="es_ES" w:bidi="es_ES"/>
        </w:rPr>
        <w:t>JHN 20:27</w:t>
      </w:r>
      <w:r>
        <w:rPr>
          <w:lang w:val="es_ES" w:bidi="es_ES"/>
        </w:rPr>
        <w:t xml:space="preserve"> · </w:t>
      </w:r>
      <w:r>
        <w:rPr>
          <w:lang w:val="es_ES" w:bidi="es_ES"/>
        </w:rPr>
        <w:t>JHN 20:27</w:t>
      </w:r>
    </w:p>
    <w:p>
      <w:pPr/>
      <w:r>
        <w:rPr>
          <w:lang w:val="es_ES" w:bidi="es_ES"/>
        </w:rPr>
      </w:r>
      <w:r>
        <w:rPr>
          <w:lang w:val="es_ES" w:bidi="es_ES"/>
        </w:rPr>
        <w:t>90.64</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experimentar</w:t>
      </w:r>
      <w:r>
        <w:rPr>
          <w:lang w:val="es_ES" w:bidi="es_ES"/>
        </w:rPr>
        <w:t xml:space="preserve">, </w:t>
      </w:r>
      <w:r>
        <w:rPr>
          <w:lang w:val="es_ES" w:bidi="es_ES"/>
        </w:rPr>
        <w:t>soportar bajo</w:t>
      </w:r>
      <w:r>
        <w:rPr>
          <w:lang w:val="es_ES" w:bidi="es_ES"/>
        </w:rPr>
        <w:t xml:space="preserve">, </w:t>
      </w:r>
      <w:r>
        <w:rPr>
          <w:lang w:val="es_ES" w:bidi="es_ES"/>
        </w:rPr>
        <w:t>someterse a</w:t>
      </w:r>
      <w:r>
        <w:rPr>
          <w:lang w:val="es_ES" w:bidi="es_ES"/>
        </w:rPr>
        <w:t xml:space="preserve"> </w:t>
      </w:r>
      <w:r>
        <w:rPr>
          <w:lang w:val="es_ES" w:bidi="es_ES"/>
        </w:rPr>
        <w:t>experimentar un evento o estado que puede ser gravoso o difícil</w:t>
      </w:r>
    </w:p>
    <w:p>
      <w:pPr/>
      <w:r>
        <w:rPr>
          <w:lang w:val="es_ES" w:bidi="es_ES"/>
        </w:rPr>
      </w:r>
      <w:r>
        <w:rPr>
          <w:lang w:val="es_ES" w:bidi="es_ES"/>
        </w:rPr>
        <w:t>HEB 13:13</w:t>
      </w:r>
    </w:p>
    <w:p>
      <w:pPr/>
      <w:r>
        <w:rPr>
          <w:lang w:val="es_ES" w:bidi="es_ES"/>
        </w:rPr>
      </w:r>
      <w:r>
        <w:rPr>
          <w:lang w:val="es_ES" w:bidi="es_ES"/>
        </w:rPr>
        <w:t>13.35</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sostener</w:t>
      </w:r>
      <w:r>
        <w:rPr>
          <w:lang w:val="es_ES" w:bidi="es_ES"/>
        </w:rPr>
        <w:t xml:space="preserve">, </w:t>
      </w:r>
      <w:r>
        <w:rPr>
          <w:lang w:val="es_ES" w:bidi="es_ES"/>
        </w:rPr>
        <w:t>mantener</w:t>
      </w:r>
      <w:r>
        <w:rPr>
          <w:lang w:val="es_ES" w:bidi="es_ES"/>
        </w:rPr>
        <w:t xml:space="preserve"> </w:t>
      </w:r>
      <w:r>
        <w:rPr>
          <w:lang w:val="es_ES" w:bidi="es_ES"/>
        </w:rPr>
        <w:t>hacer que continúe manteniendo o sosteniendo un estado</w:t>
      </w:r>
      <w:r>
        <w:rPr>
          <w:lang w:val="es_ES" w:bidi="es_ES"/>
        </w:rPr>
        <w:t xml:space="preserve"> </w:t>
      </w:r>
      <w:r>
        <w:rPr>
          <w:lang w:val="es_ES" w:bidi="es_ES"/>
        </w:rPr>
        <w:t xml:space="preserve">Sin embargo, en algunos idiomas el equivalente más cercano de esta expresión en </w:t>
      </w:r>
      <w:r>
        <w:rPr>
          <w:lang w:val="es_ES" w:bidi="es_ES"/>
        </w:rPr>
        <w:t>HEB 1:3</w:t>
      </w:r>
      <w:r>
        <w:rPr>
          <w:lang w:val="es_ES" w:bidi="es_ES"/>
        </w:rPr>
        <w:t xml:space="preserve"> puede ser "hacer que todo siga siendo como es por su poderosa palabra".</w:t>
        <w:br/>
      </w:r>
      <w:r>
        <w:rPr>
          <w:lang w:val="es_ES" w:bidi="es_ES"/>
        </w:rPr>
        <w:t xml:space="preserve">También es posible interpretar φέρω en </w:t>
      </w:r>
      <w:r>
        <w:rPr>
          <w:lang w:val="es_ES" w:bidi="es_ES"/>
        </w:rPr>
        <w:t>HEB 1:3</w:t>
      </w:r>
      <w:r>
        <w:rPr>
          <w:lang w:val="es_ES" w:bidi="es_ES"/>
        </w:rPr>
        <w:t xml:space="preserve"> como "hacer que siga existiendo", en cuyo caso se puede clasificar en </w:t>
      </w:r>
      <w:hyperlink r:id="rId30">
        <w:r>
          <w:rPr>
            <w:lang w:val="es_ES" w:bidi="es_ES"/>
          </w:rPr>
          <w:rPr>
            <w:color w:val="0000EE"/>
            <w:u w:val="single"/>
          </w:rPr>
          <w:t>13.89</w:t>
        </w:r>
      </w:hyperlink>
      <w:r>
        <w:rPr>
          <w:lang w:val="es_ES" w:bidi="es_ES"/>
        </w:rPr>
        <w:t>. Sin embargo, el enfoque parece estar en el estado de ser.</w:t>
      </w:r>
    </w:p>
    <w:p>
      <w:pPr/>
      <w:r>
        <w:rPr>
          <w:lang w:val="es_ES" w:bidi="es_ES"/>
        </w:rPr>
      </w:r>
      <w:r>
        <w:rPr>
          <w:lang w:val="es_ES" w:bidi="es_ES"/>
        </w:rPr>
        <w:t>HEB 1:3</w:t>
      </w:r>
      <w:r>
        <w:rPr>
          <w:lang w:val="es_ES" w:bidi="es_ES"/>
        </w:rPr>
        <w:t xml:space="preserve"> · </w:t>
      </w:r>
      <w:r>
        <w:rPr>
          <w:lang w:val="es_ES" w:bidi="es_ES"/>
        </w:rPr>
        <w:t>2PE 1:17</w:t>
      </w:r>
      <w:r>
        <w:rPr>
          <w:lang w:val="es_ES" w:bidi="es_ES"/>
        </w:rPr>
        <w:t xml:space="preserve"> · </w:t>
      </w:r>
      <w:r>
        <w:rPr>
          <w:lang w:val="es_ES" w:bidi="es_ES"/>
        </w:rPr>
        <w:t>2PE 1:18</w:t>
      </w:r>
      <w:r>
        <w:rPr>
          <w:lang w:val="es_ES" w:bidi="es_ES"/>
        </w:rPr>
        <w:t xml:space="preserve"> · </w:t>
      </w:r>
      <w:r>
        <w:rPr>
          <w:lang w:val="es_ES" w:bidi="es_ES"/>
        </w:rPr>
        <w:t>2PE 1:21</w:t>
      </w:r>
      <w:r>
        <w:rPr>
          <w:lang w:val="es_ES" w:bidi="es_ES"/>
        </w:rPr>
        <w:t xml:space="preserve"> · </w:t>
      </w:r>
      <w:r>
        <w:rPr>
          <w:lang w:val="es_ES" w:bidi="es_ES"/>
        </w:rPr>
        <w:t>2PE 2:11</w:t>
      </w:r>
    </w:p>
    <w:p>
      <w:pPr/>
      <w:r>
        <w:rPr>
          <w:lang w:val="es_ES" w:bidi="es_ES"/>
        </w:rPr>
      </w:r>
      <w:r>
        <w:rPr>
          <w:lang w:val="es_ES" w:bidi="es_ES"/>
        </w:rPr>
        <w:t>70.5</w:t>
      </w:r>
      <w:r>
        <w:rPr>
          <w:lang w:val="es_ES" w:bidi="es_ES"/>
        </w:rPr>
        <w:t xml:space="preserve"> · </w:t>
      </w:r>
      <w:r>
        <w:rPr>
          <w:lang w:val="es_ES" w:bidi="es_ES"/>
        </w:rPr>
        <w:t>Real, irreal</w:t>
      </w:r>
    </w:p>
    <w:p>
      <w:pPr/>
      <w:r>
        <w:rPr>
          <w:lang w:val="es_ES" w:bidi="es_ES"/>
        </w:rPr>
      </w:r>
      <w:r>
        <w:rPr>
          <w:lang w:val="es_ES" w:bidi="es_ES"/>
        </w:rPr>
        <w:t>mostrar que algo sucedió</w:t>
      </w:r>
      <w:r>
        <w:rPr>
          <w:lang w:val="es_ES" w:bidi="es_ES"/>
        </w:rPr>
        <w:t xml:space="preserve">, </w:t>
      </w:r>
      <w:r>
        <w:rPr>
          <w:lang w:val="es_ES" w:bidi="es_ES"/>
        </w:rPr>
        <w:t>demostrar que algo era real</w:t>
      </w:r>
      <w:r>
        <w:rPr>
          <w:lang w:val="es_ES" w:bidi="es_ES"/>
        </w:rPr>
        <w:t xml:space="preserve"> </w:t>
      </w:r>
      <w:r>
        <w:rPr>
          <w:lang w:val="es_ES" w:bidi="es_ES"/>
        </w:rPr>
        <w:t>presentar evidencia de que algo realmente ha sucedido</w:t>
      </w:r>
      <w:r>
        <w:rPr>
          <w:lang w:val="es_ES" w:bidi="es_ES"/>
        </w:rPr>
        <w:t xml:space="preserve"> </w:t>
      </w:r>
      <w:r>
        <w:rPr>
          <w:lang w:val="es_ES" w:bidi="es_ES"/>
        </w:rPr>
        <w:t xml:space="preserve">Al traducir φέρω en </w:t>
      </w:r>
      <w:r>
        <w:rPr>
          <w:lang w:val="es_ES" w:bidi="es_ES"/>
        </w:rPr>
        <w:t>HEB 9:16</w:t>
      </w:r>
      <w:r>
        <w:rPr>
          <w:lang w:val="es_ES" w:bidi="es_ES"/>
        </w:rPr>
        <w:t>, podría ser necesario redistribuir los componentes semánticos, por ejemplo, "mostrar ... en realidad ..."</w:t>
      </w:r>
    </w:p>
    <w:p>
      <w:pPr/>
      <w:r>
        <w:rPr>
          <w:lang w:val="es_ES" w:bidi="es_ES"/>
        </w:rPr>
      </w:r>
      <w:r>
        <w:rPr>
          <w:lang w:val="es_ES" w:bidi="es_ES"/>
        </w:rPr>
        <w:t>HEB 9:16</w:t>
      </w:r>
    </w:p>
    <w:p>
      <w:pPr/>
      <w:r>
        <w:rPr>
          <w:lang w:val="es_ES" w:bidi="es_ES"/>
        </w:rPr>
      </w:r>
      <w:r>
        <w:rPr>
          <w:lang w:val="es_ES" w:bidi="es_ES"/>
        </w:rPr>
        <w:t>31.55</w:t>
      </w:r>
      <w:r>
        <w:rPr>
          <w:lang w:val="es_ES" w:bidi="es_ES"/>
        </w:rPr>
        <w:t xml:space="preserve"> · </w:t>
      </w:r>
      <w:r>
        <w:rPr>
          <w:lang w:val="es_ES" w:bidi="es_ES"/>
        </w:rPr>
        <w:t>Sostener un punto de vista, Creer, Confiar</w:t>
      </w:r>
      <w:r>
        <w:rPr>
          <w:lang w:val="es_ES" w:bidi="es_ES"/>
        </w:rPr>
        <w:t xml:space="preserve"> · </w:t>
      </w:r>
      <w:r>
        <w:rPr>
          <w:lang w:val="es_ES" w:bidi="es_ES"/>
        </w:rPr>
        <w:t>Aceptar como Verdadero</w:t>
      </w:r>
    </w:p>
    <w:p>
      <w:pPr/>
      <w:r>
        <w:rPr>
          <w:lang w:val="es_ES" w:bidi="es_ES"/>
        </w:rPr>
      </w:r>
      <w:r>
        <w:rPr>
          <w:lang w:val="es_ES" w:bidi="es_ES"/>
        </w:rPr>
        <w:t>aceptar</w:t>
      </w:r>
      <w:r>
        <w:rPr>
          <w:lang w:val="es_ES" w:bidi="es_ES"/>
        </w:rPr>
        <w:t xml:space="preserve">, </w:t>
      </w:r>
      <w:r>
        <w:rPr>
          <w:lang w:val="es_ES" w:bidi="es_ES"/>
        </w:rPr>
        <w:t>recibir</w:t>
      </w:r>
      <w:r>
        <w:rPr>
          <w:lang w:val="es_ES" w:bidi="es_ES"/>
        </w:rPr>
        <w:t xml:space="preserve"> </w:t>
      </w:r>
      <w:r>
        <w:rPr>
          <w:lang w:val="es_ES" w:bidi="es_ES"/>
        </w:rPr>
        <w:t>aceptar, pero con la implicación de que la verdad es difícil de comprender o responder adecuadamente</w:t>
      </w:r>
    </w:p>
    <w:p>
      <w:pPr/>
      <w:r>
        <w:rPr>
          <w:lang w:val="es_ES" w:bidi="es_ES"/>
        </w:rPr>
      </w:r>
      <w:r>
        <w:rPr>
          <w:lang w:val="es_ES" w:bidi="es_ES"/>
        </w:rPr>
        <w:t>HEB 12:20</w:t>
      </w:r>
    </w:p>
    <w:p>
      <w:pPr/>
      <w:r>
        <w:rPr>
          <w:lang w:val="es_ES" w:bidi="es_ES"/>
        </w:rPr>
      </w:r>
      <w:r>
        <w:rPr>
          <w:lang w:val="es_ES" w:bidi="es_ES"/>
        </w:rPr>
        <w:t>25.176</w:t>
      </w:r>
      <w:r>
        <w:rPr>
          <w:lang w:val="es_ES" w:bidi="es_ES"/>
        </w:rPr>
        <w:t xml:space="preserve"> · </w:t>
      </w:r>
      <w:r>
        <w:rPr>
          <w:lang w:val="es_ES" w:bidi="es_ES"/>
        </w:rPr>
        <w:t>Actitudes y Emociones</w:t>
      </w:r>
      <w:r>
        <w:rPr>
          <w:lang w:val="es_ES" w:bidi="es_ES"/>
        </w:rPr>
        <w:t xml:space="preserve"> · </w:t>
      </w:r>
      <w:r>
        <w:rPr>
          <w:lang w:val="es_ES" w:bidi="es_ES"/>
        </w:rPr>
        <w:t>Paciencia, Resistencia, Perseverancia</w:t>
      </w:r>
    </w:p>
    <w:p>
      <w:pPr/>
      <w:r>
        <w:rPr>
          <w:lang w:val="es_ES" w:bidi="es_ES"/>
        </w:rPr>
      </w:r>
      <w:r>
        <w:rPr>
          <w:lang w:val="es_ES" w:bidi="es_ES"/>
        </w:rPr>
        <w:t>aguantar a</w:t>
      </w:r>
      <w:r>
        <w:rPr>
          <w:lang w:val="es_ES" w:bidi="es_ES"/>
        </w:rPr>
        <w:t xml:space="preserve">, </w:t>
      </w:r>
      <w:r>
        <w:rPr>
          <w:lang w:val="es_ES" w:bidi="es_ES"/>
        </w:rPr>
        <w:t>soportar</w:t>
      </w:r>
      <w:r>
        <w:rPr>
          <w:lang w:val="es_ES" w:bidi="es_ES"/>
        </w:rPr>
        <w:t xml:space="preserve"> </w:t>
      </w:r>
      <w:r>
        <w:rPr>
          <w:lang w:val="es_ES" w:bidi="es_ES"/>
        </w:rPr>
        <w:t>soportar molestias o dificultades</w:t>
      </w:r>
    </w:p>
    <w:p>
      <w:pPr/>
      <w:r>
        <w:rPr>
          <w:lang w:val="es_ES" w:bidi="es_ES"/>
        </w:rPr>
      </w:r>
      <w:r>
        <w:rPr>
          <w:lang w:val="es_ES" w:bidi="es_ES"/>
        </w:rPr>
        <w:t>ROM 9:22</w:t>
      </w:r>
    </w:p>
    <w:p>
      <w:pPr/>
      <w:r>
        <w:rPr>
          <w:lang w:val="es_ES" w:bidi="es_ES"/>
        </w:rPr>
      </w:r>
      <w:r>
        <w:rPr>
          <w:lang w:val="es_ES" w:bidi="es_ES"/>
        </w:rPr>
        <w:t>23.199</w:t>
      </w:r>
      <w:r>
        <w:rPr>
          <w:lang w:val="es_ES" w:bidi="es_ES"/>
        </w:rPr>
        <w:t xml:space="preserve"> · </w:t>
      </w:r>
      <w:r>
        <w:rPr>
          <w:lang w:val="es_ES" w:bidi="es_ES"/>
        </w:rPr>
        <w:t>Procesos y Estados Fisiológicos</w:t>
      </w:r>
      <w:r>
        <w:rPr>
          <w:lang w:val="es_ES" w:bidi="es_ES"/>
        </w:rPr>
        <w:t xml:space="preserve"> · </w:t>
      </w:r>
      <w:r>
        <w:rPr>
          <w:lang w:val="es_ES" w:bidi="es_ES"/>
        </w:rPr>
        <w:t>Madurar, Producir Fruto, Tener Semilla</w:t>
      </w:r>
    </w:p>
    <w:p>
      <w:pPr/>
      <w:r>
        <w:rPr>
          <w:lang w:val="es_ES" w:bidi="es_ES"/>
        </w:rPr>
      </w:r>
      <w:r>
        <w:rPr>
          <w:lang w:val="es_ES" w:bidi="es_ES"/>
        </w:rPr>
        <w:t>dar sus frutos</w:t>
      </w:r>
      <w:r>
        <w:rPr>
          <w:lang w:val="es_ES" w:bidi="es_ES"/>
        </w:rPr>
        <w:t xml:space="preserve">, </w:t>
      </w:r>
      <w:r>
        <w:rPr>
          <w:lang w:val="es_ES" w:bidi="es_ES"/>
        </w:rPr>
        <w:t>producir fruto</w:t>
      </w:r>
      <w:r>
        <w:rPr>
          <w:lang w:val="es_ES" w:bidi="es_ES"/>
        </w:rPr>
        <w:t xml:space="preserve">, </w:t>
      </w:r>
      <w:r>
        <w:rPr>
          <w:lang w:val="es_ES" w:bidi="es_ES"/>
        </w:rPr>
        <w:t>producir semillas</w:t>
      </w:r>
      <w:r>
        <w:rPr>
          <w:lang w:val="es_ES" w:bidi="es_ES"/>
        </w:rPr>
        <w:t xml:space="preserve"> </w:t>
      </w:r>
      <w:r>
        <w:rPr>
          <w:lang w:val="es_ES" w:bidi="es_ES"/>
        </w:rPr>
        <w:t>producir fruto o semilla (de plantas)</w:t>
      </w:r>
    </w:p>
    <w:p>
      <w:pPr/>
      <w:r>
        <w:rPr>
          <w:lang w:val="es_ES" w:bidi="es_ES"/>
        </w:rPr>
      </w:r>
      <w:r>
        <w:rPr>
          <w:lang w:val="es_ES" w:bidi="es_ES"/>
        </w:rPr>
        <w:t>MRK 4:8</w:t>
      </w:r>
    </w:p>
    <w:p>
      <w:pPr/>
      <w:r>
        <w:rPr>
          <w:lang w:val="es_ES" w:bidi="es_ES"/>
        </w:rPr>
      </w:r>
      <w:r>
        <w:rPr>
          <w:lang w:val="es_ES" w:bidi="es_ES"/>
        </w:rPr>
        <w:t>23.199</w:t>
      </w:r>
      <w:r>
        <w:rPr>
          <w:lang w:val="es_ES" w:bidi="es_ES"/>
        </w:rPr>
        <w:t xml:space="preserve"> · </w:t>
      </w:r>
      <w:r>
        <w:rPr>
          <w:lang w:val="es_ES" w:bidi="es_ES"/>
        </w:rPr>
        <w:t>Procesos y Estados Fisiológicos</w:t>
      </w:r>
      <w:r>
        <w:rPr>
          <w:lang w:val="es_ES" w:bidi="es_ES"/>
        </w:rPr>
        <w:t xml:space="preserve"> · </w:t>
      </w:r>
      <w:r>
        <w:rPr>
          <w:lang w:val="es_ES" w:bidi="es_ES"/>
        </w:rPr>
        <w:t>Madurar, Producir Fruto, Tener Semilla</w:t>
      </w:r>
    </w:p>
    <w:p>
      <w:pPr/>
      <w:r>
        <w:rPr>
          <w:lang w:val="es_ES" w:bidi="es_ES"/>
        </w:rPr>
      </w:r>
      <w:r>
        <w:rPr>
          <w:b/>
          <w:lang w:val="es_ES" w:bidi="es_ES"/>
        </w:rPr>
        <w:t>Collocation:</w:t>
      </w:r>
      <w:r>
        <w:rPr>
          <w:lang w:val="es_ES" w:bidi="es_ES"/>
        </w:rPr>
        <w:t xml:space="preserve"> </w:t>
      </w:r>
      <w:r>
        <w:rPr>
          <w:lang w:val="es_ES" w:bidi="es_ES"/>
        </w:rPr>
        <w:t>καρπὸν φέρω</w:t>
      </w:r>
    </w:p>
    <w:p>
      <w:pPr/>
      <w:r>
        <w:rPr>
          <w:lang w:val="es_ES" w:bidi="es_ES"/>
        </w:rPr>
      </w:r>
      <w:r>
        <w:rPr>
          <w:lang w:val="es_ES" w:bidi="es_ES"/>
        </w:rPr>
        <w:t>dar sus frutos</w:t>
      </w:r>
      <w:r>
        <w:rPr>
          <w:lang w:val="es_ES" w:bidi="es_ES"/>
        </w:rPr>
        <w:t xml:space="preserve">, </w:t>
      </w:r>
      <w:r>
        <w:rPr>
          <w:lang w:val="es_ES" w:bidi="es_ES"/>
        </w:rPr>
        <w:t>producir fruta</w:t>
      </w:r>
      <w:r>
        <w:rPr>
          <w:lang w:val="es_ES" w:bidi="es_ES"/>
        </w:rPr>
        <w:t xml:space="preserve">, </w:t>
      </w:r>
      <w:r>
        <w:rPr>
          <w:lang w:val="es_ES" w:bidi="es_ES"/>
        </w:rPr>
        <w:t>producir semillas</w:t>
      </w:r>
      <w:r>
        <w:rPr>
          <w:lang w:val="es_ES" w:bidi="es_ES"/>
        </w:rPr>
        <w:t xml:space="preserve"> </w:t>
      </w:r>
      <w:r>
        <w:rPr>
          <w:lang w:val="es_ES" w:bidi="es_ES"/>
        </w:rPr>
        <w:t>producir fruto o semilla (de plantas)</w:t>
      </w:r>
    </w:p>
    <w:p>
      <w:pPr/>
      <w:r>
        <w:rPr>
          <w:lang w:val="es_ES" w:bidi="es_ES"/>
        </w:rPr>
      </w:r>
      <w:r>
        <w:rPr>
          <w:lang w:val="es_ES" w:bidi="es_ES"/>
        </w:rPr>
        <w:t>JHN 12:24</w:t>
      </w:r>
      <w:r>
        <w:rPr>
          <w:lang w:val="es_ES" w:bidi="es_ES"/>
        </w:rPr>
        <w:t xml:space="preserve"> · </w:t>
      </w:r>
      <w:r>
        <w:rPr>
          <w:lang w:val="es_ES" w:bidi="es_ES"/>
        </w:rPr>
        <w:t>JHN 15:2</w:t>
      </w:r>
      <w:r>
        <w:rPr>
          <w:lang w:val="es_ES" w:bidi="es_ES"/>
        </w:rPr>
        <w:t xml:space="preserve"> · </w:t>
      </w:r>
      <w:r>
        <w:rPr>
          <w:lang w:val="es_ES" w:bidi="es_ES"/>
        </w:rPr>
        <w:t>JHN 15:2</w:t>
      </w:r>
      <w:r>
        <w:rPr>
          <w:lang w:val="es_ES" w:bidi="es_ES"/>
        </w:rPr>
        <w:t xml:space="preserve"> · </w:t>
      </w:r>
      <w:r>
        <w:rPr>
          <w:lang w:val="es_ES" w:bidi="es_ES"/>
        </w:rPr>
        <w:t>JHN 15:2</w:t>
      </w:r>
      <w:r>
        <w:rPr>
          <w:lang w:val="es_ES" w:bidi="es_ES"/>
        </w:rPr>
        <w:t xml:space="preserve"> · </w:t>
      </w:r>
      <w:r>
        <w:rPr>
          <w:lang w:val="es_ES" w:bidi="es_ES"/>
        </w:rPr>
        <w:t>JHN 15:4</w:t>
      </w:r>
      <w:r>
        <w:rPr>
          <w:lang w:val="es_ES" w:bidi="es_ES"/>
        </w:rPr>
        <w:t xml:space="preserve"> · </w:t>
      </w:r>
      <w:r>
        <w:rPr>
          <w:lang w:val="es_ES" w:bidi="es_ES"/>
        </w:rPr>
        <w:t>JHN 15:5</w:t>
      </w:r>
      <w:r>
        <w:rPr>
          <w:lang w:val="es_ES" w:bidi="es_ES"/>
        </w:rPr>
        <w:t xml:space="preserve"> · </w:t>
      </w:r>
      <w:r>
        <w:rPr>
          <w:lang w:val="es_ES" w:bidi="es_ES"/>
        </w:rPr>
        <w:t>JHN 15:8</w:t>
      </w:r>
      <w:r>
        <w:rPr>
          <w:lang w:val="es_ES" w:bidi="es_ES"/>
        </w:rPr>
        <w:t xml:space="preserve"> · </w:t>
      </w:r>
      <w:r>
        <w:rPr>
          <w:lang w:val="es_ES" w:bidi="es_ES"/>
        </w:rPr>
        <w:t>JHN 15:16</w:t>
      </w:r>
    </w:p>
    <w:p>
      <w:pPr/>
      <w:r>
        <w:rPr>
          <w:lang w:val="es_ES" w:bidi="es_ES"/>
        </w:rPr>
      </w:r>
      <w:r>
        <w:rPr>
          <w:lang w:val="es_ES" w:bidi="es_ES"/>
        </w:rPr>
        <w:t>15.11</w:t>
      </w:r>
      <w:r>
        <w:rPr>
          <w:lang w:val="es_ES" w:bidi="es_ES"/>
        </w:rPr>
        <w:t xml:space="preserve"> · </w:t>
      </w:r>
      <w:r>
        <w:rPr>
          <w:lang w:val="es_ES" w:bidi="es_ES"/>
        </w:rPr>
        <w:t>(φέρομαι[a])</w:t>
      </w:r>
      <w:r>
        <w:rPr>
          <w:lang w:val="es_ES" w:bidi="es_ES"/>
        </w:rPr>
        <w:t xml:space="preserve"> · </w:t>
      </w:r>
      <w:r>
        <w:rPr>
          <w:lang w:val="es_ES" w:bidi="es_ES"/>
        </w:rPr>
        <w:t>Movimiento lineal</w:t>
      </w:r>
      <w:r>
        <w:rPr>
          <w:lang w:val="es_ES" w:bidi="es_ES"/>
        </w:rPr>
        <w:t xml:space="preserve"> · </w:t>
      </w:r>
      <w:r>
        <w:rPr>
          <w:lang w:val="es_ES" w:bidi="es_ES"/>
        </w:rPr>
        <w:t>Mover, ir/venir</w:t>
      </w:r>
    </w:p>
    <w:p>
      <w:pPr/>
      <w:r>
        <w:rPr>
          <w:lang w:val="es_ES" w:bidi="es_ES"/>
        </w:rPr>
      </w:r>
      <w:r>
        <w:rPr>
          <w:lang w:val="es_ES" w:bidi="es_ES"/>
        </w:rPr>
        <w:t>mover</w:t>
      </w:r>
      <w:r>
        <w:rPr>
          <w:lang w:val="es_ES" w:bidi="es_ES"/>
        </w:rPr>
        <w:t xml:space="preserve">, </w:t>
      </w:r>
      <w:r>
        <w:rPr>
          <w:lang w:val="es_ES" w:bidi="es_ES"/>
        </w:rPr>
        <w:t>venir</w:t>
      </w:r>
      <w:r>
        <w:rPr>
          <w:lang w:val="es_ES" w:bidi="es_ES"/>
        </w:rPr>
        <w:t xml:space="preserve">, </w:t>
      </w:r>
      <w:r>
        <w:rPr>
          <w:lang w:val="es_ES" w:bidi="es_ES"/>
        </w:rPr>
        <w:t>soplar</w:t>
      </w:r>
      <w:r>
        <w:rPr>
          <w:lang w:val="es_ES" w:bidi="es_ES"/>
        </w:rPr>
        <w:t xml:space="preserve"> </w:t>
      </w:r>
      <w:r>
        <w:rPr>
          <w:lang w:val="es_ES" w:bidi="es_ES"/>
        </w:rPr>
        <w:t>moverse de un lugar a otro, con la posible implicación de causar el movimiento de algún otro objeto u objetos</w:t>
      </w:r>
      <w:r>
        <w:rPr>
          <w:lang w:val="es_ES" w:bidi="es_ES"/>
        </w:rPr>
        <w:t xml:space="preserve"> </w:t>
      </w:r>
      <w:r>
        <w:rPr>
          <w:lang w:val="es_ES" w:bidi="es_ES"/>
        </w:rPr>
        <w:t xml:space="preserve">Es posible que en </w:t>
      </w:r>
      <w:r>
        <w:rPr>
          <w:lang w:val="es_ES" w:bidi="es_ES"/>
        </w:rPr>
        <w:t>ACT 2:2</w:t>
      </w:r>
      <w:r>
        <w:rPr>
          <w:lang w:val="es_ES" w:bidi="es_ES"/>
        </w:rPr>
        <w:t xml:space="preserve"> φέρομαι se entienda en un sentido idiomático para 'soplar', ya que se combina con el sustantivo para 'viento' (</w:t>
      </w:r>
      <w:r>
        <w:rPr>
          <w:lang w:val="es_ES" w:bidi="es_ES"/>
        </w:rPr>
        <w:t>πνοή</w:t>
      </w:r>
      <w:r>
        <w:rPr>
          <w:lang w:val="es_ES" w:bidi="es_ES"/>
        </w:rPr>
        <w:t xml:space="preserve">[a], </w:t>
      </w:r>
      <w:hyperlink r:id="rId31">
        <w:r>
          <w:rPr>
            <w:lang w:val="es_ES" w:bidi="es_ES"/>
          </w:rPr>
          <w:rPr>
            <w:color w:val="0000EE"/>
            <w:u w:val="single"/>
          </w:rPr>
          <w:t>14.4</w:t>
        </w:r>
      </w:hyperlink>
      <w:r>
        <w:rPr>
          <w:lang w:val="es_ES" w:bidi="es_ES"/>
        </w:rPr>
        <w:t>). En cualquier caso, a menudo se debe traducir φέρομαι[a] como 'soplido', ya que con frecuencia este es el tipo de término apropiado para hablar del movimiento del viento.</w:t>
      </w:r>
    </w:p>
    <w:p>
      <w:pPr/>
      <w:r>
        <w:rPr>
          <w:lang w:val="es_ES" w:bidi="es_ES"/>
        </w:rPr>
      </w:r>
      <w:r>
        <w:rPr>
          <w:lang w:val="es_ES" w:bidi="es_ES"/>
        </w:rPr>
        <w:t>ACT 2:2</w:t>
      </w:r>
    </w:p>
    <w:p>
      <w:pPr/>
      <w:r>
        <w:rPr>
          <w:lang w:val="es_ES" w:bidi="es_ES"/>
        </w:rPr>
      </w:r>
      <w:r>
        <w:rPr>
          <w:lang w:val="es_ES" w:bidi="es_ES"/>
        </w:rPr>
        <w:t>13.58</w:t>
      </w:r>
      <w:r>
        <w:rPr>
          <w:lang w:val="es_ES" w:bidi="es_ES"/>
        </w:rPr>
        <w:t xml:space="preserve"> · </w:t>
      </w:r>
      <w:r>
        <w:rPr>
          <w:lang w:val="es_ES" w:bidi="es_ES"/>
        </w:rPr>
        <w:t>(φέρομαι[b])</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cambiar a</w:t>
      </w:r>
      <w:r>
        <w:rPr>
          <w:lang w:val="es_ES" w:bidi="es_ES"/>
        </w:rPr>
        <w:t xml:space="preserve">, </w:t>
      </w:r>
      <w:r>
        <w:rPr>
          <w:lang w:val="es_ES" w:bidi="es_ES"/>
        </w:rPr>
        <w:t>pasar a</w:t>
      </w:r>
      <w:r>
        <w:rPr>
          <w:lang w:val="es_ES" w:bidi="es_ES"/>
        </w:rPr>
        <w:t xml:space="preserve">, </w:t>
      </w:r>
      <w:r>
        <w:rPr>
          <w:lang w:val="es_ES" w:bidi="es_ES"/>
        </w:rPr>
        <w:t>progresar</w:t>
      </w:r>
      <w:r>
        <w:rPr>
          <w:lang w:val="es_ES" w:bidi="es_ES"/>
        </w:rPr>
        <w:t xml:space="preserve"> </w:t>
      </w:r>
      <w:r>
        <w:rPr>
          <w:lang w:val="es_ES" w:bidi="es_ES"/>
        </w:rPr>
        <w:t xml:space="preserve">(extensión figurativa del significado de φέρομαι[a] 'moverse de un lugar a otro', </w:t>
      </w:r>
      <w:hyperlink r:id="rId32">
        <w:r>
          <w:rPr>
            <w:lang w:val="es_ES" w:bidi="es_ES"/>
          </w:rPr>
          <w:rPr>
            <w:color w:val="0000EE"/>
            <w:u w:val="single"/>
          </w:rPr>
          <w:t>15.11</w:t>
        </w:r>
      </w:hyperlink>
      <w:r>
        <w:rPr>
          <w:lang w:val="es_ES" w:bidi="es_ES"/>
        </w:rPr>
        <w:t>) cambiar de un estado a otro, con la implicación de un desarrollo progresivo</w:t>
      </w:r>
    </w:p>
    <w:p>
      <w:pPr/>
      <w:r>
        <w:rPr>
          <w:lang w:val="es_ES" w:bidi="es_ES"/>
        </w:rPr>
      </w:r>
      <w:r>
        <w:rPr>
          <w:lang w:val="es_ES" w:bidi="es_ES"/>
        </w:rPr>
        <w:t>HEB 6:1</w:t>
      </w:r>
    </w:p>
    <w:p>
      <w:pPr/>
      <w:r>
        <w:rPr>
          <w:lang w:val="es_ES" w:bidi="es_ES"/>
        </w:rPr>
      </w:r>
      <w:r>
        <w:rPr>
          <w:vertAlign w:val="superscript"/>
          <w:lang w:val="es_ES" w:bidi="es_ES"/>
        </w:rPr>
        <w:t>1</w:t>
      </w:r>
      <w:r>
        <w:rPr>
          <w:lang w:val="es_ES" w:bidi="es_ES"/>
        </w:rPr>
        <w:t xml:space="preserve"> Es posible que la ocurrencia de φέρω en S:</w:t>
      </w:r>
      <w:r>
        <w:rPr>
          <w:lang w:val="es_ES" w:bidi="es_ES"/>
        </w:rPr>
        <w:t>JHN 20:27</w:t>
      </w:r>
      <w:r>
        <w:rPr>
          <w:lang w:val="es_ES" w:bidi="es_ES"/>
        </w:rPr>
        <w:t xml:space="preserve"> </w:t>
      </w:r>
      <w:r>
        <w:rPr>
          <w:lang w:val="es_ES" w:bidi="es_ES"/>
        </w:rPr>
        <w:t>JHN 20:27</w:t>
      </w:r>
      <w:r>
        <w:rPr>
          <w:lang w:val="es_ES" w:bidi="es_ES"/>
        </w:rPr>
        <w:t xml:space="preserve"> deba ser clasificada como una instancia de 'llevar' o 'trasladar', pero el enfoque parece estar más sobre colocar en un lugar en particular. El elemento de movimiento parece ser completamente secundario.</w:t>
      </w:r>
      <w:r>
        <w:rPr>
          <w:lang w:val="es_ES" w:bidi="es_ES"/>
        </w:rPr>
      </w:r>
      <w:r>
        <w:rPr>
          <w:lang w:val="es_ES" w:bidi="es_ES"/>
        </w:rPr>
      </w:r>
    </w:p>
    <w:p>
      <w:pPr/>
      <w:r>
        <w:rPr>
          <w:lang w:val="es_ES" w:bidi="es_ES"/>
        </w:rPr>
      </w:r>
    </w:p>
    <w:p>
      <w:pPr>
        <w:pStyle w:val="Heading2"/>
      </w:pPr>
      <w:r>
        <w:rPr>
          <w:lang w:val="es_ES" w:bidi="es_ES"/>
        </w:rPr>
        <w:t>φεύγω</w:t>
      </w:r>
      <w:r>
        <w:rPr>
          <w:lang w:val="es_ES" w:bidi="es_ES"/>
        </w:rPr>
      </w:r>
    </w:p>
    <w:p>
      <w:pPr>
        <w:pStyle w:val="Heading1"/>
      </w:pPr>
      <w:r>
        <w:rPr>
          <w:lang w:val="es_ES" w:bidi="es_ES"/>
        </w:rPr>
        <w:t>φεύγω</w:t>
      </w:r>
    </w:p>
    <w:p>
      <w:pPr/>
      <w:r>
        <w:rPr>
          <w:lang w:val="es_ES" w:bidi="es_ES"/>
        </w:rPr>
      </w:r>
      <w:r>
        <w:rPr>
          <w:lang w:val="es_ES" w:bidi="es_ES"/>
        </w:rPr>
        <w:t>φεύγω</w:t>
      </w:r>
      <w:r>
        <w:rPr>
          <w:lang w:val="es_ES" w:bidi="es_ES"/>
        </w:rPr>
        <w:t xml:space="preserve"> (</w:t>
      </w:r>
      <w:r>
        <w:rPr>
          <w:lang w:val="es_ES" w:bidi="es_ES"/>
        </w:rPr>
        <w:t>G5343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ἔφυγον · inf. φυγεῖν </w:t>
      </w:r>
      <w:r>
        <w:rPr>
          <w:lang w:val="es_ES" w:bidi="es_ES"/>
        </w:rPr>
        <w:t>|</w:t>
      </w:r>
      <w:r>
        <w:rPr>
          <w:lang w:val="es_ES" w:bidi="es_ES"/>
        </w:rPr>
        <w:t xml:space="preserve"> </w:t>
      </w:r>
      <w:r>
        <w:rPr>
          <w:lang w:val="es_ES" w:bidi="es_ES"/>
        </w:rPr>
        <w:t>ἀποφεύγω</w:t>
      </w:r>
      <w:r>
        <w:rPr>
          <w:lang w:val="es_ES" w:bidi="es_ES"/>
        </w:rPr>
        <w:t xml:space="preserve"> · </w:t>
      </w:r>
      <w:r>
        <w:rPr>
          <w:lang w:val="es_ES" w:bidi="es_ES"/>
        </w:rPr>
        <w:t>διαφεύγω</w:t>
      </w:r>
      <w:r>
        <w:rPr>
          <w:lang w:val="es_ES" w:bidi="es_ES"/>
        </w:rPr>
        <w:t xml:space="preserve"> · </w:t>
      </w:r>
      <w:r>
        <w:rPr>
          <w:lang w:val="es_ES" w:bidi="es_ES"/>
        </w:rPr>
        <w:t>ἐκφεύγω</w:t>
      </w:r>
      <w:r>
        <w:rPr>
          <w:lang w:val="es_ES" w:bidi="es_ES"/>
        </w:rPr>
        <w:t xml:space="preserve"> · </w:t>
      </w:r>
      <w:r>
        <w:rPr>
          <w:lang w:val="es_ES" w:bidi="es_ES"/>
        </w:rPr>
        <w:t>καταφεύγω</w:t>
      </w:r>
      <w:r>
        <w:rPr>
          <w:lang w:val="es_ES" w:bidi="es_ES"/>
        </w:rPr>
        <w:t xml:space="preserve"> · </w:t>
      </w:r>
      <w:r>
        <w:rPr>
          <w:lang w:val="es_ES" w:bidi="es_ES"/>
        </w:rPr>
        <w:t>φυγή</w:t>
      </w:r>
    </w:p>
    <w:p>
      <w:pPr/>
      <w:r>
        <w:rPr>
          <w:lang w:val="es_ES" w:bidi="es_ES"/>
        </w:rPr>
      </w:r>
      <w:r>
        <w:rPr>
          <w:lang w:val="es_ES" w:bidi="es_ES"/>
        </w:rPr>
        <w:t>15.61</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huir</w:t>
      </w:r>
      <w:r>
        <w:rPr>
          <w:lang w:val="es_ES" w:bidi="es_ES"/>
        </w:rPr>
        <w:t xml:space="preserve">, </w:t>
      </w:r>
      <w:r>
        <w:rPr>
          <w:lang w:val="es_ES" w:bidi="es_ES"/>
        </w:rPr>
        <w:t>huida</w:t>
      </w:r>
      <w:r>
        <w:rPr>
          <w:lang w:val="es_ES" w:bidi="es_ES"/>
        </w:rPr>
        <w:t xml:space="preserve">, </w:t>
      </w:r>
      <w:r>
        <w:rPr>
          <w:lang w:val="es_ES" w:bidi="es_ES"/>
        </w:rPr>
        <w:t>escapar</w:t>
      </w:r>
      <w:r>
        <w:rPr>
          <w:lang w:val="es_ES" w:bidi="es_ES"/>
        </w:rPr>
        <w:t xml:space="preserve"> </w:t>
      </w:r>
      <w:r>
        <w:rPr>
          <w:lang w:val="es_ES" w:bidi="es_ES"/>
        </w:rPr>
        <w:t>moverse rápidamente desde un punto o área para evitar presuntos peligros o dificultades</w:t>
      </w:r>
    </w:p>
    <w:p>
      <w:pPr/>
      <w:r>
        <w:rPr>
          <w:lang w:val="es_ES" w:bidi="es_ES"/>
        </w:rPr>
      </w:r>
      <w:r>
        <w:rPr>
          <w:lang w:val="es_ES" w:bidi="es_ES"/>
        </w:rPr>
        <w:t>MAT 2:13</w:t>
      </w:r>
      <w:r>
        <w:rPr>
          <w:lang w:val="es_ES" w:bidi="es_ES"/>
        </w:rPr>
        <w:t xml:space="preserve"> · </w:t>
      </w:r>
      <w:r>
        <w:rPr>
          <w:lang w:val="es_ES" w:bidi="es_ES"/>
        </w:rPr>
        <w:t>MAT 8:33</w:t>
      </w:r>
      <w:r>
        <w:rPr>
          <w:lang w:val="es_ES" w:bidi="es_ES"/>
        </w:rPr>
        <w:t xml:space="preserve"> · </w:t>
      </w:r>
      <w:r>
        <w:rPr>
          <w:lang w:val="es_ES" w:bidi="es_ES"/>
        </w:rPr>
        <w:t>MAT 10:23</w:t>
      </w:r>
      <w:r>
        <w:rPr>
          <w:lang w:val="es_ES" w:bidi="es_ES"/>
        </w:rPr>
        <w:t xml:space="preserve"> · </w:t>
      </w:r>
      <w:r>
        <w:rPr>
          <w:lang w:val="es_ES" w:bidi="es_ES"/>
        </w:rPr>
        <w:t>MAT 24:16</w:t>
      </w:r>
      <w:r>
        <w:rPr>
          <w:lang w:val="es_ES" w:bidi="es_ES"/>
        </w:rPr>
        <w:t xml:space="preserve"> · </w:t>
      </w:r>
      <w:r>
        <w:rPr>
          <w:lang w:val="es_ES" w:bidi="es_ES"/>
        </w:rPr>
        <w:t>MAT 26:56</w:t>
      </w:r>
      <w:r>
        <w:rPr>
          <w:lang w:val="es_ES" w:bidi="es_ES"/>
        </w:rPr>
        <w:t xml:space="preserve"> · </w:t>
      </w:r>
      <w:r>
        <w:rPr>
          <w:lang w:val="es_ES" w:bidi="es_ES"/>
        </w:rPr>
        <w:t>MRK 5:14</w:t>
      </w:r>
      <w:r>
        <w:rPr>
          <w:lang w:val="es_ES" w:bidi="es_ES"/>
        </w:rPr>
        <w:t xml:space="preserve"> · </w:t>
      </w:r>
      <w:r>
        <w:rPr>
          <w:lang w:val="es_ES" w:bidi="es_ES"/>
        </w:rPr>
        <w:t>MRK 13:14</w:t>
      </w:r>
      <w:r>
        <w:rPr>
          <w:lang w:val="es_ES" w:bidi="es_ES"/>
        </w:rPr>
        <w:t xml:space="preserve"> · </w:t>
      </w:r>
      <w:r>
        <w:rPr>
          <w:lang w:val="es_ES" w:bidi="es_ES"/>
        </w:rPr>
        <w:t>MRK 14:50</w:t>
      </w:r>
      <w:r>
        <w:rPr>
          <w:lang w:val="es_ES" w:bidi="es_ES"/>
        </w:rPr>
        <w:t xml:space="preserve"> · </w:t>
      </w:r>
      <w:r>
        <w:rPr>
          <w:lang w:val="es_ES" w:bidi="es_ES"/>
        </w:rPr>
        <w:t>MRK 14:52</w:t>
      </w:r>
      <w:r>
        <w:rPr>
          <w:lang w:val="es_ES" w:bidi="es_ES"/>
        </w:rPr>
        <w:t xml:space="preserve"> · </w:t>
      </w:r>
      <w:r>
        <w:rPr>
          <w:lang w:val="es_ES" w:bidi="es_ES"/>
        </w:rPr>
        <w:t>MRK 16:8</w:t>
      </w:r>
      <w:r>
        <w:rPr>
          <w:lang w:val="es_ES" w:bidi="es_ES"/>
        </w:rPr>
        <w:t xml:space="preserve"> · </w:t>
      </w:r>
      <w:r>
        <w:rPr>
          <w:lang w:val="es_ES" w:bidi="es_ES"/>
        </w:rPr>
        <w:t>LUK 8:34</w:t>
      </w:r>
      <w:r>
        <w:rPr>
          <w:lang w:val="es_ES" w:bidi="es_ES"/>
        </w:rPr>
        <w:t xml:space="preserve"> · </w:t>
      </w:r>
      <w:r>
        <w:rPr>
          <w:lang w:val="es_ES" w:bidi="es_ES"/>
        </w:rPr>
        <w:t>LUK 21:21</w:t>
      </w:r>
      <w:r>
        <w:rPr>
          <w:lang w:val="es_ES" w:bidi="es_ES"/>
        </w:rPr>
        <w:t xml:space="preserve"> · </w:t>
      </w:r>
      <w:r>
        <w:rPr>
          <w:lang w:val="es_ES" w:bidi="es_ES"/>
        </w:rPr>
        <w:t>JHN 10:5</w:t>
      </w:r>
      <w:r>
        <w:rPr>
          <w:lang w:val="es_ES" w:bidi="es_ES"/>
        </w:rPr>
        <w:t xml:space="preserve"> · </w:t>
      </w:r>
      <w:r>
        <w:rPr>
          <w:lang w:val="es_ES" w:bidi="es_ES"/>
        </w:rPr>
        <w:t>JHN 10:12</w:t>
      </w:r>
      <w:r>
        <w:rPr>
          <w:lang w:val="es_ES" w:bidi="es_ES"/>
        </w:rPr>
        <w:t xml:space="preserve"> · </w:t>
      </w:r>
      <w:r>
        <w:rPr>
          <w:lang w:val="es_ES" w:bidi="es_ES"/>
        </w:rPr>
        <w:t>ACT 7:29</w:t>
      </w:r>
      <w:r>
        <w:rPr>
          <w:lang w:val="es_ES" w:bidi="es_ES"/>
        </w:rPr>
        <w:t xml:space="preserve"> · </w:t>
      </w:r>
      <w:r>
        <w:rPr>
          <w:lang w:val="es_ES" w:bidi="es_ES"/>
        </w:rPr>
        <w:t>ACT 27:30</w:t>
      </w:r>
      <w:r>
        <w:rPr>
          <w:lang w:val="es_ES" w:bidi="es_ES"/>
        </w:rPr>
        <w:t xml:space="preserve"> · </w:t>
      </w:r>
      <w:r>
        <w:rPr>
          <w:lang w:val="es_ES" w:bidi="es_ES"/>
        </w:rPr>
        <w:t>1CO 10:14</w:t>
      </w:r>
      <w:r>
        <w:rPr>
          <w:lang w:val="es_ES" w:bidi="es_ES"/>
        </w:rPr>
        <w:t xml:space="preserve"> · </w:t>
      </w:r>
      <w:r>
        <w:rPr>
          <w:lang w:val="es_ES" w:bidi="es_ES"/>
        </w:rPr>
        <w:t>JAS 4:7</w:t>
      </w:r>
      <w:r>
        <w:rPr>
          <w:lang w:val="es_ES" w:bidi="es_ES"/>
        </w:rPr>
        <w:t xml:space="preserve"> · </w:t>
      </w:r>
      <w:r>
        <w:rPr>
          <w:lang w:val="es_ES" w:bidi="es_ES"/>
        </w:rPr>
        <w:t>REV 9:6</w:t>
      </w:r>
    </w:p>
    <w:p>
      <w:pPr/>
      <w:r>
        <w:rPr>
          <w:lang w:val="es_ES" w:bidi="es_ES"/>
        </w:rPr>
      </w:r>
      <w:r>
        <w:rPr>
          <w:lang w:val="es_ES" w:bidi="es_ES"/>
        </w:rPr>
        <w:t>21.14</w:t>
      </w:r>
      <w:r>
        <w:rPr>
          <w:lang w:val="es_ES" w:bidi="es_ES"/>
        </w:rPr>
        <w:t xml:space="preserve"> · </w:t>
      </w:r>
      <w:r>
        <w:rPr>
          <w:lang w:val="es_ES" w:bidi="es_ES"/>
        </w:rPr>
        <w:t>Peligro, riesgo, seguro, salvar</w:t>
      </w:r>
      <w:r>
        <w:rPr>
          <w:lang w:val="es_ES" w:bidi="es_ES"/>
        </w:rPr>
        <w:t xml:space="preserve"> · </w:t>
      </w:r>
      <w:r>
        <w:rPr>
          <w:lang w:val="es_ES" w:bidi="es_ES"/>
        </w:rPr>
        <w:t>Convertirse en Seguro, Libre de Peligro</w:t>
      </w:r>
    </w:p>
    <w:p>
      <w:pPr/>
      <w:r>
        <w:rPr>
          <w:lang w:val="es_ES" w:bidi="es_ES"/>
        </w:rPr>
      </w:r>
      <w:r>
        <w:rPr>
          <w:lang w:val="es_ES" w:bidi="es_ES"/>
        </w:rPr>
        <w:t>escapar</w:t>
      </w:r>
      <w:r>
        <w:rPr>
          <w:lang w:val="es_ES" w:bidi="es_ES"/>
        </w:rPr>
        <w:t xml:space="preserve">, </w:t>
      </w:r>
      <w:r>
        <w:rPr>
          <w:lang w:val="es_ES" w:bidi="es_ES"/>
        </w:rPr>
        <w:t>evitar</w:t>
      </w:r>
      <w:r>
        <w:rPr>
          <w:lang w:val="es_ES" w:bidi="es_ES"/>
        </w:rPr>
        <w:t xml:space="preserve"> </w:t>
      </w:r>
      <w:r>
        <w:rPr>
          <w:lang w:val="es_ES" w:bidi="es_ES"/>
        </w:rPr>
        <w:t>estar a salvo del peligro, evitándolo o escapando de este</w:t>
      </w:r>
      <w:r>
        <w:rPr>
          <w:vertAlign w:val="superscript"/>
          <w:lang w:val="es_ES" w:bidi="es_ES"/>
        </w:rPr>
        <w:t>1</w:t>
      </w:r>
    </w:p>
    <w:p>
      <w:pPr/>
      <w:r>
        <w:rPr>
          <w:lang w:val="es_ES" w:bidi="es_ES"/>
        </w:rPr>
      </w:r>
      <w:r>
        <w:rPr>
          <w:lang w:val="es_ES" w:bidi="es_ES"/>
        </w:rPr>
        <w:t>MAT 3:7</w:t>
      </w:r>
      <w:r>
        <w:rPr>
          <w:lang w:val="es_ES" w:bidi="es_ES"/>
        </w:rPr>
        <w:t xml:space="preserve"> · </w:t>
      </w:r>
      <w:r>
        <w:rPr>
          <w:lang w:val="es_ES" w:bidi="es_ES"/>
        </w:rPr>
        <w:t>MAT 23:33</w:t>
      </w:r>
      <w:r>
        <w:rPr>
          <w:lang w:val="es_ES" w:bidi="es_ES"/>
        </w:rPr>
        <w:t xml:space="preserve"> · </w:t>
      </w:r>
      <w:r>
        <w:rPr>
          <w:lang w:val="es_ES" w:bidi="es_ES"/>
        </w:rPr>
        <w:t>LUK 3:7</w:t>
      </w:r>
      <w:r>
        <w:rPr>
          <w:lang w:val="es_ES" w:bidi="es_ES"/>
        </w:rPr>
        <w:t xml:space="preserve"> · </w:t>
      </w:r>
      <w:r>
        <w:rPr>
          <w:lang w:val="es_ES" w:bidi="es_ES"/>
        </w:rPr>
        <w:t>HEB 11:34</w:t>
      </w:r>
      <w:r>
        <w:rPr>
          <w:lang w:val="es_ES" w:bidi="es_ES"/>
        </w:rPr>
        <w:t xml:space="preserve"> · </w:t>
      </w:r>
      <w:r>
        <w:rPr>
          <w:lang w:val="es_ES" w:bidi="es_ES"/>
        </w:rPr>
        <w:t>REV 12:6</w:t>
      </w:r>
    </w:p>
    <w:p>
      <w:pPr/>
      <w:r>
        <w:rPr>
          <w:lang w:val="es_ES" w:bidi="es_ES"/>
        </w:rPr>
      </w:r>
      <w:r>
        <w:rPr>
          <w:lang w:val="es_ES" w:bidi="es_ES"/>
        </w:rPr>
        <w:t>13.95</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cesar con rapidez</w:t>
      </w:r>
      <w:r>
        <w:rPr>
          <w:lang w:val="es_ES" w:bidi="es_ES"/>
        </w:rPr>
        <w:t xml:space="preserve">, </w:t>
      </w:r>
      <w:r>
        <w:rPr>
          <w:lang w:val="es_ES" w:bidi="es_ES"/>
        </w:rPr>
        <w:t>desaparecer con rapidez</w:t>
      </w:r>
      <w:r>
        <w:rPr>
          <w:lang w:val="es_ES" w:bidi="es_ES"/>
        </w:rPr>
        <w:t xml:space="preserve"> </w:t>
      </w:r>
      <w:r>
        <w:rPr>
          <w:lang w:val="es_ES" w:bidi="es_ES"/>
        </w:rPr>
        <w:t>dejar de existir con rapidez</w:t>
      </w:r>
      <w:r>
        <w:rPr>
          <w:lang w:val="es_ES" w:bidi="es_ES"/>
        </w:rPr>
        <w:t xml:space="preserve"> </w:t>
      </w:r>
      <w:r>
        <w:rPr>
          <w:lang w:val="es_ES" w:bidi="es_ES"/>
        </w:rPr>
        <w:t xml:space="preserve">Para otra interpretación de φεύγω en </w:t>
      </w:r>
      <w:r>
        <w:rPr>
          <w:lang w:val="es_ES" w:bidi="es_ES"/>
        </w:rPr>
        <w:t>REV 16:20</w:t>
      </w:r>
      <w:r>
        <w:rPr>
          <w:lang w:val="es_ES" w:bidi="es_ES"/>
        </w:rPr>
        <w:t xml:space="preserve">, ver </w:t>
      </w:r>
      <w:hyperlink r:id="rId33">
        <w:r>
          <w:rPr>
            <w:lang w:val="es_ES" w:bidi="es_ES"/>
          </w:rPr>
          <w:rPr>
            <w:color w:val="0000EE"/>
            <w:u w:val="single"/>
          </w:rPr>
          <w:t>24.6</w:t>
        </w:r>
      </w:hyperlink>
      <w:r>
        <w:rPr>
          <w:lang w:val="es_ES" w:bidi="es_ES"/>
        </w:rPr>
        <w:t>.</w:t>
      </w:r>
    </w:p>
    <w:p>
      <w:pPr/>
      <w:r>
        <w:rPr>
          <w:lang w:val="es_ES" w:bidi="es_ES"/>
        </w:rPr>
      </w:r>
      <w:r>
        <w:rPr>
          <w:lang w:val="es_ES" w:bidi="es_ES"/>
        </w:rPr>
        <w:t>REV 16:20</w:t>
      </w:r>
      <w:r>
        <w:rPr>
          <w:lang w:val="es_ES" w:bidi="es_ES"/>
        </w:rPr>
        <w:t xml:space="preserve"> · </w:t>
      </w:r>
      <w:r>
        <w:rPr>
          <w:lang w:val="es_ES" w:bidi="es_ES"/>
        </w:rPr>
        <w:t>REV 20:11</w:t>
      </w:r>
    </w:p>
    <w:p>
      <w:pPr/>
      <w:r>
        <w:rPr>
          <w:lang w:val="es_ES" w:bidi="es_ES"/>
        </w:rPr>
      </w:r>
      <w:r>
        <w:rPr>
          <w:lang w:val="es_ES" w:bidi="es_ES"/>
        </w:rPr>
        <w:t>13.161</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evitar</w:t>
      </w:r>
      <w:r>
        <w:rPr>
          <w:lang w:val="es_ES" w:bidi="es_ES"/>
        </w:rPr>
        <w:t xml:space="preserve"> </w:t>
      </w:r>
      <w:r>
        <w:rPr>
          <w:lang w:val="es_ES" w:bidi="es_ES"/>
        </w:rPr>
        <w:t xml:space="preserve">(extensión figurativa del significado de </w:t>
      </w:r>
      <w:r>
        <w:rPr>
          <w:lang w:val="es_ES" w:bidi="es_ES"/>
        </w:rPr>
        <w:t>φεύγω</w:t>
      </w:r>
      <w:r>
        <w:rPr>
          <w:lang w:val="es_ES" w:bidi="es_ES"/>
        </w:rPr>
        <w:t xml:space="preserve">[a] 'escapar', </w:t>
      </w:r>
      <w:hyperlink r:id="rId34">
        <w:r>
          <w:rPr>
            <w:lang w:val="es_ES" w:bidi="es_ES"/>
          </w:rPr>
          <w:rPr>
            <w:color w:val="0000EE"/>
            <w:u w:val="single"/>
          </w:rPr>
          <w:t>15.61</w:t>
        </w:r>
      </w:hyperlink>
      <w:r>
        <w:rPr>
          <w:lang w:val="es_ES" w:bidi="es_ES"/>
        </w:rPr>
        <w:t>) evitar hacer algo, con el evidente propósito de intentar evitar el peligro</w:t>
      </w:r>
    </w:p>
    <w:p>
      <w:pPr/>
      <w:r>
        <w:rPr>
          <w:lang w:val="es_ES" w:bidi="es_ES"/>
        </w:rPr>
      </w:r>
      <w:r>
        <w:rPr>
          <w:lang w:val="es_ES" w:bidi="es_ES"/>
        </w:rPr>
        <w:t>1CO 6:18</w:t>
      </w:r>
      <w:r>
        <w:rPr>
          <w:lang w:val="es_ES" w:bidi="es_ES"/>
        </w:rPr>
        <w:t xml:space="preserve"> · </w:t>
      </w:r>
      <w:r>
        <w:rPr>
          <w:lang w:val="es_ES" w:bidi="es_ES"/>
        </w:rPr>
        <w:t>1TI 6:11</w:t>
      </w:r>
      <w:r>
        <w:rPr>
          <w:lang w:val="es_ES" w:bidi="es_ES"/>
        </w:rPr>
        <w:t xml:space="preserve"> · </w:t>
      </w:r>
      <w:r>
        <w:rPr>
          <w:lang w:val="es_ES" w:bidi="es_ES"/>
        </w:rPr>
        <w:t>2TI 2:22</w:t>
      </w:r>
    </w:p>
    <w:p>
      <w:pPr/>
      <w:r>
        <w:rPr>
          <w:lang w:val="es_ES" w:bidi="es_ES"/>
        </w:rPr>
      </w:r>
      <w:r>
        <w:rPr>
          <w:lang w:val="es_ES" w:bidi="es_ES"/>
        </w:rPr>
        <w:t>24.6</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desaparecer</w:t>
      </w:r>
      <w:r>
        <w:rPr>
          <w:lang w:val="es_ES" w:bidi="es_ES"/>
        </w:rPr>
        <w:t xml:space="preserve">, </w:t>
      </w:r>
      <w:r>
        <w:rPr>
          <w:lang w:val="es_ES" w:bidi="es_ES"/>
        </w:rPr>
        <w:t>hacerse invisible</w:t>
      </w:r>
      <w:r>
        <w:rPr>
          <w:lang w:val="es_ES" w:bidi="es_ES"/>
        </w:rPr>
        <w:t xml:space="preserve"> </w:t>
      </w:r>
      <w:r>
        <w:rPr>
          <w:lang w:val="es_ES" w:bidi="es_ES"/>
        </w:rPr>
        <w:t xml:space="preserve">(extensión figurativa del significado de </w:t>
      </w:r>
      <w:r>
        <w:rPr>
          <w:lang w:val="es_ES" w:bidi="es_ES"/>
        </w:rPr>
        <w:t>φεύγω</w:t>
      </w:r>
      <w:r>
        <w:rPr>
          <w:lang w:val="es_ES" w:bidi="es_ES"/>
        </w:rPr>
        <w:t xml:space="preserve">[a] ‘escapar’ </w:t>
      </w:r>
      <w:hyperlink r:id="rId34">
        <w:r>
          <w:rPr>
            <w:lang w:val="es_ES" w:bidi="es_ES"/>
          </w:rPr>
          <w:rPr>
            <w:color w:val="0000EE"/>
            <w:u w:val="single"/>
          </w:rPr>
          <w:t>15.61</w:t>
        </w:r>
      </w:hyperlink>
      <w:r>
        <w:rPr>
          <w:lang w:val="es_ES" w:bidi="es_ES"/>
        </w:rPr>
        <w:t>) desaparecer rápidamente de la vista</w:t>
      </w:r>
      <w:r>
        <w:rPr>
          <w:lang w:val="es_ES" w:bidi="es_ES"/>
        </w:rPr>
        <w:t xml:space="preserve"> </w:t>
      </w:r>
      <w:r>
        <w:rPr>
          <w:lang w:val="es_ES" w:bidi="es_ES"/>
        </w:rPr>
        <w:t xml:space="preserve">Para otra interpretación de εύγω en </w:t>
      </w:r>
      <w:r>
        <w:rPr>
          <w:lang w:val="es_ES" w:bidi="es_ES"/>
        </w:rPr>
        <w:t>REV 16:20</w:t>
      </w:r>
      <w:r>
        <w:rPr>
          <w:lang w:val="es_ES" w:bidi="es_ES"/>
        </w:rPr>
        <w:t>, ver</w:t>
      </w:r>
      <w:hyperlink r:id="rId35">
        <w:r>
          <w:rPr>
            <w:lang w:val="es_ES" w:bidi="es_ES"/>
          </w:rPr>
          <w:rPr>
            <w:color w:val="0000EE"/>
            <w:u w:val="single"/>
          </w:rPr>
          <w:t>13.95</w:t>
        </w:r>
      </w:hyperlink>
      <w:r>
        <w:rPr>
          <w:lang w:val="es_ES" w:bidi="es_ES"/>
        </w:rPr>
        <w:t>.</w:t>
      </w:r>
    </w:p>
    <w:p>
      <w:pPr/>
      <w:r>
        <w:rPr>
          <w:lang w:val="es_ES" w:bidi="es_ES"/>
        </w:rPr>
      </w:r>
      <w:r>
        <w:rPr>
          <w:lang w:val="es_ES" w:bidi="es_ES"/>
        </w:rPr>
        <w:t>REV 16:20</w:t>
      </w:r>
    </w:p>
    <w:p>
      <w:pPr/>
      <w:r>
        <w:rPr>
          <w:lang w:val="es_ES" w:bidi="es_ES"/>
        </w:rPr>
      </w:r>
      <w:r>
        <w:rPr>
          <w:vertAlign w:val="superscript"/>
          <w:lang w:val="es_ES" w:bidi="es_ES"/>
        </w:rPr>
        <w:t>1</w:t>
      </w:r>
      <w:r>
        <w:rPr>
          <w:lang w:val="es_ES" w:bidi="es_ES"/>
        </w:rPr>
        <w:t xml:space="preserve"> Es posible que ἐκφεύγω[b] y ἀποφεύγω difieran un tanto en significado entre ellos y con φεύγω[b], pero es imposible determinar cuáles podrían ser las características distintivas usando los contextos existentes, excepto quizás para indicar que ἐκφεύγω[b] y ἀποφεύγω son en cierta forma connotativamente más enfáticos que φεύγω[b]. Se debe también notar que, en esta serie de términos que significan escapar, no hay una indicación especial de movimiento, simplemente el hecho de no experimentar un peligro o dificultad en particular.</w:t>
      </w:r>
      <w:r>
        <w:rPr>
          <w:lang w:val="es_ES" w:bidi="es_ES"/>
        </w:rPr>
      </w:r>
      <w:r>
        <w:rPr>
          <w:lang w:val="es_ES" w:bidi="es_ES"/>
        </w:rPr>
      </w:r>
    </w:p>
    <w:p>
      <w:pPr/>
      <w:r>
        <w:rPr>
          <w:lang w:val="es_ES" w:bidi="es_ES"/>
        </w:rPr>
      </w:r>
    </w:p>
    <w:p>
      <w:pPr>
        <w:pStyle w:val="Heading2"/>
      </w:pPr>
      <w:r>
        <w:rPr>
          <w:lang w:val="es_ES" w:bidi="es_ES"/>
        </w:rPr>
        <w:t>Φῆλιξ</w:t>
      </w:r>
      <w:r>
        <w:rPr>
          <w:lang w:val="es_ES" w:bidi="es_ES"/>
        </w:rPr>
      </w:r>
    </w:p>
    <w:p>
      <w:pPr>
        <w:pStyle w:val="Heading1"/>
      </w:pPr>
      <w:r>
        <w:rPr>
          <w:lang w:val="es_ES" w:bidi="es_ES"/>
        </w:rPr>
        <w:t>Φῆλιξ</w:t>
      </w:r>
    </w:p>
    <w:p>
      <w:pPr/>
      <w:r>
        <w:rPr>
          <w:lang w:val="es_ES" w:bidi="es_ES"/>
        </w:rPr>
      </w:r>
      <w:r>
        <w:rPr>
          <w:lang w:val="es_ES" w:bidi="es_ES"/>
        </w:rPr>
        <w:t>Φῆλιξ</w:t>
      </w:r>
      <w:r>
        <w:rPr>
          <w:lang w:val="es_ES" w:bidi="es_ES"/>
        </w:rPr>
        <w:t xml:space="preserve"> (</w:t>
      </w:r>
      <w:r>
        <w:rPr>
          <w:lang w:val="es_ES" w:bidi="es_ES"/>
        </w:rPr>
        <w:t>G5344</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-ικος</w:t>
      </w:r>
    </w:p>
    <w:p>
      <w:pPr/>
      <w:r>
        <w:rPr>
          <w:lang w:val="es_ES" w:bidi="es_ES"/>
        </w:rPr>
      </w:r>
      <w:r>
        <w:rPr>
          <w:lang w:val="es_ES" w:bidi="es_ES"/>
        </w:rPr>
        <w:t>93.375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Félix</w:t>
      </w:r>
      <w:r>
        <w:rPr>
          <w:lang w:val="es_ES" w:bidi="es_ES"/>
        </w:rPr>
        <w:t xml:space="preserve"> </w:t>
      </w:r>
      <w:r>
        <w:rPr>
          <w:lang w:val="es_ES" w:bidi="es_ES"/>
        </w:rPr>
        <w:t>hombre que fue procurador de Palestina</w:t>
      </w:r>
    </w:p>
    <w:p>
      <w:pPr/>
      <w:r>
        <w:rPr>
          <w:lang w:val="es_ES" w:bidi="es_ES"/>
        </w:rPr>
      </w:r>
      <w:r>
        <w:rPr>
          <w:lang w:val="es_ES" w:bidi="es_ES"/>
        </w:rPr>
        <w:t>ACT 23:24</w:t>
      </w:r>
      <w:r>
        <w:rPr>
          <w:lang w:val="es_ES" w:bidi="es_ES"/>
        </w:rPr>
        <w:t xml:space="preserve"> · </w:t>
      </w:r>
      <w:r>
        <w:rPr>
          <w:lang w:val="es_ES" w:bidi="es_ES"/>
        </w:rPr>
        <w:t>ACT 23:26</w:t>
      </w:r>
      <w:r>
        <w:rPr>
          <w:lang w:val="es_ES" w:bidi="es_ES"/>
        </w:rPr>
        <w:t xml:space="preserve"> · </w:t>
      </w:r>
      <w:r>
        <w:rPr>
          <w:lang w:val="es_ES" w:bidi="es_ES"/>
        </w:rPr>
        <w:t>ACT 24:3</w:t>
      </w:r>
      <w:r>
        <w:rPr>
          <w:lang w:val="es_ES" w:bidi="es_ES"/>
        </w:rPr>
        <w:t xml:space="preserve"> · </w:t>
      </w:r>
      <w:r>
        <w:rPr>
          <w:lang w:val="es_ES" w:bidi="es_ES"/>
        </w:rPr>
        <w:t>ACT 24:22</w:t>
      </w:r>
      <w:r>
        <w:rPr>
          <w:lang w:val="es_ES" w:bidi="es_ES"/>
        </w:rPr>
        <w:t xml:space="preserve"> · </w:t>
      </w:r>
      <w:r>
        <w:rPr>
          <w:lang w:val="es_ES" w:bidi="es_ES"/>
        </w:rPr>
        <w:t>ACT 24:24</w:t>
      </w:r>
      <w:r>
        <w:rPr>
          <w:lang w:val="es_ES" w:bidi="es_ES"/>
        </w:rPr>
        <w:t xml:space="preserve"> · </w:t>
      </w:r>
      <w:r>
        <w:rPr>
          <w:lang w:val="es_ES" w:bidi="es_ES"/>
        </w:rPr>
        <w:t>ACT 24:25</w:t>
      </w:r>
      <w:r>
        <w:rPr>
          <w:lang w:val="es_ES" w:bidi="es_ES"/>
        </w:rPr>
        <w:t xml:space="preserve"> · </w:t>
      </w:r>
      <w:r>
        <w:rPr>
          <w:lang w:val="es_ES" w:bidi="es_ES"/>
        </w:rPr>
        <w:t>ACT 24:27</w:t>
      </w:r>
      <w:r>
        <w:rPr>
          <w:lang w:val="es_ES" w:bidi="es_ES"/>
        </w:rPr>
        <w:t xml:space="preserve"> · </w:t>
      </w:r>
      <w:r>
        <w:rPr>
          <w:lang w:val="es_ES" w:bidi="es_ES"/>
        </w:rPr>
        <w:t>ACT 24:27</w:t>
      </w:r>
      <w:r>
        <w:rPr>
          <w:lang w:val="es_ES" w:bidi="es_ES"/>
        </w:rPr>
        <w:t xml:space="preserve"> · </w:t>
      </w:r>
      <w:r>
        <w:rPr>
          <w:lang w:val="es_ES" w:bidi="es_ES"/>
        </w:rPr>
        <w:t>ACT 25:14</w:t>
      </w:r>
      <w:r>
        <w:rPr>
          <w:lang w:val="es_ES" w:bidi="es_ES"/>
        </w:rPr>
      </w:r>
      <w:r>
        <w:rPr>
          <w:lang w:val="es_ES" w:bidi="es_ES"/>
        </w:rPr>
      </w:r>
    </w:p>
    <w:p>
      <w:pPr/>
      <w:r>
        <w:rPr>
          <w:lang w:val="es_ES" w:bidi="es_ES"/>
        </w:rPr>
      </w:r>
    </w:p>
    <w:p>
      <w:pPr>
        <w:pStyle w:val="Heading2"/>
      </w:pPr>
      <w:r>
        <w:rPr>
          <w:lang w:val="es_ES" w:bidi="es_ES"/>
        </w:rPr>
        <w:t>φήμη</w:t>
      </w:r>
      <w:r>
        <w:rPr>
          <w:lang w:val="es_ES" w:bidi="es_ES"/>
        </w:rPr>
      </w:r>
    </w:p>
    <w:p>
      <w:pPr>
        <w:pStyle w:val="Heading1"/>
      </w:pPr>
      <w:r>
        <w:rPr>
          <w:lang w:val="es_ES" w:bidi="es_ES"/>
        </w:rPr>
        <w:t>φήμη</w:t>
      </w:r>
    </w:p>
    <w:p>
      <w:pPr/>
      <w:r>
        <w:rPr>
          <w:lang w:val="es_ES" w:bidi="es_ES"/>
        </w:rPr>
      </w:r>
      <w:r>
        <w:rPr>
          <w:lang w:val="es_ES" w:bidi="es_ES"/>
        </w:rPr>
        <w:t>φήμη</w:t>
      </w:r>
      <w:r>
        <w:rPr>
          <w:lang w:val="es_ES" w:bidi="es_ES"/>
        </w:rPr>
        <w:t xml:space="preserve"> (</w:t>
      </w:r>
      <w:r>
        <w:rPr>
          <w:lang w:val="es_ES" w:bidi="es_ES"/>
        </w:rPr>
        <w:t>G5345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φημί</w:t>
      </w:r>
    </w:p>
    <w:p>
      <w:pPr/>
      <w:r>
        <w:rPr>
          <w:lang w:val="es_ES" w:bidi="es_ES"/>
        </w:rPr>
      </w:r>
      <w:r>
        <w:rPr>
          <w:lang w:val="es_ES" w:bidi="es_ES"/>
        </w:rPr>
        <w:t>33.211</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lang w:val="es_ES" w:bidi="es_ES"/>
        </w:rPr>
        <w:t>informe</w:t>
      </w:r>
      <w:r>
        <w:rPr>
          <w:lang w:val="es_ES" w:bidi="es_ES"/>
        </w:rPr>
        <w:t xml:space="preserve">, </w:t>
      </w:r>
      <w:r>
        <w:rPr>
          <w:lang w:val="es_ES" w:bidi="es_ES"/>
        </w:rPr>
        <w:t>noticia</w:t>
      </w:r>
      <w:r>
        <w:rPr>
          <w:lang w:val="es_ES" w:bidi="es_ES"/>
        </w:rPr>
        <w:t xml:space="preserve">, </w:t>
      </w:r>
      <w:r>
        <w:rPr>
          <w:lang w:val="es_ES" w:bidi="es_ES"/>
        </w:rPr>
        <w:t>palabra</w:t>
      </w:r>
      <w:r>
        <w:rPr>
          <w:lang w:val="es_ES" w:bidi="es_ES"/>
        </w:rPr>
        <w:t xml:space="preserve">, </w:t>
      </w:r>
      <w:r>
        <w:rPr>
          <w:lang w:val="es_ES" w:bidi="es_ES"/>
        </w:rPr>
        <w:t>información</w:t>
      </w:r>
      <w:r>
        <w:rPr>
          <w:lang w:val="es_ES" w:bidi="es_ES"/>
        </w:rPr>
        <w:t xml:space="preserve"> </w:t>
      </w:r>
      <w:r>
        <w:rPr>
          <w:lang w:val="es_ES" w:bidi="es_ES"/>
        </w:rPr>
        <w:t>información sobre una persona o evento</w:t>
      </w:r>
    </w:p>
    <w:p>
      <w:pPr/>
      <w:r>
        <w:rPr>
          <w:lang w:val="es_ES" w:bidi="es_ES"/>
        </w:rPr>
      </w:r>
      <w:r>
        <w:rPr>
          <w:lang w:val="es_ES" w:bidi="es_ES"/>
        </w:rPr>
        <w:t>MAT 9:26</w:t>
      </w:r>
      <w:r>
        <w:rPr>
          <w:lang w:val="es_ES" w:bidi="es_ES"/>
        </w:rPr>
        <w:t xml:space="preserve"> · </w:t>
      </w:r>
      <w:r>
        <w:rPr>
          <w:lang w:val="es_ES" w:bidi="es_ES"/>
        </w:rPr>
        <w:t>LUK 4:14</w:t>
      </w:r>
      <w:r>
        <w:rPr>
          <w:lang w:val="es_ES" w:bidi="es_ES"/>
        </w:rPr>
      </w:r>
      <w:r>
        <w:rPr>
          <w:lang w:val="es_ES" w:bidi="es_ES"/>
        </w:rPr>
      </w:r>
    </w:p>
    <w:p>
      <w:pPr/>
      <w:r>
        <w:rPr>
          <w:lang w:val="es_ES" w:bidi="es_ES"/>
        </w:rPr>
      </w:r>
    </w:p>
    <w:p>
      <w:pPr>
        <w:pStyle w:val="Heading2"/>
      </w:pPr>
      <w:r>
        <w:rPr>
          <w:lang w:val="es_ES" w:bidi="es_ES"/>
        </w:rPr>
        <w:t>φημί</w:t>
      </w:r>
      <w:r>
        <w:rPr>
          <w:lang w:val="es_ES" w:bidi="es_ES"/>
        </w:rPr>
      </w:r>
    </w:p>
    <w:p>
      <w:pPr>
        <w:pStyle w:val="Heading1"/>
      </w:pPr>
      <w:r>
        <w:rPr>
          <w:lang w:val="es_ES" w:bidi="es_ES"/>
        </w:rPr>
        <w:t>φημί</w:t>
      </w:r>
    </w:p>
    <w:p>
      <w:pPr/>
      <w:r>
        <w:rPr>
          <w:lang w:val="es_ES" w:bidi="es_ES"/>
        </w:rPr>
      </w:r>
      <w:r>
        <w:rPr>
          <w:lang w:val="es_ES" w:bidi="es_ES"/>
        </w:rPr>
        <w:t>φημί</w:t>
      </w:r>
      <w:r>
        <w:rPr>
          <w:lang w:val="es_ES" w:bidi="es_ES"/>
        </w:rPr>
        <w:t xml:space="preserve"> (</w:t>
      </w:r>
      <w:r>
        <w:rPr>
          <w:lang w:val="es_ES" w:bidi="es_ES"/>
        </w:rPr>
        <w:t>G5346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3sg. φησίν · 3pl. φασίν · impf.3sg. ἔφη </w:t>
      </w:r>
      <w:r>
        <w:rPr>
          <w:lang w:val="es_ES" w:bidi="es_ES"/>
        </w:rPr>
        <w:t>|</w:t>
      </w:r>
      <w:r>
        <w:rPr>
          <w:lang w:val="es_ES" w:bidi="es_ES"/>
        </w:rPr>
        <w:t xml:space="preserve"> </w:t>
      </w:r>
      <w:r>
        <w:rPr>
          <w:lang w:val="es_ES" w:bidi="es_ES"/>
        </w:rPr>
        <w:t>βλασφημέω</w:t>
      </w:r>
      <w:r>
        <w:rPr>
          <w:lang w:val="es_ES" w:bidi="es_ES"/>
        </w:rPr>
        <w:t xml:space="preserve"> · </w:t>
      </w:r>
      <w:r>
        <w:rPr>
          <w:lang w:val="es_ES" w:bidi="es_ES"/>
        </w:rPr>
        <w:t>βλασφημία</w:t>
      </w:r>
      <w:r>
        <w:rPr>
          <w:lang w:val="es_ES" w:bidi="es_ES"/>
        </w:rPr>
        <w:t xml:space="preserve"> · </w:t>
      </w:r>
      <w:r>
        <w:rPr>
          <w:lang w:val="es_ES" w:bidi="es_ES"/>
        </w:rPr>
        <w:t>βλάσφημος</w:t>
      </w:r>
      <w:r>
        <w:rPr>
          <w:lang w:val="es_ES" w:bidi="es_ES"/>
        </w:rPr>
        <w:t xml:space="preserve"> · </w:t>
      </w:r>
      <w:r>
        <w:rPr>
          <w:lang w:val="es_ES" w:bidi="es_ES"/>
        </w:rPr>
        <w:t>διαφημίζω</w:t>
      </w:r>
      <w:r>
        <w:rPr>
          <w:lang w:val="es_ES" w:bidi="es_ES"/>
        </w:rPr>
        <w:t xml:space="preserve"> · </w:t>
      </w:r>
      <w:r>
        <w:rPr>
          <w:lang w:val="es_ES" w:bidi="es_ES"/>
        </w:rPr>
        <w:t>δυσφημέω</w:t>
      </w:r>
      <w:r>
        <w:rPr>
          <w:lang w:val="es_ES" w:bidi="es_ES"/>
        </w:rPr>
        <w:t xml:space="preserve"> · </w:t>
      </w:r>
      <w:r>
        <w:rPr>
          <w:lang w:val="es_ES" w:bidi="es_ES"/>
        </w:rPr>
        <w:t>δυσφημία</w:t>
      </w:r>
      <w:r>
        <w:rPr>
          <w:lang w:val="es_ES" w:bidi="es_ES"/>
        </w:rPr>
        <w:t xml:space="preserve"> · </w:t>
      </w:r>
      <w:r>
        <w:rPr>
          <w:lang w:val="es_ES" w:bidi="es_ES"/>
        </w:rPr>
        <w:t>εὐφημία</w:t>
      </w:r>
      <w:r>
        <w:rPr>
          <w:lang w:val="es_ES" w:bidi="es_ES"/>
        </w:rPr>
        <w:t xml:space="preserve"> · </w:t>
      </w:r>
      <w:r>
        <w:rPr>
          <w:lang w:val="es_ES" w:bidi="es_ES"/>
        </w:rPr>
        <w:t>εὔφημος</w:t>
      </w:r>
      <w:r>
        <w:rPr>
          <w:lang w:val="es_ES" w:bidi="es_ES"/>
        </w:rPr>
        <w:t xml:space="preserve"> · </w:t>
      </w:r>
      <w:r>
        <w:rPr>
          <w:lang w:val="es_ES" w:bidi="es_ES"/>
        </w:rPr>
        <w:t>προφητεία</w:t>
      </w:r>
      <w:r>
        <w:rPr>
          <w:lang w:val="es_ES" w:bidi="es_ES"/>
        </w:rPr>
        <w:t xml:space="preserve"> · </w:t>
      </w:r>
      <w:r>
        <w:rPr>
          <w:lang w:val="es_ES" w:bidi="es_ES"/>
        </w:rPr>
        <w:t>προφητεύω</w:t>
      </w:r>
      <w:r>
        <w:rPr>
          <w:lang w:val="es_ES" w:bidi="es_ES"/>
        </w:rPr>
        <w:t xml:space="preserve"> · </w:t>
      </w:r>
      <w:r>
        <w:rPr>
          <w:lang w:val="es_ES" w:bidi="es_ES"/>
        </w:rPr>
        <w:t>προφήτης</w:t>
      </w:r>
      <w:r>
        <w:rPr>
          <w:lang w:val="es_ES" w:bidi="es_ES"/>
        </w:rPr>
        <w:t xml:space="preserve"> · </w:t>
      </w:r>
      <w:r>
        <w:rPr>
          <w:lang w:val="es_ES" w:bidi="es_ES"/>
        </w:rPr>
        <w:t>προφητικός</w:t>
      </w:r>
      <w:r>
        <w:rPr>
          <w:lang w:val="es_ES" w:bidi="es_ES"/>
        </w:rPr>
        <w:t xml:space="preserve"> · </w:t>
      </w:r>
      <w:r>
        <w:rPr>
          <w:lang w:val="es_ES" w:bidi="es_ES"/>
        </w:rPr>
        <w:t>προφῆτις</w:t>
      </w:r>
      <w:r>
        <w:rPr>
          <w:lang w:val="es_ES" w:bidi="es_ES"/>
        </w:rPr>
        <w:t xml:space="preserve"> · </w:t>
      </w:r>
      <w:r>
        <w:rPr>
          <w:lang w:val="es_ES" w:bidi="es_ES"/>
        </w:rPr>
        <w:t>σύμφημι</w:t>
      </w:r>
      <w:r>
        <w:rPr>
          <w:lang w:val="es_ES" w:bidi="es_ES"/>
        </w:rPr>
        <w:t xml:space="preserve"> · </w:t>
      </w:r>
      <w:r>
        <w:rPr>
          <w:lang w:val="es_ES" w:bidi="es_ES"/>
        </w:rPr>
        <w:t>φάσις</w:t>
      </w:r>
      <w:r>
        <w:rPr>
          <w:lang w:val="es_ES" w:bidi="es_ES"/>
        </w:rPr>
        <w:t xml:space="preserve"> · </w:t>
      </w:r>
      <w:r>
        <w:rPr>
          <w:lang w:val="es_ES" w:bidi="es_ES"/>
        </w:rPr>
        <w:t>φήμη</w:t>
      </w:r>
      <w:r>
        <w:rPr>
          <w:lang w:val="es_ES" w:bidi="es_ES"/>
        </w:rPr>
        <w:t xml:space="preserve"> · </w:t>
      </w:r>
      <w:r>
        <w:rPr>
          <w:lang w:val="es_ES" w:bidi="es_ES"/>
        </w:rPr>
        <w:t>ψευδοπροφήτης</w:t>
      </w:r>
    </w:p>
    <w:p>
      <w:pPr/>
      <w:r>
        <w:rPr>
          <w:lang w:val="es_ES" w:bidi="es_ES"/>
        </w:rPr>
      </w:r>
      <w:r>
        <w:rPr>
          <w:lang w:val="es_ES" w:bidi="es_ES"/>
        </w:rPr>
        <w:t>33.69</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decir</w:t>
      </w:r>
      <w:r>
        <w:rPr>
          <w:lang w:val="es_ES" w:bidi="es_ES"/>
        </w:rPr>
        <w:t xml:space="preserve">, </w:t>
      </w:r>
      <w:r>
        <w:rPr>
          <w:lang w:val="es_ES" w:bidi="es_ES"/>
        </w:rPr>
        <w:t>hablar</w:t>
      </w:r>
      <w:r>
        <w:rPr>
          <w:lang w:val="es_ES" w:bidi="es_ES"/>
        </w:rPr>
        <w:t xml:space="preserve">, </w:t>
      </w:r>
      <w:r>
        <w:rPr>
          <w:lang w:val="es_ES" w:bidi="es_ES"/>
        </w:rPr>
        <w:t>contar</w:t>
      </w:r>
      <w:r>
        <w:rPr>
          <w:lang w:val="es_ES" w:bidi="es_ES"/>
        </w:rPr>
        <w:t xml:space="preserve"> </w:t>
      </w:r>
      <w:r>
        <w:rPr>
          <w:lang w:val="es_ES" w:bidi="es_ES"/>
        </w:rPr>
        <w:t>hablar o conversar, con un enfoque aparente en el contenido de lo que se dice</w:t>
      </w:r>
    </w:p>
    <w:p>
      <w:pPr/>
      <w:r>
        <w:rPr>
          <w:lang w:val="es_ES" w:bidi="es_ES"/>
        </w:rPr>
      </w:r>
      <w:r>
        <w:rPr>
          <w:lang w:val="es_ES" w:bidi="es_ES"/>
        </w:rPr>
        <w:t>MAT 4:7</w:t>
      </w:r>
      <w:r>
        <w:rPr>
          <w:lang w:val="es_ES" w:bidi="es_ES"/>
        </w:rPr>
        <w:t xml:space="preserve"> · </w:t>
      </w:r>
      <w:r>
        <w:rPr>
          <w:lang w:val="es_ES" w:bidi="es_ES"/>
        </w:rPr>
        <w:t>MAT 8:8</w:t>
      </w:r>
      <w:r>
        <w:rPr>
          <w:lang w:val="es_ES" w:bidi="es_ES"/>
        </w:rPr>
        <w:t xml:space="preserve"> · </w:t>
      </w:r>
      <w:r>
        <w:rPr>
          <w:lang w:val="es_ES" w:bidi="es_ES"/>
        </w:rPr>
        <w:t>MAT 13:28</w:t>
      </w:r>
      <w:r>
        <w:rPr>
          <w:lang w:val="es_ES" w:bidi="es_ES"/>
        </w:rPr>
        <w:t xml:space="preserve"> · </w:t>
      </w:r>
      <w:r>
        <w:rPr>
          <w:lang w:val="es_ES" w:bidi="es_ES"/>
        </w:rPr>
        <w:t>MAT 13:29</w:t>
      </w:r>
      <w:r>
        <w:rPr>
          <w:lang w:val="es_ES" w:bidi="es_ES"/>
        </w:rPr>
        <w:t xml:space="preserve"> · </w:t>
      </w:r>
      <w:r>
        <w:rPr>
          <w:lang w:val="es_ES" w:bidi="es_ES"/>
        </w:rPr>
        <w:t>MAT 14:8</w:t>
      </w:r>
      <w:r>
        <w:rPr>
          <w:lang w:val="es_ES" w:bidi="es_ES"/>
        </w:rPr>
        <w:t xml:space="preserve"> · </w:t>
      </w:r>
      <w:r>
        <w:rPr>
          <w:lang w:val="es_ES" w:bidi="es_ES"/>
        </w:rPr>
        <w:t>MAT 17:26</w:t>
      </w:r>
      <w:r>
        <w:rPr>
          <w:lang w:val="es_ES" w:bidi="es_ES"/>
        </w:rPr>
        <w:t xml:space="preserve"> · </w:t>
      </w:r>
      <w:r>
        <w:rPr>
          <w:lang w:val="es_ES" w:bidi="es_ES"/>
        </w:rPr>
        <w:t>MAT 19:21</w:t>
      </w:r>
      <w:r>
        <w:rPr>
          <w:lang w:val="es_ES" w:bidi="es_ES"/>
        </w:rPr>
        <w:t xml:space="preserve"> · </w:t>
      </w:r>
      <w:r>
        <w:rPr>
          <w:lang w:val="es_ES" w:bidi="es_ES"/>
        </w:rPr>
        <w:t>MAT 21:27</w:t>
      </w:r>
      <w:r>
        <w:rPr>
          <w:lang w:val="es_ES" w:bidi="es_ES"/>
        </w:rPr>
        <w:t xml:space="preserve"> · </w:t>
      </w:r>
      <w:r>
        <w:rPr>
          <w:lang w:val="es_ES" w:bidi="es_ES"/>
        </w:rPr>
        <w:t>MAT 22:37</w:t>
      </w:r>
      <w:r>
        <w:rPr>
          <w:lang w:val="es_ES" w:bidi="es_ES"/>
        </w:rPr>
        <w:t xml:space="preserve"> · </w:t>
      </w:r>
      <w:r>
        <w:rPr>
          <w:lang w:val="es_ES" w:bidi="es_ES"/>
        </w:rPr>
        <w:t>MAT 25:21</w:t>
      </w:r>
      <w:r>
        <w:rPr>
          <w:lang w:val="es_ES" w:bidi="es_ES"/>
        </w:rPr>
        <w:t xml:space="preserve"> · </w:t>
      </w:r>
      <w:r>
        <w:rPr>
          <w:lang w:val="es_ES" w:bidi="es_ES"/>
        </w:rPr>
        <w:t>MAT 25:23</w:t>
      </w:r>
      <w:r>
        <w:rPr>
          <w:lang w:val="es_ES" w:bidi="es_ES"/>
        </w:rPr>
        <w:t xml:space="preserve"> · </w:t>
      </w:r>
      <w:r>
        <w:rPr>
          <w:lang w:val="es_ES" w:bidi="es_ES"/>
        </w:rPr>
        <w:t>MAT 26:34</w:t>
      </w:r>
      <w:r>
        <w:rPr>
          <w:lang w:val="es_ES" w:bidi="es_ES"/>
        </w:rPr>
        <w:t xml:space="preserve"> · </w:t>
      </w:r>
      <w:r>
        <w:rPr>
          <w:lang w:val="es_ES" w:bidi="es_ES"/>
        </w:rPr>
        <w:t>MAT 26:61</w:t>
      </w:r>
      <w:r>
        <w:rPr>
          <w:lang w:val="es_ES" w:bidi="es_ES"/>
        </w:rPr>
        <w:t xml:space="preserve"> · </w:t>
      </w:r>
      <w:r>
        <w:rPr>
          <w:lang w:val="es_ES" w:bidi="es_ES"/>
        </w:rPr>
        <w:t>MAT 27:11</w:t>
      </w:r>
      <w:r>
        <w:rPr>
          <w:lang w:val="es_ES" w:bidi="es_ES"/>
        </w:rPr>
        <w:t xml:space="preserve"> · </w:t>
      </w:r>
      <w:r>
        <w:rPr>
          <w:lang w:val="es_ES" w:bidi="es_ES"/>
        </w:rPr>
        <w:t>MAT 27:23</w:t>
      </w:r>
      <w:r>
        <w:rPr>
          <w:lang w:val="es_ES" w:bidi="es_ES"/>
        </w:rPr>
        <w:t xml:space="preserve"> · </w:t>
      </w:r>
      <w:r>
        <w:rPr>
          <w:lang w:val="es_ES" w:bidi="es_ES"/>
        </w:rPr>
        <w:t>MAT 27:65</w:t>
      </w:r>
      <w:r>
        <w:rPr>
          <w:lang w:val="es_ES" w:bidi="es_ES"/>
        </w:rPr>
        <w:t xml:space="preserve"> · </w:t>
      </w:r>
      <w:r>
        <w:rPr>
          <w:lang w:val="es_ES" w:bidi="es_ES"/>
        </w:rPr>
        <w:t>MRK 9:12</w:t>
      </w:r>
      <w:r>
        <w:rPr>
          <w:lang w:val="es_ES" w:bidi="es_ES"/>
        </w:rPr>
        <w:t xml:space="preserve"> · </w:t>
      </w:r>
      <w:r>
        <w:rPr>
          <w:lang w:val="es_ES" w:bidi="es_ES"/>
        </w:rPr>
        <w:t>MRK 9:38</w:t>
      </w:r>
      <w:r>
        <w:rPr>
          <w:lang w:val="es_ES" w:bidi="es_ES"/>
        </w:rPr>
        <w:t xml:space="preserve"> · </w:t>
      </w:r>
      <w:r>
        <w:rPr>
          <w:lang w:val="es_ES" w:bidi="es_ES"/>
        </w:rPr>
        <w:t>MRK 10:20</w:t>
      </w:r>
      <w:r>
        <w:rPr>
          <w:lang w:val="es_ES" w:bidi="es_ES"/>
        </w:rPr>
        <w:t xml:space="preserve"> · </w:t>
      </w:r>
      <w:r>
        <w:rPr>
          <w:lang w:val="es_ES" w:bidi="es_ES"/>
        </w:rPr>
        <w:t>MRK 10:29</w:t>
      </w:r>
      <w:r>
        <w:rPr>
          <w:lang w:val="es_ES" w:bidi="es_ES"/>
        </w:rPr>
        <w:t xml:space="preserve"> · </w:t>
      </w:r>
      <w:r>
        <w:rPr>
          <w:lang w:val="es_ES" w:bidi="es_ES"/>
        </w:rPr>
        <w:t>MRK 12:24</w:t>
      </w:r>
      <w:r>
        <w:rPr>
          <w:lang w:val="es_ES" w:bidi="es_ES"/>
        </w:rPr>
        <w:t xml:space="preserve"> · </w:t>
      </w:r>
      <w:r>
        <w:rPr>
          <w:lang w:val="es_ES" w:bidi="es_ES"/>
        </w:rPr>
        <w:t>MRK 14:29</w:t>
      </w:r>
      <w:r>
        <w:rPr>
          <w:lang w:val="es_ES" w:bidi="es_ES"/>
        </w:rPr>
        <w:t xml:space="preserve"> · </w:t>
      </w:r>
      <w:r>
        <w:rPr>
          <w:lang w:val="es_ES" w:bidi="es_ES"/>
        </w:rPr>
        <w:t>LUK 7:40</w:t>
      </w:r>
      <w:r>
        <w:rPr>
          <w:lang w:val="es_ES" w:bidi="es_ES"/>
        </w:rPr>
        <w:t xml:space="preserve"> · </w:t>
      </w:r>
      <w:r>
        <w:rPr>
          <w:lang w:val="es_ES" w:bidi="es_ES"/>
        </w:rPr>
        <w:t>LUK 7:44</w:t>
      </w:r>
      <w:r>
        <w:rPr>
          <w:lang w:val="es_ES" w:bidi="es_ES"/>
        </w:rPr>
        <w:t xml:space="preserve"> · </w:t>
      </w:r>
      <w:r>
        <w:rPr>
          <w:lang w:val="es_ES" w:bidi="es_ES"/>
        </w:rPr>
        <w:t>LUK 15:17</w:t>
      </w:r>
      <w:r>
        <w:rPr>
          <w:lang w:val="es_ES" w:bidi="es_ES"/>
        </w:rPr>
        <w:t xml:space="preserve"> · </w:t>
      </w:r>
      <w:r>
        <w:rPr>
          <w:lang w:val="es_ES" w:bidi="es_ES"/>
        </w:rPr>
        <w:t>LUK 22:58</w:t>
      </w:r>
      <w:r>
        <w:rPr>
          <w:lang w:val="es_ES" w:bidi="es_ES"/>
        </w:rPr>
        <w:t xml:space="preserve"> · </w:t>
      </w:r>
      <w:r>
        <w:rPr>
          <w:lang w:val="es_ES" w:bidi="es_ES"/>
        </w:rPr>
        <w:t>LUK 22:58</w:t>
      </w:r>
      <w:r>
        <w:rPr>
          <w:lang w:val="es_ES" w:bidi="es_ES"/>
        </w:rPr>
        <w:t xml:space="preserve"> · </w:t>
      </w:r>
      <w:r>
        <w:rPr>
          <w:lang w:val="es_ES" w:bidi="es_ES"/>
        </w:rPr>
        <w:t>LUK 22:70</w:t>
      </w:r>
      <w:r>
        <w:rPr>
          <w:lang w:val="es_ES" w:bidi="es_ES"/>
        </w:rPr>
        <w:t xml:space="preserve"> · </w:t>
      </w:r>
      <w:r>
        <w:rPr>
          <w:lang w:val="es_ES" w:bidi="es_ES"/>
        </w:rPr>
        <w:t>LUK 23:3</w:t>
      </w:r>
      <w:r>
        <w:rPr>
          <w:lang w:val="es_ES" w:bidi="es_ES"/>
        </w:rPr>
        <w:t xml:space="preserve"> · </w:t>
      </w:r>
      <w:r>
        <w:rPr>
          <w:lang w:val="es_ES" w:bidi="es_ES"/>
        </w:rPr>
        <w:t>LUK 23:40</w:t>
      </w:r>
      <w:r>
        <w:rPr>
          <w:lang w:val="es_ES" w:bidi="es_ES"/>
        </w:rPr>
        <w:t xml:space="preserve"> · </w:t>
      </w:r>
      <w:r>
        <w:rPr>
          <w:lang w:val="es_ES" w:bidi="es_ES"/>
        </w:rPr>
        <w:t>JHN 1:23</w:t>
      </w:r>
      <w:r>
        <w:rPr>
          <w:lang w:val="es_ES" w:bidi="es_ES"/>
        </w:rPr>
        <w:t xml:space="preserve"> · </w:t>
      </w:r>
      <w:r>
        <w:rPr>
          <w:lang w:val="es_ES" w:bidi="es_ES"/>
        </w:rPr>
        <w:t>JHN 9:38</w:t>
      </w:r>
      <w:r>
        <w:rPr>
          <w:lang w:val="es_ES" w:bidi="es_ES"/>
        </w:rPr>
        <w:t xml:space="preserve"> · </w:t>
      </w:r>
      <w:r>
        <w:rPr>
          <w:lang w:val="es_ES" w:bidi="es_ES"/>
        </w:rPr>
        <w:t>JHN 18:29</w:t>
      </w:r>
      <w:r>
        <w:rPr>
          <w:lang w:val="es_ES" w:bidi="es_ES"/>
        </w:rPr>
        <w:t xml:space="preserve"> · </w:t>
      </w:r>
      <w:r>
        <w:rPr>
          <w:lang w:val="es_ES" w:bidi="es_ES"/>
        </w:rPr>
        <w:t>ACT 7:2</w:t>
      </w:r>
      <w:r>
        <w:rPr>
          <w:lang w:val="es_ES" w:bidi="es_ES"/>
        </w:rPr>
        <w:t xml:space="preserve"> · </w:t>
      </w:r>
      <w:r>
        <w:rPr>
          <w:lang w:val="es_ES" w:bidi="es_ES"/>
        </w:rPr>
        <w:t>ACT 8:36</w:t>
      </w:r>
      <w:r>
        <w:rPr>
          <w:lang w:val="es_ES" w:bidi="es_ES"/>
        </w:rPr>
        <w:t xml:space="preserve"> · </w:t>
      </w:r>
      <w:r>
        <w:rPr>
          <w:lang w:val="es_ES" w:bidi="es_ES"/>
        </w:rPr>
        <w:t>ACT 10:28</w:t>
      </w:r>
      <w:r>
        <w:rPr>
          <w:lang w:val="es_ES" w:bidi="es_ES"/>
        </w:rPr>
        <w:t xml:space="preserve"> · </w:t>
      </w:r>
      <w:r>
        <w:rPr>
          <w:lang w:val="es_ES" w:bidi="es_ES"/>
        </w:rPr>
        <w:t>ACT 10:30</w:t>
      </w:r>
      <w:r>
        <w:rPr>
          <w:lang w:val="es_ES" w:bidi="es_ES"/>
        </w:rPr>
        <w:t xml:space="preserve"> · </w:t>
      </w:r>
      <w:r>
        <w:rPr>
          <w:lang w:val="es_ES" w:bidi="es_ES"/>
        </w:rPr>
        <w:t>ACT 10:31</w:t>
      </w:r>
      <w:r>
        <w:rPr>
          <w:lang w:val="es_ES" w:bidi="es_ES"/>
        </w:rPr>
        <w:t xml:space="preserve"> · </w:t>
      </w:r>
      <w:r>
        <w:rPr>
          <w:lang w:val="es_ES" w:bidi="es_ES"/>
        </w:rPr>
        <w:t>ACT 16:30</w:t>
      </w:r>
      <w:r>
        <w:rPr>
          <w:lang w:val="es_ES" w:bidi="es_ES"/>
        </w:rPr>
        <w:t xml:space="preserve"> · </w:t>
      </w:r>
      <w:r>
        <w:rPr>
          <w:lang w:val="es_ES" w:bidi="es_ES"/>
        </w:rPr>
        <w:t>ACT 16:37</w:t>
      </w:r>
      <w:r>
        <w:rPr>
          <w:lang w:val="es_ES" w:bidi="es_ES"/>
        </w:rPr>
        <w:t xml:space="preserve"> · </w:t>
      </w:r>
      <w:r>
        <w:rPr>
          <w:lang w:val="es_ES" w:bidi="es_ES"/>
        </w:rPr>
        <w:t>ACT 17:22</w:t>
      </w:r>
      <w:r>
        <w:rPr>
          <w:lang w:val="es_ES" w:bidi="es_ES"/>
        </w:rPr>
        <w:t xml:space="preserve"> · </w:t>
      </w:r>
      <w:r>
        <w:rPr>
          <w:lang w:val="es_ES" w:bidi="es_ES"/>
        </w:rPr>
        <w:t>ACT 19:35</w:t>
      </w:r>
      <w:r>
        <w:rPr>
          <w:lang w:val="es_ES" w:bidi="es_ES"/>
        </w:rPr>
        <w:t xml:space="preserve"> · </w:t>
      </w:r>
      <w:r>
        <w:rPr>
          <w:lang w:val="es_ES" w:bidi="es_ES"/>
        </w:rPr>
        <w:t>ACT 21:37</w:t>
      </w:r>
      <w:r>
        <w:rPr>
          <w:lang w:val="es_ES" w:bidi="es_ES"/>
        </w:rPr>
        <w:t xml:space="preserve"> · </w:t>
      </w:r>
      <w:r>
        <w:rPr>
          <w:lang w:val="es_ES" w:bidi="es_ES"/>
        </w:rPr>
        <w:t>ACT 22:2</w:t>
      </w:r>
      <w:r>
        <w:rPr>
          <w:lang w:val="es_ES" w:bidi="es_ES"/>
        </w:rPr>
        <w:t xml:space="preserve"> · </w:t>
      </w:r>
      <w:r>
        <w:rPr>
          <w:lang w:val="es_ES" w:bidi="es_ES"/>
        </w:rPr>
        <w:t>ACT 22:27</w:t>
      </w:r>
      <w:r>
        <w:rPr>
          <w:lang w:val="es_ES" w:bidi="es_ES"/>
        </w:rPr>
        <w:t xml:space="preserve"> · </w:t>
      </w:r>
      <w:r>
        <w:rPr>
          <w:lang w:val="es_ES" w:bidi="es_ES"/>
        </w:rPr>
        <w:t>ACT 22:28</w:t>
      </w:r>
      <w:r>
        <w:rPr>
          <w:lang w:val="es_ES" w:bidi="es_ES"/>
        </w:rPr>
        <w:t xml:space="preserve"> · </w:t>
      </w:r>
      <w:r>
        <w:rPr>
          <w:lang w:val="es_ES" w:bidi="es_ES"/>
        </w:rPr>
        <w:t>ACT 23:5</w:t>
      </w:r>
      <w:r>
        <w:rPr>
          <w:lang w:val="es_ES" w:bidi="es_ES"/>
        </w:rPr>
        <w:t xml:space="preserve"> · </w:t>
      </w:r>
      <w:r>
        <w:rPr>
          <w:lang w:val="es_ES" w:bidi="es_ES"/>
        </w:rPr>
        <w:t>ACT 23:17</w:t>
      </w:r>
      <w:r>
        <w:rPr>
          <w:lang w:val="es_ES" w:bidi="es_ES"/>
        </w:rPr>
        <w:t xml:space="preserve"> · </w:t>
      </w:r>
      <w:r>
        <w:rPr>
          <w:lang w:val="es_ES" w:bidi="es_ES"/>
        </w:rPr>
        <w:t>ACT 23:18</w:t>
      </w:r>
      <w:r>
        <w:rPr>
          <w:lang w:val="es_ES" w:bidi="es_ES"/>
        </w:rPr>
        <w:t xml:space="preserve"> · </w:t>
      </w:r>
      <w:r>
        <w:rPr>
          <w:lang w:val="es_ES" w:bidi="es_ES"/>
        </w:rPr>
        <w:t>ACT 23:35</w:t>
      </w:r>
      <w:r>
        <w:rPr>
          <w:lang w:val="es_ES" w:bidi="es_ES"/>
        </w:rPr>
        <w:t xml:space="preserve"> · </w:t>
      </w:r>
      <w:r>
        <w:rPr>
          <w:lang w:val="es_ES" w:bidi="es_ES"/>
        </w:rPr>
        <w:t>ACT 25:5</w:t>
      </w:r>
      <w:r>
        <w:rPr>
          <w:lang w:val="es_ES" w:bidi="es_ES"/>
        </w:rPr>
        <w:t xml:space="preserve"> · </w:t>
      </w:r>
      <w:r>
        <w:rPr>
          <w:lang w:val="es_ES" w:bidi="es_ES"/>
        </w:rPr>
        <w:t>ACT 25:22</w:t>
      </w:r>
      <w:r>
        <w:rPr>
          <w:lang w:val="es_ES" w:bidi="es_ES"/>
        </w:rPr>
        <w:t xml:space="preserve"> · </w:t>
      </w:r>
      <w:r>
        <w:rPr>
          <w:lang w:val="es_ES" w:bidi="es_ES"/>
        </w:rPr>
        <w:t>ACT 25:24</w:t>
      </w:r>
      <w:r>
        <w:rPr>
          <w:lang w:val="es_ES" w:bidi="es_ES"/>
        </w:rPr>
        <w:t xml:space="preserve"> · </w:t>
      </w:r>
      <w:r>
        <w:rPr>
          <w:lang w:val="es_ES" w:bidi="es_ES"/>
        </w:rPr>
        <w:t>ACT 26:1</w:t>
      </w:r>
      <w:r>
        <w:rPr>
          <w:lang w:val="es_ES" w:bidi="es_ES"/>
        </w:rPr>
        <w:t xml:space="preserve"> · </w:t>
      </w:r>
      <w:r>
        <w:rPr>
          <w:lang w:val="es_ES" w:bidi="es_ES"/>
        </w:rPr>
        <w:t>ACT 26:24</w:t>
      </w:r>
      <w:r>
        <w:rPr>
          <w:lang w:val="es_ES" w:bidi="es_ES"/>
        </w:rPr>
        <w:t xml:space="preserve"> · </w:t>
      </w:r>
      <w:r>
        <w:rPr>
          <w:lang w:val="es_ES" w:bidi="es_ES"/>
        </w:rPr>
        <w:t>ACT 26:25</w:t>
      </w:r>
      <w:r>
        <w:rPr>
          <w:lang w:val="es_ES" w:bidi="es_ES"/>
        </w:rPr>
        <w:t xml:space="preserve"> · </w:t>
      </w:r>
      <w:r>
        <w:rPr>
          <w:lang w:val="es_ES" w:bidi="es_ES"/>
        </w:rPr>
        <w:t>ACT 26:32</w:t>
      </w:r>
      <w:r>
        <w:rPr>
          <w:lang w:val="es_ES" w:bidi="es_ES"/>
        </w:rPr>
        <w:t xml:space="preserve"> · </w:t>
      </w:r>
      <w:r>
        <w:rPr>
          <w:lang w:val="es_ES" w:bidi="es_ES"/>
        </w:rPr>
        <w:t>ROM 3:8</w:t>
      </w:r>
      <w:r>
        <w:rPr>
          <w:lang w:val="es_ES" w:bidi="es_ES"/>
        </w:rPr>
        <w:t xml:space="preserve"> · </w:t>
      </w:r>
      <w:r>
        <w:rPr>
          <w:lang w:val="es_ES" w:bidi="es_ES"/>
        </w:rPr>
        <w:t>1CO 6:16</w:t>
      </w:r>
      <w:r>
        <w:rPr>
          <w:lang w:val="es_ES" w:bidi="es_ES"/>
        </w:rPr>
        <w:t xml:space="preserve"> · </w:t>
      </w:r>
      <w:r>
        <w:rPr>
          <w:lang w:val="es_ES" w:bidi="es_ES"/>
        </w:rPr>
        <w:t>1CO 10:15</w:t>
      </w:r>
      <w:r>
        <w:rPr>
          <w:lang w:val="es_ES" w:bidi="es_ES"/>
        </w:rPr>
        <w:t xml:space="preserve"> · </w:t>
      </w:r>
      <w:r>
        <w:rPr>
          <w:lang w:val="es_ES" w:bidi="es_ES"/>
        </w:rPr>
        <w:t>1CO 15:50</w:t>
      </w:r>
      <w:r>
        <w:rPr>
          <w:lang w:val="es_ES" w:bidi="es_ES"/>
        </w:rPr>
        <w:t xml:space="preserve"> · </w:t>
      </w:r>
      <w:r>
        <w:rPr>
          <w:lang w:val="es_ES" w:bidi="es_ES"/>
        </w:rPr>
        <w:t>2CO 10:10</w:t>
      </w:r>
      <w:r>
        <w:rPr>
          <w:lang w:val="es_ES" w:bidi="es_ES"/>
        </w:rPr>
        <w:t xml:space="preserve"> · </w:t>
      </w:r>
      <w:r>
        <w:rPr>
          <w:lang w:val="es_ES" w:bidi="es_ES"/>
        </w:rPr>
        <w:t>HEB 8:5</w:t>
      </w:r>
    </w:p>
    <w:p>
      <w:pPr/>
      <w:r>
        <w:rPr>
          <w:lang w:val="es_ES" w:bidi="es_ES"/>
        </w:rPr>
      </w:r>
      <w:r>
        <w:rPr>
          <w:lang w:val="es_ES" w:bidi="es_ES"/>
        </w:rPr>
        <w:t>33.140</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significar</w:t>
      </w:r>
      <w:r>
        <w:rPr>
          <w:lang w:val="es_ES" w:bidi="es_ES"/>
        </w:rPr>
        <w:t xml:space="preserve">, </w:t>
      </w:r>
      <w:r>
        <w:rPr>
          <w:lang w:val="es_ES" w:bidi="es_ES"/>
        </w:rPr>
        <w:t>implicar</w:t>
      </w:r>
      <w:r>
        <w:rPr>
          <w:lang w:val="es_ES" w:bidi="es_ES"/>
        </w:rPr>
        <w:t xml:space="preserve"> </w:t>
      </w:r>
      <w:r>
        <w:rPr>
          <w:lang w:val="es_ES" w:bidi="es_ES"/>
        </w:rPr>
        <w:t>decir algo para explicar de manera más completa las implicaciones o intenciones de lo que se ha comunicado</w:t>
      </w:r>
    </w:p>
    <w:p>
      <w:pPr/>
      <w:r>
        <w:rPr>
          <w:lang w:val="es_ES" w:bidi="es_ES"/>
        </w:rPr>
      </w:r>
      <w:r>
        <w:rPr>
          <w:lang w:val="es_ES" w:bidi="es_ES"/>
        </w:rPr>
        <w:t>1CO 7:29</w:t>
      </w:r>
      <w:r>
        <w:rPr>
          <w:lang w:val="es_ES" w:bidi="es_ES"/>
        </w:rPr>
        <w:t xml:space="preserve"> · </w:t>
      </w:r>
      <w:r>
        <w:rPr>
          <w:lang w:val="es_ES" w:bidi="es_ES"/>
        </w:rPr>
        <w:t>1CO 10:15</w:t>
      </w:r>
      <w:r>
        <w:rPr>
          <w:lang w:val="es_ES" w:bidi="es_ES"/>
        </w:rPr>
        <w:t xml:space="preserve"> · </w:t>
      </w:r>
      <w:r>
        <w:rPr>
          <w:lang w:val="es_ES" w:bidi="es_ES"/>
        </w:rPr>
        <w:t>1CO 10:19</w:t>
      </w:r>
      <w:r>
        <w:rPr>
          <w:lang w:val="es_ES" w:bidi="es_ES"/>
        </w:rPr>
      </w:r>
      <w:r>
        <w:rPr>
          <w:lang w:val="es_ES" w:bidi="es_ES"/>
        </w:rPr>
      </w:r>
    </w:p>
    <w:p>
      <w:pPr/>
      <w:r>
        <w:rPr>
          <w:lang w:val="es_ES" w:bidi="es_ES"/>
        </w:rPr>
      </w:r>
    </w:p>
    <w:p>
      <w:pPr>
        <w:pStyle w:val="Heading2"/>
      </w:pPr>
      <w:r>
        <w:rPr>
          <w:lang w:val="es_ES" w:bidi="es_ES"/>
        </w:rPr>
        <w:t>Φῆστος</w:t>
      </w:r>
      <w:r>
        <w:rPr>
          <w:lang w:val="es_ES" w:bidi="es_ES"/>
        </w:rPr>
      </w:r>
    </w:p>
    <w:p>
      <w:pPr>
        <w:pStyle w:val="Heading1"/>
      </w:pPr>
      <w:r>
        <w:rPr>
          <w:lang w:val="es_ES" w:bidi="es_ES"/>
        </w:rPr>
        <w:t>Φῆστος</w:t>
      </w:r>
    </w:p>
    <w:p>
      <w:pPr/>
      <w:r>
        <w:rPr>
          <w:lang w:val="es_ES" w:bidi="es_ES"/>
        </w:rPr>
      </w:r>
      <w:r>
        <w:rPr>
          <w:lang w:val="es_ES" w:bidi="es_ES"/>
        </w:rPr>
        <w:t>Φῆστος</w:t>
      </w:r>
      <w:r>
        <w:rPr>
          <w:lang w:val="es_ES" w:bidi="es_ES"/>
        </w:rPr>
        <w:t xml:space="preserve"> (</w:t>
      </w:r>
      <w:r>
        <w:rPr>
          <w:lang w:val="es_ES" w:bidi="es_ES"/>
        </w:rPr>
        <w:t>G5347</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93.376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Festo</w:t>
      </w:r>
      <w:r>
        <w:rPr>
          <w:lang w:val="es_ES" w:bidi="es_ES"/>
        </w:rPr>
        <w:t xml:space="preserve"> </w:t>
      </w:r>
      <w:r>
        <w:rPr>
          <w:lang w:val="es_ES" w:bidi="es_ES"/>
        </w:rPr>
        <w:t xml:space="preserve">Porcio Festo, el sucesor de Félix como procurador de Palestina; ver </w:t>
      </w:r>
      <w:hyperlink r:id="rId36">
        <w:r>
          <w:rPr>
            <w:lang w:val="es_ES" w:bidi="es_ES"/>
          </w:rPr>
          <w:rPr>
            <w:color w:val="0000EE"/>
            <w:u w:val="single"/>
          </w:rPr>
          <w:t>93.300</w:t>
        </w:r>
      </w:hyperlink>
    </w:p>
    <w:p>
      <w:pPr/>
      <w:r>
        <w:rPr>
          <w:lang w:val="es_ES" w:bidi="es_ES"/>
        </w:rPr>
      </w:r>
      <w:r>
        <w:rPr>
          <w:lang w:val="es_ES" w:bidi="es_ES"/>
        </w:rPr>
        <w:t>ACT 24:27</w:t>
      </w:r>
      <w:r>
        <w:rPr>
          <w:lang w:val="es_ES" w:bidi="es_ES"/>
        </w:rPr>
        <w:t xml:space="preserve"> · </w:t>
      </w:r>
      <w:r>
        <w:rPr>
          <w:lang w:val="es_ES" w:bidi="es_ES"/>
        </w:rPr>
        <w:t>ACT 25:1</w:t>
      </w:r>
      <w:r>
        <w:rPr>
          <w:lang w:val="es_ES" w:bidi="es_ES"/>
        </w:rPr>
        <w:t xml:space="preserve"> · </w:t>
      </w:r>
      <w:r>
        <w:rPr>
          <w:lang w:val="es_ES" w:bidi="es_ES"/>
        </w:rPr>
        <w:t>ACT 25:4</w:t>
      </w:r>
      <w:r>
        <w:rPr>
          <w:lang w:val="es_ES" w:bidi="es_ES"/>
        </w:rPr>
        <w:t xml:space="preserve"> · </w:t>
      </w:r>
      <w:r>
        <w:rPr>
          <w:lang w:val="es_ES" w:bidi="es_ES"/>
        </w:rPr>
        <w:t>ACT 25:9</w:t>
      </w:r>
      <w:r>
        <w:rPr>
          <w:lang w:val="es_ES" w:bidi="es_ES"/>
        </w:rPr>
        <w:t xml:space="preserve"> · </w:t>
      </w:r>
      <w:r>
        <w:rPr>
          <w:lang w:val="es_ES" w:bidi="es_ES"/>
        </w:rPr>
        <w:t>ACT 25:12</w:t>
      </w:r>
      <w:r>
        <w:rPr>
          <w:lang w:val="es_ES" w:bidi="es_ES"/>
        </w:rPr>
        <w:t xml:space="preserve"> · </w:t>
      </w:r>
      <w:r>
        <w:rPr>
          <w:lang w:val="es_ES" w:bidi="es_ES"/>
        </w:rPr>
        <w:t>ACT 25:13</w:t>
      </w:r>
      <w:r>
        <w:rPr>
          <w:lang w:val="es_ES" w:bidi="es_ES"/>
        </w:rPr>
        <w:t xml:space="preserve"> · </w:t>
      </w:r>
      <w:r>
        <w:rPr>
          <w:lang w:val="es_ES" w:bidi="es_ES"/>
        </w:rPr>
        <w:t>ACT 25:14</w:t>
      </w:r>
      <w:r>
        <w:rPr>
          <w:lang w:val="es_ES" w:bidi="es_ES"/>
        </w:rPr>
        <w:t xml:space="preserve"> · </w:t>
      </w:r>
      <w:r>
        <w:rPr>
          <w:lang w:val="es_ES" w:bidi="es_ES"/>
        </w:rPr>
        <w:t>ACT 25:22</w:t>
      </w:r>
      <w:r>
        <w:rPr>
          <w:lang w:val="es_ES" w:bidi="es_ES"/>
        </w:rPr>
        <w:t xml:space="preserve"> · </w:t>
      </w:r>
      <w:r>
        <w:rPr>
          <w:lang w:val="es_ES" w:bidi="es_ES"/>
        </w:rPr>
        <w:t>ACT 25:23</w:t>
      </w:r>
      <w:r>
        <w:rPr>
          <w:lang w:val="es_ES" w:bidi="es_ES"/>
        </w:rPr>
        <w:t xml:space="preserve"> · </w:t>
      </w:r>
      <w:r>
        <w:rPr>
          <w:lang w:val="es_ES" w:bidi="es_ES"/>
        </w:rPr>
        <w:t>ACT 25:24</w:t>
      </w:r>
      <w:r>
        <w:rPr>
          <w:lang w:val="es_ES" w:bidi="es_ES"/>
        </w:rPr>
        <w:t xml:space="preserve"> · </w:t>
      </w:r>
      <w:r>
        <w:rPr>
          <w:lang w:val="es_ES" w:bidi="es_ES"/>
        </w:rPr>
        <w:t>ACT 26:24</w:t>
      </w:r>
      <w:r>
        <w:rPr>
          <w:lang w:val="es_ES" w:bidi="es_ES"/>
        </w:rPr>
        <w:t xml:space="preserve"> · </w:t>
      </w:r>
      <w:r>
        <w:rPr>
          <w:lang w:val="es_ES" w:bidi="es_ES"/>
        </w:rPr>
        <w:t>ACT 26:25</w:t>
      </w:r>
      <w:r>
        <w:rPr>
          <w:lang w:val="es_ES" w:bidi="es_ES"/>
        </w:rPr>
        <w:t xml:space="preserve"> · </w:t>
      </w:r>
      <w:r>
        <w:rPr>
          <w:lang w:val="es_ES" w:bidi="es_ES"/>
        </w:rPr>
        <w:t>ACT 26:32</w:t>
      </w:r>
      <w:r>
        <w:rPr>
          <w:lang w:val="es_ES" w:bidi="es_ES"/>
        </w:rPr>
      </w:r>
      <w:r>
        <w:rPr>
          <w:lang w:val="es_ES" w:bidi="es_ES"/>
        </w:rPr>
      </w:r>
    </w:p>
    <w:p>
      <w:pPr/>
      <w:r>
        <w:rPr>
          <w:lang w:val="es_ES" w:bidi="es_ES"/>
        </w:rPr>
      </w:r>
    </w:p>
    <w:p>
      <w:pPr>
        <w:pStyle w:val="Heading2"/>
      </w:pPr>
      <w:r>
        <w:rPr>
          <w:lang w:val="es_ES" w:bidi="es_ES"/>
        </w:rPr>
        <w:t>φθάνω</w:t>
      </w:r>
      <w:r>
        <w:rPr>
          <w:lang w:val="es_ES" w:bidi="es_ES"/>
        </w:rPr>
      </w:r>
    </w:p>
    <w:p>
      <w:pPr>
        <w:pStyle w:val="Heading1"/>
      </w:pPr>
      <w:r>
        <w:rPr>
          <w:lang w:val="es_ES" w:bidi="es_ES"/>
        </w:rPr>
        <w:t>φθάνω</w:t>
      </w:r>
    </w:p>
    <w:p>
      <w:pPr/>
      <w:r>
        <w:rPr>
          <w:lang w:val="es_ES" w:bidi="es_ES"/>
        </w:rPr>
      </w:r>
      <w:r>
        <w:rPr>
          <w:lang w:val="es_ES" w:bidi="es_ES"/>
        </w:rPr>
        <w:t>φθάνω</w:t>
      </w:r>
      <w:r>
        <w:rPr>
          <w:lang w:val="es_ES" w:bidi="es_ES"/>
        </w:rPr>
        <w:t xml:space="preserve"> (</w:t>
      </w:r>
      <w:r>
        <w:rPr>
          <w:lang w:val="es_ES" w:bidi="es_ES"/>
        </w:rPr>
        <w:t>G5348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προφθάνω</w:t>
      </w:r>
    </w:p>
    <w:p>
      <w:pPr/>
      <w:r>
        <w:rPr>
          <w:lang w:val="es_ES" w:bidi="es_ES"/>
        </w:rPr>
      </w:r>
      <w:r>
        <w:rPr>
          <w:lang w:val="es_ES" w:bidi="es_ES"/>
        </w:rPr>
        <w:t>15.84</w:t>
      </w:r>
      <w:r>
        <w:rPr>
          <w:lang w:val="es_ES" w:bidi="es_ES"/>
        </w:rPr>
        <w:t xml:space="preserve"> · </w:t>
      </w:r>
      <w:r>
        <w:rPr>
          <w:lang w:val="es_ES" w:bidi="es_ES"/>
        </w:rPr>
        <w:t>Movimiento lineal</w:t>
      </w:r>
      <w:r>
        <w:rPr>
          <w:lang w:val="es_ES" w:bidi="es_ES"/>
        </w:rPr>
        <w:t xml:space="preserve"> · </w:t>
      </w:r>
      <w:r>
        <w:rPr>
          <w:lang w:val="es_ES" w:bidi="es_ES"/>
        </w:rPr>
        <w:t>Venir, llegar</w:t>
      </w:r>
    </w:p>
    <w:p>
      <w:pPr/>
      <w:r>
        <w:rPr>
          <w:lang w:val="es_ES" w:bidi="es_ES"/>
        </w:rPr>
      </w:r>
      <w:r>
        <w:rPr>
          <w:lang w:val="es_ES" w:bidi="es_ES"/>
        </w:rPr>
        <w:t>venir a</w:t>
      </w:r>
      <w:r>
        <w:rPr>
          <w:lang w:val="es_ES" w:bidi="es_ES"/>
        </w:rPr>
        <w:t xml:space="preserve">, </w:t>
      </w:r>
      <w:r>
        <w:rPr>
          <w:lang w:val="es_ES" w:bidi="es_ES"/>
        </w:rPr>
        <w:t>alcanzar</w:t>
      </w:r>
      <w:r>
        <w:rPr>
          <w:lang w:val="es_ES" w:bidi="es_ES"/>
        </w:rPr>
        <w:t xml:space="preserve">, </w:t>
      </w:r>
      <w:r>
        <w:rPr>
          <w:lang w:val="es_ES" w:bidi="es_ES"/>
        </w:rPr>
        <w:t>llegar</w:t>
      </w:r>
      <w:r>
        <w:rPr>
          <w:lang w:val="es_ES" w:bidi="es_ES"/>
        </w:rPr>
        <w:t xml:space="preserve"> </w:t>
      </w:r>
      <w:r>
        <w:rPr>
          <w:lang w:val="es_ES" w:bidi="es_ES"/>
        </w:rPr>
        <w:t>moverse hacia un punto y llegar</w:t>
      </w:r>
      <w:r>
        <w:rPr>
          <w:vertAlign w:val="superscript"/>
          <w:lang w:val="es_ES" w:bidi="es_ES"/>
        </w:rPr>
        <w:t>1</w:t>
      </w:r>
    </w:p>
    <w:p>
      <w:pPr/>
      <w:r>
        <w:rPr>
          <w:lang w:val="es_ES" w:bidi="es_ES"/>
        </w:rPr>
      </w:r>
      <w:r>
        <w:rPr>
          <w:lang w:val="es_ES" w:bidi="es_ES"/>
        </w:rPr>
        <w:t>2CO 10:14</w:t>
      </w:r>
    </w:p>
    <w:p>
      <w:pPr/>
      <w:r>
        <w:rPr>
          <w:lang w:val="es_ES" w:bidi="es_ES"/>
        </w:rPr>
      </w:r>
      <w:r>
        <w:rPr>
          <w:lang w:val="es_ES" w:bidi="es_ES"/>
        </w:rPr>
        <w:t>15.141</w:t>
      </w:r>
      <w:r>
        <w:rPr>
          <w:lang w:val="es_ES" w:bidi="es_ES"/>
        </w:rPr>
        <w:t xml:space="preserve"> · </w:t>
      </w:r>
      <w:r>
        <w:rPr>
          <w:lang w:val="es_ES" w:bidi="es_ES"/>
        </w:rPr>
        <w:t>Movimiento lineal</w:t>
      </w:r>
      <w:r>
        <w:rPr>
          <w:lang w:val="es_ES" w:bidi="es_ES"/>
        </w:rPr>
        <w:t xml:space="preserve"> · </w:t>
      </w:r>
      <w:r>
        <w:rPr>
          <w:lang w:val="es_ES" w:bidi="es_ES"/>
        </w:rPr>
        <w:t>Venir/Ir antes de</w:t>
      </w:r>
    </w:p>
    <w:p>
      <w:pPr/>
      <w:r>
        <w:rPr>
          <w:lang w:val="es_ES" w:bidi="es_ES"/>
        </w:rPr>
      </w:r>
      <w:r>
        <w:rPr>
          <w:lang w:val="es_ES" w:bidi="es_ES"/>
        </w:rPr>
        <w:t>venir/ir antes de</w:t>
      </w:r>
      <w:r>
        <w:rPr>
          <w:lang w:val="es_ES" w:bidi="es_ES"/>
        </w:rPr>
        <w:t xml:space="preserve">, </w:t>
      </w:r>
      <w:r>
        <w:rPr>
          <w:lang w:val="es_ES" w:bidi="es_ES"/>
        </w:rPr>
        <w:t>venir/ir de antemano</w:t>
      </w:r>
      <w:r>
        <w:rPr>
          <w:lang w:val="es_ES" w:bidi="es_ES"/>
        </w:rPr>
        <w:t xml:space="preserve">, </w:t>
      </w:r>
      <w:r>
        <w:rPr>
          <w:lang w:val="es_ES" w:bidi="es_ES"/>
        </w:rPr>
        <w:t>preceder</w:t>
      </w:r>
      <w:r>
        <w:rPr>
          <w:lang w:val="es_ES" w:bidi="es_ES"/>
        </w:rPr>
        <w:t xml:space="preserve"> </w:t>
      </w:r>
      <w:r>
        <w:rPr>
          <w:lang w:val="es_ES" w:bidi="es_ES"/>
        </w:rPr>
        <w:t>venir/ir antes de algún otro evento, normalmente uno que involucra algún tipo de movimiento similar</w:t>
      </w:r>
      <w:r>
        <w:rPr>
          <w:lang w:val="es_ES" w:bidi="es_ES"/>
        </w:rPr>
        <w:t xml:space="preserve"> </w:t>
      </w:r>
      <w:r>
        <w:rPr>
          <w:lang w:val="es_ES" w:bidi="es_ES"/>
        </w:rPr>
        <w:t>Aunque el movimiento al que se refieren φθάνω[b] y προέρχομαι[c] puede involucrar un movimiento que está espacialmente delante de otra persona, sin embargo, el enfoque del significado no está en una relación espacial sino temporal.</w:t>
      </w:r>
    </w:p>
    <w:p>
      <w:pPr/>
      <w:r>
        <w:rPr>
          <w:lang w:val="es_ES" w:bidi="es_ES"/>
        </w:rPr>
      </w:r>
      <w:r>
        <w:rPr>
          <w:lang w:val="es_ES" w:bidi="es_ES"/>
        </w:rPr>
        <w:t>1TH 4:15</w:t>
      </w:r>
    </w:p>
    <w:p>
      <w:pPr/>
      <w:r>
        <w:rPr>
          <w:lang w:val="es_ES" w:bidi="es_ES"/>
        </w:rPr>
      </w:r>
      <w:r>
        <w:rPr>
          <w:lang w:val="es_ES" w:bidi="es_ES"/>
        </w:rPr>
        <w:t>13.16</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llegar a ser</w:t>
      </w:r>
      <w:r>
        <w:rPr>
          <w:lang w:val="es_ES" w:bidi="es_ES"/>
        </w:rPr>
        <w:t xml:space="preserve">, </w:t>
      </w:r>
      <w:r>
        <w:rPr>
          <w:lang w:val="es_ES" w:bidi="es_ES"/>
        </w:rPr>
        <w:t>alcanzar</w:t>
      </w:r>
      <w:r>
        <w:rPr>
          <w:lang w:val="es_ES" w:bidi="es_ES"/>
        </w:rPr>
        <w:t xml:space="preserve">, </w:t>
      </w:r>
      <w:r>
        <w:rPr>
          <w:lang w:val="es_ES" w:bidi="es_ES"/>
        </w:rPr>
        <w:t>conseguir</w:t>
      </w:r>
      <w:r>
        <w:rPr>
          <w:lang w:val="es_ES" w:bidi="es_ES"/>
        </w:rPr>
        <w:t xml:space="preserve"> </w:t>
      </w:r>
      <w:r>
        <w:rPr>
          <w:lang w:val="es_ES" w:bidi="es_ES"/>
        </w:rPr>
        <w:t>alcanzar o llegar a un estado particular</w:t>
      </w:r>
      <w:r>
        <w:rPr>
          <w:vertAlign w:val="superscript"/>
          <w:lang w:val="es_ES" w:bidi="es_ES"/>
        </w:rPr>
        <w:t>2</w:t>
      </w:r>
      <w:r>
        <w:rPr>
          <w:lang w:val="es_ES" w:bidi="es_ES"/>
        </w:rPr>
        <w:t xml:space="preserve"> </w:t>
      </w:r>
      <w:r>
        <w:rPr>
          <w:lang w:val="es_ES" w:bidi="es_ES"/>
        </w:rPr>
        <w:t xml:space="preserve">Aunque gramaticalmente es la ley lo que no se alcanza en </w:t>
      </w:r>
      <w:r>
        <w:rPr>
          <w:lang w:val="es_ES" w:bidi="es_ES"/>
        </w:rPr>
        <w:t>ROM 9:31</w:t>
      </w:r>
      <w:r>
        <w:rPr>
          <w:lang w:val="es_ES" w:bidi="es_ES"/>
        </w:rPr>
        <w:t>, semánticamente es, por supuesto, el estado de rectitud que representaba la meta final, y por lo tanto, fue este estado en particular el que no se logró.</w:t>
      </w:r>
    </w:p>
    <w:p>
      <w:pPr/>
      <w:r>
        <w:rPr>
          <w:lang w:val="es_ES" w:bidi="es_ES"/>
        </w:rPr>
      </w:r>
      <w:r>
        <w:rPr>
          <w:lang w:val="es_ES" w:bidi="es_ES"/>
        </w:rPr>
        <w:t>ROM 9:31</w:t>
      </w:r>
      <w:r>
        <w:rPr>
          <w:lang w:val="es_ES" w:bidi="es_ES"/>
        </w:rPr>
        <w:t xml:space="preserve"> · </w:t>
      </w:r>
      <w:r>
        <w:rPr>
          <w:lang w:val="es_ES" w:bidi="es_ES"/>
        </w:rPr>
        <w:t>PHP 3:16</w:t>
      </w:r>
    </w:p>
    <w:p>
      <w:pPr/>
      <w:r>
        <w:rPr>
          <w:lang w:val="es_ES" w:bidi="es_ES"/>
        </w:rPr>
      </w:r>
      <w:r>
        <w:rPr>
          <w:lang w:val="es_ES" w:bidi="es_ES"/>
        </w:rPr>
        <w:t>13.123</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ya haber sucedido</w:t>
      </w:r>
      <w:r>
        <w:rPr>
          <w:lang w:val="es_ES" w:bidi="es_ES"/>
        </w:rPr>
        <w:t xml:space="preserve">, </w:t>
      </w:r>
      <w:r>
        <w:rPr>
          <w:lang w:val="es_ES" w:bidi="es_ES"/>
        </w:rPr>
        <w:t>venir sobre</w:t>
      </w:r>
      <w:r>
        <w:rPr>
          <w:lang w:val="es_ES" w:bidi="es_ES"/>
        </w:rPr>
        <w:t xml:space="preserve"> </w:t>
      </w:r>
      <w:r>
        <w:rPr>
          <w:lang w:val="es_ES" w:bidi="es_ES"/>
        </w:rPr>
        <w:t>sucederle a alguien antes de un punto particular en el tiempo</w:t>
      </w:r>
    </w:p>
    <w:p>
      <w:pPr/>
      <w:r>
        <w:rPr>
          <w:lang w:val="es_ES" w:bidi="es_ES"/>
        </w:rPr>
      </w:r>
      <w:r>
        <w:rPr>
          <w:lang w:val="es_ES" w:bidi="es_ES"/>
        </w:rPr>
        <w:t>MAT 12:28</w:t>
      </w:r>
      <w:r>
        <w:rPr>
          <w:lang w:val="es_ES" w:bidi="es_ES"/>
        </w:rPr>
        <w:t xml:space="preserve"> · </w:t>
      </w:r>
      <w:r>
        <w:rPr>
          <w:lang w:val="es_ES" w:bidi="es_ES"/>
        </w:rPr>
        <w:t>LUK 11:20</w:t>
      </w:r>
      <w:r>
        <w:rPr>
          <w:lang w:val="es_ES" w:bidi="es_ES"/>
        </w:rPr>
        <w:t xml:space="preserve"> · </w:t>
      </w:r>
      <w:r>
        <w:rPr>
          <w:lang w:val="es_ES" w:bidi="es_ES"/>
        </w:rPr>
        <w:t>1TH 2:16</w:t>
      </w:r>
    </w:p>
    <w:p>
      <w:pPr/>
      <w:r>
        <w:rPr>
          <w:lang w:val="es_ES" w:bidi="es_ES"/>
        </w:rPr>
      </w:r>
      <w:r>
        <w:rPr>
          <w:vertAlign w:val="superscript"/>
          <w:lang w:val="es_ES" w:bidi="es_ES"/>
        </w:rPr>
        <w:t>1</w:t>
      </w:r>
      <w:r>
        <w:rPr>
          <w:lang w:val="es_ES" w:bidi="es_ES"/>
        </w:rPr>
        <w:t xml:space="preserve"> No cabe duda de que existen ciertas diferencias sutiles de significado en ἐφικνέομαιφθάνω[a], καταντάω[a], y ἥκω[a], pero no es posible determinar cuáles son las características distintivas en base a los contextos existentes.</w:t>
      </w:r>
      <w:r>
        <w:rPr>
          <w:lang w:val="es_ES" w:bidi="es_ES"/>
        </w:rPr>
        <w:t xml:space="preserve"> </w:t>
      </w:r>
      <w:r>
        <w:rPr>
          <w:vertAlign w:val="superscript"/>
          <w:lang w:val="es_ES" w:bidi="es_ES"/>
        </w:rPr>
        <w:t>2</w:t>
      </w:r>
      <w:r>
        <w:rPr>
          <w:lang w:val="es_ES" w:bidi="es_ES"/>
        </w:rPr>
        <w:t xml:space="preserve"> En el caso de los significados involucrados en obtener un estado, es obvio que hay un cambio de estado implícito, pero el enfoque parece estar primariamente en el punto final y, por lo tanto, estos significados se clasifican en este subdominio en vez de incluirse en el siguiente.</w:t>
      </w:r>
      <w:r>
        <w:rPr>
          <w:lang w:val="es_ES" w:bidi="es_ES"/>
        </w:rPr>
      </w:r>
      <w:r>
        <w:rPr>
          <w:lang w:val="es_ES" w:bidi="es_ES"/>
        </w:rPr>
      </w:r>
    </w:p>
    <w:p>
      <w:pPr/>
      <w:r>
        <w:rPr>
          <w:lang w:val="es_ES" w:bidi="es_ES"/>
        </w:rPr>
      </w:r>
    </w:p>
    <w:p>
      <w:pPr>
        <w:pStyle w:val="Heading2"/>
      </w:pPr>
      <w:r>
        <w:rPr>
          <w:lang w:val="es_ES" w:bidi="es_ES"/>
        </w:rPr>
        <w:t>φθαρτός</w:t>
      </w:r>
      <w:r>
        <w:rPr>
          <w:lang w:val="es_ES" w:bidi="es_ES"/>
        </w:rPr>
      </w:r>
    </w:p>
    <w:p>
      <w:pPr>
        <w:pStyle w:val="Heading1"/>
      </w:pPr>
      <w:r>
        <w:rPr>
          <w:lang w:val="es_ES" w:bidi="es_ES"/>
        </w:rPr>
        <w:t>φθαρτός</w:t>
      </w:r>
    </w:p>
    <w:p>
      <w:pPr/>
      <w:r>
        <w:rPr>
          <w:lang w:val="es_ES" w:bidi="es_ES"/>
        </w:rPr>
      </w:r>
      <w:r>
        <w:rPr>
          <w:lang w:val="es_ES" w:bidi="es_ES"/>
        </w:rPr>
        <w:t>φθαρτός</w:t>
      </w:r>
      <w:r>
        <w:rPr>
          <w:lang w:val="es_ES" w:bidi="es_ES"/>
        </w:rPr>
        <w:t xml:space="preserve"> (</w:t>
      </w:r>
      <w:r>
        <w:rPr>
          <w:lang w:val="es_ES" w:bidi="es_ES"/>
        </w:rPr>
        <w:t>G5349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φθείρω</w:t>
      </w:r>
    </w:p>
    <w:p>
      <w:pPr/>
      <w:r>
        <w:rPr>
          <w:lang w:val="es_ES" w:bidi="es_ES"/>
        </w:rPr>
      </w:r>
      <w:r>
        <w:rPr>
          <w:lang w:val="es_ES" w:bidi="es_ES"/>
        </w:rPr>
        <w:t>23.125</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perecedero</w:t>
      </w:r>
      <w:r>
        <w:rPr>
          <w:lang w:val="es_ES" w:bidi="es_ES"/>
        </w:rPr>
        <w:t xml:space="preserve">, </w:t>
      </w:r>
      <w:r>
        <w:rPr>
          <w:lang w:val="es_ES" w:bidi="es_ES"/>
        </w:rPr>
        <w:t>mortal</w:t>
      </w:r>
      <w:r>
        <w:rPr>
          <w:lang w:val="es_ES" w:bidi="es_ES"/>
        </w:rPr>
        <w:t xml:space="preserve"> </w:t>
      </w:r>
      <w:r>
        <w:rPr>
          <w:lang w:val="es_ES" w:bidi="es_ES"/>
        </w:rPr>
        <w:t>pertinente a lo que está destinado a desintegrarse y morir</w:t>
      </w:r>
    </w:p>
    <w:p>
      <w:pPr/>
      <w:r>
        <w:rPr>
          <w:lang w:val="es_ES" w:bidi="es_ES"/>
        </w:rPr>
      </w:r>
      <w:r>
        <w:rPr>
          <w:lang w:val="es_ES" w:bidi="es_ES"/>
        </w:rPr>
        <w:t>ROM 1:23</w:t>
      </w:r>
      <w:r>
        <w:rPr>
          <w:lang w:val="es_ES" w:bidi="es_ES"/>
        </w:rPr>
        <w:t xml:space="preserve"> · </w:t>
      </w:r>
      <w:r>
        <w:rPr>
          <w:lang w:val="es_ES" w:bidi="es_ES"/>
        </w:rPr>
        <w:t>1CO 9:25</w:t>
      </w:r>
      <w:r>
        <w:rPr>
          <w:lang w:val="es_ES" w:bidi="es_ES"/>
        </w:rPr>
        <w:t xml:space="preserve"> · </w:t>
      </w:r>
      <w:r>
        <w:rPr>
          <w:lang w:val="es_ES" w:bidi="es_ES"/>
        </w:rPr>
        <w:t>1CO 15:53</w:t>
      </w:r>
      <w:r>
        <w:rPr>
          <w:lang w:val="es_ES" w:bidi="es_ES"/>
        </w:rPr>
        <w:t xml:space="preserve"> · </w:t>
      </w:r>
      <w:r>
        <w:rPr>
          <w:lang w:val="es_ES" w:bidi="es_ES"/>
        </w:rPr>
        <w:t>1CO 15:54</w:t>
      </w:r>
      <w:r>
        <w:rPr>
          <w:lang w:val="es_ES" w:bidi="es_ES"/>
        </w:rPr>
        <w:t xml:space="preserve"> · </w:t>
      </w:r>
      <w:r>
        <w:rPr>
          <w:lang w:val="es_ES" w:bidi="es_ES"/>
        </w:rPr>
        <w:t>1PE 1:18</w:t>
      </w:r>
      <w:r>
        <w:rPr>
          <w:lang w:val="es_ES" w:bidi="es_ES"/>
        </w:rPr>
        <w:t xml:space="preserve"> · </w:t>
      </w:r>
      <w:r>
        <w:rPr>
          <w:lang w:val="es_ES" w:bidi="es_ES"/>
        </w:rPr>
        <w:t>1PE 1:23</w:t>
      </w:r>
      <w:r>
        <w:rPr>
          <w:lang w:val="es_ES" w:bidi="es_ES"/>
        </w:rPr>
      </w:r>
      <w:r>
        <w:rPr>
          <w:lang w:val="es_ES" w:bidi="es_ES"/>
        </w:rPr>
      </w:r>
    </w:p>
    <w:p>
      <w:pPr/>
      <w:r>
        <w:rPr>
          <w:lang w:val="es_ES" w:bidi="es_ES"/>
        </w:rPr>
      </w:r>
    </w:p>
    <w:p>
      <w:pPr>
        <w:pStyle w:val="Heading2"/>
      </w:pPr>
      <w:r>
        <w:rPr>
          <w:lang w:val="es_ES" w:bidi="es_ES"/>
        </w:rPr>
        <w:t>φθέγγομαι</w:t>
      </w:r>
      <w:r>
        <w:rPr>
          <w:lang w:val="es_ES" w:bidi="es_ES"/>
        </w:rPr>
      </w:r>
    </w:p>
    <w:p>
      <w:pPr>
        <w:pStyle w:val="Heading1"/>
      </w:pPr>
      <w:r>
        <w:rPr>
          <w:lang w:val="es_ES" w:bidi="es_ES"/>
        </w:rPr>
        <w:t>φθέγγομαι</w:t>
      </w:r>
    </w:p>
    <w:p>
      <w:pPr/>
      <w:r>
        <w:rPr>
          <w:lang w:val="es_ES" w:bidi="es_ES"/>
        </w:rPr>
      </w:r>
      <w:r>
        <w:rPr>
          <w:lang w:val="es_ES" w:bidi="es_ES"/>
        </w:rPr>
        <w:t>φθέγγομαι</w:t>
      </w:r>
      <w:r>
        <w:rPr>
          <w:lang w:val="es_ES" w:bidi="es_ES"/>
        </w:rPr>
        <w:t xml:space="preserve"> (</w:t>
      </w:r>
      <w:r>
        <w:rPr>
          <w:lang w:val="es_ES" w:bidi="es_ES"/>
        </w:rPr>
        <w:t>G5350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ἀποφθέγγομαι</w:t>
      </w:r>
      <w:r>
        <w:rPr>
          <w:lang w:val="es_ES" w:bidi="es_ES"/>
        </w:rPr>
        <w:t xml:space="preserve"> · </w:t>
      </w:r>
      <w:r>
        <w:rPr>
          <w:lang w:val="es_ES" w:bidi="es_ES"/>
        </w:rPr>
        <w:t>φθόγγος</w:t>
      </w:r>
    </w:p>
    <w:p>
      <w:pPr/>
      <w:r>
        <w:rPr>
          <w:lang w:val="es_ES" w:bidi="es_ES"/>
        </w:rPr>
      </w:r>
      <w:r>
        <w:rPr>
          <w:lang w:val="es_ES" w:bidi="es_ES"/>
        </w:rPr>
        <w:t>33.76</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hablar</w:t>
      </w:r>
      <w:r>
        <w:rPr>
          <w:lang w:val="es_ES" w:bidi="es_ES"/>
        </w:rPr>
        <w:t xml:space="preserve">, </w:t>
      </w:r>
      <w:r>
        <w:rPr>
          <w:lang w:val="es_ES" w:bidi="es_ES"/>
        </w:rPr>
        <w:t>expresar</w:t>
      </w:r>
      <w:r>
        <w:rPr>
          <w:lang w:val="es_ES" w:bidi="es_ES"/>
        </w:rPr>
        <w:t xml:space="preserve"> </w:t>
      </w:r>
      <w:r>
        <w:rPr>
          <w:lang w:val="es_ES" w:bidi="es_ES"/>
        </w:rPr>
        <w:t>hablar, con enfoque en el sonido verbal en lugar del contenido</w:t>
      </w:r>
    </w:p>
    <w:p>
      <w:pPr/>
      <w:r>
        <w:rPr>
          <w:lang w:val="es_ES" w:bidi="es_ES"/>
        </w:rPr>
      </w:r>
      <w:r>
        <w:rPr>
          <w:lang w:val="es_ES" w:bidi="es_ES"/>
        </w:rPr>
        <w:t>ACT 4:18</w:t>
      </w:r>
      <w:r>
        <w:rPr>
          <w:lang w:val="es_ES" w:bidi="es_ES"/>
        </w:rPr>
        <w:t xml:space="preserve"> · </w:t>
      </w:r>
      <w:r>
        <w:rPr>
          <w:lang w:val="es_ES" w:bidi="es_ES"/>
        </w:rPr>
        <w:t>2PE 2:16</w:t>
      </w:r>
      <w:r>
        <w:rPr>
          <w:lang w:val="es_ES" w:bidi="es_ES"/>
        </w:rPr>
        <w:t xml:space="preserve"> · </w:t>
      </w:r>
      <w:r>
        <w:rPr>
          <w:lang w:val="es_ES" w:bidi="es_ES"/>
        </w:rPr>
        <w:t>2PE 2:18</w:t>
      </w:r>
      <w:r>
        <w:rPr>
          <w:lang w:val="es_ES" w:bidi="es_ES"/>
        </w:rPr>
      </w:r>
      <w:r>
        <w:rPr>
          <w:lang w:val="es_ES" w:bidi="es_ES"/>
        </w:rPr>
      </w:r>
    </w:p>
    <w:p>
      <w:pPr/>
      <w:r>
        <w:rPr>
          <w:lang w:val="es_ES" w:bidi="es_ES"/>
        </w:rPr>
      </w:r>
    </w:p>
    <w:p>
      <w:pPr>
        <w:pStyle w:val="Heading2"/>
      </w:pPr>
      <w:r>
        <w:rPr>
          <w:lang w:val="es_ES" w:bidi="es_ES"/>
        </w:rPr>
        <w:t>φθείρω</w:t>
      </w:r>
      <w:r>
        <w:rPr>
          <w:lang w:val="es_ES" w:bidi="es_ES"/>
        </w:rPr>
      </w:r>
    </w:p>
    <w:p>
      <w:pPr>
        <w:pStyle w:val="Heading1"/>
      </w:pPr>
      <w:r>
        <w:rPr>
          <w:lang w:val="es_ES" w:bidi="es_ES"/>
        </w:rPr>
        <w:t>φθείρω</w:t>
      </w:r>
    </w:p>
    <w:p>
      <w:pPr/>
      <w:r>
        <w:rPr>
          <w:lang w:val="es_ES" w:bidi="es_ES"/>
        </w:rPr>
      </w:r>
      <w:r>
        <w:rPr>
          <w:lang w:val="es_ES" w:bidi="es_ES"/>
        </w:rPr>
        <w:t>φθείρω</w:t>
      </w:r>
      <w:r>
        <w:rPr>
          <w:lang w:val="es_ES" w:bidi="es_ES"/>
        </w:rPr>
        <w:t xml:space="preserve"> (</w:t>
      </w:r>
      <w:r>
        <w:rPr>
          <w:lang w:val="es_ES" w:bidi="es_ES"/>
        </w:rPr>
        <w:t>G5351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φθερῶ · 3sg. φθειρεῖ, φθερεῖ · aor.pass.subj. φθαρώ · fut.pass. φθαρήσομαι </w:t>
      </w:r>
      <w:r>
        <w:rPr>
          <w:lang w:val="es_ES" w:bidi="es_ES"/>
        </w:rPr>
        <w:t>|</w:t>
      </w:r>
      <w:r>
        <w:rPr>
          <w:lang w:val="es_ES" w:bidi="es_ES"/>
        </w:rPr>
        <w:t xml:space="preserve"> </w:t>
      </w:r>
      <w:r>
        <w:rPr>
          <w:lang w:val="es_ES" w:bidi="es_ES"/>
        </w:rPr>
        <w:t>ἀφθαρσία</w:t>
      </w:r>
      <w:r>
        <w:rPr>
          <w:lang w:val="es_ES" w:bidi="es_ES"/>
        </w:rPr>
        <w:t xml:space="preserve"> · </w:t>
      </w:r>
      <w:r>
        <w:rPr>
          <w:lang w:val="es_ES" w:bidi="es_ES"/>
        </w:rPr>
        <w:t>ἄφθαρτος</w:t>
      </w:r>
      <w:r>
        <w:rPr>
          <w:lang w:val="es_ES" w:bidi="es_ES"/>
        </w:rPr>
        <w:t xml:space="preserve"> · </w:t>
      </w:r>
      <w:r>
        <w:rPr>
          <w:lang w:val="es_ES" w:bidi="es_ES"/>
        </w:rPr>
        <w:t>ἀφθορία</w:t>
      </w:r>
      <w:r>
        <w:rPr>
          <w:lang w:val="es_ES" w:bidi="es_ES"/>
        </w:rPr>
        <w:t xml:space="preserve"> · </w:t>
      </w:r>
      <w:r>
        <w:rPr>
          <w:lang w:val="es_ES" w:bidi="es_ES"/>
        </w:rPr>
        <w:t>διαφθείρω</w:t>
      </w:r>
      <w:r>
        <w:rPr>
          <w:lang w:val="es_ES" w:bidi="es_ES"/>
        </w:rPr>
        <w:t xml:space="preserve"> · </w:t>
      </w:r>
      <w:r>
        <w:rPr>
          <w:lang w:val="es_ES" w:bidi="es_ES"/>
        </w:rPr>
        <w:t>διαφθορά</w:t>
      </w:r>
      <w:r>
        <w:rPr>
          <w:lang w:val="es_ES" w:bidi="es_ES"/>
        </w:rPr>
        <w:t xml:space="preserve"> · </w:t>
      </w:r>
      <w:r>
        <w:rPr>
          <w:lang w:val="es_ES" w:bidi="es_ES"/>
        </w:rPr>
        <w:t>καταφθείρω</w:t>
      </w:r>
      <w:r>
        <w:rPr>
          <w:lang w:val="es_ES" w:bidi="es_ES"/>
        </w:rPr>
        <w:t xml:space="preserve"> · </w:t>
      </w:r>
      <w:r>
        <w:rPr>
          <w:lang w:val="es_ES" w:bidi="es_ES"/>
        </w:rPr>
        <w:t>φθαρτός</w:t>
      </w:r>
      <w:r>
        <w:rPr>
          <w:lang w:val="es_ES" w:bidi="es_ES"/>
        </w:rPr>
        <w:t xml:space="preserve"> · </w:t>
      </w:r>
      <w:r>
        <w:rPr>
          <w:lang w:val="es_ES" w:bidi="es_ES"/>
        </w:rPr>
        <w:t>φθινοπωρινός</w:t>
      </w:r>
      <w:r>
        <w:rPr>
          <w:lang w:val="es_ES" w:bidi="es_ES"/>
        </w:rPr>
        <w:t xml:space="preserve"> · </w:t>
      </w:r>
      <w:r>
        <w:rPr>
          <w:lang w:val="es_ES" w:bidi="es_ES"/>
        </w:rPr>
        <w:t>φθορά</w:t>
      </w:r>
    </w:p>
    <w:p>
      <w:pPr/>
      <w:r>
        <w:rPr>
          <w:lang w:val="es_ES" w:bidi="es_ES"/>
        </w:rPr>
      </w:r>
      <w:r>
        <w:rPr>
          <w:lang w:val="es_ES" w:bidi="es_ES"/>
        </w:rPr>
        <w:t>20.39</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destruir</w:t>
      </w:r>
      <w:r>
        <w:rPr>
          <w:lang w:val="es_ES" w:bidi="es_ES"/>
        </w:rPr>
        <w:t xml:space="preserve"> </w:t>
      </w:r>
      <w:r>
        <w:rPr>
          <w:lang w:val="es_ES" w:bidi="es_ES"/>
        </w:rPr>
        <w:t>arruinar o destruir algo, implicando causar que algo se corrompa y, por lo tanto, deje de existir</w:t>
      </w:r>
    </w:p>
    <w:p>
      <w:pPr/>
      <w:r>
        <w:rPr>
          <w:lang w:val="es_ES" w:bidi="es_ES"/>
        </w:rPr>
      </w:r>
      <w:r>
        <w:rPr>
          <w:lang w:val="es_ES" w:bidi="es_ES"/>
        </w:rPr>
        <w:t>1CO 3:17</w:t>
      </w:r>
      <w:r>
        <w:rPr>
          <w:lang w:val="es_ES" w:bidi="es_ES"/>
        </w:rPr>
        <w:t xml:space="preserve"> · </w:t>
      </w:r>
      <w:r>
        <w:rPr>
          <w:lang w:val="es_ES" w:bidi="es_ES"/>
        </w:rPr>
        <w:t>1CO 3:17</w:t>
      </w:r>
      <w:r>
        <w:rPr>
          <w:lang w:val="es_ES" w:bidi="es_ES"/>
        </w:rPr>
        <w:t xml:space="preserve"> · </w:t>
      </w:r>
      <w:r>
        <w:rPr>
          <w:lang w:val="es_ES" w:bidi="es_ES"/>
        </w:rPr>
        <w:t>1CO 15:33</w:t>
      </w:r>
      <w:r>
        <w:rPr>
          <w:lang w:val="es_ES" w:bidi="es_ES"/>
        </w:rPr>
        <w:t xml:space="preserve"> · </w:t>
      </w:r>
      <w:r>
        <w:rPr>
          <w:lang w:val="es_ES" w:bidi="es_ES"/>
        </w:rPr>
        <w:t>2PE 2:12</w:t>
      </w:r>
      <w:r>
        <w:rPr>
          <w:lang w:val="es_ES" w:bidi="es_ES"/>
        </w:rPr>
        <w:t xml:space="preserve"> · </w:t>
      </w:r>
      <w:r>
        <w:rPr>
          <w:lang w:val="es_ES" w:bidi="es_ES"/>
        </w:rPr>
        <w:t>JUD 1:10</w:t>
      </w:r>
    </w:p>
    <w:p>
      <w:pPr/>
      <w:r>
        <w:rPr>
          <w:lang w:val="es_ES" w:bidi="es_ES"/>
        </w:rPr>
      </w:r>
      <w:r>
        <w:rPr>
          <w:lang w:val="es_ES" w:bidi="es_ES"/>
        </w:rPr>
        <w:t>20.23</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lang w:val="es_ES" w:bidi="es_ES"/>
        </w:rPr>
        <w:t>ocasionar daño</w:t>
      </w:r>
      <w:r>
        <w:rPr>
          <w:lang w:val="es_ES" w:bidi="es_ES"/>
        </w:rPr>
        <w:t xml:space="preserve">, </w:t>
      </w:r>
      <w:r>
        <w:rPr>
          <w:lang w:val="es_ES" w:bidi="es_ES"/>
        </w:rPr>
        <w:t>arruinar</w:t>
      </w:r>
      <w:r>
        <w:rPr>
          <w:lang w:val="es_ES" w:bidi="es_ES"/>
        </w:rPr>
        <w:t xml:space="preserve"> </w:t>
      </w:r>
      <w:r>
        <w:rPr>
          <w:lang w:val="es_ES" w:bidi="es_ES"/>
        </w:rPr>
        <w:t>ocasionarle daño a alguien</w:t>
      </w:r>
      <w:r>
        <w:rPr>
          <w:lang w:val="es_ES" w:bidi="es_ES"/>
        </w:rPr>
        <w:t xml:space="preserve"> </w:t>
      </w:r>
      <w:r>
        <w:rPr>
          <w:lang w:val="es_ES" w:bidi="es_ES"/>
        </w:rPr>
        <w:t xml:space="preserve">Es posible traducir esta expresión en </w:t>
      </w:r>
      <w:r>
        <w:rPr>
          <w:lang w:val="es_ES" w:bidi="es_ES"/>
        </w:rPr>
        <w:t>2CO 7:2</w:t>
      </w:r>
      <w:r>
        <w:rPr>
          <w:lang w:val="es_ES" w:bidi="es_ES"/>
        </w:rPr>
        <w:t xml:space="preserve"> (refiriéndose a la ruina financiera) como "no hemos ocasionado que alguien sufra una pérdida", pero φθείρω en </w:t>
      </w:r>
      <w:r>
        <w:rPr>
          <w:lang w:val="es_ES" w:bidi="es_ES"/>
        </w:rPr>
        <w:t>2CO 7:2</w:t>
      </w:r>
      <w:r>
        <w:rPr>
          <w:lang w:val="es_ES" w:bidi="es_ES"/>
        </w:rPr>
        <w:t xml:space="preserve"> también puede referirse al socavamiento de la fe.</w:t>
      </w:r>
    </w:p>
    <w:p>
      <w:pPr/>
      <w:r>
        <w:rPr>
          <w:lang w:val="es_ES" w:bidi="es_ES"/>
        </w:rPr>
      </w:r>
      <w:r>
        <w:rPr>
          <w:lang w:val="es_ES" w:bidi="es_ES"/>
        </w:rPr>
        <w:t>1CO 15:33</w:t>
      </w:r>
      <w:r>
        <w:rPr>
          <w:lang w:val="es_ES" w:bidi="es_ES"/>
        </w:rPr>
        <w:t xml:space="preserve"> · </w:t>
      </w:r>
      <w:r>
        <w:rPr>
          <w:lang w:val="es_ES" w:bidi="es_ES"/>
        </w:rPr>
        <w:t>2CO 7:2</w:t>
      </w:r>
    </w:p>
    <w:p>
      <w:pPr/>
      <w:r>
        <w:rPr>
          <w:lang w:val="es_ES" w:bidi="es_ES"/>
        </w:rPr>
      </w:r>
      <w:r>
        <w:rPr>
          <w:lang w:val="es_ES" w:bidi="es_ES"/>
        </w:rPr>
        <w:t>88.266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Libertinaje, Perversión</w:t>
      </w:r>
    </w:p>
    <w:p>
      <w:pPr/>
      <w:r>
        <w:rPr>
          <w:lang w:val="es_ES" w:bidi="es_ES"/>
        </w:rPr>
      </w:r>
      <w:r>
        <w:rPr>
          <w:lang w:val="es_ES" w:bidi="es_ES"/>
        </w:rPr>
        <w:t>depravar</w:t>
      </w:r>
      <w:r>
        <w:rPr>
          <w:lang w:val="es_ES" w:bidi="es_ES"/>
        </w:rPr>
        <w:t xml:space="preserve">, </w:t>
      </w:r>
      <w:r>
        <w:rPr>
          <w:lang w:val="es_ES" w:bidi="es_ES"/>
        </w:rPr>
        <w:t>pervertir</w:t>
      </w:r>
      <w:r>
        <w:rPr>
          <w:lang w:val="es_ES" w:bidi="es_ES"/>
        </w:rPr>
        <w:t xml:space="preserve">, </w:t>
      </w:r>
      <w:r>
        <w:rPr>
          <w:lang w:val="es_ES" w:bidi="es_ES"/>
        </w:rPr>
        <w:t>ruinar</w:t>
      </w:r>
      <w:r>
        <w:rPr>
          <w:lang w:val="es_ES" w:bidi="es_ES"/>
        </w:rPr>
        <w:t xml:space="preserve">, </w:t>
      </w:r>
      <w:r>
        <w:rPr>
          <w:lang w:val="es_ES" w:bidi="es_ES"/>
        </w:rPr>
        <w:t>causar la ruina moral de</w:t>
      </w:r>
      <w:r>
        <w:rPr>
          <w:lang w:val="es_ES" w:bidi="es_ES"/>
        </w:rPr>
        <w:t xml:space="preserve"> </w:t>
      </w:r>
      <w:r>
        <w:rPr>
          <w:lang w:val="es_ES" w:bidi="es_ES"/>
        </w:rPr>
        <w:t>hacer que alguien se vuelva perverso o depravado, como tipo de destrucción moral</w:t>
      </w:r>
      <w:r>
        <w:rPr>
          <w:vertAlign w:val="superscript"/>
          <w:lang w:val="es_ES" w:bidi="es_ES"/>
        </w:rPr>
        <w:t>1</w:t>
      </w:r>
    </w:p>
    <w:p>
      <w:pPr/>
      <w:r>
        <w:rPr>
          <w:lang w:val="es_ES" w:bidi="es_ES"/>
        </w:rPr>
      </w:r>
      <w:r>
        <w:rPr>
          <w:lang w:val="es_ES" w:bidi="es_ES"/>
        </w:rPr>
        <w:t>1CO 15:33</w:t>
      </w:r>
      <w:r>
        <w:rPr>
          <w:lang w:val="es_ES" w:bidi="es_ES"/>
        </w:rPr>
        <w:t xml:space="preserve"> · </w:t>
      </w:r>
      <w:r>
        <w:rPr>
          <w:lang w:val="es_ES" w:bidi="es_ES"/>
        </w:rPr>
        <w:t>2CO 11:3</w:t>
      </w:r>
      <w:r>
        <w:rPr>
          <w:lang w:val="es_ES" w:bidi="es_ES"/>
        </w:rPr>
        <w:t xml:space="preserve"> · </w:t>
      </w:r>
      <w:r>
        <w:rPr>
          <w:lang w:val="es_ES" w:bidi="es_ES"/>
        </w:rPr>
        <w:t>EPH 4:22</w:t>
      </w:r>
      <w:r>
        <w:rPr>
          <w:lang w:val="es_ES" w:bidi="es_ES"/>
        </w:rPr>
        <w:t xml:space="preserve"> · </w:t>
      </w:r>
      <w:r>
        <w:rPr>
          <w:lang w:val="es_ES" w:bidi="es_ES"/>
        </w:rPr>
        <w:t>REV 19:2</w:t>
      </w:r>
    </w:p>
    <w:p>
      <w:pPr/>
      <w:r>
        <w:rPr>
          <w:lang w:val="es_ES" w:bidi="es_ES"/>
        </w:rPr>
      </w:r>
      <w:r>
        <w:rPr>
          <w:vertAlign w:val="superscript"/>
          <w:lang w:val="es_ES" w:bidi="es_ES"/>
        </w:rPr>
        <w:t>1</w:t>
      </w:r>
      <w:r>
        <w:rPr>
          <w:lang w:val="es_ES" w:bidi="es_ES"/>
        </w:rPr>
        <w:t xml:space="preserve"> Es posible que διαφθείρω[b] y καταφθείρω sean en cierta forma más enfáticos en su significado que φθείρω[c].</w:t>
      </w:r>
      <w:r>
        <w:rPr>
          <w:lang w:val="es_ES" w:bidi="es_ES"/>
        </w:rPr>
      </w:r>
      <w:r>
        <w:rPr>
          <w:lang w:val="es_ES" w:bidi="es_ES"/>
        </w:rPr>
      </w:r>
    </w:p>
    <w:p>
      <w:pPr/>
      <w:r>
        <w:rPr>
          <w:lang w:val="es_ES" w:bidi="es_ES"/>
        </w:rPr>
      </w:r>
    </w:p>
    <w:p>
      <w:pPr>
        <w:pStyle w:val="Heading2"/>
      </w:pPr>
      <w:r>
        <w:rPr>
          <w:lang w:val="es_ES" w:bidi="es_ES"/>
        </w:rPr>
        <w:t>φθινοπωρινός</w:t>
      </w:r>
      <w:r>
        <w:rPr>
          <w:lang w:val="es_ES" w:bidi="es_ES"/>
        </w:rPr>
      </w:r>
    </w:p>
    <w:p>
      <w:pPr>
        <w:pStyle w:val="Heading1"/>
      </w:pPr>
      <w:r>
        <w:rPr>
          <w:lang w:val="es_ES" w:bidi="es_ES"/>
        </w:rPr>
        <w:t>φθινοπωρινός</w:t>
      </w:r>
    </w:p>
    <w:p>
      <w:pPr/>
      <w:r>
        <w:rPr>
          <w:lang w:val="es_ES" w:bidi="es_ES"/>
        </w:rPr>
      </w:r>
      <w:r>
        <w:rPr>
          <w:lang w:val="es_ES" w:bidi="es_ES"/>
        </w:rPr>
        <w:t>φθινοπωρινός</w:t>
      </w:r>
      <w:r>
        <w:rPr>
          <w:lang w:val="es_ES" w:bidi="es_ES"/>
        </w:rPr>
        <w:t xml:space="preserve"> (</w:t>
      </w:r>
      <w:r>
        <w:rPr>
          <w:lang w:val="es_ES" w:bidi="es_ES"/>
        </w:rPr>
        <w:t>G5352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φθείρω + ὀπώρα</w:t>
      </w:r>
    </w:p>
    <w:p>
      <w:pPr/>
      <w:r>
        <w:rPr>
          <w:lang w:val="es_ES" w:bidi="es_ES"/>
        </w:rPr>
      </w:r>
      <w:r>
        <w:rPr>
          <w:lang w:val="es_ES" w:bidi="es_ES"/>
        </w:rPr>
        <w:t>67.164</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otoño</w:t>
      </w:r>
      <w:r>
        <w:rPr>
          <w:lang w:val="es_ES" w:bidi="es_ES"/>
        </w:rPr>
        <w:t xml:space="preserve"> </w:t>
      </w:r>
      <w:r>
        <w:rPr>
          <w:lang w:val="es_ES" w:bidi="es_ES"/>
        </w:rPr>
        <w:t>pertinente a la última parte del otoño</w:t>
      </w:r>
      <w:r>
        <w:rPr>
          <w:lang w:val="es_ES" w:bidi="es_ES"/>
        </w:rPr>
        <w:t xml:space="preserve"> </w:t>
      </w:r>
      <w:r>
        <w:rPr>
          <w:lang w:val="es_ES" w:bidi="es_ES"/>
        </w:rPr>
        <w:t xml:space="preserve">El uso de φθινοπωρινός en </w:t>
      </w:r>
      <w:r>
        <w:rPr>
          <w:lang w:val="es_ES" w:bidi="es_ES"/>
        </w:rPr>
        <w:t>JUD 1:12</w:t>
      </w:r>
      <w:r>
        <w:rPr>
          <w:lang w:val="es_ES" w:bidi="es_ES"/>
        </w:rPr>
        <w:t xml:space="preserve"> no debe entenderse como implicando que la fruta ya ha sido cosechada, sino que los árboles en cuestión no han producido fruto en absoluto y que incluso a fines de otoño no hay productividad.</w:t>
      </w:r>
    </w:p>
    <w:p>
      <w:pPr/>
      <w:r>
        <w:rPr>
          <w:lang w:val="es_ES" w:bidi="es_ES"/>
        </w:rPr>
      </w:r>
      <w:r>
        <w:rPr>
          <w:lang w:val="es_ES" w:bidi="es_ES"/>
        </w:rPr>
        <w:t>JUD 1:12</w:t>
      </w:r>
      <w:r>
        <w:rPr>
          <w:lang w:val="es_ES" w:bidi="es_ES"/>
        </w:rPr>
      </w:r>
      <w:r>
        <w:rPr>
          <w:lang w:val="es_ES" w:bidi="es_ES"/>
        </w:rPr>
      </w:r>
    </w:p>
    <w:p>
      <w:pPr/>
      <w:r>
        <w:rPr>
          <w:lang w:val="es_ES" w:bidi="es_ES"/>
        </w:rPr>
      </w:r>
    </w:p>
    <w:p>
      <w:pPr>
        <w:pStyle w:val="Heading2"/>
      </w:pPr>
      <w:r>
        <w:rPr>
          <w:lang w:val="es_ES" w:bidi="es_ES"/>
        </w:rPr>
        <w:t>φθόγγος</w:t>
      </w:r>
      <w:r>
        <w:rPr>
          <w:lang w:val="es_ES" w:bidi="es_ES"/>
        </w:rPr>
      </w:r>
    </w:p>
    <w:p>
      <w:pPr>
        <w:pStyle w:val="Heading1"/>
      </w:pPr>
      <w:r>
        <w:rPr>
          <w:lang w:val="es_ES" w:bidi="es_ES"/>
        </w:rPr>
        <w:t>φθόγγος</w:t>
      </w:r>
    </w:p>
    <w:p>
      <w:pPr/>
      <w:r>
        <w:rPr>
          <w:lang w:val="es_ES" w:bidi="es_ES"/>
        </w:rPr>
      </w:r>
      <w:r>
        <w:rPr>
          <w:lang w:val="es_ES" w:bidi="es_ES"/>
        </w:rPr>
        <w:t>φθόγγος</w:t>
      </w:r>
      <w:r>
        <w:rPr>
          <w:lang w:val="es_ES" w:bidi="es_ES"/>
        </w:rPr>
        <w:t xml:space="preserve"> (</w:t>
      </w:r>
      <w:r>
        <w:rPr>
          <w:lang w:val="es_ES" w:bidi="es_ES"/>
        </w:rPr>
        <w:t>G5353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φθέγγομαι</w:t>
      </w:r>
    </w:p>
    <w:p>
      <w:pPr/>
      <w:r>
        <w:rPr>
          <w:lang w:val="es_ES" w:bidi="es_ES"/>
        </w:rPr>
      </w:r>
      <w:r>
        <w:rPr>
          <w:lang w:val="es_ES" w:bidi="es_ES"/>
        </w:rPr>
        <w:t>14.74</w:t>
      </w:r>
      <w:r>
        <w:rPr>
          <w:lang w:val="es_ES" w:bidi="es_ES"/>
        </w:rPr>
        <w:t xml:space="preserve"> · </w:t>
      </w:r>
      <w:r>
        <w:rPr>
          <w:lang w:val="es_ES" w:bidi="es_ES"/>
        </w:rPr>
        <w:t>Eventos y Estados Físicos</w:t>
      </w:r>
      <w:r>
        <w:rPr>
          <w:lang w:val="es_ES" w:bidi="es_ES"/>
        </w:rPr>
        <w:t xml:space="preserve"> · </w:t>
      </w:r>
      <w:r>
        <w:rPr>
          <w:lang w:val="es_ES" w:bidi="es_ES"/>
        </w:rPr>
        <w:t>Sonido</w:t>
      </w:r>
    </w:p>
    <w:p>
      <w:pPr/>
      <w:r>
        <w:rPr>
          <w:lang w:val="es_ES" w:bidi="es_ES"/>
        </w:rPr>
      </w:r>
      <w:r>
        <w:rPr>
          <w:lang w:val="es_ES" w:bidi="es_ES"/>
        </w:rPr>
        <w:t>sonido</w:t>
      </w:r>
      <w:r>
        <w:rPr>
          <w:lang w:val="es_ES" w:bidi="es_ES"/>
        </w:rPr>
        <w:t xml:space="preserve"> </w:t>
      </w:r>
      <w:r>
        <w:rPr>
          <w:lang w:val="es_ES" w:bidi="es_ES"/>
        </w:rPr>
        <w:t>cualquier tipo de sonido, incluyendo el habla humana, pero normalmente un sonido de carácter distintivo pero opuesto a un ruido confuso</w:t>
      </w:r>
      <w:r>
        <w:rPr>
          <w:lang w:val="es_ES" w:bidi="es_ES"/>
        </w:rPr>
        <w:t xml:space="preserve"> </w:t>
      </w:r>
      <w:r>
        <w:rPr>
          <w:lang w:val="es_ES" w:bidi="es_ES"/>
        </w:rPr>
        <w:t>En algunos idiomas se hace una distinción importante entre los sonidos verbales, es decir, los sonidos del habla, y los sonidos no verbales. En algunas lenguas los sonidos musicales también requieren alguna terminología muy especial, a menudo con distinciones hechas de acuerdo al tipo de instrumento involucrado.</w:t>
      </w:r>
    </w:p>
    <w:p>
      <w:pPr/>
      <w:r>
        <w:rPr>
          <w:lang w:val="es_ES" w:bidi="es_ES"/>
        </w:rPr>
      </w:r>
      <w:r>
        <w:rPr>
          <w:lang w:val="es_ES" w:bidi="es_ES"/>
        </w:rPr>
        <w:t>1CO 14:7</w:t>
      </w:r>
    </w:p>
    <w:p>
      <w:pPr/>
      <w:r>
        <w:rPr>
          <w:lang w:val="es_ES" w:bidi="es_ES"/>
        </w:rPr>
      </w:r>
      <w:r>
        <w:rPr>
          <w:lang w:val="es_ES" w:bidi="es_ES"/>
        </w:rPr>
        <w:t>33.104</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declaración</w:t>
      </w:r>
      <w:r>
        <w:rPr>
          <w:lang w:val="es_ES" w:bidi="es_ES"/>
        </w:rPr>
        <w:t xml:space="preserve">, </w:t>
      </w:r>
      <w:r>
        <w:rPr>
          <w:lang w:val="es_ES" w:bidi="es_ES"/>
        </w:rPr>
        <w:t>mensaje</w:t>
      </w:r>
      <w:r>
        <w:rPr>
          <w:lang w:val="es_ES" w:bidi="es_ES"/>
        </w:rPr>
        <w:t xml:space="preserve">, </w:t>
      </w:r>
      <w:r>
        <w:rPr>
          <w:lang w:val="es_ES" w:bidi="es_ES"/>
        </w:rPr>
        <w:t>lo que se pronuncia</w:t>
      </w:r>
      <w:r>
        <w:rPr>
          <w:lang w:val="es_ES" w:bidi="es_ES"/>
        </w:rPr>
        <w:t xml:space="preserve"> </w:t>
      </w:r>
      <w:r>
        <w:rPr>
          <w:lang w:val="es_ES" w:bidi="es_ES"/>
        </w:rPr>
        <w:t xml:space="preserve">(derivado de </w:t>
      </w:r>
      <w:r>
        <w:rPr>
          <w:lang w:val="es_ES" w:bidi="es_ES"/>
        </w:rPr>
        <w:t>φθέγγομαι</w:t>
      </w:r>
      <w:r>
        <w:rPr>
          <w:lang w:val="es_ES" w:bidi="es_ES"/>
        </w:rPr>
        <w:t xml:space="preserve"> 'pronunciar', </w:t>
      </w:r>
      <w:hyperlink r:id="rId37">
        <w:r>
          <w:rPr>
            <w:lang w:val="es_ES" w:bidi="es_ES"/>
          </w:rPr>
          <w:rPr>
            <w:color w:val="0000EE"/>
            <w:u w:val="single"/>
          </w:rPr>
          <w:t>33.76</w:t>
        </w:r>
      </w:hyperlink>
      <w:r>
        <w:rPr>
          <w:lang w:val="es_ES" w:bidi="es_ES"/>
        </w:rPr>
        <w:t>) declaración, con un posible enfoque en la claridad de los sonidos verbales</w:t>
      </w:r>
    </w:p>
    <w:p>
      <w:pPr/>
      <w:r>
        <w:rPr>
          <w:lang w:val="es_ES" w:bidi="es_ES"/>
        </w:rPr>
      </w:r>
      <w:r>
        <w:rPr>
          <w:lang w:val="es_ES" w:bidi="es_ES"/>
        </w:rPr>
        <w:t>ROM 10:18</w:t>
      </w:r>
      <w:r>
        <w:rPr>
          <w:lang w:val="es_ES" w:bidi="es_ES"/>
        </w:rPr>
      </w:r>
      <w:r>
        <w:rPr>
          <w:lang w:val="es_ES" w:bidi="es_ES"/>
        </w:rPr>
      </w:r>
    </w:p>
    <w:p>
      <w:pPr/>
      <w:r>
        <w:rPr>
          <w:lang w:val="es_ES" w:bidi="es_ES"/>
        </w:rPr>
      </w:r>
    </w:p>
    <w:p>
      <w:pPr>
        <w:pStyle w:val="Heading2"/>
      </w:pPr>
      <w:r>
        <w:rPr>
          <w:lang w:val="es_ES" w:bidi="es_ES"/>
        </w:rPr>
        <w:t>φθονέω</w:t>
      </w:r>
      <w:r>
        <w:rPr>
          <w:lang w:val="es_ES" w:bidi="es_ES"/>
        </w:rPr>
      </w:r>
    </w:p>
    <w:p>
      <w:pPr>
        <w:pStyle w:val="Heading1"/>
      </w:pPr>
      <w:r>
        <w:rPr>
          <w:lang w:val="es_ES" w:bidi="es_ES"/>
        </w:rPr>
        <w:t>φθονέω</w:t>
      </w:r>
    </w:p>
    <w:p>
      <w:pPr/>
      <w:r>
        <w:rPr>
          <w:lang w:val="es_ES" w:bidi="es_ES"/>
        </w:rPr>
      </w:r>
      <w:r>
        <w:rPr>
          <w:lang w:val="es_ES" w:bidi="es_ES"/>
        </w:rPr>
        <w:t>φθονέω</w:t>
      </w:r>
      <w:r>
        <w:rPr>
          <w:lang w:val="es_ES" w:bidi="es_ES"/>
        </w:rPr>
        <w:t xml:space="preserve"> (</w:t>
      </w:r>
      <w:r>
        <w:rPr>
          <w:lang w:val="es_ES" w:bidi="es_ES"/>
        </w:rPr>
        <w:t>G5354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φθόνος</w:t>
      </w:r>
    </w:p>
    <w:p>
      <w:pPr/>
      <w:r>
        <w:rPr>
          <w:lang w:val="es_ES" w:bidi="es_ES"/>
        </w:rPr>
      </w:r>
      <w:r>
        <w:rPr>
          <w:lang w:val="es_ES" w:bidi="es_ES"/>
        </w:rPr>
        <w:t>88.161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Envidia, celos</w:t>
      </w:r>
    </w:p>
    <w:p>
      <w:pPr/>
      <w:r>
        <w:rPr>
          <w:lang w:val="es_ES" w:bidi="es_ES"/>
        </w:rPr>
      </w:r>
      <w:r>
        <w:rPr>
          <w:lang w:val="es_ES" w:bidi="es_ES"/>
        </w:rPr>
        <w:t>ser envidioso</w:t>
      </w:r>
      <w:r>
        <w:rPr>
          <w:lang w:val="es_ES" w:bidi="es_ES"/>
        </w:rPr>
        <w:t xml:space="preserve">, </w:t>
      </w:r>
      <w:r>
        <w:rPr>
          <w:lang w:val="es_ES" w:bidi="es_ES"/>
        </w:rPr>
        <w:t>estar celoso</w:t>
      </w:r>
      <w:r>
        <w:rPr>
          <w:lang w:val="es_ES" w:bidi="es_ES"/>
        </w:rPr>
        <w:t xml:space="preserve"> </w:t>
      </w:r>
      <w:r>
        <w:rPr>
          <w:lang w:val="es_ES" w:bidi="es_ES"/>
        </w:rPr>
        <w:t>experimentar un sentimiento de mala voluntad debido a una ventaja real o presunta que otra persona tiene</w:t>
      </w:r>
    </w:p>
    <w:p>
      <w:pPr/>
      <w:r>
        <w:rPr>
          <w:lang w:val="es_ES" w:bidi="es_ES"/>
        </w:rPr>
      </w:r>
      <w:r>
        <w:rPr>
          <w:lang w:val="es_ES" w:bidi="es_ES"/>
        </w:rPr>
        <w:t>GAL 5:26</w:t>
      </w:r>
      <w:r>
        <w:rPr>
          <w:lang w:val="es_ES" w:bidi="es_ES"/>
        </w:rPr>
      </w:r>
      <w:r>
        <w:rPr>
          <w:lang w:val="es_ES" w:bidi="es_ES"/>
        </w:rPr>
      </w:r>
    </w:p>
    <w:p>
      <w:pPr/>
      <w:r>
        <w:rPr>
          <w:lang w:val="es_ES" w:bidi="es_ES"/>
        </w:rPr>
      </w:r>
    </w:p>
    <w:p>
      <w:pPr>
        <w:pStyle w:val="Heading2"/>
      </w:pPr>
      <w:r>
        <w:rPr>
          <w:lang w:val="es_ES" w:bidi="es_ES"/>
        </w:rPr>
        <w:t>φθόνος</w:t>
      </w:r>
      <w:r>
        <w:rPr>
          <w:lang w:val="es_ES" w:bidi="es_ES"/>
        </w:rPr>
      </w:r>
    </w:p>
    <w:p>
      <w:pPr>
        <w:pStyle w:val="Heading1"/>
      </w:pPr>
      <w:r>
        <w:rPr>
          <w:lang w:val="es_ES" w:bidi="es_ES"/>
        </w:rPr>
        <w:t>φθόνος</w:t>
      </w:r>
    </w:p>
    <w:p>
      <w:pPr/>
      <w:r>
        <w:rPr>
          <w:lang w:val="es_ES" w:bidi="es_ES"/>
        </w:rPr>
      </w:r>
      <w:r>
        <w:rPr>
          <w:lang w:val="es_ES" w:bidi="es_ES"/>
        </w:rPr>
        <w:t>φθόνος</w:t>
      </w:r>
      <w:r>
        <w:rPr>
          <w:lang w:val="es_ES" w:bidi="es_ES"/>
        </w:rPr>
        <w:t xml:space="preserve"> (</w:t>
      </w:r>
      <w:r>
        <w:rPr>
          <w:lang w:val="es_ES" w:bidi="es_ES"/>
        </w:rPr>
        <w:t>G5355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φθονέω</w:t>
      </w:r>
    </w:p>
    <w:p>
      <w:pPr/>
      <w:r>
        <w:rPr>
          <w:lang w:val="es_ES" w:bidi="es_ES"/>
        </w:rPr>
      </w:r>
      <w:r>
        <w:rPr>
          <w:lang w:val="es_ES" w:bidi="es_ES"/>
        </w:rPr>
        <w:t>88.160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Envidia, celos</w:t>
      </w:r>
    </w:p>
    <w:p>
      <w:pPr/>
      <w:r>
        <w:rPr>
          <w:lang w:val="es_ES" w:bidi="es_ES"/>
        </w:rPr>
      </w:r>
      <w:r>
        <w:rPr>
          <w:lang w:val="es_ES" w:bidi="es_ES"/>
        </w:rPr>
        <w:t>envidia</w:t>
      </w:r>
      <w:r>
        <w:rPr>
          <w:lang w:val="es_ES" w:bidi="es_ES"/>
        </w:rPr>
        <w:t xml:space="preserve">, </w:t>
      </w:r>
      <w:r>
        <w:rPr>
          <w:lang w:val="es_ES" w:bidi="es_ES"/>
        </w:rPr>
        <w:t>celos</w:t>
      </w:r>
      <w:r>
        <w:rPr>
          <w:lang w:val="es_ES" w:bidi="es_ES"/>
        </w:rPr>
        <w:t xml:space="preserve"> </w:t>
      </w:r>
      <w:r>
        <w:rPr>
          <w:lang w:val="es_ES" w:bidi="es_ES"/>
        </w:rPr>
        <w:t>estado de mala voluntad hacia alguien debido a que se considera que esa persona tiene alguna ventaja presunta o real.</w:t>
      </w:r>
      <w:r>
        <w:rPr>
          <w:lang w:val="es_ES" w:bidi="es_ES"/>
        </w:rPr>
        <w:t xml:space="preserve"> </w:t>
      </w:r>
      <w:r>
        <w:rPr>
          <w:lang w:val="es_ES" w:bidi="es_ES"/>
        </w:rPr>
        <w:t>Las expresiones de "envidia" o "celos" a menudo son idiomáticas, por ejemplo, "el corazón arde" o "el estómago está caliente".</w:t>
      </w:r>
    </w:p>
    <w:p>
      <w:pPr/>
      <w:r>
        <w:rPr>
          <w:lang w:val="es_ES" w:bidi="es_ES"/>
        </w:rPr>
      </w:r>
      <w:r>
        <w:rPr>
          <w:lang w:val="es_ES" w:bidi="es_ES"/>
        </w:rPr>
        <w:t>MAT 27:18</w:t>
      </w:r>
      <w:r>
        <w:rPr>
          <w:lang w:val="es_ES" w:bidi="es_ES"/>
        </w:rPr>
        <w:t xml:space="preserve"> · </w:t>
      </w:r>
      <w:r>
        <w:rPr>
          <w:lang w:val="es_ES" w:bidi="es_ES"/>
        </w:rPr>
        <w:t>MRK 15:10</w:t>
      </w:r>
      <w:r>
        <w:rPr>
          <w:lang w:val="es_ES" w:bidi="es_ES"/>
        </w:rPr>
        <w:t xml:space="preserve"> · </w:t>
      </w:r>
      <w:r>
        <w:rPr>
          <w:lang w:val="es_ES" w:bidi="es_ES"/>
        </w:rPr>
        <w:t>ROM 1:29</w:t>
      </w:r>
      <w:r>
        <w:rPr>
          <w:lang w:val="es_ES" w:bidi="es_ES"/>
        </w:rPr>
        <w:t xml:space="preserve"> · </w:t>
      </w:r>
      <w:r>
        <w:rPr>
          <w:lang w:val="es_ES" w:bidi="es_ES"/>
        </w:rPr>
        <w:t>GAL 5:21</w:t>
      </w:r>
      <w:r>
        <w:rPr>
          <w:lang w:val="es_ES" w:bidi="es_ES"/>
        </w:rPr>
        <w:t xml:space="preserve"> · </w:t>
      </w:r>
      <w:r>
        <w:rPr>
          <w:lang w:val="es_ES" w:bidi="es_ES"/>
        </w:rPr>
        <w:t>PHP 1:15</w:t>
      </w:r>
      <w:r>
        <w:rPr>
          <w:lang w:val="es_ES" w:bidi="es_ES"/>
        </w:rPr>
        <w:t xml:space="preserve"> · </w:t>
      </w:r>
      <w:r>
        <w:rPr>
          <w:lang w:val="es_ES" w:bidi="es_ES"/>
        </w:rPr>
        <w:t>1TI 6:4</w:t>
      </w:r>
      <w:r>
        <w:rPr>
          <w:lang w:val="es_ES" w:bidi="es_ES"/>
        </w:rPr>
        <w:t xml:space="preserve"> · </w:t>
      </w:r>
      <w:r>
        <w:rPr>
          <w:lang w:val="es_ES" w:bidi="es_ES"/>
        </w:rPr>
        <w:t>TIT 3:3</w:t>
      </w:r>
      <w:r>
        <w:rPr>
          <w:lang w:val="es_ES" w:bidi="es_ES"/>
        </w:rPr>
        <w:t xml:space="preserve"> · </w:t>
      </w:r>
      <w:r>
        <w:rPr>
          <w:lang w:val="es_ES" w:bidi="es_ES"/>
        </w:rPr>
        <w:t>JAS 4:5</w:t>
      </w:r>
      <w:r>
        <w:rPr>
          <w:lang w:val="es_ES" w:bidi="es_ES"/>
        </w:rPr>
        <w:t xml:space="preserve"> · </w:t>
      </w:r>
      <w:r>
        <w:rPr>
          <w:lang w:val="es_ES" w:bidi="es_ES"/>
        </w:rPr>
        <w:t>1PE 2:1</w:t>
      </w:r>
      <w:r>
        <w:rPr>
          <w:lang w:val="es_ES" w:bidi="es_ES"/>
        </w:rPr>
      </w:r>
      <w:r>
        <w:rPr>
          <w:lang w:val="es_ES" w:bidi="es_ES"/>
        </w:rPr>
      </w:r>
    </w:p>
    <w:p>
      <w:pPr/>
      <w:r>
        <w:rPr>
          <w:lang w:val="es_ES" w:bidi="es_ES"/>
        </w:rPr>
      </w:r>
    </w:p>
    <w:p>
      <w:pPr>
        <w:pStyle w:val="Heading2"/>
      </w:pPr>
      <w:r>
        <w:rPr>
          <w:lang w:val="es_ES" w:bidi="es_ES"/>
        </w:rPr>
        <w:t>φθορά</w:t>
      </w:r>
      <w:r>
        <w:rPr>
          <w:lang w:val="es_ES" w:bidi="es_ES"/>
        </w:rPr>
      </w:r>
    </w:p>
    <w:p>
      <w:pPr>
        <w:pStyle w:val="Heading1"/>
      </w:pPr>
      <w:r>
        <w:rPr>
          <w:lang w:val="es_ES" w:bidi="es_ES"/>
        </w:rPr>
        <w:t>φθορά</w:t>
      </w:r>
    </w:p>
    <w:p>
      <w:pPr/>
      <w:r>
        <w:rPr>
          <w:lang w:val="es_ES" w:bidi="es_ES"/>
        </w:rPr>
      </w:r>
      <w:r>
        <w:rPr>
          <w:lang w:val="es_ES" w:bidi="es_ES"/>
        </w:rPr>
        <w:t>φθορά</w:t>
      </w:r>
      <w:r>
        <w:rPr>
          <w:lang w:val="es_ES" w:bidi="es_ES"/>
        </w:rPr>
        <w:t xml:space="preserve"> (</w:t>
      </w:r>
      <w:r>
        <w:rPr>
          <w:lang w:val="es_ES" w:bidi="es_ES"/>
        </w:rPr>
        <w:t>G5356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φθείρω</w:t>
      </w:r>
    </w:p>
    <w:p>
      <w:pPr/>
      <w:r>
        <w:rPr>
          <w:lang w:val="es_ES" w:bidi="es_ES"/>
        </w:rPr>
      </w:r>
      <w:r>
        <w:rPr>
          <w:lang w:val="es_ES" w:bidi="es_ES"/>
        </w:rPr>
        <w:t>20.38</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ruina</w:t>
      </w:r>
      <w:r>
        <w:rPr>
          <w:lang w:val="es_ES" w:bidi="es_ES"/>
        </w:rPr>
        <w:t xml:space="preserve">, </w:t>
      </w:r>
      <w:r>
        <w:rPr>
          <w:lang w:val="es_ES" w:bidi="es_ES"/>
        </w:rPr>
        <w:t>destrucción</w:t>
      </w:r>
      <w:r>
        <w:rPr>
          <w:lang w:val="es_ES" w:bidi="es_ES"/>
        </w:rPr>
        <w:t xml:space="preserve"> </w:t>
      </w:r>
      <w:r>
        <w:rPr>
          <w:lang w:val="es_ES" w:bidi="es_ES"/>
        </w:rPr>
        <w:t>estado de ruina o destrucción, implicando desintegración</w:t>
      </w:r>
      <w:r>
        <w:rPr>
          <w:lang w:val="es_ES" w:bidi="es_ES"/>
        </w:rPr>
        <w:t xml:space="preserve"> </w:t>
      </w:r>
      <w:r>
        <w:rPr>
          <w:lang w:val="es_ES" w:bidi="es_ES"/>
        </w:rPr>
        <w:t xml:space="preserve">En algunos idiomas podría ser más apropiado traducir en </w:t>
      </w:r>
      <w:r>
        <w:rPr>
          <w:lang w:val="es_ES" w:bidi="es_ES"/>
        </w:rPr>
        <w:t>2PE 2:12</w:t>
      </w:r>
      <w:r>
        <w:rPr>
          <w:lang w:val="es_ES" w:bidi="es_ES"/>
        </w:rPr>
        <w:t>, como "... ser asesinados".</w:t>
      </w:r>
    </w:p>
    <w:p>
      <w:pPr/>
      <w:r>
        <w:rPr>
          <w:lang w:val="es_ES" w:bidi="es_ES"/>
        </w:rPr>
      </w:r>
      <w:r>
        <w:rPr>
          <w:lang w:val="es_ES" w:bidi="es_ES"/>
        </w:rPr>
        <w:t>1CO 15:42</w:t>
      </w:r>
      <w:r>
        <w:rPr>
          <w:lang w:val="es_ES" w:bidi="es_ES"/>
        </w:rPr>
        <w:t xml:space="preserve"> · </w:t>
      </w:r>
      <w:r>
        <w:rPr>
          <w:lang w:val="es_ES" w:bidi="es_ES"/>
        </w:rPr>
        <w:t>1CO 15:50</w:t>
      </w:r>
      <w:r>
        <w:rPr>
          <w:lang w:val="es_ES" w:bidi="es_ES"/>
        </w:rPr>
        <w:t xml:space="preserve"> · </w:t>
      </w:r>
      <w:r>
        <w:rPr>
          <w:lang w:val="es_ES" w:bidi="es_ES"/>
        </w:rPr>
        <w:t>COL 2:22</w:t>
      </w:r>
      <w:r>
        <w:rPr>
          <w:lang w:val="es_ES" w:bidi="es_ES"/>
        </w:rPr>
        <w:t xml:space="preserve"> · </w:t>
      </w:r>
      <w:r>
        <w:rPr>
          <w:lang w:val="es_ES" w:bidi="es_ES"/>
        </w:rPr>
        <w:t>2PE 2:12</w:t>
      </w:r>
      <w:r>
        <w:rPr>
          <w:lang w:val="es_ES" w:bidi="es_ES"/>
        </w:rPr>
        <w:t xml:space="preserve"> · </w:t>
      </w:r>
      <w:r>
        <w:rPr>
          <w:lang w:val="es_ES" w:bidi="es_ES"/>
        </w:rPr>
        <w:t>2PE 2:12</w:t>
      </w:r>
    </w:p>
    <w:p>
      <w:pPr/>
      <w:r>
        <w:rPr>
          <w:lang w:val="es_ES" w:bidi="es_ES"/>
        </w:rPr>
      </w:r>
      <w:r>
        <w:rPr>
          <w:lang w:val="es_ES" w:bidi="es_ES"/>
        </w:rPr>
        <w:t>23.205</w:t>
      </w:r>
      <w:r>
        <w:rPr>
          <w:lang w:val="es_ES" w:bidi="es_ES"/>
        </w:rPr>
        <w:t xml:space="preserve"> · </w:t>
      </w:r>
      <w:r>
        <w:rPr>
          <w:lang w:val="es_ES" w:bidi="es_ES"/>
        </w:rPr>
        <w:t>Procesos y Estados Fisiológicos</w:t>
      </w:r>
      <w:r>
        <w:rPr>
          <w:lang w:val="es_ES" w:bidi="es_ES"/>
        </w:rPr>
        <w:t xml:space="preserve"> · </w:t>
      </w:r>
      <w:r>
        <w:rPr>
          <w:lang w:val="es_ES" w:bidi="es_ES"/>
        </w:rPr>
        <w:t>Pudrirse, Decaer</w:t>
      </w:r>
    </w:p>
    <w:p>
      <w:pPr/>
      <w:r>
        <w:rPr>
          <w:lang w:val="es_ES" w:bidi="es_ES"/>
        </w:rPr>
      </w:r>
      <w:r>
        <w:rPr>
          <w:lang w:val="es_ES" w:bidi="es_ES"/>
        </w:rPr>
        <w:t>pudrirse</w:t>
      </w:r>
      <w:r>
        <w:rPr>
          <w:lang w:val="es_ES" w:bidi="es_ES"/>
        </w:rPr>
        <w:t xml:space="preserve">, </w:t>
      </w:r>
      <w:r>
        <w:rPr>
          <w:lang w:val="es_ES" w:bidi="es_ES"/>
        </w:rPr>
        <w:t>decaer</w:t>
      </w:r>
      <w:r>
        <w:rPr>
          <w:lang w:val="es_ES" w:bidi="es_ES"/>
        </w:rPr>
        <w:t xml:space="preserve">, </w:t>
      </w:r>
      <w:r>
        <w:rPr>
          <w:lang w:val="es_ES" w:bidi="es_ES"/>
        </w:rPr>
        <w:t>decadencia</w:t>
      </w:r>
      <w:r>
        <w:rPr>
          <w:lang w:val="es_ES" w:bidi="es_ES"/>
        </w:rPr>
        <w:t xml:space="preserve"> </w:t>
      </w:r>
      <w:r>
        <w:rPr>
          <w:lang w:val="es_ES" w:bidi="es_ES"/>
        </w:rPr>
        <w:t>pudrirse o descomponerse, en referencia a la materia orgánica</w:t>
      </w:r>
    </w:p>
    <w:p>
      <w:pPr/>
      <w:r>
        <w:rPr>
          <w:lang w:val="es_ES" w:bidi="es_ES"/>
        </w:rPr>
      </w:r>
      <w:r>
        <w:rPr>
          <w:lang w:val="es_ES" w:bidi="es_ES"/>
        </w:rPr>
        <w:t>ROM 8:21</w:t>
      </w:r>
      <w:r>
        <w:rPr>
          <w:lang w:val="es_ES" w:bidi="es_ES"/>
        </w:rPr>
        <w:t xml:space="preserve"> · </w:t>
      </w:r>
      <w:r>
        <w:rPr>
          <w:lang w:val="es_ES" w:bidi="es_ES"/>
        </w:rPr>
        <w:t>1CO 15:42</w:t>
      </w:r>
      <w:r>
        <w:rPr>
          <w:lang w:val="es_ES" w:bidi="es_ES"/>
        </w:rPr>
        <w:t xml:space="preserve"> · </w:t>
      </w:r>
      <w:r>
        <w:rPr>
          <w:lang w:val="es_ES" w:bidi="es_ES"/>
        </w:rPr>
        <w:t>1CO 15:50</w:t>
      </w:r>
    </w:p>
    <w:p>
      <w:pPr/>
      <w:r>
        <w:rPr>
          <w:lang w:val="es_ES" w:bidi="es_ES"/>
        </w:rPr>
      </w:r>
      <w:r>
        <w:rPr>
          <w:lang w:val="es_ES" w:bidi="es_ES"/>
        </w:rPr>
        <w:t>88.267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Libertinaje, Perversión</w:t>
      </w:r>
    </w:p>
    <w:p>
      <w:pPr/>
      <w:r>
        <w:rPr>
          <w:lang w:val="es_ES" w:bidi="es_ES"/>
        </w:rPr>
      </w:r>
      <w:r>
        <w:rPr>
          <w:lang w:val="es_ES" w:bidi="es_ES"/>
        </w:rPr>
        <w:t>corrupción moral</w:t>
      </w:r>
      <w:r>
        <w:rPr>
          <w:lang w:val="es_ES" w:bidi="es_ES"/>
        </w:rPr>
        <w:t xml:space="preserve">, </w:t>
      </w:r>
      <w:r>
        <w:rPr>
          <w:lang w:val="es_ES" w:bidi="es_ES"/>
        </w:rPr>
        <w:t>depravación</w:t>
      </w:r>
      <w:r>
        <w:rPr>
          <w:lang w:val="es_ES" w:bidi="es_ES"/>
        </w:rPr>
        <w:t xml:space="preserve"> </w:t>
      </w:r>
      <w:r>
        <w:rPr>
          <w:lang w:val="es_ES" w:bidi="es_ES"/>
        </w:rPr>
        <w:t>estado de corrupción moral y depravación</w:t>
      </w:r>
      <w:r>
        <w:rPr>
          <w:lang w:val="es_ES" w:bidi="es_ES"/>
        </w:rPr>
        <w:t xml:space="preserve"> </w:t>
      </w:r>
      <w:r>
        <w:rPr>
          <w:lang w:val="es_ES" w:bidi="es_ES"/>
        </w:rPr>
        <w:t xml:space="preserve">En algunos idiomas "esclavos de la corrupción moral" en </w:t>
      </w:r>
      <w:r>
        <w:rPr>
          <w:lang w:val="es_ES" w:bidi="es_ES"/>
        </w:rPr>
        <w:t>2PE 2:19</w:t>
      </w:r>
      <w:r>
        <w:rPr>
          <w:lang w:val="es_ES" w:bidi="es_ES"/>
        </w:rPr>
        <w:t xml:space="preserve"> puede expresarse como "sus deseos inmorales los esclavizan" o "... los hacen esclavos".</w:t>
      </w:r>
    </w:p>
    <w:p>
      <w:pPr/>
      <w:r>
        <w:rPr>
          <w:lang w:val="es_ES" w:bidi="es_ES"/>
        </w:rPr>
      </w:r>
      <w:r>
        <w:rPr>
          <w:lang w:val="es_ES" w:bidi="es_ES"/>
        </w:rPr>
        <w:t>GAL 6:8</w:t>
      </w:r>
      <w:r>
        <w:rPr>
          <w:lang w:val="es_ES" w:bidi="es_ES"/>
        </w:rPr>
        <w:t xml:space="preserve"> · </w:t>
      </w:r>
      <w:r>
        <w:rPr>
          <w:lang w:val="es_ES" w:bidi="es_ES"/>
        </w:rPr>
        <w:t>2PE 1:4</w:t>
      </w:r>
      <w:r>
        <w:rPr>
          <w:lang w:val="es_ES" w:bidi="es_ES"/>
        </w:rPr>
        <w:t xml:space="preserve"> · </w:t>
      </w:r>
      <w:r>
        <w:rPr>
          <w:lang w:val="es_ES" w:bidi="es_ES"/>
        </w:rPr>
        <w:t>2PE 2:19</w:t>
      </w:r>
      <w:r>
        <w:rPr>
          <w:lang w:val="es_ES" w:bidi="es_ES"/>
        </w:rPr>
      </w:r>
      <w:r>
        <w:rPr>
          <w:lang w:val="es_ES" w:bidi="es_ES"/>
        </w:rPr>
      </w:r>
    </w:p>
    <w:p>
      <w:pPr/>
      <w:r>
        <w:rPr>
          <w:lang w:val="es_ES" w:bidi="es_ES"/>
        </w:rPr>
      </w:r>
    </w:p>
    <w:p>
      <w:pPr>
        <w:pStyle w:val="Heading2"/>
      </w:pPr>
      <w:r>
        <w:rPr>
          <w:lang w:val="es_ES" w:bidi="es_ES"/>
        </w:rPr>
        <w:t>φιάλη</w:t>
      </w:r>
      <w:r>
        <w:rPr>
          <w:lang w:val="es_ES" w:bidi="es_ES"/>
        </w:rPr>
      </w:r>
    </w:p>
    <w:p>
      <w:pPr>
        <w:pStyle w:val="Heading1"/>
      </w:pPr>
      <w:r>
        <w:rPr>
          <w:lang w:val="es_ES" w:bidi="es_ES"/>
        </w:rPr>
        <w:t>φιάλη</w:t>
      </w:r>
    </w:p>
    <w:p>
      <w:pPr/>
      <w:r>
        <w:rPr>
          <w:lang w:val="es_ES" w:bidi="es_ES"/>
        </w:rPr>
      </w:r>
      <w:r>
        <w:rPr>
          <w:lang w:val="es_ES" w:bidi="es_ES"/>
        </w:rPr>
        <w:t>φιάλη</w:t>
      </w:r>
      <w:r>
        <w:rPr>
          <w:lang w:val="es_ES" w:bidi="es_ES"/>
        </w:rPr>
        <w:t xml:space="preserve"> (</w:t>
      </w:r>
      <w:r>
        <w:rPr>
          <w:lang w:val="es_ES" w:bidi="es_ES"/>
        </w:rPr>
        <w:t>G5357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6.124</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tazón</w:t>
      </w:r>
      <w:r>
        <w:rPr>
          <w:lang w:val="es_ES" w:bidi="es_ES"/>
        </w:rPr>
        <w:t xml:space="preserve"> </w:t>
      </w:r>
      <w:r>
        <w:rPr>
          <w:lang w:val="es_ES" w:bidi="es_ES"/>
        </w:rPr>
        <w:t>tazón ancho y poco profundo, normalmente utilizado para cocinar o para servir líquidos</w:t>
      </w:r>
    </w:p>
    <w:p>
      <w:pPr/>
      <w:r>
        <w:rPr>
          <w:lang w:val="es_ES" w:bidi="es_ES"/>
        </w:rPr>
      </w:r>
      <w:r>
        <w:rPr>
          <w:lang w:val="es_ES" w:bidi="es_ES"/>
        </w:rPr>
        <w:t>REV 5:8</w:t>
      </w:r>
      <w:r>
        <w:rPr>
          <w:lang w:val="es_ES" w:bidi="es_ES"/>
        </w:rPr>
        <w:t xml:space="preserve"> · </w:t>
      </w:r>
      <w:r>
        <w:rPr>
          <w:lang w:val="es_ES" w:bidi="es_ES"/>
        </w:rPr>
        <w:t>REV 15:7</w:t>
      </w:r>
      <w:r>
        <w:rPr>
          <w:lang w:val="es_ES" w:bidi="es_ES"/>
        </w:rPr>
        <w:t xml:space="preserve"> · </w:t>
      </w:r>
      <w:r>
        <w:rPr>
          <w:lang w:val="es_ES" w:bidi="es_ES"/>
        </w:rPr>
        <w:t>REV 16:1</w:t>
      </w:r>
      <w:r>
        <w:rPr>
          <w:lang w:val="es_ES" w:bidi="es_ES"/>
        </w:rPr>
        <w:t xml:space="preserve"> · </w:t>
      </w:r>
      <w:r>
        <w:rPr>
          <w:lang w:val="es_ES" w:bidi="es_ES"/>
        </w:rPr>
        <w:t>REV 16:2</w:t>
      </w:r>
      <w:r>
        <w:rPr>
          <w:lang w:val="es_ES" w:bidi="es_ES"/>
        </w:rPr>
        <w:t xml:space="preserve"> · </w:t>
      </w:r>
      <w:r>
        <w:rPr>
          <w:lang w:val="es_ES" w:bidi="es_ES"/>
        </w:rPr>
        <w:t>REV 16:3</w:t>
      </w:r>
      <w:r>
        <w:rPr>
          <w:lang w:val="es_ES" w:bidi="es_ES"/>
        </w:rPr>
        <w:t xml:space="preserve"> · </w:t>
      </w:r>
      <w:r>
        <w:rPr>
          <w:lang w:val="es_ES" w:bidi="es_ES"/>
        </w:rPr>
        <w:t>REV 16:4</w:t>
      </w:r>
      <w:r>
        <w:rPr>
          <w:lang w:val="es_ES" w:bidi="es_ES"/>
        </w:rPr>
        <w:t xml:space="preserve"> · </w:t>
      </w:r>
      <w:r>
        <w:rPr>
          <w:lang w:val="es_ES" w:bidi="es_ES"/>
        </w:rPr>
        <w:t>REV 16:8</w:t>
      </w:r>
      <w:r>
        <w:rPr>
          <w:lang w:val="es_ES" w:bidi="es_ES"/>
        </w:rPr>
        <w:t xml:space="preserve"> · </w:t>
      </w:r>
      <w:r>
        <w:rPr>
          <w:lang w:val="es_ES" w:bidi="es_ES"/>
        </w:rPr>
        <w:t>REV 16:10</w:t>
      </w:r>
      <w:r>
        <w:rPr>
          <w:lang w:val="es_ES" w:bidi="es_ES"/>
        </w:rPr>
        <w:t xml:space="preserve"> · </w:t>
      </w:r>
      <w:r>
        <w:rPr>
          <w:lang w:val="es_ES" w:bidi="es_ES"/>
        </w:rPr>
        <w:t>REV 16:12</w:t>
      </w:r>
      <w:r>
        <w:rPr>
          <w:lang w:val="es_ES" w:bidi="es_ES"/>
        </w:rPr>
        <w:t xml:space="preserve"> · </w:t>
      </w:r>
      <w:r>
        <w:rPr>
          <w:lang w:val="es_ES" w:bidi="es_ES"/>
        </w:rPr>
        <w:t>REV 16:17</w:t>
      </w:r>
      <w:r>
        <w:rPr>
          <w:lang w:val="es_ES" w:bidi="es_ES"/>
        </w:rPr>
        <w:t xml:space="preserve"> · </w:t>
      </w:r>
      <w:r>
        <w:rPr>
          <w:lang w:val="es_ES" w:bidi="es_ES"/>
        </w:rPr>
        <w:t>REV 17:1</w:t>
      </w:r>
      <w:r>
        <w:rPr>
          <w:lang w:val="es_ES" w:bidi="es_ES"/>
        </w:rPr>
        <w:t xml:space="preserve"> · </w:t>
      </w:r>
      <w:r>
        <w:rPr>
          <w:lang w:val="es_ES" w:bidi="es_ES"/>
        </w:rPr>
        <w:t>REV 21:9</w:t>
      </w:r>
      <w:r>
        <w:rPr>
          <w:lang w:val="es_ES" w:bidi="es_ES"/>
        </w:rPr>
      </w:r>
      <w:r>
        <w:rPr>
          <w:lang w:val="es_ES" w:bidi="es_ES"/>
        </w:rPr>
      </w:r>
    </w:p>
    <w:p>
      <w:pPr/>
      <w:r>
        <w:rPr>
          <w:lang w:val="es_ES" w:bidi="es_ES"/>
        </w:rPr>
      </w:r>
    </w:p>
    <w:p>
      <w:pPr>
        <w:pStyle w:val="Heading2"/>
      </w:pPr>
      <w:r>
        <w:rPr>
          <w:lang w:val="es_ES" w:bidi="es_ES"/>
        </w:rPr>
        <w:t>φιλάγαθος</w:t>
      </w:r>
      <w:r>
        <w:rPr>
          <w:lang w:val="es_ES" w:bidi="es_ES"/>
        </w:rPr>
      </w:r>
    </w:p>
    <w:p>
      <w:pPr>
        <w:pStyle w:val="Heading1"/>
      </w:pPr>
      <w:r>
        <w:rPr>
          <w:lang w:val="es_ES" w:bidi="es_ES"/>
        </w:rPr>
        <w:t>φιλάγαθος</w:t>
      </w:r>
    </w:p>
    <w:p>
      <w:pPr/>
      <w:r>
        <w:rPr>
          <w:lang w:val="es_ES" w:bidi="es_ES"/>
        </w:rPr>
      </w:r>
      <w:r>
        <w:rPr>
          <w:lang w:val="es_ES" w:bidi="es_ES"/>
        </w:rPr>
        <w:t>φιλάγαθος</w:t>
      </w:r>
      <w:r>
        <w:rPr>
          <w:lang w:val="es_ES" w:bidi="es_ES"/>
        </w:rPr>
        <w:t xml:space="preserve"> (</w:t>
      </w:r>
      <w:r>
        <w:rPr>
          <w:lang w:val="es_ES" w:bidi="es_ES"/>
        </w:rPr>
        <w:t>G5358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φιλέω + ἀγαθός</w:t>
      </w:r>
    </w:p>
    <w:p>
      <w:pPr/>
      <w:r>
        <w:rPr>
          <w:lang w:val="es_ES" w:bidi="es_ES"/>
        </w:rPr>
      </w:r>
      <w:r>
        <w:rPr>
          <w:lang w:val="es_ES" w:bidi="es_ES"/>
        </w:rPr>
        <w:t>25.105</w:t>
      </w:r>
      <w:r>
        <w:rPr>
          <w:lang w:val="es_ES" w:bidi="es_ES"/>
        </w:rPr>
        <w:t xml:space="preserve"> · </w:t>
      </w:r>
      <w:r>
        <w:rPr>
          <w:lang w:val="es_ES" w:bidi="es_ES"/>
        </w:rPr>
        <w:t>Actitudes y Emociones</w:t>
      </w:r>
      <w:r>
        <w:rPr>
          <w:lang w:val="es_ES" w:bidi="es_ES"/>
        </w:rPr>
        <w:t xml:space="preserve"> · </w:t>
      </w:r>
      <w:r>
        <w:rPr>
          <w:lang w:val="es_ES" w:bidi="es_ES"/>
        </w:rPr>
        <w:t>Disfrutar, Complacerse en, Estar encantado de hacer</w:t>
      </w:r>
    </w:p>
    <w:p>
      <w:pPr/>
      <w:r>
        <w:rPr>
          <w:lang w:val="es_ES" w:bidi="es_ES"/>
        </w:rPr>
      </w:r>
      <w:r>
        <w:rPr>
          <w:lang w:val="es_ES" w:bidi="es_ES"/>
        </w:rPr>
        <w:t>querer lo que es bueno</w:t>
      </w:r>
      <w:r>
        <w:rPr>
          <w:lang w:val="es_ES" w:bidi="es_ES"/>
        </w:rPr>
        <w:t xml:space="preserve">, </w:t>
      </w:r>
      <w:r>
        <w:rPr>
          <w:lang w:val="es_ES" w:bidi="es_ES"/>
        </w:rPr>
        <w:t>amar lo que es bueno</w:t>
      </w:r>
      <w:r>
        <w:rPr>
          <w:lang w:val="es_ES" w:bidi="es_ES"/>
        </w:rPr>
        <w:t xml:space="preserve"> </w:t>
      </w:r>
      <w:r>
        <w:rPr>
          <w:lang w:val="es_ES" w:bidi="es_ES"/>
        </w:rPr>
        <w:t>pertinente a amar o gustar de lo que es bueno</w:t>
      </w:r>
    </w:p>
    <w:p>
      <w:pPr/>
      <w:r>
        <w:rPr>
          <w:lang w:val="es_ES" w:bidi="es_ES"/>
        </w:rPr>
      </w:r>
      <w:r>
        <w:rPr>
          <w:lang w:val="es_ES" w:bidi="es_ES"/>
        </w:rPr>
        <w:t>TIT 1:8</w:t>
      </w:r>
      <w:r>
        <w:rPr>
          <w:lang w:val="es_ES" w:bidi="es_ES"/>
        </w:rPr>
      </w:r>
      <w:r>
        <w:rPr>
          <w:lang w:val="es_ES" w:bidi="es_ES"/>
        </w:rPr>
      </w:r>
    </w:p>
    <w:p>
      <w:pPr/>
      <w:r>
        <w:rPr>
          <w:lang w:val="es_ES" w:bidi="es_ES"/>
        </w:rPr>
      </w:r>
    </w:p>
    <w:p>
      <w:pPr>
        <w:pStyle w:val="Heading2"/>
      </w:pPr>
      <w:r>
        <w:rPr>
          <w:lang w:val="es_ES" w:bidi="es_ES"/>
        </w:rPr>
        <w:t>Φιλαδέλφεια</w:t>
      </w:r>
      <w:r>
        <w:rPr>
          <w:lang w:val="es_ES" w:bidi="es_ES"/>
        </w:rPr>
      </w:r>
    </w:p>
    <w:p>
      <w:pPr>
        <w:pStyle w:val="Heading1"/>
      </w:pPr>
      <w:r>
        <w:rPr>
          <w:lang w:val="es_ES" w:bidi="es_ES"/>
        </w:rPr>
        <w:t>Φιλαδέλφεια</w:t>
      </w:r>
    </w:p>
    <w:p>
      <w:pPr/>
      <w:r>
        <w:rPr>
          <w:lang w:val="es_ES" w:bidi="es_ES"/>
        </w:rPr>
      </w:r>
      <w:r>
        <w:rPr>
          <w:lang w:val="es_ES" w:bidi="es_ES"/>
        </w:rPr>
        <w:t>Φιλαδέλφεια</w:t>
      </w:r>
      <w:r>
        <w:rPr>
          <w:lang w:val="es_ES" w:bidi="es_ES"/>
        </w:rPr>
        <w:t xml:space="preserve"> (</w:t>
      </w:r>
      <w:r>
        <w:rPr>
          <w:lang w:val="es_ES" w:bidi="es_ES"/>
        </w:rPr>
        <w:t>G5359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93.603</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Filadelfia</w:t>
      </w:r>
      <w:r>
        <w:rPr>
          <w:lang w:val="es_ES" w:bidi="es_ES"/>
        </w:rPr>
        <w:t xml:space="preserve"> </w:t>
      </w:r>
      <w:r>
        <w:rPr>
          <w:lang w:val="es_ES" w:bidi="es_ES"/>
        </w:rPr>
        <w:t>ciudad en la parte central del oeste de Asia Menor</w:t>
      </w:r>
    </w:p>
    <w:p>
      <w:pPr/>
      <w:r>
        <w:rPr>
          <w:lang w:val="es_ES" w:bidi="es_ES"/>
        </w:rPr>
      </w:r>
      <w:r>
        <w:rPr>
          <w:lang w:val="es_ES" w:bidi="es_ES"/>
        </w:rPr>
        <w:t>REV 1:11</w:t>
      </w:r>
      <w:r>
        <w:rPr>
          <w:lang w:val="es_ES" w:bidi="es_ES"/>
        </w:rPr>
        <w:t xml:space="preserve"> · </w:t>
      </w:r>
      <w:r>
        <w:rPr>
          <w:lang w:val="es_ES" w:bidi="es_ES"/>
        </w:rPr>
        <w:t>REV 3:7</w:t>
      </w:r>
      <w:r>
        <w:rPr>
          <w:lang w:val="es_ES" w:bidi="es_ES"/>
        </w:rPr>
      </w:r>
      <w:r>
        <w:rPr>
          <w:lang w:val="es_ES" w:bidi="es_ES"/>
        </w:rPr>
      </w:r>
    </w:p>
    <w:p>
      <w:pPr/>
      <w:r>
        <w:rPr>
          <w:lang w:val="es_ES" w:bidi="es_ES"/>
        </w:rPr>
      </w:r>
    </w:p>
    <w:p>
      <w:pPr>
        <w:pStyle w:val="Heading2"/>
      </w:pPr>
      <w:r>
        <w:rPr>
          <w:lang w:val="es_ES" w:bidi="es_ES"/>
        </w:rPr>
        <w:t>φιλαδελφία</w:t>
      </w:r>
      <w:r>
        <w:rPr>
          <w:lang w:val="es_ES" w:bidi="es_ES"/>
        </w:rPr>
      </w:r>
    </w:p>
    <w:p>
      <w:pPr>
        <w:pStyle w:val="Heading1"/>
      </w:pPr>
      <w:r>
        <w:rPr>
          <w:lang w:val="es_ES" w:bidi="es_ES"/>
        </w:rPr>
        <w:t>φιλαδελφία</w:t>
      </w:r>
    </w:p>
    <w:p>
      <w:pPr/>
      <w:r>
        <w:rPr>
          <w:lang w:val="es_ES" w:bidi="es_ES"/>
        </w:rPr>
      </w:r>
      <w:r>
        <w:rPr>
          <w:lang w:val="es_ES" w:bidi="es_ES"/>
        </w:rPr>
        <w:t>φιλαδελφία</w:t>
      </w:r>
      <w:r>
        <w:rPr>
          <w:lang w:val="es_ES" w:bidi="es_ES"/>
        </w:rPr>
        <w:t xml:space="preserve"> (</w:t>
      </w:r>
      <w:r>
        <w:rPr>
          <w:lang w:val="es_ES" w:bidi="es_ES"/>
        </w:rPr>
        <w:t>G5360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φιλέω + ἀδελφός</w:t>
      </w:r>
    </w:p>
    <w:p>
      <w:pPr/>
      <w:r>
        <w:rPr>
          <w:lang w:val="es_ES" w:bidi="es_ES"/>
        </w:rPr>
      </w:r>
      <w:r>
        <w:rPr>
          <w:lang w:val="es_ES" w:bidi="es_ES"/>
        </w:rPr>
        <w:t>25.34</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amor por el co-creyente</w:t>
      </w:r>
      <w:r>
        <w:rPr>
          <w:lang w:val="es_ES" w:bidi="es_ES"/>
        </w:rPr>
        <w:t xml:space="preserve">, </w:t>
      </w:r>
      <w:r>
        <w:rPr>
          <w:lang w:val="es_ES" w:bidi="es_ES"/>
        </w:rPr>
        <w:t>afecto por un creyente</w:t>
      </w:r>
      <w:r>
        <w:rPr>
          <w:lang w:val="es_ES" w:bidi="es_ES"/>
        </w:rPr>
        <w:t xml:space="preserve"> </w:t>
      </w:r>
      <w:r>
        <w:rPr>
          <w:lang w:val="es_ES" w:bidi="es_ES"/>
        </w:rPr>
        <w:t>afecto por el compañero creyente en Cristo</w:t>
      </w:r>
      <w:r>
        <w:rPr>
          <w:lang w:val="es_ES" w:bidi="es_ES"/>
        </w:rPr>
        <w:t xml:space="preserve"> </w:t>
      </w:r>
      <w:r>
        <w:rPr>
          <w:lang w:val="es_ES" w:bidi="es_ES"/>
        </w:rPr>
        <w:t xml:space="preserve">En el NT, los términos φιλαδελφία y </w:t>
      </w:r>
      <w:r>
        <w:rPr>
          <w:lang w:val="es_ES" w:bidi="es_ES"/>
        </w:rPr>
        <w:t>φιλάδελφος</w:t>
      </w:r>
      <w:r>
        <w:rPr>
          <w:lang w:val="es_ES" w:bidi="es_ES"/>
        </w:rPr>
        <w:t xml:space="preserve"> (</w:t>
      </w:r>
      <w:hyperlink r:id="rId38">
        <w:r>
          <w:rPr>
            <w:lang w:val="es_ES" w:bidi="es_ES"/>
          </w:rPr>
          <w:rPr>
            <w:color w:val="0000EE"/>
            <w:u w:val="single"/>
          </w:rPr>
          <w:t>25.35</w:t>
        </w:r>
      </w:hyperlink>
      <w:r>
        <w:rPr>
          <w:lang w:val="es_ES" w:bidi="es_ES"/>
        </w:rPr>
        <w:t>) han adquirido significados especializados que restringen el rango de referencia a los creyentes. En contextos no bíblicos estos términos se referirían al afecto o el amor por las personas que pertenecían a un llamado "grupo interno", pero en el NT este grupo interno se define en términos de la fe cristiana.</w:t>
      </w:r>
    </w:p>
    <w:p>
      <w:pPr/>
      <w:r>
        <w:rPr>
          <w:lang w:val="es_ES" w:bidi="es_ES"/>
        </w:rPr>
      </w:r>
      <w:r>
        <w:rPr>
          <w:lang w:val="es_ES" w:bidi="es_ES"/>
        </w:rPr>
        <w:t>ROM 12:10</w:t>
      </w:r>
      <w:r>
        <w:rPr>
          <w:lang w:val="es_ES" w:bidi="es_ES"/>
        </w:rPr>
        <w:t xml:space="preserve"> · </w:t>
      </w:r>
      <w:r>
        <w:rPr>
          <w:lang w:val="es_ES" w:bidi="es_ES"/>
        </w:rPr>
        <w:t>1TH 4:9</w:t>
      </w:r>
      <w:r>
        <w:rPr>
          <w:lang w:val="es_ES" w:bidi="es_ES"/>
        </w:rPr>
        <w:t xml:space="preserve"> · </w:t>
      </w:r>
      <w:r>
        <w:rPr>
          <w:lang w:val="es_ES" w:bidi="es_ES"/>
        </w:rPr>
        <w:t>HEB 13:1</w:t>
      </w:r>
      <w:r>
        <w:rPr>
          <w:lang w:val="es_ES" w:bidi="es_ES"/>
        </w:rPr>
        <w:t xml:space="preserve"> · </w:t>
      </w:r>
      <w:r>
        <w:rPr>
          <w:lang w:val="es_ES" w:bidi="es_ES"/>
        </w:rPr>
        <w:t>1PE 1:22</w:t>
      </w:r>
      <w:r>
        <w:rPr>
          <w:lang w:val="es_ES" w:bidi="es_ES"/>
        </w:rPr>
        <w:t xml:space="preserve"> · </w:t>
      </w:r>
      <w:r>
        <w:rPr>
          <w:lang w:val="es_ES" w:bidi="es_ES"/>
        </w:rPr>
        <w:t>2PE 1:7</w:t>
      </w:r>
      <w:r>
        <w:rPr>
          <w:lang w:val="es_ES" w:bidi="es_ES"/>
        </w:rPr>
        <w:t xml:space="preserve"> · </w:t>
      </w:r>
      <w:r>
        <w:rPr>
          <w:lang w:val="es_ES" w:bidi="es_ES"/>
        </w:rPr>
        <w:t>2PE 1:7</w:t>
      </w:r>
      <w:r>
        <w:rPr>
          <w:lang w:val="es_ES" w:bidi="es_ES"/>
        </w:rPr>
      </w:r>
      <w:r>
        <w:rPr>
          <w:lang w:val="es_ES" w:bidi="es_ES"/>
        </w:rPr>
      </w:r>
    </w:p>
    <w:p>
      <w:pPr/>
      <w:r>
        <w:rPr>
          <w:lang w:val="es_ES" w:bidi="es_ES"/>
        </w:rPr>
      </w:r>
    </w:p>
    <w:p>
      <w:pPr>
        <w:pStyle w:val="Heading2"/>
      </w:pPr>
      <w:r>
        <w:rPr>
          <w:lang w:val="es_ES" w:bidi="es_ES"/>
        </w:rPr>
        <w:t>φιλάδελφος</w:t>
      </w:r>
      <w:r>
        <w:rPr>
          <w:lang w:val="es_ES" w:bidi="es_ES"/>
        </w:rPr>
      </w:r>
    </w:p>
    <w:p>
      <w:pPr>
        <w:pStyle w:val="Heading1"/>
      </w:pPr>
      <w:r>
        <w:rPr>
          <w:lang w:val="es_ES" w:bidi="es_ES"/>
        </w:rPr>
        <w:t>φιλάδελφος</w:t>
      </w:r>
    </w:p>
    <w:p>
      <w:pPr/>
      <w:r>
        <w:rPr>
          <w:lang w:val="es_ES" w:bidi="es_ES"/>
        </w:rPr>
      </w:r>
      <w:r>
        <w:rPr>
          <w:lang w:val="es_ES" w:bidi="es_ES"/>
        </w:rPr>
        <w:t>φιλάδελφος</w:t>
      </w:r>
      <w:r>
        <w:rPr>
          <w:lang w:val="es_ES" w:bidi="es_ES"/>
        </w:rPr>
        <w:t xml:space="preserve"> (</w:t>
      </w:r>
      <w:r>
        <w:rPr>
          <w:lang w:val="es_ES" w:bidi="es_ES"/>
        </w:rPr>
        <w:t>G5361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φιλέω + ἀδελφός</w:t>
      </w:r>
    </w:p>
    <w:p>
      <w:pPr/>
      <w:r>
        <w:rPr>
          <w:lang w:val="es_ES" w:bidi="es_ES"/>
        </w:rPr>
      </w:r>
      <w:r>
        <w:rPr>
          <w:lang w:val="es_ES" w:bidi="es_ES"/>
        </w:rPr>
        <w:t>25.35</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alguien que ama a sus hermanos creyentes</w:t>
      </w:r>
      <w:r>
        <w:rPr>
          <w:lang w:val="es_ES" w:bidi="es_ES"/>
        </w:rPr>
        <w:t xml:space="preserve">, </w:t>
      </w:r>
      <w:r>
        <w:rPr>
          <w:lang w:val="es_ES" w:bidi="es_ES"/>
        </w:rPr>
        <w:t>amarnos unos a otros como hermanos</w:t>
      </w:r>
      <w:r>
        <w:rPr>
          <w:lang w:val="es_ES" w:bidi="es_ES"/>
        </w:rPr>
        <w:t xml:space="preserve"> </w:t>
      </w:r>
      <w:r>
        <w:rPr>
          <w:lang w:val="es_ES" w:bidi="es_ES"/>
        </w:rPr>
        <w:t>pertinente al amor o afecto por los hermanos creyentes</w:t>
      </w:r>
      <w:r>
        <w:rPr>
          <w:lang w:val="es_ES" w:bidi="es_ES"/>
        </w:rPr>
        <w:t xml:space="preserve"> </w:t>
      </w:r>
      <w:r>
        <w:rPr>
          <w:lang w:val="es_ES" w:bidi="es_ES"/>
        </w:rPr>
        <w:t xml:space="preserve">Ver la discusión en </w:t>
      </w:r>
      <w:hyperlink r:id="rId39">
        <w:r>
          <w:rPr>
            <w:lang w:val="es_ES" w:bidi="es_ES"/>
          </w:rPr>
          <w:rPr>
            <w:color w:val="0000EE"/>
            <w:u w:val="single"/>
          </w:rPr>
          <w:t>25.34</w:t>
        </w:r>
      </w:hyperlink>
      <w:r>
        <w:rPr>
          <w:lang w:val="es_ES" w:bidi="es_ES"/>
        </w:rPr>
        <w:t>.</w:t>
      </w:r>
    </w:p>
    <w:p>
      <w:pPr/>
      <w:r>
        <w:rPr>
          <w:lang w:val="es_ES" w:bidi="es_ES"/>
        </w:rPr>
      </w:r>
      <w:r>
        <w:rPr>
          <w:lang w:val="es_ES" w:bidi="es_ES"/>
        </w:rPr>
        <w:t>1PE 3:8</w:t>
      </w:r>
      <w:r>
        <w:rPr>
          <w:lang w:val="es_ES" w:bidi="es_ES"/>
        </w:rPr>
      </w:r>
      <w:r>
        <w:rPr>
          <w:lang w:val="es_ES" w:bidi="es_ES"/>
        </w:rPr>
      </w:r>
    </w:p>
    <w:p>
      <w:pPr/>
      <w:r>
        <w:rPr>
          <w:lang w:val="es_ES" w:bidi="es_ES"/>
        </w:rPr>
      </w:r>
    </w:p>
    <w:p>
      <w:pPr>
        <w:pStyle w:val="Heading2"/>
      </w:pPr>
      <w:r>
        <w:rPr>
          <w:lang w:val="es_ES" w:bidi="es_ES"/>
        </w:rPr>
        <w:t>φίλανδρος</w:t>
      </w:r>
      <w:r>
        <w:rPr>
          <w:lang w:val="es_ES" w:bidi="es_ES"/>
        </w:rPr>
      </w:r>
    </w:p>
    <w:p>
      <w:pPr>
        <w:pStyle w:val="Heading1"/>
      </w:pPr>
      <w:r>
        <w:rPr>
          <w:lang w:val="es_ES" w:bidi="es_ES"/>
        </w:rPr>
        <w:t>φίλανδρος</w:t>
      </w:r>
    </w:p>
    <w:p>
      <w:pPr/>
      <w:r>
        <w:rPr>
          <w:lang w:val="es_ES" w:bidi="es_ES"/>
        </w:rPr>
      </w:r>
      <w:r>
        <w:rPr>
          <w:lang w:val="es_ES" w:bidi="es_ES"/>
        </w:rPr>
        <w:t>φίλανδρος</w:t>
      </w:r>
      <w:r>
        <w:rPr>
          <w:lang w:val="es_ES" w:bidi="es_ES"/>
        </w:rPr>
        <w:t xml:space="preserve"> (</w:t>
      </w:r>
      <w:r>
        <w:rPr>
          <w:lang w:val="es_ES" w:bidi="es_ES"/>
        </w:rPr>
        <w:t>G5362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φιλέω + ἀνήρ</w:t>
      </w:r>
    </w:p>
    <w:p>
      <w:pPr/>
      <w:r>
        <w:rPr>
          <w:lang w:val="es_ES" w:bidi="es_ES"/>
        </w:rPr>
      </w:r>
      <w:r>
        <w:rPr>
          <w:lang w:val="es_ES" w:bidi="es_ES"/>
        </w:rPr>
        <w:t>25.37</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tener amor por el marido</w:t>
      </w:r>
      <w:r>
        <w:rPr>
          <w:lang w:val="es_ES" w:bidi="es_ES"/>
        </w:rPr>
        <w:t xml:space="preserve">, </w:t>
      </w:r>
      <w:r>
        <w:rPr>
          <w:lang w:val="es_ES" w:bidi="es_ES"/>
        </w:rPr>
        <w:t>tener afecto por el marido de uno</w:t>
      </w:r>
      <w:r>
        <w:rPr>
          <w:lang w:val="es_ES" w:bidi="es_ES"/>
        </w:rPr>
        <w:t xml:space="preserve"> </w:t>
      </w:r>
      <w:r>
        <w:rPr>
          <w:lang w:val="es_ES" w:bidi="es_ES"/>
        </w:rPr>
        <w:t>pertinente a tener afecto por un marido</w:t>
      </w:r>
    </w:p>
    <w:p>
      <w:pPr/>
      <w:r>
        <w:rPr>
          <w:lang w:val="es_ES" w:bidi="es_ES"/>
        </w:rPr>
      </w:r>
      <w:r>
        <w:rPr>
          <w:lang w:val="es_ES" w:bidi="es_ES"/>
        </w:rPr>
        <w:t>TIT 2:4</w:t>
      </w:r>
      <w:r>
        <w:rPr>
          <w:lang w:val="es_ES" w:bidi="es_ES"/>
        </w:rPr>
      </w:r>
      <w:r>
        <w:rPr>
          <w:lang w:val="es_ES" w:bidi="es_ES"/>
        </w:rPr>
      </w:r>
    </w:p>
    <w:p>
      <w:pPr/>
      <w:r>
        <w:rPr>
          <w:lang w:val="es_ES" w:bidi="es_ES"/>
        </w:rPr>
      </w:r>
    </w:p>
    <w:p>
      <w:pPr>
        <w:pStyle w:val="Heading2"/>
      </w:pPr>
      <w:r>
        <w:rPr>
          <w:lang w:val="es_ES" w:bidi="es_ES"/>
        </w:rPr>
        <w:t>φιλανθρωπία</w:t>
      </w:r>
      <w:r>
        <w:rPr>
          <w:lang w:val="es_ES" w:bidi="es_ES"/>
        </w:rPr>
      </w:r>
    </w:p>
    <w:p>
      <w:pPr>
        <w:pStyle w:val="Heading1"/>
      </w:pPr>
      <w:r>
        <w:rPr>
          <w:lang w:val="es_ES" w:bidi="es_ES"/>
        </w:rPr>
        <w:t>φιλανθρωπία</w:t>
      </w:r>
    </w:p>
    <w:p>
      <w:pPr/>
      <w:r>
        <w:rPr>
          <w:lang w:val="es_ES" w:bidi="es_ES"/>
        </w:rPr>
      </w:r>
      <w:r>
        <w:rPr>
          <w:lang w:val="es_ES" w:bidi="es_ES"/>
        </w:rPr>
        <w:t>φιλανθρωπία</w:t>
      </w:r>
      <w:r>
        <w:rPr>
          <w:lang w:val="es_ES" w:bidi="es_ES"/>
        </w:rPr>
        <w:t xml:space="preserve"> (</w:t>
      </w:r>
      <w:r>
        <w:rPr>
          <w:lang w:val="es_ES" w:bidi="es_ES"/>
        </w:rPr>
        <w:t>G5363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φιλέω + ἄνθρωπος</w:t>
      </w:r>
    </w:p>
    <w:p>
      <w:pPr/>
      <w:r>
        <w:rPr>
          <w:lang w:val="es_ES" w:bidi="es_ES"/>
        </w:rPr>
      </w:r>
      <w:r>
        <w:rPr>
          <w:lang w:val="es_ES" w:bidi="es_ES"/>
        </w:rPr>
        <w:t>25.36</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amor por la humanidad</w:t>
      </w:r>
      <w:r>
        <w:rPr>
          <w:lang w:val="es_ES" w:bidi="es_ES"/>
        </w:rPr>
        <w:t xml:space="preserve">, </w:t>
      </w:r>
      <w:r>
        <w:rPr>
          <w:lang w:val="es_ES" w:bidi="es_ES"/>
        </w:rPr>
        <w:t>afecto por las personas</w:t>
      </w:r>
      <w:r>
        <w:rPr>
          <w:lang w:val="es_ES" w:bidi="es_ES"/>
        </w:rPr>
        <w:t xml:space="preserve"> </w:t>
      </w:r>
      <w:r>
        <w:rPr>
          <w:lang w:val="es_ES" w:bidi="es_ES"/>
        </w:rPr>
        <w:t>cariño o afecto por las personas en general</w:t>
      </w:r>
    </w:p>
    <w:p>
      <w:pPr/>
      <w:r>
        <w:rPr>
          <w:lang w:val="es_ES" w:bidi="es_ES"/>
        </w:rPr>
      </w:r>
      <w:r>
        <w:rPr>
          <w:lang w:val="es_ES" w:bidi="es_ES"/>
        </w:rPr>
        <w:t>TIT 3:4</w:t>
      </w:r>
    </w:p>
    <w:p>
      <w:pPr/>
      <w:r>
        <w:rPr>
          <w:lang w:val="es_ES" w:bidi="es_ES"/>
        </w:rPr>
      </w:r>
      <w:r>
        <w:rPr>
          <w:lang w:val="es_ES" w:bidi="es_ES"/>
        </w:rPr>
        <w:t>88.71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 Dureza</w:t>
      </w:r>
    </w:p>
    <w:p>
      <w:pPr/>
      <w:r>
        <w:rPr>
          <w:lang w:val="es_ES" w:bidi="es_ES"/>
        </w:rPr>
      </w:r>
      <w:r>
        <w:rPr>
          <w:lang w:val="es_ES" w:bidi="es_ES"/>
        </w:rPr>
        <w:t>amabilidad</w:t>
      </w:r>
      <w:r>
        <w:rPr>
          <w:lang w:val="es_ES" w:bidi="es_ES"/>
        </w:rPr>
        <w:t xml:space="preserve">, </w:t>
      </w:r>
      <w:r>
        <w:rPr>
          <w:lang w:val="es_ES" w:bidi="es_ES"/>
        </w:rPr>
        <w:t>bondad</w:t>
      </w:r>
      <w:r>
        <w:rPr>
          <w:lang w:val="es_ES" w:bidi="es_ES"/>
        </w:rPr>
        <w:t xml:space="preserve"> </w:t>
      </w:r>
      <w:r>
        <w:rPr>
          <w:lang w:val="es_ES" w:bidi="es_ES"/>
        </w:rPr>
        <w:t>mostrar un amistoso cuidado por alguien</w:t>
      </w:r>
    </w:p>
    <w:p>
      <w:pPr/>
      <w:r>
        <w:rPr>
          <w:lang w:val="es_ES" w:bidi="es_ES"/>
        </w:rPr>
      </w:r>
      <w:r>
        <w:rPr>
          <w:lang w:val="es_ES" w:bidi="es_ES"/>
        </w:rPr>
        <w:t>ACT 28:2</w:t>
      </w:r>
      <w:r>
        <w:rPr>
          <w:lang w:val="es_ES" w:bidi="es_ES"/>
        </w:rPr>
      </w:r>
      <w:r>
        <w:rPr>
          <w:lang w:val="es_ES" w:bidi="es_ES"/>
        </w:rPr>
      </w:r>
    </w:p>
    <w:p>
      <w:pPr/>
      <w:r>
        <w:rPr>
          <w:lang w:val="es_ES" w:bidi="es_ES"/>
        </w:rPr>
      </w:r>
    </w:p>
    <w:p>
      <w:pPr>
        <w:pStyle w:val="Heading2"/>
      </w:pPr>
      <w:r>
        <w:rPr>
          <w:lang w:val="es_ES" w:bidi="es_ES"/>
        </w:rPr>
        <w:t>φιλανθρώπως</w:t>
      </w:r>
      <w:r>
        <w:rPr>
          <w:lang w:val="es_ES" w:bidi="es_ES"/>
        </w:rPr>
      </w:r>
    </w:p>
    <w:p>
      <w:pPr>
        <w:pStyle w:val="Heading1"/>
      </w:pPr>
      <w:r>
        <w:rPr>
          <w:lang w:val="es_ES" w:bidi="es_ES"/>
        </w:rPr>
        <w:t>φιλανθρώπως</w:t>
      </w:r>
    </w:p>
    <w:p>
      <w:pPr/>
      <w:r>
        <w:rPr>
          <w:lang w:val="es_ES" w:bidi="es_ES"/>
        </w:rPr>
      </w:r>
      <w:r>
        <w:rPr>
          <w:lang w:val="es_ES" w:bidi="es_ES"/>
        </w:rPr>
        <w:t>φιλανθρώπως</w:t>
      </w:r>
      <w:r>
        <w:rPr>
          <w:lang w:val="es_ES" w:bidi="es_ES"/>
        </w:rPr>
        <w:t xml:space="preserve"> (</w:t>
      </w:r>
      <w:r>
        <w:rPr>
          <w:lang w:val="es_ES" w:bidi="es_ES"/>
        </w:rPr>
        <w:t>G5364</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φιλέω + ἄνθρωπος</w:t>
      </w:r>
    </w:p>
    <w:p>
      <w:pPr/>
      <w:r>
        <w:rPr>
          <w:lang w:val="es_ES" w:bidi="es_ES"/>
        </w:rPr>
      </w:r>
      <w:r>
        <w:rPr>
          <w:lang w:val="es_ES" w:bidi="es_ES"/>
        </w:rPr>
        <w:t>88.72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 Dureza</w:t>
      </w:r>
    </w:p>
    <w:p>
      <w:pPr/>
      <w:r>
        <w:rPr>
          <w:lang w:val="es_ES" w:bidi="es_ES"/>
        </w:rPr>
      </w:r>
      <w:r>
        <w:rPr>
          <w:lang w:val="es_ES" w:bidi="es_ES"/>
        </w:rPr>
        <w:t>amablemente</w:t>
      </w:r>
      <w:r>
        <w:rPr>
          <w:lang w:val="es_ES" w:bidi="es_ES"/>
        </w:rPr>
        <w:t xml:space="preserve">, </w:t>
      </w:r>
      <w:r>
        <w:rPr>
          <w:lang w:val="es_ES" w:bidi="es_ES"/>
        </w:rPr>
        <w:t>de forma amistosa</w:t>
      </w:r>
      <w:r>
        <w:rPr>
          <w:lang w:val="es_ES" w:bidi="es_ES"/>
        </w:rPr>
        <w:t xml:space="preserve"> </w:t>
      </w:r>
      <w:r>
        <w:rPr>
          <w:lang w:val="es_ES" w:bidi="es_ES"/>
        </w:rPr>
        <w:t>pertinente al cuidado amigable y a la amabilidad hacia alguien</w:t>
      </w:r>
    </w:p>
    <w:p>
      <w:pPr/>
      <w:r>
        <w:rPr>
          <w:lang w:val="es_ES" w:bidi="es_ES"/>
        </w:rPr>
      </w:r>
      <w:r>
        <w:rPr>
          <w:lang w:val="es_ES" w:bidi="es_ES"/>
        </w:rPr>
        <w:t>ACT 27:3</w:t>
      </w:r>
      <w:r>
        <w:rPr>
          <w:lang w:val="es_ES" w:bidi="es_ES"/>
        </w:rPr>
      </w:r>
      <w:r>
        <w:rPr>
          <w:lang w:val="es_ES" w:bidi="es_ES"/>
        </w:rPr>
      </w:r>
    </w:p>
    <w:p>
      <w:pPr/>
      <w:r>
        <w:rPr>
          <w:lang w:val="es_ES" w:bidi="es_ES"/>
        </w:rPr>
      </w:r>
    </w:p>
    <w:p>
      <w:pPr>
        <w:pStyle w:val="Heading2"/>
      </w:pPr>
      <w:r>
        <w:rPr>
          <w:lang w:val="es_ES" w:bidi="es_ES"/>
        </w:rPr>
        <w:t>φιλαργυρία</w:t>
      </w:r>
      <w:r>
        <w:rPr>
          <w:lang w:val="es_ES" w:bidi="es_ES"/>
        </w:rPr>
      </w:r>
    </w:p>
    <w:p>
      <w:pPr>
        <w:pStyle w:val="Heading1"/>
      </w:pPr>
      <w:r>
        <w:rPr>
          <w:lang w:val="es_ES" w:bidi="es_ES"/>
        </w:rPr>
        <w:t>φιλαργυρία</w:t>
      </w:r>
    </w:p>
    <w:p>
      <w:pPr/>
      <w:r>
        <w:rPr>
          <w:lang w:val="es_ES" w:bidi="es_ES"/>
        </w:rPr>
      </w:r>
      <w:r>
        <w:rPr>
          <w:lang w:val="es_ES" w:bidi="es_ES"/>
        </w:rPr>
        <w:t>φιλαργυρία</w:t>
      </w:r>
      <w:r>
        <w:rPr>
          <w:lang w:val="es_ES" w:bidi="es_ES"/>
        </w:rPr>
        <w:t xml:space="preserve"> (</w:t>
      </w:r>
      <w:r>
        <w:rPr>
          <w:lang w:val="es_ES" w:bidi="es_ES"/>
        </w:rPr>
        <w:t>G5365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φιλέω + ἄργυρος</w:t>
      </w:r>
    </w:p>
    <w:p>
      <w:pPr/>
      <w:r>
        <w:rPr>
          <w:lang w:val="es_ES" w:bidi="es_ES"/>
        </w:rPr>
      </w:r>
      <w:r>
        <w:rPr>
          <w:lang w:val="es_ES" w:bidi="es_ES"/>
        </w:rPr>
        <w:t>25.107</w:t>
      </w:r>
      <w:r>
        <w:rPr>
          <w:lang w:val="es_ES" w:bidi="es_ES"/>
        </w:rPr>
        <w:t xml:space="preserve"> · </w:t>
      </w:r>
      <w:r>
        <w:rPr>
          <w:lang w:val="es_ES" w:bidi="es_ES"/>
        </w:rPr>
        <w:t>Actitudes y Emociones</w:t>
      </w:r>
      <w:r>
        <w:rPr>
          <w:lang w:val="es_ES" w:bidi="es_ES"/>
        </w:rPr>
        <w:t xml:space="preserve"> · </w:t>
      </w:r>
      <w:r>
        <w:rPr>
          <w:lang w:val="es_ES" w:bidi="es_ES"/>
        </w:rPr>
        <w:t>Disfrutar, Complacerse en, Estar encantado de hacer</w:t>
      </w:r>
    </w:p>
    <w:p>
      <w:pPr/>
      <w:r>
        <w:rPr>
          <w:lang w:val="es_ES" w:bidi="es_ES"/>
        </w:rPr>
      </w:r>
      <w:r>
        <w:rPr>
          <w:lang w:val="es_ES" w:bidi="es_ES"/>
        </w:rPr>
        <w:t>amor a la riqueza</w:t>
      </w:r>
      <w:r>
        <w:rPr>
          <w:lang w:val="es_ES" w:bidi="es_ES"/>
        </w:rPr>
        <w:t xml:space="preserve">, </w:t>
      </w:r>
      <w:r>
        <w:rPr>
          <w:lang w:val="es_ES" w:bidi="es_ES"/>
        </w:rPr>
        <w:t>amor al dinero</w:t>
      </w:r>
      <w:r>
        <w:rPr>
          <w:lang w:val="es_ES" w:bidi="es_ES"/>
        </w:rPr>
        <w:t xml:space="preserve"> </w:t>
      </w:r>
      <w:r>
        <w:rPr>
          <w:lang w:val="es_ES" w:bidi="es_ES"/>
        </w:rPr>
        <w:t>estado de amar el dinero o las riquezas</w:t>
      </w:r>
    </w:p>
    <w:p>
      <w:pPr/>
      <w:r>
        <w:rPr>
          <w:lang w:val="es_ES" w:bidi="es_ES"/>
        </w:rPr>
      </w:r>
      <w:r>
        <w:rPr>
          <w:lang w:val="es_ES" w:bidi="es_ES"/>
        </w:rPr>
        <w:t>1TI 6:10</w:t>
      </w:r>
      <w:r>
        <w:rPr>
          <w:lang w:val="es_ES" w:bidi="es_ES"/>
        </w:rPr>
      </w:r>
      <w:r>
        <w:rPr>
          <w:lang w:val="es_ES" w:bidi="es_ES"/>
        </w:rPr>
      </w:r>
    </w:p>
    <w:p>
      <w:pPr/>
      <w:r>
        <w:rPr>
          <w:lang w:val="es_ES" w:bidi="es_ES"/>
        </w:rPr>
      </w:r>
    </w:p>
    <w:p>
      <w:pPr>
        <w:pStyle w:val="Heading2"/>
      </w:pPr>
      <w:r>
        <w:rPr>
          <w:lang w:val="es_ES" w:bidi="es_ES"/>
        </w:rPr>
        <w:t>φιλάργυρος</w:t>
      </w:r>
      <w:r>
        <w:rPr>
          <w:lang w:val="es_ES" w:bidi="es_ES"/>
        </w:rPr>
      </w:r>
    </w:p>
    <w:p>
      <w:pPr>
        <w:pStyle w:val="Heading1"/>
      </w:pPr>
      <w:r>
        <w:rPr>
          <w:lang w:val="es_ES" w:bidi="es_ES"/>
        </w:rPr>
        <w:t>φιλάργυρος</w:t>
      </w:r>
    </w:p>
    <w:p>
      <w:pPr/>
      <w:r>
        <w:rPr>
          <w:lang w:val="es_ES" w:bidi="es_ES"/>
        </w:rPr>
      </w:r>
      <w:r>
        <w:rPr>
          <w:lang w:val="es_ES" w:bidi="es_ES"/>
        </w:rPr>
        <w:t>φιλάργυρος</w:t>
      </w:r>
      <w:r>
        <w:rPr>
          <w:lang w:val="es_ES" w:bidi="es_ES"/>
        </w:rPr>
        <w:t xml:space="preserve"> (</w:t>
      </w:r>
      <w:r>
        <w:rPr>
          <w:lang w:val="es_ES" w:bidi="es_ES"/>
        </w:rPr>
        <w:t>G5366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φιλέω + ἄργυρος</w:t>
      </w:r>
    </w:p>
    <w:p>
      <w:pPr/>
      <w:r>
        <w:rPr>
          <w:lang w:val="es_ES" w:bidi="es_ES"/>
        </w:rPr>
      </w:r>
      <w:r>
        <w:rPr>
          <w:lang w:val="es_ES" w:bidi="es_ES"/>
        </w:rPr>
        <w:t>25.108</w:t>
      </w:r>
      <w:r>
        <w:rPr>
          <w:lang w:val="es_ES" w:bidi="es_ES"/>
        </w:rPr>
        <w:t xml:space="preserve"> · </w:t>
      </w:r>
      <w:r>
        <w:rPr>
          <w:lang w:val="es_ES" w:bidi="es_ES"/>
        </w:rPr>
        <w:t>Actitudes y Emociones</w:t>
      </w:r>
      <w:r>
        <w:rPr>
          <w:lang w:val="es_ES" w:bidi="es_ES"/>
        </w:rPr>
        <w:t xml:space="preserve"> · </w:t>
      </w:r>
      <w:r>
        <w:rPr>
          <w:lang w:val="es_ES" w:bidi="es_ES"/>
        </w:rPr>
        <w:t>Disfrutar, Complacerse en, Estar encantado de hacer</w:t>
      </w:r>
    </w:p>
    <w:p>
      <w:pPr/>
      <w:r>
        <w:rPr>
          <w:lang w:val="es_ES" w:bidi="es_ES"/>
        </w:rPr>
      </w:r>
      <w:r>
        <w:rPr>
          <w:lang w:val="es_ES" w:bidi="es_ES"/>
        </w:rPr>
        <w:t>amante de las riquezas</w:t>
      </w:r>
      <w:r>
        <w:rPr>
          <w:lang w:val="es_ES" w:bidi="es_ES"/>
        </w:rPr>
        <w:t xml:space="preserve"> </w:t>
      </w:r>
      <w:r>
        <w:rPr>
          <w:lang w:val="es_ES" w:bidi="es_ES"/>
        </w:rPr>
        <w:t>pertinente al amor por las riquezas o el dinero</w:t>
      </w:r>
    </w:p>
    <w:p>
      <w:pPr/>
      <w:r>
        <w:rPr>
          <w:lang w:val="es_ES" w:bidi="es_ES"/>
        </w:rPr>
      </w:r>
      <w:r>
        <w:rPr>
          <w:lang w:val="es_ES" w:bidi="es_ES"/>
        </w:rPr>
        <w:t>LUK 16:14</w:t>
      </w:r>
      <w:r>
        <w:rPr>
          <w:lang w:val="es_ES" w:bidi="es_ES"/>
        </w:rPr>
        <w:t xml:space="preserve"> · </w:t>
      </w:r>
      <w:r>
        <w:rPr>
          <w:lang w:val="es_ES" w:bidi="es_ES"/>
        </w:rPr>
        <w:t>2TI 3:2</w:t>
      </w:r>
      <w:r>
        <w:rPr>
          <w:lang w:val="es_ES" w:bidi="es_ES"/>
        </w:rPr>
      </w:r>
      <w:r>
        <w:rPr>
          <w:lang w:val="es_ES" w:bidi="es_ES"/>
        </w:rPr>
      </w:r>
    </w:p>
    <w:p>
      <w:pPr/>
      <w:r>
        <w:rPr>
          <w:lang w:val="es_ES" w:bidi="es_ES"/>
        </w:rPr>
      </w:r>
    </w:p>
    <w:p>
      <w:pPr>
        <w:pStyle w:val="Heading2"/>
      </w:pPr>
      <w:r>
        <w:rPr>
          <w:lang w:val="es_ES" w:bidi="es_ES"/>
        </w:rPr>
        <w:t>φίλαυτος</w:t>
      </w:r>
      <w:r>
        <w:rPr>
          <w:lang w:val="es_ES" w:bidi="es_ES"/>
        </w:rPr>
      </w:r>
    </w:p>
    <w:p>
      <w:pPr>
        <w:pStyle w:val="Heading1"/>
      </w:pPr>
      <w:r>
        <w:rPr>
          <w:lang w:val="es_ES" w:bidi="es_ES"/>
        </w:rPr>
        <w:t>φίλαυτος</w:t>
      </w:r>
    </w:p>
    <w:p>
      <w:pPr/>
      <w:r>
        <w:rPr>
          <w:lang w:val="es_ES" w:bidi="es_ES"/>
        </w:rPr>
      </w:r>
      <w:r>
        <w:rPr>
          <w:lang w:val="es_ES" w:bidi="es_ES"/>
        </w:rPr>
        <w:t>φίλαυτος</w:t>
      </w:r>
      <w:r>
        <w:rPr>
          <w:lang w:val="es_ES" w:bidi="es_ES"/>
        </w:rPr>
        <w:t xml:space="preserve"> (</w:t>
      </w:r>
      <w:r>
        <w:rPr>
          <w:lang w:val="es_ES" w:bidi="es_ES"/>
        </w:rPr>
        <w:t>G5367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φιλέω + αὐτός</w:t>
      </w:r>
    </w:p>
    <w:p>
      <w:pPr/>
      <w:r>
        <w:rPr>
          <w:lang w:val="es_ES" w:bidi="es_ES"/>
        </w:rPr>
      </w:r>
      <w:r>
        <w:rPr>
          <w:lang w:val="es_ES" w:bidi="es_ES"/>
        </w:rPr>
        <w:t>25.39</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amor egoísta</w:t>
      </w:r>
      <w:r>
        <w:rPr>
          <w:lang w:val="es_ES" w:bidi="es_ES"/>
        </w:rPr>
        <w:t xml:space="preserve">, </w:t>
      </w:r>
      <w:r>
        <w:rPr>
          <w:lang w:val="es_ES" w:bidi="es_ES"/>
        </w:rPr>
        <w:t>amor egocéntrico</w:t>
      </w:r>
      <w:r>
        <w:rPr>
          <w:lang w:val="es_ES" w:bidi="es_ES"/>
        </w:rPr>
        <w:t xml:space="preserve"> </w:t>
      </w:r>
      <w:r>
        <w:rPr>
          <w:lang w:val="es_ES" w:bidi="es_ES"/>
        </w:rPr>
        <w:t>pertinente al amor egocéntrico o a la preocupación por uno mismo</w:t>
      </w:r>
    </w:p>
    <w:p>
      <w:pPr/>
      <w:r>
        <w:rPr>
          <w:lang w:val="es_ES" w:bidi="es_ES"/>
        </w:rPr>
      </w:r>
      <w:r>
        <w:rPr>
          <w:lang w:val="es_ES" w:bidi="es_ES"/>
        </w:rPr>
        <w:t>2TI 3:2</w:t>
      </w:r>
      <w:r>
        <w:rPr>
          <w:lang w:val="es_ES" w:bidi="es_ES"/>
        </w:rPr>
      </w:r>
      <w:r>
        <w:rPr>
          <w:lang w:val="es_ES" w:bidi="es_ES"/>
        </w:rPr>
      </w:r>
    </w:p>
    <w:p>
      <w:pPr/>
      <w:r>
        <w:rPr>
          <w:lang w:val="es_ES" w:bidi="es_ES"/>
        </w:rPr>
      </w:r>
    </w:p>
    <w:p>
      <w:pPr>
        <w:pStyle w:val="Heading2"/>
      </w:pPr>
      <w:r>
        <w:rPr>
          <w:lang w:val="es_ES" w:bidi="es_ES"/>
        </w:rPr>
        <w:t>φιλέω</w:t>
      </w:r>
      <w:r>
        <w:rPr>
          <w:lang w:val="es_ES" w:bidi="es_ES"/>
        </w:rPr>
      </w:r>
    </w:p>
    <w:p>
      <w:pPr>
        <w:pStyle w:val="Heading1"/>
      </w:pPr>
      <w:r>
        <w:rPr>
          <w:lang w:val="es_ES" w:bidi="es_ES"/>
        </w:rPr>
        <w:t>φιλέω</w:t>
      </w:r>
    </w:p>
    <w:p>
      <w:pPr/>
      <w:r>
        <w:rPr>
          <w:lang w:val="es_ES" w:bidi="es_ES"/>
        </w:rPr>
      </w:r>
      <w:r>
        <w:rPr>
          <w:lang w:val="es_ES" w:bidi="es_ES"/>
        </w:rPr>
        <w:t>φιλέω</w:t>
      </w:r>
      <w:r>
        <w:rPr>
          <w:lang w:val="es_ES" w:bidi="es_ES"/>
        </w:rPr>
        <w:t xml:space="preserve"> (</w:t>
      </w:r>
      <w:r>
        <w:rPr>
          <w:lang w:val="es_ES" w:bidi="es_ES"/>
        </w:rPr>
        <w:t>G5368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ἀφιλάγαθος</w:t>
      </w:r>
      <w:r>
        <w:rPr>
          <w:lang w:val="es_ES" w:bidi="es_ES"/>
        </w:rPr>
        <w:t xml:space="preserve"> · </w:t>
      </w:r>
      <w:r>
        <w:rPr>
          <w:lang w:val="es_ES" w:bidi="es_ES"/>
        </w:rPr>
        <w:t>ἀφιλάργυρος</w:t>
      </w:r>
      <w:r>
        <w:rPr>
          <w:lang w:val="es_ES" w:bidi="es_ES"/>
        </w:rPr>
        <w:t xml:space="preserve"> · </w:t>
      </w:r>
      <w:r>
        <w:rPr>
          <w:lang w:val="es_ES" w:bidi="es_ES"/>
        </w:rPr>
        <w:t>καταφιλέω</w:t>
      </w:r>
      <w:r>
        <w:rPr>
          <w:lang w:val="es_ES" w:bidi="es_ES"/>
        </w:rPr>
        <w:t xml:space="preserve"> · </w:t>
      </w:r>
      <w:r>
        <w:rPr>
          <w:lang w:val="es_ES" w:bidi="es_ES"/>
        </w:rPr>
        <w:t>προσφιλής</w:t>
      </w:r>
      <w:r>
        <w:rPr>
          <w:lang w:val="es_ES" w:bidi="es_ES"/>
        </w:rPr>
        <w:t xml:space="preserve"> · </w:t>
      </w:r>
      <w:r>
        <w:rPr>
          <w:lang w:val="es_ES" w:bidi="es_ES"/>
        </w:rPr>
        <w:t>φιλάγαθος</w:t>
      </w:r>
      <w:r>
        <w:rPr>
          <w:lang w:val="es_ES" w:bidi="es_ES"/>
        </w:rPr>
        <w:t xml:space="preserve"> · </w:t>
      </w:r>
      <w:r>
        <w:rPr>
          <w:lang w:val="es_ES" w:bidi="es_ES"/>
        </w:rPr>
        <w:t>φίλανδρος</w:t>
      </w:r>
      <w:r>
        <w:rPr>
          <w:lang w:val="es_ES" w:bidi="es_ES"/>
        </w:rPr>
        <w:t xml:space="preserve"> · </w:t>
      </w:r>
      <w:r>
        <w:rPr>
          <w:lang w:val="es_ES" w:bidi="es_ES"/>
        </w:rPr>
        <w:t>φιλανθρωπία</w:t>
      </w:r>
      <w:r>
        <w:rPr>
          <w:lang w:val="es_ES" w:bidi="es_ES"/>
        </w:rPr>
        <w:t xml:space="preserve"> · </w:t>
      </w:r>
      <w:r>
        <w:rPr>
          <w:lang w:val="es_ES" w:bidi="es_ES"/>
        </w:rPr>
        <w:t>φιλανθρώπως</w:t>
      </w:r>
      <w:r>
        <w:rPr>
          <w:lang w:val="es_ES" w:bidi="es_ES"/>
        </w:rPr>
        <w:t xml:space="preserve"> · </w:t>
      </w:r>
      <w:r>
        <w:rPr>
          <w:lang w:val="es_ES" w:bidi="es_ES"/>
        </w:rPr>
        <w:t>φιλαργυρία</w:t>
      </w:r>
      <w:r>
        <w:rPr>
          <w:lang w:val="es_ES" w:bidi="es_ES"/>
        </w:rPr>
        <w:t xml:space="preserve"> · </w:t>
      </w:r>
      <w:r>
        <w:rPr>
          <w:lang w:val="es_ES" w:bidi="es_ES"/>
        </w:rPr>
        <w:t>φιλάργυρος</w:t>
      </w:r>
      <w:r>
        <w:rPr>
          <w:lang w:val="es_ES" w:bidi="es_ES"/>
        </w:rPr>
        <w:t xml:space="preserve"> · </w:t>
      </w:r>
      <w:r>
        <w:rPr>
          <w:lang w:val="es_ES" w:bidi="es_ES"/>
        </w:rPr>
        <w:t>φίλαυτος</w:t>
      </w:r>
      <w:r>
        <w:rPr>
          <w:lang w:val="es_ES" w:bidi="es_ES"/>
        </w:rPr>
        <w:t xml:space="preserve"> · </w:t>
      </w:r>
      <w:r>
        <w:rPr>
          <w:lang w:val="es_ES" w:bidi="es_ES"/>
        </w:rPr>
        <w:t>φιλήδονος</w:t>
      </w:r>
      <w:r>
        <w:rPr>
          <w:lang w:val="es_ES" w:bidi="es_ES"/>
        </w:rPr>
        <w:t xml:space="preserve"> · </w:t>
      </w:r>
      <w:r>
        <w:rPr>
          <w:lang w:val="es_ES" w:bidi="es_ES"/>
        </w:rPr>
        <w:t>φίλημα</w:t>
      </w:r>
      <w:r>
        <w:rPr>
          <w:lang w:val="es_ES" w:bidi="es_ES"/>
        </w:rPr>
        <w:t xml:space="preserve"> · </w:t>
      </w:r>
      <w:r>
        <w:rPr>
          <w:lang w:val="es_ES" w:bidi="es_ES"/>
        </w:rPr>
        <w:t>φιλία</w:t>
      </w:r>
      <w:r>
        <w:rPr>
          <w:lang w:val="es_ES" w:bidi="es_ES"/>
        </w:rPr>
        <w:t xml:space="preserve"> · </w:t>
      </w:r>
      <w:r>
        <w:rPr>
          <w:lang w:val="es_ES" w:bidi="es_ES"/>
        </w:rPr>
        <w:t>φιλόθεος</w:t>
      </w:r>
      <w:r>
        <w:rPr>
          <w:lang w:val="es_ES" w:bidi="es_ES"/>
        </w:rPr>
        <w:t xml:space="preserve"> · </w:t>
      </w:r>
      <w:r>
        <w:rPr>
          <w:lang w:val="es_ES" w:bidi="es_ES"/>
        </w:rPr>
        <w:t>φιλονεικία</w:t>
      </w:r>
      <w:r>
        <w:rPr>
          <w:lang w:val="es_ES" w:bidi="es_ES"/>
        </w:rPr>
        <w:t xml:space="preserve"> · </w:t>
      </w:r>
      <w:r>
        <w:rPr>
          <w:lang w:val="es_ES" w:bidi="es_ES"/>
        </w:rPr>
        <w:t>φιλόνεικος</w:t>
      </w:r>
      <w:r>
        <w:rPr>
          <w:lang w:val="es_ES" w:bidi="es_ES"/>
        </w:rPr>
        <w:t xml:space="preserve"> · </w:t>
      </w:r>
      <w:r>
        <w:rPr>
          <w:lang w:val="es_ES" w:bidi="es_ES"/>
        </w:rPr>
        <w:t>φιλοξενία</w:t>
      </w:r>
      <w:r>
        <w:rPr>
          <w:lang w:val="es_ES" w:bidi="es_ES"/>
        </w:rPr>
        <w:t xml:space="preserve"> · </w:t>
      </w:r>
      <w:r>
        <w:rPr>
          <w:lang w:val="es_ES" w:bidi="es_ES"/>
        </w:rPr>
        <w:t>φιλόξενος</w:t>
      </w:r>
      <w:r>
        <w:rPr>
          <w:lang w:val="es_ES" w:bidi="es_ES"/>
        </w:rPr>
        <w:t xml:space="preserve"> · </w:t>
      </w:r>
      <w:r>
        <w:rPr>
          <w:lang w:val="es_ES" w:bidi="es_ES"/>
        </w:rPr>
        <w:t>φιλοπρωτεύω</w:t>
      </w:r>
      <w:r>
        <w:rPr>
          <w:lang w:val="es_ES" w:bidi="es_ES"/>
        </w:rPr>
        <w:t xml:space="preserve"> · </w:t>
      </w:r>
      <w:r>
        <w:rPr>
          <w:lang w:val="es_ES" w:bidi="es_ES"/>
        </w:rPr>
        <w:t>φίλος</w:t>
      </w:r>
      <w:r>
        <w:rPr>
          <w:lang w:val="es_ES" w:bidi="es_ES"/>
        </w:rPr>
        <w:t xml:space="preserve"> · </w:t>
      </w:r>
      <w:r>
        <w:rPr>
          <w:lang w:val="es_ES" w:bidi="es_ES"/>
        </w:rPr>
        <w:t>φιλοσοφία</w:t>
      </w:r>
      <w:r>
        <w:rPr>
          <w:lang w:val="es_ES" w:bidi="es_ES"/>
        </w:rPr>
        <w:t xml:space="preserve"> · </w:t>
      </w:r>
      <w:r>
        <w:rPr>
          <w:lang w:val="es_ES" w:bidi="es_ES"/>
        </w:rPr>
        <w:t>φιλόσοφος</w:t>
      </w:r>
      <w:r>
        <w:rPr>
          <w:lang w:val="es_ES" w:bidi="es_ES"/>
        </w:rPr>
        <w:t xml:space="preserve"> · </w:t>
      </w:r>
      <w:r>
        <w:rPr>
          <w:lang w:val="es_ES" w:bidi="es_ES"/>
        </w:rPr>
        <w:t>φιλόστοργος</w:t>
      </w:r>
      <w:r>
        <w:rPr>
          <w:lang w:val="es_ES" w:bidi="es_ES"/>
        </w:rPr>
        <w:t xml:space="preserve"> · </w:t>
      </w:r>
      <w:r>
        <w:rPr>
          <w:lang w:val="es_ES" w:bidi="es_ES"/>
        </w:rPr>
        <w:t>φιλότεκνος</w:t>
      </w:r>
      <w:r>
        <w:rPr>
          <w:lang w:val="es_ES" w:bidi="es_ES"/>
        </w:rPr>
        <w:t xml:space="preserve"> · </w:t>
      </w:r>
      <w:r>
        <w:rPr>
          <w:lang w:val="es_ES" w:bidi="es_ES"/>
        </w:rPr>
        <w:t>φιλοτιμέομαι</w:t>
      </w:r>
      <w:r>
        <w:rPr>
          <w:lang w:val="es_ES" w:bidi="es_ES"/>
        </w:rPr>
        <w:t xml:space="preserve"> · </w:t>
      </w:r>
      <w:r>
        <w:rPr>
          <w:lang w:val="es_ES" w:bidi="es_ES"/>
        </w:rPr>
        <w:t>φιλοφρόνως</w:t>
      </w:r>
    </w:p>
    <w:p>
      <w:pPr/>
      <w:r>
        <w:rPr>
          <w:lang w:val="es_ES" w:bidi="es_ES"/>
        </w:rPr>
      </w:r>
      <w:r>
        <w:rPr>
          <w:lang w:val="es_ES" w:bidi="es_ES"/>
        </w:rPr>
        <w:t>25.33</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amar</w:t>
      </w:r>
      <w:r>
        <w:rPr>
          <w:lang w:val="es_ES" w:bidi="es_ES"/>
        </w:rPr>
        <w:t xml:space="preserve">, </w:t>
      </w:r>
      <w:r>
        <w:rPr>
          <w:lang w:val="es_ES" w:bidi="es_ES"/>
        </w:rPr>
        <w:t>tener afecto por</w:t>
      </w:r>
      <w:r>
        <w:rPr>
          <w:lang w:val="es_ES" w:bidi="es_ES"/>
        </w:rPr>
        <w:t xml:space="preserve"> </w:t>
      </w:r>
      <w:r>
        <w:rPr>
          <w:lang w:val="es_ES" w:bidi="es_ES"/>
        </w:rPr>
        <w:t>tener amor o afecto por alguien o algo basado en la asociación que se tiene con esa persona o ese algo</w:t>
      </w:r>
      <w:r>
        <w:rPr>
          <w:lang w:val="es_ES" w:bidi="es_ES"/>
        </w:rPr>
        <w:t xml:space="preserve"> </w:t>
      </w:r>
      <w:r>
        <w:rPr>
          <w:lang w:val="es_ES" w:bidi="es_ES"/>
        </w:rPr>
        <w:t xml:space="preserve">Ver la discusión sobre el significado de φιλέω[a] y </w:t>
      </w:r>
      <w:r>
        <w:rPr>
          <w:lang w:val="es_ES" w:bidi="es_ES"/>
        </w:rPr>
        <w:t>φιλία</w:t>
      </w:r>
      <w:r>
        <w:rPr>
          <w:lang w:val="es_ES" w:bidi="es_ES"/>
        </w:rPr>
        <w:t xml:space="preserve"> en </w:t>
      </w:r>
      <w:hyperlink r:id="rId40">
        <w:r>
          <w:rPr>
            <w:lang w:val="es_ES" w:bidi="es_ES"/>
          </w:rPr>
          <w:rPr>
            <w:color w:val="0000EE"/>
            <w:u w:val="single"/>
          </w:rPr>
          <w:t>25.43</w:t>
        </w:r>
      </w:hyperlink>
      <w:r>
        <w:rPr>
          <w:lang w:val="es_ES" w:bidi="es_ES"/>
        </w:rPr>
        <w:t>.</w:t>
      </w:r>
    </w:p>
    <w:p>
      <w:pPr/>
      <w:r>
        <w:rPr>
          <w:lang w:val="es_ES" w:bidi="es_ES"/>
        </w:rPr>
      </w:r>
      <w:r>
        <w:rPr>
          <w:lang w:val="es_ES" w:bidi="es_ES"/>
        </w:rPr>
        <w:t>MAT 10:37</w:t>
      </w:r>
      <w:r>
        <w:rPr>
          <w:lang w:val="es_ES" w:bidi="es_ES"/>
        </w:rPr>
        <w:t xml:space="preserve"> · </w:t>
      </w:r>
      <w:r>
        <w:rPr>
          <w:lang w:val="es_ES" w:bidi="es_ES"/>
        </w:rPr>
        <w:t>MAT 10:37</w:t>
      </w:r>
      <w:r>
        <w:rPr>
          <w:lang w:val="es_ES" w:bidi="es_ES"/>
        </w:rPr>
        <w:t xml:space="preserve"> · </w:t>
      </w:r>
      <w:r>
        <w:rPr>
          <w:lang w:val="es_ES" w:bidi="es_ES"/>
        </w:rPr>
        <w:t>JHN 5:20</w:t>
      </w:r>
      <w:r>
        <w:rPr>
          <w:lang w:val="es_ES" w:bidi="es_ES"/>
        </w:rPr>
        <w:t xml:space="preserve"> · </w:t>
      </w:r>
      <w:r>
        <w:rPr>
          <w:lang w:val="es_ES" w:bidi="es_ES"/>
        </w:rPr>
        <w:t>JHN 11:3</w:t>
      </w:r>
      <w:r>
        <w:rPr>
          <w:lang w:val="es_ES" w:bidi="es_ES"/>
        </w:rPr>
        <w:t xml:space="preserve"> · </w:t>
      </w:r>
      <w:r>
        <w:rPr>
          <w:lang w:val="es_ES" w:bidi="es_ES"/>
        </w:rPr>
        <w:t>JHN 11:36</w:t>
      </w:r>
      <w:r>
        <w:rPr>
          <w:lang w:val="es_ES" w:bidi="es_ES"/>
        </w:rPr>
        <w:t xml:space="preserve"> · </w:t>
      </w:r>
      <w:r>
        <w:rPr>
          <w:lang w:val="es_ES" w:bidi="es_ES"/>
        </w:rPr>
        <w:t>JHN 12:25</w:t>
      </w:r>
      <w:r>
        <w:rPr>
          <w:lang w:val="es_ES" w:bidi="es_ES"/>
        </w:rPr>
        <w:t xml:space="preserve"> · </w:t>
      </w:r>
      <w:r>
        <w:rPr>
          <w:lang w:val="es_ES" w:bidi="es_ES"/>
        </w:rPr>
        <w:t>JHN 15:19</w:t>
      </w:r>
      <w:r>
        <w:rPr>
          <w:lang w:val="es_ES" w:bidi="es_ES"/>
        </w:rPr>
        <w:t xml:space="preserve"> · </w:t>
      </w:r>
      <w:r>
        <w:rPr>
          <w:lang w:val="es_ES" w:bidi="es_ES"/>
        </w:rPr>
        <w:t>JHN 16:27</w:t>
      </w:r>
      <w:r>
        <w:rPr>
          <w:lang w:val="es_ES" w:bidi="es_ES"/>
        </w:rPr>
        <w:t xml:space="preserve"> · </w:t>
      </w:r>
      <w:r>
        <w:rPr>
          <w:lang w:val="es_ES" w:bidi="es_ES"/>
        </w:rPr>
        <w:t>JHN 16:27</w:t>
      </w:r>
      <w:r>
        <w:rPr>
          <w:lang w:val="es_ES" w:bidi="es_ES"/>
        </w:rPr>
        <w:t xml:space="preserve"> · </w:t>
      </w:r>
      <w:r>
        <w:rPr>
          <w:lang w:val="es_ES" w:bidi="es_ES"/>
        </w:rPr>
        <w:t>JHN 20:2</w:t>
      </w:r>
      <w:r>
        <w:rPr>
          <w:lang w:val="es_ES" w:bidi="es_ES"/>
        </w:rPr>
        <w:t xml:space="preserve"> · </w:t>
      </w:r>
      <w:r>
        <w:rPr>
          <w:lang w:val="es_ES" w:bidi="es_ES"/>
        </w:rPr>
        <w:t>JHN 21:15</w:t>
      </w:r>
      <w:r>
        <w:rPr>
          <w:lang w:val="es_ES" w:bidi="es_ES"/>
        </w:rPr>
        <w:t xml:space="preserve"> · </w:t>
      </w:r>
      <w:r>
        <w:rPr>
          <w:lang w:val="es_ES" w:bidi="es_ES"/>
        </w:rPr>
        <w:t>JHN 21:16</w:t>
      </w:r>
      <w:r>
        <w:rPr>
          <w:lang w:val="es_ES" w:bidi="es_ES"/>
        </w:rPr>
        <w:t xml:space="preserve"> · </w:t>
      </w:r>
      <w:r>
        <w:rPr>
          <w:lang w:val="es_ES" w:bidi="es_ES"/>
        </w:rPr>
        <w:t>JHN 21:17</w:t>
      </w:r>
      <w:r>
        <w:rPr>
          <w:lang w:val="es_ES" w:bidi="es_ES"/>
        </w:rPr>
        <w:t xml:space="preserve"> · </w:t>
      </w:r>
      <w:r>
        <w:rPr>
          <w:lang w:val="es_ES" w:bidi="es_ES"/>
        </w:rPr>
        <w:t>JHN 21:17</w:t>
      </w:r>
      <w:r>
        <w:rPr>
          <w:lang w:val="es_ES" w:bidi="es_ES"/>
        </w:rPr>
        <w:t xml:space="preserve"> · </w:t>
      </w:r>
      <w:r>
        <w:rPr>
          <w:lang w:val="es_ES" w:bidi="es_ES"/>
        </w:rPr>
        <w:t>JHN 21:17</w:t>
      </w:r>
      <w:r>
        <w:rPr>
          <w:lang w:val="es_ES" w:bidi="es_ES"/>
        </w:rPr>
        <w:t xml:space="preserve"> · </w:t>
      </w:r>
      <w:r>
        <w:rPr>
          <w:lang w:val="es_ES" w:bidi="es_ES"/>
        </w:rPr>
        <w:t>1CO 16:22</w:t>
      </w:r>
      <w:r>
        <w:rPr>
          <w:lang w:val="es_ES" w:bidi="es_ES"/>
        </w:rPr>
        <w:t xml:space="preserve"> · </w:t>
      </w:r>
      <w:r>
        <w:rPr>
          <w:lang w:val="es_ES" w:bidi="es_ES"/>
        </w:rPr>
        <w:t>TIT 3:15</w:t>
      </w:r>
      <w:r>
        <w:rPr>
          <w:lang w:val="es_ES" w:bidi="es_ES"/>
        </w:rPr>
        <w:t xml:space="preserve"> · </w:t>
      </w:r>
      <w:r>
        <w:rPr>
          <w:lang w:val="es_ES" w:bidi="es_ES"/>
        </w:rPr>
        <w:t>REV 3:19</w:t>
      </w:r>
    </w:p>
    <w:p>
      <w:pPr/>
      <w:r>
        <w:rPr>
          <w:lang w:val="es_ES" w:bidi="es_ES"/>
        </w:rPr>
      </w:r>
      <w:r>
        <w:rPr>
          <w:lang w:val="es_ES" w:bidi="es_ES"/>
        </w:rPr>
        <w:t>25.103</w:t>
      </w:r>
      <w:r>
        <w:rPr>
          <w:lang w:val="es_ES" w:bidi="es_ES"/>
        </w:rPr>
        <w:t xml:space="preserve"> · </w:t>
      </w:r>
      <w:r>
        <w:rPr>
          <w:lang w:val="es_ES" w:bidi="es_ES"/>
        </w:rPr>
        <w:t>Actitudes y Emociones</w:t>
      </w:r>
      <w:r>
        <w:rPr>
          <w:lang w:val="es_ES" w:bidi="es_ES"/>
        </w:rPr>
        <w:t xml:space="preserve"> · </w:t>
      </w:r>
      <w:r>
        <w:rPr>
          <w:lang w:val="es_ES" w:bidi="es_ES"/>
        </w:rPr>
        <w:t>Disfrutar, Complacerse en, Estar encantado de hacer</w:t>
      </w:r>
    </w:p>
    <w:p>
      <w:pPr/>
      <w:r>
        <w:rPr>
          <w:lang w:val="es_ES" w:bidi="es_ES"/>
        </w:rPr>
      </w:r>
      <w:r>
        <w:rPr>
          <w:lang w:val="es_ES" w:bidi="es_ES"/>
        </w:rPr>
        <w:t>gustar a</w:t>
      </w:r>
      <w:r>
        <w:rPr>
          <w:lang w:val="es_ES" w:bidi="es_ES"/>
        </w:rPr>
        <w:t xml:space="preserve">, </w:t>
      </w:r>
      <w:r>
        <w:rPr>
          <w:lang w:val="es_ES" w:bidi="es_ES"/>
        </w:rPr>
        <w:t>amar a</w:t>
      </w:r>
      <w:r>
        <w:rPr>
          <w:lang w:val="es_ES" w:bidi="es_ES"/>
        </w:rPr>
        <w:t xml:space="preserve"> </w:t>
      </w:r>
      <w:r>
        <w:rPr>
          <w:lang w:val="es_ES" w:bidi="es_ES"/>
        </w:rPr>
        <w:t>gustar o disfrutar hacer algo en particular</w:t>
      </w:r>
    </w:p>
    <w:p>
      <w:pPr/>
      <w:r>
        <w:rPr>
          <w:lang w:val="es_ES" w:bidi="es_ES"/>
        </w:rPr>
      </w:r>
      <w:r>
        <w:rPr>
          <w:lang w:val="es_ES" w:bidi="es_ES"/>
        </w:rPr>
        <w:t>MAT 6:5</w:t>
      </w:r>
      <w:r>
        <w:rPr>
          <w:lang w:val="es_ES" w:bidi="es_ES"/>
        </w:rPr>
        <w:t xml:space="preserve"> · </w:t>
      </w:r>
      <w:r>
        <w:rPr>
          <w:lang w:val="es_ES" w:bidi="es_ES"/>
        </w:rPr>
        <w:t>MAT 23:6</w:t>
      </w:r>
      <w:r>
        <w:rPr>
          <w:lang w:val="es_ES" w:bidi="es_ES"/>
        </w:rPr>
        <w:t xml:space="preserve"> · </w:t>
      </w:r>
      <w:r>
        <w:rPr>
          <w:lang w:val="es_ES" w:bidi="es_ES"/>
        </w:rPr>
        <w:t>LUK 20:46</w:t>
      </w:r>
      <w:r>
        <w:rPr>
          <w:lang w:val="es_ES" w:bidi="es_ES"/>
        </w:rPr>
        <w:t xml:space="preserve"> · </w:t>
      </w:r>
      <w:r>
        <w:rPr>
          <w:lang w:val="es_ES" w:bidi="es_ES"/>
        </w:rPr>
        <w:t>REV 22:15</w:t>
      </w:r>
    </w:p>
    <w:p>
      <w:pPr/>
      <w:r>
        <w:rPr>
          <w:lang w:val="es_ES" w:bidi="es_ES"/>
        </w:rPr>
      </w:r>
      <w:r>
        <w:rPr>
          <w:lang w:val="es_ES" w:bidi="es_ES"/>
        </w:rPr>
        <w:t>34.62</w:t>
      </w:r>
      <w:r>
        <w:rPr>
          <w:lang w:val="es_ES" w:bidi="es_ES"/>
        </w:rPr>
        <w:t xml:space="preserve"> · </w:t>
      </w:r>
      <w:r>
        <w:rPr>
          <w:lang w:val="es_ES" w:bidi="es_ES"/>
        </w:rPr>
        <w:t>Asociación</w:t>
      </w:r>
      <w:r>
        <w:rPr>
          <w:lang w:val="es_ES" w:bidi="es_ES"/>
        </w:rPr>
        <w:t xml:space="preserve"> · </w:t>
      </w:r>
      <w:r>
        <w:rPr>
          <w:lang w:val="es_ES" w:bidi="es_ES"/>
        </w:rPr>
        <w:t>Besar, Abrazar</w:t>
      </w:r>
    </w:p>
    <w:p>
      <w:pPr/>
      <w:r>
        <w:rPr>
          <w:lang w:val="es_ES" w:bidi="es_ES"/>
        </w:rPr>
      </w:r>
      <w:r>
        <w:rPr>
          <w:lang w:val="es_ES" w:bidi="es_ES"/>
        </w:rPr>
        <w:t>besar</w:t>
      </w:r>
      <w:r>
        <w:rPr>
          <w:lang w:val="es_ES" w:bidi="es_ES"/>
        </w:rPr>
        <w:t xml:space="preserve"> </w:t>
      </w:r>
      <w:r>
        <w:rPr>
          <w:lang w:val="es_ES" w:bidi="es_ES"/>
        </w:rPr>
        <w:t>besar, ya sea como una expresión de saludo o como un signo de afecto y aprecio especial</w:t>
      </w:r>
      <w:r>
        <w:rPr>
          <w:vertAlign w:val="superscript"/>
          <w:lang w:val="es_ES" w:bidi="es_ES"/>
        </w:rPr>
        <w:t>1</w:t>
      </w:r>
      <w:r>
        <w:rPr>
          <w:lang w:val="es_ES" w:bidi="es_ES"/>
        </w:rPr>
        <w:t xml:space="preserve"> </w:t>
      </w:r>
      <w:r>
        <w:rPr>
          <w:lang w:val="es_ES" w:bidi="es_ES"/>
        </w:rPr>
        <w:t xml:space="preserve">Dado que en muchas sociedades besarse no es una forma de saludarse, podría ser necesario agregar algún tipo de clasificador a contextos como </w:t>
      </w:r>
      <w:r>
        <w:rPr>
          <w:lang w:val="es_ES" w:bidi="es_ES"/>
        </w:rPr>
        <w:t>MAT 26:48</w:t>
      </w:r>
      <w:r>
        <w:rPr>
          <w:lang w:val="es_ES" w:bidi="es_ES"/>
        </w:rPr>
        <w:t xml:space="preserve"> y </w:t>
      </w:r>
      <w:r>
        <w:rPr>
          <w:lang w:val="es_ES" w:bidi="es_ES"/>
        </w:rPr>
        <w:t>MAT 26:49</w:t>
      </w:r>
      <w:r>
        <w:rPr>
          <w:lang w:val="es_ES" w:bidi="es_ES"/>
        </w:rPr>
        <w:t xml:space="preserve"> para indicar claramente la intención involucrada; de lo contrario, el uso de un término que signifique simplemente "besar" podría sugerir alguna especie de exhibición erótica. La cláusula en </w:t>
      </w:r>
      <w:r>
        <w:rPr>
          <w:lang w:val="es_ES" w:bidi="es_ES"/>
        </w:rPr>
        <w:t>MAT 26:49</w:t>
      </w:r>
      <w:r>
        <w:rPr>
          <w:lang w:val="es_ES" w:bidi="es_ES"/>
        </w:rPr>
        <w:t xml:space="preserve"> podría traducirse como "el hombre al que salude con un beso es el que buscan".</w:t>
      </w:r>
    </w:p>
    <w:p>
      <w:pPr/>
      <w:r>
        <w:rPr>
          <w:lang w:val="es_ES" w:bidi="es_ES"/>
        </w:rPr>
      </w:r>
      <w:r>
        <w:rPr>
          <w:lang w:val="es_ES" w:bidi="es_ES"/>
        </w:rPr>
        <w:t>MAT 26:48</w:t>
      </w:r>
      <w:r>
        <w:rPr>
          <w:lang w:val="es_ES" w:bidi="es_ES"/>
        </w:rPr>
        <w:t xml:space="preserve"> · </w:t>
      </w:r>
      <w:r>
        <w:rPr>
          <w:lang w:val="es_ES" w:bidi="es_ES"/>
        </w:rPr>
        <w:t>MRK 14:44</w:t>
      </w:r>
      <w:r>
        <w:rPr>
          <w:lang w:val="es_ES" w:bidi="es_ES"/>
        </w:rPr>
        <w:t xml:space="preserve"> · </w:t>
      </w:r>
      <w:r>
        <w:rPr>
          <w:lang w:val="es_ES" w:bidi="es_ES"/>
        </w:rPr>
        <w:t>LUK 22:47</w:t>
      </w:r>
    </w:p>
    <w:p>
      <w:pPr/>
      <w:r>
        <w:rPr>
          <w:lang w:val="es_ES" w:bidi="es_ES"/>
        </w:rPr>
      </w:r>
      <w:r>
        <w:rPr>
          <w:vertAlign w:val="superscript"/>
          <w:lang w:val="es_ES" w:bidi="es_ES"/>
        </w:rPr>
        <w:t>1</w:t>
      </w:r>
      <w:r>
        <w:rPr>
          <w:lang w:val="es_ES" w:bidi="es_ES"/>
        </w:rPr>
        <w:t xml:space="preserve"> Aunque el acto de besar tiene diferentes funciones, la naturaleza del evento es esencialmente la misma. En algunas lenguas, sin embargo, se hace una distinción entre besar en la mejilla y besar en los labios. Una distinción adicional debe hacerse para señalar si la persona a la que se besa es del mismo sexo o del sexo opuesto.</w:t>
      </w:r>
      <w:r>
        <w:rPr>
          <w:lang w:val="es_ES" w:bidi="es_ES"/>
        </w:rPr>
      </w:r>
      <w:r>
        <w:rPr>
          <w:lang w:val="es_ES" w:bidi="es_ES"/>
        </w:rPr>
      </w:r>
    </w:p>
    <w:p>
      <w:pPr/>
      <w:r>
        <w:rPr>
          <w:lang w:val="es_ES" w:bidi="es_ES"/>
        </w:rPr>
      </w:r>
    </w:p>
    <w:p>
      <w:pPr>
        <w:pStyle w:val="Heading2"/>
      </w:pPr>
      <w:r>
        <w:rPr>
          <w:lang w:val="es_ES" w:bidi="es_ES"/>
        </w:rPr>
        <w:t>φιλήδονος</w:t>
      </w:r>
      <w:r>
        <w:rPr>
          <w:lang w:val="es_ES" w:bidi="es_ES"/>
        </w:rPr>
      </w:r>
    </w:p>
    <w:p>
      <w:pPr>
        <w:pStyle w:val="Heading1"/>
      </w:pPr>
      <w:r>
        <w:rPr>
          <w:lang w:val="es_ES" w:bidi="es_ES"/>
        </w:rPr>
        <w:t>φιλήδονος</w:t>
      </w:r>
    </w:p>
    <w:p>
      <w:pPr/>
      <w:r>
        <w:rPr>
          <w:lang w:val="es_ES" w:bidi="es_ES"/>
        </w:rPr>
      </w:r>
      <w:r>
        <w:rPr>
          <w:lang w:val="es_ES" w:bidi="es_ES"/>
        </w:rPr>
        <w:t>φιλήδονος</w:t>
      </w:r>
      <w:r>
        <w:rPr>
          <w:lang w:val="es_ES" w:bidi="es_ES"/>
        </w:rPr>
        <w:t xml:space="preserve"> (</w:t>
      </w:r>
      <w:r>
        <w:rPr>
          <w:lang w:val="es_ES" w:bidi="es_ES"/>
        </w:rPr>
        <w:t>G5369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φιλέω + ἡδονή</w:t>
      </w:r>
    </w:p>
    <w:p>
      <w:pPr/>
      <w:r>
        <w:rPr>
          <w:lang w:val="es_ES" w:bidi="es_ES"/>
        </w:rPr>
      </w:r>
      <w:r>
        <w:rPr>
          <w:lang w:val="es_ES" w:bidi="es_ES"/>
        </w:rPr>
        <w:t>25.112</w:t>
      </w:r>
      <w:r>
        <w:rPr>
          <w:lang w:val="es_ES" w:bidi="es_ES"/>
        </w:rPr>
        <w:t xml:space="preserve"> · </w:t>
      </w:r>
      <w:r>
        <w:rPr>
          <w:lang w:val="es_ES" w:bidi="es_ES"/>
        </w:rPr>
        <w:t>Actitudes y Emociones</w:t>
      </w:r>
      <w:r>
        <w:rPr>
          <w:lang w:val="es_ES" w:bidi="es_ES"/>
        </w:rPr>
        <w:t xml:space="preserve"> · </w:t>
      </w:r>
      <w:r>
        <w:rPr>
          <w:lang w:val="es_ES" w:bidi="es_ES"/>
        </w:rPr>
        <w:t>Disfrutar, Complacerse en, Estar encantado de hacer</w:t>
      </w:r>
    </w:p>
    <w:p>
      <w:pPr/>
      <w:r>
        <w:rPr>
          <w:lang w:val="es_ES" w:bidi="es_ES"/>
        </w:rPr>
      </w:r>
      <w:r>
        <w:rPr>
          <w:lang w:val="es_ES" w:bidi="es_ES"/>
        </w:rPr>
        <w:t>entregado al placer</w:t>
      </w:r>
      <w:r>
        <w:rPr>
          <w:lang w:val="es_ES" w:bidi="es_ES"/>
        </w:rPr>
        <w:t xml:space="preserve">, </w:t>
      </w:r>
      <w:r>
        <w:rPr>
          <w:lang w:val="es_ES" w:bidi="es_ES"/>
        </w:rPr>
        <w:t>amante del placer</w:t>
      </w:r>
      <w:r>
        <w:rPr>
          <w:lang w:val="es_ES" w:bidi="es_ES"/>
        </w:rPr>
        <w:t xml:space="preserve">, </w:t>
      </w:r>
      <w:r>
        <w:rPr>
          <w:lang w:val="es_ES" w:bidi="es_ES"/>
        </w:rPr>
        <w:t>placer amoroso</w:t>
      </w:r>
      <w:r>
        <w:rPr>
          <w:lang w:val="es_ES" w:bidi="es_ES"/>
        </w:rPr>
        <w:t xml:space="preserve"> </w:t>
      </w:r>
      <w:r>
        <w:rPr>
          <w:lang w:val="es_ES" w:bidi="es_ES"/>
        </w:rPr>
        <w:t>pertinente a tener inclinación por el placer y el gozo</w:t>
      </w:r>
    </w:p>
    <w:p>
      <w:pPr/>
      <w:r>
        <w:rPr>
          <w:lang w:val="es_ES" w:bidi="es_ES"/>
        </w:rPr>
      </w:r>
      <w:r>
        <w:rPr>
          <w:lang w:val="es_ES" w:bidi="es_ES"/>
        </w:rPr>
        <w:t>2TI 3:4</w:t>
      </w:r>
      <w:r>
        <w:rPr>
          <w:lang w:val="es_ES" w:bidi="es_ES"/>
        </w:rPr>
      </w:r>
      <w:r>
        <w:rPr>
          <w:lang w:val="es_ES" w:bidi="es_ES"/>
        </w:rPr>
      </w:r>
    </w:p>
    <w:p>
      <w:pPr/>
      <w:r>
        <w:rPr>
          <w:lang w:val="es_ES" w:bidi="es_ES"/>
        </w:rPr>
      </w:r>
    </w:p>
    <w:p>
      <w:pPr>
        <w:pStyle w:val="Heading2"/>
      </w:pPr>
      <w:r>
        <w:rPr>
          <w:lang w:val="es_ES" w:bidi="es_ES"/>
        </w:rPr>
        <w:t>φίλημα</w:t>
      </w:r>
      <w:r>
        <w:rPr>
          <w:lang w:val="es_ES" w:bidi="es_ES"/>
        </w:rPr>
      </w:r>
    </w:p>
    <w:p>
      <w:pPr>
        <w:pStyle w:val="Heading1"/>
      </w:pPr>
      <w:r>
        <w:rPr>
          <w:lang w:val="es_ES" w:bidi="es_ES"/>
        </w:rPr>
        <w:t>φίλημα</w:t>
      </w:r>
    </w:p>
    <w:p>
      <w:pPr/>
      <w:r>
        <w:rPr>
          <w:lang w:val="es_ES" w:bidi="es_ES"/>
        </w:rPr>
      </w:r>
      <w:r>
        <w:rPr>
          <w:lang w:val="es_ES" w:bidi="es_ES"/>
        </w:rPr>
        <w:t>φίλημα</w:t>
      </w:r>
      <w:r>
        <w:rPr>
          <w:lang w:val="es_ES" w:bidi="es_ES"/>
        </w:rPr>
        <w:t xml:space="preserve"> (</w:t>
      </w:r>
      <w:r>
        <w:rPr>
          <w:lang w:val="es_ES" w:bidi="es_ES"/>
        </w:rPr>
        <w:t>G5370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φιλέω</w:t>
      </w:r>
    </w:p>
    <w:p>
      <w:pPr/>
      <w:r>
        <w:rPr>
          <w:lang w:val="es_ES" w:bidi="es_ES"/>
        </w:rPr>
      </w:r>
      <w:r>
        <w:rPr>
          <w:lang w:val="es_ES" w:bidi="es_ES"/>
        </w:rPr>
        <w:t>34.62</w:t>
      </w:r>
      <w:r>
        <w:rPr>
          <w:lang w:val="es_ES" w:bidi="es_ES"/>
        </w:rPr>
        <w:t xml:space="preserve"> · </w:t>
      </w:r>
      <w:r>
        <w:rPr>
          <w:lang w:val="es_ES" w:bidi="es_ES"/>
        </w:rPr>
        <w:t>Asociación</w:t>
      </w:r>
      <w:r>
        <w:rPr>
          <w:lang w:val="es_ES" w:bidi="es_ES"/>
        </w:rPr>
        <w:t xml:space="preserve"> · </w:t>
      </w:r>
      <w:r>
        <w:rPr>
          <w:lang w:val="es_ES" w:bidi="es_ES"/>
        </w:rPr>
        <w:t>Besar, Abrazar</w:t>
      </w:r>
    </w:p>
    <w:p>
      <w:pPr/>
      <w:r>
        <w:rPr>
          <w:lang w:val="es_ES" w:bidi="es_ES"/>
        </w:rPr>
      </w:r>
      <w:r>
        <w:rPr>
          <w:lang w:val="es_ES" w:bidi="es_ES"/>
        </w:rPr>
        <w:t>besar</w:t>
      </w:r>
      <w:r>
        <w:rPr>
          <w:lang w:val="es_ES" w:bidi="es_ES"/>
        </w:rPr>
        <w:t xml:space="preserve"> </w:t>
      </w:r>
      <w:r>
        <w:rPr>
          <w:lang w:val="es_ES" w:bidi="es_ES"/>
        </w:rPr>
        <w:t>besar, ya sea como una expresión de saludo o como un signo de afecto y aprecio especial</w:t>
      </w:r>
    </w:p>
    <w:p>
      <w:pPr/>
      <w:r>
        <w:rPr>
          <w:lang w:val="es_ES" w:bidi="es_ES"/>
        </w:rPr>
      </w:r>
      <w:r>
        <w:rPr>
          <w:lang w:val="es_ES" w:bidi="es_ES"/>
        </w:rPr>
        <w:t>LUK 7:45</w:t>
      </w:r>
      <w:r>
        <w:rPr>
          <w:lang w:val="es_ES" w:bidi="es_ES"/>
        </w:rPr>
        <w:t xml:space="preserve"> · </w:t>
      </w:r>
      <w:r>
        <w:rPr>
          <w:lang w:val="es_ES" w:bidi="es_ES"/>
        </w:rPr>
        <w:t>LUK 22:48</w:t>
      </w:r>
      <w:r>
        <w:rPr>
          <w:lang w:val="es_ES" w:bidi="es_ES"/>
        </w:rPr>
        <w:t xml:space="preserve"> · </w:t>
      </w:r>
      <w:r>
        <w:rPr>
          <w:lang w:val="es_ES" w:bidi="es_ES"/>
        </w:rPr>
        <w:t>ROM 16:16</w:t>
      </w:r>
      <w:r>
        <w:rPr>
          <w:lang w:val="es_ES" w:bidi="es_ES"/>
        </w:rPr>
        <w:t xml:space="preserve"> · </w:t>
      </w:r>
      <w:r>
        <w:rPr>
          <w:lang w:val="es_ES" w:bidi="es_ES"/>
        </w:rPr>
        <w:t>1CO 16:20</w:t>
      </w:r>
      <w:r>
        <w:rPr>
          <w:lang w:val="es_ES" w:bidi="es_ES"/>
        </w:rPr>
        <w:t xml:space="preserve"> · </w:t>
      </w:r>
      <w:r>
        <w:rPr>
          <w:lang w:val="es_ES" w:bidi="es_ES"/>
        </w:rPr>
        <w:t>2CO 13:12</w:t>
      </w:r>
      <w:r>
        <w:rPr>
          <w:lang w:val="es_ES" w:bidi="es_ES"/>
        </w:rPr>
        <w:t xml:space="preserve"> · </w:t>
      </w:r>
      <w:r>
        <w:rPr>
          <w:lang w:val="es_ES" w:bidi="es_ES"/>
        </w:rPr>
        <w:t>1TH 5:26</w:t>
      </w:r>
      <w:r>
        <w:rPr>
          <w:lang w:val="es_ES" w:bidi="es_ES"/>
        </w:rPr>
        <w:t xml:space="preserve"> · </w:t>
      </w:r>
      <w:r>
        <w:rPr>
          <w:lang w:val="es_ES" w:bidi="es_ES"/>
        </w:rPr>
        <w:t>1PE 5:14</w:t>
      </w:r>
      <w:r>
        <w:rPr>
          <w:lang w:val="es_ES" w:bidi="es_ES"/>
        </w:rPr>
      </w:r>
      <w:r>
        <w:rPr>
          <w:lang w:val="es_ES" w:bidi="es_ES"/>
        </w:rPr>
      </w:r>
    </w:p>
    <w:p>
      <w:pPr/>
      <w:r>
        <w:rPr>
          <w:lang w:val="es_ES" w:bidi="es_ES"/>
        </w:rPr>
      </w:r>
    </w:p>
    <w:p>
      <w:pPr>
        <w:pStyle w:val="Heading2"/>
      </w:pPr>
      <w:r>
        <w:rPr>
          <w:lang w:val="es_ES" w:bidi="es_ES"/>
        </w:rPr>
        <w:t>Φιλήμων</w:t>
      </w:r>
      <w:r>
        <w:rPr>
          <w:lang w:val="es_ES" w:bidi="es_ES"/>
        </w:rPr>
      </w:r>
    </w:p>
    <w:p>
      <w:pPr>
        <w:pStyle w:val="Heading1"/>
      </w:pPr>
      <w:r>
        <w:rPr>
          <w:lang w:val="es_ES" w:bidi="es_ES"/>
        </w:rPr>
        <w:t>Φιλήμων</w:t>
      </w:r>
    </w:p>
    <w:p>
      <w:pPr/>
      <w:r>
        <w:rPr>
          <w:lang w:val="es_ES" w:bidi="es_ES"/>
        </w:rPr>
      </w:r>
      <w:r>
        <w:rPr>
          <w:lang w:val="es_ES" w:bidi="es_ES"/>
        </w:rPr>
        <w:t>Φιλήμων</w:t>
      </w:r>
      <w:r>
        <w:rPr>
          <w:lang w:val="es_ES" w:bidi="es_ES"/>
        </w:rPr>
        <w:t xml:space="preserve"> (</w:t>
      </w:r>
      <w:r>
        <w:rPr>
          <w:lang w:val="es_ES" w:bidi="es_ES"/>
        </w:rPr>
        <w:t>G5371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-ονος</w:t>
      </w:r>
    </w:p>
    <w:p>
      <w:pPr/>
      <w:r>
        <w:rPr>
          <w:lang w:val="es_ES" w:bidi="es_ES"/>
        </w:rPr>
      </w:r>
      <w:r>
        <w:rPr>
          <w:lang w:val="es_ES" w:bidi="es_ES"/>
        </w:rPr>
        <w:t>93.377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Filemón</w:t>
      </w:r>
      <w:r>
        <w:rPr>
          <w:lang w:val="es_ES" w:bidi="es_ES"/>
        </w:rPr>
        <w:t xml:space="preserve"> </w:t>
      </w:r>
      <w:r>
        <w:rPr>
          <w:lang w:val="es_ES" w:bidi="es_ES"/>
        </w:rPr>
        <w:t>converso, amigo de Pablo</w:t>
      </w:r>
    </w:p>
    <w:p>
      <w:pPr/>
      <w:r>
        <w:rPr>
          <w:lang w:val="es_ES" w:bidi="es_ES"/>
        </w:rPr>
      </w:r>
      <w:r>
        <w:rPr>
          <w:lang w:val="es_ES" w:bidi="es_ES"/>
        </w:rPr>
        <w:t>PHM 1:1</w:t>
      </w:r>
      <w:r>
        <w:rPr>
          <w:lang w:val="es_ES" w:bidi="es_ES"/>
        </w:rPr>
      </w:r>
      <w:r>
        <w:rPr>
          <w:lang w:val="es_ES" w:bidi="es_ES"/>
        </w:rPr>
      </w:r>
    </w:p>
    <w:p>
      <w:pPr/>
      <w:r>
        <w:rPr>
          <w:lang w:val="es_ES" w:bidi="es_ES"/>
        </w:rPr>
      </w:r>
    </w:p>
    <w:p>
      <w:pPr>
        <w:pStyle w:val="Heading2"/>
      </w:pPr>
      <w:r>
        <w:rPr>
          <w:lang w:val="es_ES" w:bidi="es_ES"/>
        </w:rPr>
        <w:t>Φίλητος</w:t>
      </w:r>
      <w:r>
        <w:rPr>
          <w:lang w:val="es_ES" w:bidi="es_ES"/>
        </w:rPr>
      </w:r>
    </w:p>
    <w:p>
      <w:pPr>
        <w:pStyle w:val="Heading1"/>
      </w:pPr>
      <w:r>
        <w:rPr>
          <w:lang w:val="es_ES" w:bidi="es_ES"/>
        </w:rPr>
        <w:t>Φίλητος</w:t>
      </w:r>
    </w:p>
    <w:p>
      <w:pPr/>
      <w:r>
        <w:rPr>
          <w:lang w:val="es_ES" w:bidi="es_ES"/>
        </w:rPr>
      </w:r>
      <w:r>
        <w:rPr>
          <w:lang w:val="es_ES" w:bidi="es_ES"/>
        </w:rPr>
        <w:t>Φίλητος</w:t>
      </w:r>
      <w:r>
        <w:rPr>
          <w:lang w:val="es_ES" w:bidi="es_ES"/>
        </w:rPr>
        <w:t xml:space="preserve"> (</w:t>
      </w:r>
      <w:r>
        <w:rPr>
          <w:lang w:val="es_ES" w:bidi="es_ES"/>
        </w:rPr>
        <w:t>G5372</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93.378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Fileto</w:t>
      </w:r>
      <w:r>
        <w:rPr>
          <w:lang w:val="es_ES" w:bidi="es_ES"/>
        </w:rPr>
        <w:t xml:space="preserve"> </w:t>
      </w:r>
      <w:r>
        <w:rPr>
          <w:lang w:val="es_ES" w:bidi="es_ES"/>
        </w:rPr>
        <w:t>un falso maestro de la iglesia</w:t>
      </w:r>
    </w:p>
    <w:p>
      <w:pPr/>
      <w:r>
        <w:rPr>
          <w:lang w:val="es_ES" w:bidi="es_ES"/>
        </w:rPr>
      </w:r>
      <w:r>
        <w:rPr>
          <w:lang w:val="es_ES" w:bidi="es_ES"/>
        </w:rPr>
        <w:t>2TI 2:17</w:t>
      </w:r>
      <w:r>
        <w:rPr>
          <w:lang w:val="es_ES" w:bidi="es_ES"/>
        </w:rPr>
      </w:r>
      <w:r>
        <w:rPr>
          <w:lang w:val="es_ES" w:bidi="es_ES"/>
        </w:rPr>
      </w:r>
    </w:p>
    <w:p>
      <w:pPr/>
      <w:r>
        <w:rPr>
          <w:lang w:val="es_ES" w:bidi="es_ES"/>
        </w:rPr>
      </w:r>
    </w:p>
    <w:p>
      <w:pPr>
        <w:pStyle w:val="Heading2"/>
      </w:pPr>
      <w:r>
        <w:rPr>
          <w:lang w:val="es_ES" w:bidi="es_ES"/>
        </w:rPr>
        <w:t>φιλία</w:t>
      </w:r>
      <w:r>
        <w:rPr>
          <w:lang w:val="es_ES" w:bidi="es_ES"/>
        </w:rPr>
      </w:r>
    </w:p>
    <w:p>
      <w:pPr>
        <w:pStyle w:val="Heading1"/>
      </w:pPr>
      <w:r>
        <w:rPr>
          <w:lang w:val="es_ES" w:bidi="es_ES"/>
        </w:rPr>
        <w:t>φιλία</w:t>
      </w:r>
    </w:p>
    <w:p>
      <w:pPr/>
      <w:r>
        <w:rPr>
          <w:lang w:val="es_ES" w:bidi="es_ES"/>
        </w:rPr>
      </w:r>
      <w:r>
        <w:rPr>
          <w:lang w:val="es_ES" w:bidi="es_ES"/>
        </w:rPr>
        <w:t>φιλία</w:t>
      </w:r>
      <w:r>
        <w:rPr>
          <w:lang w:val="es_ES" w:bidi="es_ES"/>
        </w:rPr>
        <w:t xml:space="preserve"> (</w:t>
      </w:r>
      <w:r>
        <w:rPr>
          <w:lang w:val="es_ES" w:bidi="es_ES"/>
        </w:rPr>
        <w:t>G5373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φιλέω</w:t>
      </w:r>
    </w:p>
    <w:p>
      <w:pPr/>
      <w:r>
        <w:rPr>
          <w:lang w:val="es_ES" w:bidi="es_ES"/>
        </w:rPr>
      </w:r>
      <w:r>
        <w:rPr>
          <w:lang w:val="es_ES" w:bidi="es_ES"/>
        </w:rPr>
        <w:t>25.33</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amar</w:t>
      </w:r>
      <w:r>
        <w:rPr>
          <w:lang w:val="es_ES" w:bidi="es_ES"/>
        </w:rPr>
        <w:t xml:space="preserve">, </w:t>
      </w:r>
      <w:r>
        <w:rPr>
          <w:lang w:val="es_ES" w:bidi="es_ES"/>
        </w:rPr>
        <w:t>tener afecto por</w:t>
      </w:r>
      <w:r>
        <w:rPr>
          <w:lang w:val="es_ES" w:bidi="es_ES"/>
        </w:rPr>
        <w:t xml:space="preserve"> </w:t>
      </w:r>
      <w:r>
        <w:rPr>
          <w:lang w:val="es_ES" w:bidi="es_ES"/>
        </w:rPr>
        <w:t>tener amor o afecto por alguien o algo basado en la asociación que se tiene con esa persona u objeto</w:t>
      </w:r>
      <w:r>
        <w:rPr>
          <w:lang w:val="es_ES" w:bidi="es_ES"/>
        </w:rPr>
        <w:t xml:space="preserve"> </w:t>
      </w:r>
      <w:r>
        <w:rPr>
          <w:lang w:val="es_ES" w:bidi="es_ES"/>
        </w:rPr>
        <w:t xml:space="preserve">En algunos idiomas podría ser difícil, si no imposible, hablar de "afecto ... es hostilidad". Con frecuencia, es necesario relacionar tales actitudes emocionales con individuos, de modo que esta expresión en </w:t>
      </w:r>
      <w:r>
        <w:rPr>
          <w:lang w:val="es_ES" w:bidi="es_ES"/>
        </w:rPr>
        <w:t>JAS 4:4</w:t>
      </w:r>
      <w:r>
        <w:rPr>
          <w:lang w:val="es_ES" w:bidi="es_ES"/>
        </w:rPr>
        <w:t xml:space="preserve"> se podría traducir en algunos idiomas como 'las personas que aman las cosas del mundo están en contra de Dios".</w:t>
        <w:br/>
      </w:r>
      <w:r>
        <w:rPr>
          <w:lang w:val="es_ES" w:bidi="es_ES"/>
        </w:rPr>
        <w:t xml:space="preserve">Ver la discusión del significado de </w:t>
      </w:r>
      <w:r>
        <w:rPr>
          <w:lang w:val="es_ES" w:bidi="es_ES"/>
        </w:rPr>
        <w:t>φιλέω</w:t>
      </w:r>
      <w:r>
        <w:rPr>
          <w:lang w:val="es_ES" w:bidi="es_ES"/>
        </w:rPr>
        <w:t xml:space="preserve">[a] y φιλία en </w:t>
      </w:r>
      <w:hyperlink r:id="rId40">
        <w:r>
          <w:rPr>
            <w:lang w:val="es_ES" w:bidi="es_ES"/>
          </w:rPr>
          <w:rPr>
            <w:color w:val="0000EE"/>
            <w:u w:val="single"/>
          </w:rPr>
          <w:t>25.43</w:t>
        </w:r>
      </w:hyperlink>
      <w:r>
        <w:rPr>
          <w:lang w:val="es_ES" w:bidi="es_ES"/>
        </w:rPr>
        <w:t>.</w:t>
      </w:r>
    </w:p>
    <w:p>
      <w:pPr/>
      <w:r>
        <w:rPr>
          <w:lang w:val="es_ES" w:bidi="es_ES"/>
        </w:rPr>
      </w:r>
      <w:r>
        <w:rPr>
          <w:lang w:val="es_ES" w:bidi="es_ES"/>
        </w:rPr>
        <w:t>JAS 4:4</w:t>
      </w:r>
      <w:r>
        <w:rPr>
          <w:lang w:val="es_ES" w:bidi="es_ES"/>
        </w:rPr>
      </w:r>
      <w:r>
        <w:rPr>
          <w:lang w:val="es_ES" w:bidi="es_ES"/>
        </w:rPr>
      </w:r>
    </w:p>
    <w:p>
      <w:pPr/>
      <w:r>
        <w:rPr>
          <w:lang w:val="es_ES" w:bidi="es_ES"/>
        </w:rPr>
      </w:r>
    </w:p>
    <w:p>
      <w:pPr>
        <w:pStyle w:val="Heading2"/>
      </w:pPr>
      <w:r>
        <w:rPr>
          <w:lang w:val="es_ES" w:bidi="es_ES"/>
        </w:rPr>
        <w:t>Φιλιππήσιος</w:t>
      </w:r>
      <w:r>
        <w:rPr>
          <w:lang w:val="es_ES" w:bidi="es_ES"/>
        </w:rPr>
      </w:r>
    </w:p>
    <w:p>
      <w:pPr>
        <w:pStyle w:val="Heading1"/>
      </w:pPr>
      <w:r>
        <w:rPr>
          <w:lang w:val="es_ES" w:bidi="es_ES"/>
        </w:rPr>
        <w:t>Φιλιππήσιος</w:t>
      </w:r>
    </w:p>
    <w:p>
      <w:pPr/>
      <w:r>
        <w:rPr>
          <w:lang w:val="es_ES" w:bidi="es_ES"/>
        </w:rPr>
      </w:r>
      <w:r>
        <w:rPr>
          <w:lang w:val="es_ES" w:bidi="es_ES"/>
        </w:rPr>
        <w:t>Φιλιππήσιος</w:t>
      </w:r>
      <w:r>
        <w:rPr>
          <w:lang w:val="es_ES" w:bidi="es_ES"/>
        </w:rPr>
        <w:t xml:space="preserve"> (</w:t>
      </w:r>
      <w:r>
        <w:rPr>
          <w:lang w:val="es_ES" w:bidi="es_ES"/>
        </w:rPr>
        <w:t>G5374</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93.604</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filipense</w:t>
      </w:r>
      <w:r>
        <w:rPr>
          <w:lang w:val="es_ES" w:bidi="es_ES"/>
        </w:rPr>
        <w:t xml:space="preserve"> </w:t>
      </w:r>
      <w:r>
        <w:rPr>
          <w:lang w:val="es_ES" w:bidi="es_ES"/>
        </w:rPr>
        <w:t xml:space="preserve">(derivado de </w:t>
      </w:r>
      <w:r>
        <w:rPr>
          <w:lang w:val="es_ES" w:bidi="es_ES"/>
        </w:rPr>
        <w:t>Φίλιπποι</w:t>
      </w:r>
      <w:r>
        <w:rPr>
          <w:lang w:val="es_ES" w:bidi="es_ES"/>
        </w:rPr>
        <w:t xml:space="preserve"> 'Filipos', </w:t>
      </w:r>
      <w:hyperlink r:id="rId41">
        <w:r>
          <w:rPr>
            <w:lang w:val="es_ES" w:bidi="es_ES"/>
          </w:rPr>
          <w:rPr>
            <w:color w:val="0000EE"/>
            <w:u w:val="single"/>
          </w:rPr>
          <w:t>93.605</w:t>
        </w:r>
      </w:hyperlink>
      <w:r>
        <w:rPr>
          <w:lang w:val="es_ES" w:bidi="es_ES"/>
        </w:rPr>
        <w:t>) persona que vive o es nativa de Filipos</w:t>
      </w:r>
    </w:p>
    <w:p>
      <w:pPr/>
      <w:r>
        <w:rPr>
          <w:lang w:val="es_ES" w:bidi="es_ES"/>
        </w:rPr>
      </w:r>
      <w:r>
        <w:rPr>
          <w:lang w:val="es_ES" w:bidi="es_ES"/>
        </w:rPr>
        <w:t>PHP 4:15</w:t>
      </w:r>
      <w:r>
        <w:rPr>
          <w:lang w:val="es_ES" w:bidi="es_ES"/>
        </w:rPr>
      </w:r>
      <w:r>
        <w:rPr>
          <w:lang w:val="es_ES" w:bidi="es_ES"/>
        </w:rPr>
      </w:r>
    </w:p>
    <w:p>
      <w:pPr/>
      <w:r>
        <w:rPr>
          <w:lang w:val="es_ES" w:bidi="es_ES"/>
        </w:rPr>
      </w:r>
    </w:p>
    <w:p>
      <w:pPr>
        <w:pStyle w:val="Heading2"/>
      </w:pPr>
      <w:r>
        <w:rPr>
          <w:lang w:val="es_ES" w:bidi="es_ES"/>
        </w:rPr>
        <w:t>Φίλιπποι</w:t>
      </w:r>
      <w:r>
        <w:rPr>
          <w:lang w:val="es_ES" w:bidi="es_ES"/>
        </w:rPr>
      </w:r>
    </w:p>
    <w:p>
      <w:pPr>
        <w:pStyle w:val="Heading1"/>
      </w:pPr>
      <w:r>
        <w:rPr>
          <w:lang w:val="es_ES" w:bidi="es_ES"/>
        </w:rPr>
        <w:t>Φίλιπποι</w:t>
      </w:r>
    </w:p>
    <w:p>
      <w:pPr/>
      <w:r>
        <w:rPr>
          <w:lang w:val="es_ES" w:bidi="es_ES"/>
        </w:rPr>
      </w:r>
      <w:r>
        <w:rPr>
          <w:lang w:val="es_ES" w:bidi="es_ES"/>
        </w:rPr>
        <w:t>Φίλιπποι</w:t>
      </w:r>
      <w:r>
        <w:rPr>
          <w:lang w:val="es_ES" w:bidi="es_ES"/>
        </w:rPr>
        <w:t xml:space="preserve"> (</w:t>
      </w:r>
      <w:r>
        <w:rPr>
          <w:lang w:val="es_ES" w:bidi="es_ES"/>
        </w:rPr>
        <w:t>G5375</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-ων</w:t>
      </w:r>
    </w:p>
    <w:p>
      <w:pPr/>
      <w:r>
        <w:rPr>
          <w:lang w:val="es_ES" w:bidi="es_ES"/>
        </w:rPr>
      </w:r>
      <w:r>
        <w:rPr>
          <w:lang w:val="es_ES" w:bidi="es_ES"/>
        </w:rPr>
        <w:t>93.605</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Filipos</w:t>
      </w:r>
      <w:r>
        <w:rPr>
          <w:lang w:val="es_ES" w:bidi="es_ES"/>
        </w:rPr>
        <w:t xml:space="preserve"> </w:t>
      </w:r>
      <w:r>
        <w:rPr>
          <w:lang w:val="es_ES" w:bidi="es_ES"/>
        </w:rPr>
        <w:t>ciudad de Macedonia</w:t>
      </w:r>
      <w:r>
        <w:rPr>
          <w:lang w:val="es_ES" w:bidi="es_ES"/>
        </w:rPr>
        <w:t xml:space="preserve"> </w:t>
      </w:r>
      <w:r>
        <w:rPr>
          <w:lang w:val="es_ES" w:bidi="es_ES"/>
        </w:rPr>
        <w:t>Καισάρεια τῆς Φιλίππου</w:t>
      </w:r>
      <w:r>
        <w:rPr>
          <w:lang w:val="es_ES" w:bidi="es_ES"/>
        </w:rPr>
        <w:t xml:space="preserve"> 'Cesarea de Filipo', ver </w:t>
      </w:r>
      <w:hyperlink r:id="rId42">
        <w:r>
          <w:rPr>
            <w:lang w:val="es_ES" w:bidi="es_ES"/>
          </w:rPr>
          <w:rPr>
            <w:color w:val="0000EE"/>
            <w:u w:val="single"/>
          </w:rPr>
          <w:t>93.492</w:t>
        </w:r>
      </w:hyperlink>
    </w:p>
    <w:p>
      <w:pPr/>
      <w:r>
        <w:rPr>
          <w:lang w:val="es_ES" w:bidi="es_ES"/>
        </w:rPr>
      </w:r>
      <w:r>
        <w:rPr>
          <w:lang w:val="es_ES" w:bidi="es_ES"/>
        </w:rPr>
        <w:t>ACT 16:12</w:t>
      </w:r>
      <w:r>
        <w:rPr>
          <w:lang w:val="es_ES" w:bidi="es_ES"/>
        </w:rPr>
        <w:t xml:space="preserve"> · </w:t>
      </w:r>
      <w:r>
        <w:rPr>
          <w:lang w:val="es_ES" w:bidi="es_ES"/>
        </w:rPr>
        <w:t>ACT 20:6</w:t>
      </w:r>
      <w:r>
        <w:rPr>
          <w:lang w:val="es_ES" w:bidi="es_ES"/>
        </w:rPr>
        <w:t xml:space="preserve"> · </w:t>
      </w:r>
      <w:r>
        <w:rPr>
          <w:lang w:val="es_ES" w:bidi="es_ES"/>
        </w:rPr>
        <w:t>PHP 1:1</w:t>
      </w:r>
      <w:r>
        <w:rPr>
          <w:lang w:val="es_ES" w:bidi="es_ES"/>
        </w:rPr>
        <w:t xml:space="preserve"> · </w:t>
      </w:r>
      <w:r>
        <w:rPr>
          <w:lang w:val="es_ES" w:bidi="es_ES"/>
        </w:rPr>
        <w:t>1TH 2:2</w:t>
      </w:r>
      <w:r>
        <w:rPr>
          <w:lang w:val="es_ES" w:bidi="es_ES"/>
        </w:rPr>
      </w:r>
      <w:r>
        <w:rPr>
          <w:lang w:val="es_ES" w:bidi="es_ES"/>
        </w:rPr>
      </w:r>
    </w:p>
    <w:p>
      <w:pPr/>
      <w:r>
        <w:rPr>
          <w:lang w:val="es_ES" w:bidi="es_ES"/>
        </w:rPr>
      </w:r>
    </w:p>
    <w:p>
      <w:pPr>
        <w:pStyle w:val="Heading2"/>
      </w:pPr>
      <w:r>
        <w:rPr>
          <w:lang w:val="es_ES" w:bidi="es_ES"/>
        </w:rPr>
        <w:t>Φίλιππος</w:t>
      </w:r>
      <w:r>
        <w:rPr>
          <w:lang w:val="es_ES" w:bidi="es_ES"/>
        </w:rPr>
      </w:r>
    </w:p>
    <w:p>
      <w:pPr>
        <w:pStyle w:val="Heading1"/>
      </w:pPr>
      <w:r>
        <w:rPr>
          <w:lang w:val="es_ES" w:bidi="es_ES"/>
        </w:rPr>
        <w:t>Φίλιππος</w:t>
      </w:r>
    </w:p>
    <w:p>
      <w:pPr/>
      <w:r>
        <w:rPr>
          <w:lang w:val="es_ES" w:bidi="es_ES"/>
        </w:rPr>
      </w:r>
      <w:r>
        <w:rPr>
          <w:lang w:val="es_ES" w:bidi="es_ES"/>
        </w:rPr>
        <w:t>Φίλιππος</w:t>
      </w:r>
      <w:r>
        <w:rPr>
          <w:lang w:val="es_ES" w:bidi="es_ES"/>
        </w:rPr>
        <w:t xml:space="preserve"> (</w:t>
      </w:r>
      <w:r>
        <w:rPr>
          <w:lang w:val="es_ES" w:bidi="es_ES"/>
        </w:rPr>
        <w:t>G5376</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93.379a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Felipe</w:t>
      </w:r>
      <w:r>
        <w:rPr>
          <w:lang w:val="es_ES" w:bidi="es_ES"/>
        </w:rPr>
        <w:t xml:space="preserve"> </w:t>
      </w:r>
      <w:r>
        <w:rPr>
          <w:lang w:val="es_ES" w:bidi="es_ES"/>
        </w:rPr>
        <w:t>uno de los doce apóstoles</w:t>
      </w:r>
    </w:p>
    <w:p>
      <w:pPr/>
      <w:r>
        <w:rPr>
          <w:lang w:val="es_ES" w:bidi="es_ES"/>
        </w:rPr>
      </w:r>
      <w:r>
        <w:rPr>
          <w:lang w:val="es_ES" w:bidi="es_ES"/>
        </w:rPr>
        <w:t>MAT 10:3</w:t>
      </w:r>
      <w:r>
        <w:rPr>
          <w:lang w:val="es_ES" w:bidi="es_ES"/>
        </w:rPr>
        <w:t xml:space="preserve"> · </w:t>
      </w:r>
      <w:r>
        <w:rPr>
          <w:lang w:val="es_ES" w:bidi="es_ES"/>
        </w:rPr>
        <w:t>MRK 3:18</w:t>
      </w:r>
      <w:r>
        <w:rPr>
          <w:lang w:val="es_ES" w:bidi="es_ES"/>
        </w:rPr>
        <w:t xml:space="preserve"> · </w:t>
      </w:r>
      <w:r>
        <w:rPr>
          <w:lang w:val="es_ES" w:bidi="es_ES"/>
        </w:rPr>
        <w:t>LUK 6:14</w:t>
      </w:r>
      <w:r>
        <w:rPr>
          <w:lang w:val="es_ES" w:bidi="es_ES"/>
        </w:rPr>
        <w:t xml:space="preserve"> · </w:t>
      </w:r>
      <w:r>
        <w:rPr>
          <w:lang w:val="es_ES" w:bidi="es_ES"/>
        </w:rPr>
        <w:t>JHN 1:43</w:t>
      </w:r>
      <w:r>
        <w:rPr>
          <w:lang w:val="es_ES" w:bidi="es_ES"/>
        </w:rPr>
        <w:t xml:space="preserve"> · </w:t>
      </w:r>
      <w:r>
        <w:rPr>
          <w:lang w:val="es_ES" w:bidi="es_ES"/>
        </w:rPr>
        <w:t>JHN 1:44</w:t>
      </w:r>
      <w:r>
        <w:rPr>
          <w:lang w:val="es_ES" w:bidi="es_ES"/>
        </w:rPr>
        <w:t xml:space="preserve"> · </w:t>
      </w:r>
      <w:r>
        <w:rPr>
          <w:lang w:val="es_ES" w:bidi="es_ES"/>
        </w:rPr>
        <w:t>JHN 1:45</w:t>
      </w:r>
      <w:r>
        <w:rPr>
          <w:lang w:val="es_ES" w:bidi="es_ES"/>
        </w:rPr>
        <w:t xml:space="preserve"> · </w:t>
      </w:r>
      <w:r>
        <w:rPr>
          <w:lang w:val="es_ES" w:bidi="es_ES"/>
        </w:rPr>
        <w:t>JHN 1:46</w:t>
      </w:r>
      <w:r>
        <w:rPr>
          <w:lang w:val="es_ES" w:bidi="es_ES"/>
        </w:rPr>
        <w:t xml:space="preserve"> · </w:t>
      </w:r>
      <w:r>
        <w:rPr>
          <w:lang w:val="es_ES" w:bidi="es_ES"/>
        </w:rPr>
        <w:t>JHN 1:48</w:t>
      </w:r>
      <w:r>
        <w:rPr>
          <w:lang w:val="es_ES" w:bidi="es_ES"/>
        </w:rPr>
        <w:t xml:space="preserve"> · </w:t>
      </w:r>
      <w:r>
        <w:rPr>
          <w:lang w:val="es_ES" w:bidi="es_ES"/>
        </w:rPr>
        <w:t>JHN 6:5</w:t>
      </w:r>
      <w:r>
        <w:rPr>
          <w:lang w:val="es_ES" w:bidi="es_ES"/>
        </w:rPr>
        <w:t xml:space="preserve"> · </w:t>
      </w:r>
      <w:r>
        <w:rPr>
          <w:lang w:val="es_ES" w:bidi="es_ES"/>
        </w:rPr>
        <w:t>JHN 6:7</w:t>
      </w:r>
      <w:r>
        <w:rPr>
          <w:lang w:val="es_ES" w:bidi="es_ES"/>
        </w:rPr>
        <w:t xml:space="preserve"> · </w:t>
      </w:r>
      <w:r>
        <w:rPr>
          <w:lang w:val="es_ES" w:bidi="es_ES"/>
        </w:rPr>
        <w:t>JHN 12:21</w:t>
      </w:r>
      <w:r>
        <w:rPr>
          <w:lang w:val="es_ES" w:bidi="es_ES"/>
        </w:rPr>
        <w:t xml:space="preserve"> · </w:t>
      </w:r>
      <w:r>
        <w:rPr>
          <w:lang w:val="es_ES" w:bidi="es_ES"/>
        </w:rPr>
        <w:t>JHN 12:22</w:t>
      </w:r>
      <w:r>
        <w:rPr>
          <w:lang w:val="es_ES" w:bidi="es_ES"/>
        </w:rPr>
        <w:t xml:space="preserve"> · </w:t>
      </w:r>
      <w:r>
        <w:rPr>
          <w:lang w:val="es_ES" w:bidi="es_ES"/>
        </w:rPr>
        <w:t>JHN 12:22</w:t>
      </w:r>
      <w:r>
        <w:rPr>
          <w:lang w:val="es_ES" w:bidi="es_ES"/>
        </w:rPr>
        <w:t xml:space="preserve"> · </w:t>
      </w:r>
      <w:r>
        <w:rPr>
          <w:lang w:val="es_ES" w:bidi="es_ES"/>
        </w:rPr>
        <w:t>JHN 14:8</w:t>
      </w:r>
      <w:r>
        <w:rPr>
          <w:lang w:val="es_ES" w:bidi="es_ES"/>
        </w:rPr>
        <w:t xml:space="preserve"> · </w:t>
      </w:r>
      <w:r>
        <w:rPr>
          <w:lang w:val="es_ES" w:bidi="es_ES"/>
        </w:rPr>
        <w:t>JHN 14:9</w:t>
      </w:r>
      <w:r>
        <w:rPr>
          <w:lang w:val="es_ES" w:bidi="es_ES"/>
        </w:rPr>
        <w:t xml:space="preserve"> · </w:t>
      </w:r>
      <w:r>
        <w:rPr>
          <w:lang w:val="es_ES" w:bidi="es_ES"/>
        </w:rPr>
        <w:t>ACT 1:13</w:t>
      </w:r>
    </w:p>
    <w:p>
      <w:pPr/>
      <w:r>
        <w:rPr>
          <w:lang w:val="es_ES" w:bidi="es_ES"/>
        </w:rPr>
      </w:r>
      <w:r>
        <w:rPr>
          <w:lang w:val="es_ES" w:bidi="es_ES"/>
        </w:rPr>
        <w:t>93.379b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Felipe</w:t>
      </w:r>
      <w:r>
        <w:rPr>
          <w:lang w:val="es_ES" w:bidi="es_ES"/>
        </w:rPr>
        <w:t xml:space="preserve"> </w:t>
      </w:r>
      <w:r>
        <w:rPr>
          <w:lang w:val="es_ES" w:bidi="es_ES"/>
        </w:rPr>
        <w:t>uno de los hijos de Herodes el Grande y hermano de Herodes Antipas</w:t>
      </w:r>
    </w:p>
    <w:p>
      <w:pPr/>
      <w:r>
        <w:rPr>
          <w:lang w:val="es_ES" w:bidi="es_ES"/>
        </w:rPr>
      </w:r>
      <w:r>
        <w:rPr>
          <w:lang w:val="es_ES" w:bidi="es_ES"/>
        </w:rPr>
        <w:t>LUK 3:1</w:t>
      </w:r>
    </w:p>
    <w:p>
      <w:pPr/>
      <w:r>
        <w:rPr>
          <w:lang w:val="es_ES" w:bidi="es_ES"/>
        </w:rPr>
      </w:r>
      <w:r>
        <w:rPr>
          <w:lang w:val="es_ES" w:bidi="es_ES"/>
        </w:rPr>
        <w:t>93.379c</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Felipe</w:t>
      </w:r>
      <w:r>
        <w:rPr>
          <w:lang w:val="es_ES" w:bidi="es_ES"/>
        </w:rPr>
        <w:t xml:space="preserve"> </w:t>
      </w:r>
      <w:r>
        <w:rPr>
          <w:lang w:val="es_ES" w:bidi="es_ES"/>
        </w:rPr>
        <w:t>uno de los siete ayudantes en la iglesia en Jerusalén</w:t>
      </w:r>
    </w:p>
    <w:p>
      <w:pPr/>
      <w:r>
        <w:rPr>
          <w:lang w:val="es_ES" w:bidi="es_ES"/>
        </w:rPr>
      </w:r>
      <w:r>
        <w:rPr>
          <w:lang w:val="es_ES" w:bidi="es_ES"/>
        </w:rPr>
        <w:t>ACT 6:5</w:t>
      </w:r>
      <w:r>
        <w:rPr>
          <w:lang w:val="es_ES" w:bidi="es_ES"/>
        </w:rPr>
        <w:t xml:space="preserve"> · </w:t>
      </w:r>
      <w:r>
        <w:rPr>
          <w:lang w:val="es_ES" w:bidi="es_ES"/>
        </w:rPr>
        <w:t>ACT 8:5</w:t>
      </w:r>
      <w:r>
        <w:rPr>
          <w:lang w:val="es_ES" w:bidi="es_ES"/>
        </w:rPr>
        <w:t xml:space="preserve"> · </w:t>
      </w:r>
      <w:r>
        <w:rPr>
          <w:lang w:val="es_ES" w:bidi="es_ES"/>
        </w:rPr>
        <w:t>ACT 8:6</w:t>
      </w:r>
      <w:r>
        <w:rPr>
          <w:lang w:val="es_ES" w:bidi="es_ES"/>
        </w:rPr>
        <w:t xml:space="preserve"> · </w:t>
      </w:r>
      <w:r>
        <w:rPr>
          <w:lang w:val="es_ES" w:bidi="es_ES"/>
        </w:rPr>
        <w:t>ACT 8:12</w:t>
      </w:r>
      <w:r>
        <w:rPr>
          <w:lang w:val="es_ES" w:bidi="es_ES"/>
        </w:rPr>
        <w:t xml:space="preserve"> · </w:t>
      </w:r>
      <w:r>
        <w:rPr>
          <w:lang w:val="es_ES" w:bidi="es_ES"/>
        </w:rPr>
        <w:t>ACT 8:13</w:t>
      </w:r>
      <w:r>
        <w:rPr>
          <w:lang w:val="es_ES" w:bidi="es_ES"/>
        </w:rPr>
        <w:t xml:space="preserve"> · </w:t>
      </w:r>
      <w:r>
        <w:rPr>
          <w:lang w:val="es_ES" w:bidi="es_ES"/>
        </w:rPr>
        <w:t>ACT 8:26</w:t>
      </w:r>
      <w:r>
        <w:rPr>
          <w:lang w:val="es_ES" w:bidi="es_ES"/>
        </w:rPr>
        <w:t xml:space="preserve"> · </w:t>
      </w:r>
      <w:r>
        <w:rPr>
          <w:lang w:val="es_ES" w:bidi="es_ES"/>
        </w:rPr>
        <w:t>ACT 8:29</w:t>
      </w:r>
      <w:r>
        <w:rPr>
          <w:lang w:val="es_ES" w:bidi="es_ES"/>
        </w:rPr>
        <w:t xml:space="preserve"> · </w:t>
      </w:r>
      <w:r>
        <w:rPr>
          <w:lang w:val="es_ES" w:bidi="es_ES"/>
        </w:rPr>
        <w:t>ACT 8:30</w:t>
      </w:r>
      <w:r>
        <w:rPr>
          <w:lang w:val="es_ES" w:bidi="es_ES"/>
        </w:rPr>
        <w:t xml:space="preserve"> · </w:t>
      </w:r>
      <w:r>
        <w:rPr>
          <w:lang w:val="es_ES" w:bidi="es_ES"/>
        </w:rPr>
        <w:t>ACT 8:31</w:t>
      </w:r>
      <w:r>
        <w:rPr>
          <w:lang w:val="es_ES" w:bidi="es_ES"/>
        </w:rPr>
        <w:t xml:space="preserve"> · </w:t>
      </w:r>
      <w:r>
        <w:rPr>
          <w:lang w:val="es_ES" w:bidi="es_ES"/>
        </w:rPr>
        <w:t>ACT 8:34</w:t>
      </w:r>
      <w:r>
        <w:rPr>
          <w:lang w:val="es_ES" w:bidi="es_ES"/>
        </w:rPr>
        <w:t xml:space="preserve"> · </w:t>
      </w:r>
      <w:r>
        <w:rPr>
          <w:lang w:val="es_ES" w:bidi="es_ES"/>
        </w:rPr>
        <w:t>ACT 8:35</w:t>
      </w:r>
      <w:r>
        <w:rPr>
          <w:lang w:val="es_ES" w:bidi="es_ES"/>
        </w:rPr>
        <w:t xml:space="preserve"> · </w:t>
      </w:r>
      <w:r>
        <w:rPr>
          <w:lang w:val="es_ES" w:bidi="es_ES"/>
        </w:rPr>
        <w:t>ACT 8:38</w:t>
      </w:r>
      <w:r>
        <w:rPr>
          <w:lang w:val="es_ES" w:bidi="es_ES"/>
        </w:rPr>
        <w:t xml:space="preserve"> · </w:t>
      </w:r>
      <w:r>
        <w:rPr>
          <w:lang w:val="es_ES" w:bidi="es_ES"/>
        </w:rPr>
        <w:t>ACT 8:39</w:t>
      </w:r>
      <w:r>
        <w:rPr>
          <w:lang w:val="es_ES" w:bidi="es_ES"/>
        </w:rPr>
        <w:t xml:space="preserve"> · </w:t>
      </w:r>
      <w:r>
        <w:rPr>
          <w:lang w:val="es_ES" w:bidi="es_ES"/>
        </w:rPr>
        <w:t>ACT 8:40</w:t>
      </w:r>
      <w:r>
        <w:rPr>
          <w:lang w:val="es_ES" w:bidi="es_ES"/>
        </w:rPr>
        <w:t xml:space="preserve"> · </w:t>
      </w:r>
      <w:r>
        <w:rPr>
          <w:lang w:val="es_ES" w:bidi="es_ES"/>
        </w:rPr>
        <w:t>ACT 21:8</w:t>
      </w:r>
    </w:p>
    <w:p>
      <w:pPr/>
      <w:r>
        <w:rPr>
          <w:lang w:val="es_ES" w:bidi="es_ES"/>
        </w:rPr>
      </w:r>
      <w:r>
        <w:rPr>
          <w:lang w:val="es_ES" w:bidi="es_ES"/>
        </w:rPr>
        <w:t>93.379d</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Felipe</w:t>
      </w:r>
      <w:r>
        <w:rPr>
          <w:lang w:val="es_ES" w:bidi="es_ES"/>
        </w:rPr>
        <w:t xml:space="preserve"> </w:t>
      </w:r>
      <w:r>
        <w:rPr>
          <w:lang w:val="es_ES" w:bidi="es_ES"/>
        </w:rPr>
        <w:t>el primer esposo de Herodías</w:t>
      </w:r>
    </w:p>
    <w:p>
      <w:pPr/>
      <w:r>
        <w:rPr>
          <w:lang w:val="es_ES" w:bidi="es_ES"/>
        </w:rPr>
      </w:r>
      <w:r>
        <w:rPr>
          <w:lang w:val="es_ES" w:bidi="es_ES"/>
        </w:rPr>
        <w:t>MAT 14:3</w:t>
      </w:r>
      <w:r>
        <w:rPr>
          <w:lang w:val="es_ES" w:bidi="es_ES"/>
        </w:rPr>
        <w:t xml:space="preserve"> · </w:t>
      </w:r>
      <w:r>
        <w:rPr>
          <w:lang w:val="es_ES" w:bidi="es_ES"/>
        </w:rPr>
        <w:t>MRK 6:17</w:t>
      </w:r>
    </w:p>
    <w:p>
      <w:pPr/>
      <w:r>
        <w:rPr>
          <w:lang w:val="es_ES" w:bidi="es_ES"/>
        </w:rPr>
      </w:r>
      <w:r>
        <w:rPr>
          <w:lang w:val="es_ES" w:bidi="es_ES"/>
        </w:rPr>
        <w:t>93.492b</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b/>
          <w:lang w:val="es_ES" w:bidi="es_ES"/>
        </w:rPr>
        <w:t>Collocation:</w:t>
      </w:r>
      <w:r>
        <w:rPr>
          <w:lang w:val="es_ES" w:bidi="es_ES"/>
        </w:rPr>
        <w:t xml:space="preserve"> </w:t>
      </w:r>
      <w:r>
        <w:rPr>
          <w:lang w:val="es_ES" w:bidi="es_ES"/>
        </w:rPr>
        <w:t>Καισάρεια τῆς Θιλίππου</w:t>
      </w:r>
    </w:p>
    <w:p>
      <w:pPr/>
      <w:r>
        <w:rPr>
          <w:lang w:val="es_ES" w:bidi="es_ES"/>
        </w:rPr>
      </w:r>
      <w:r>
        <w:rPr>
          <w:lang w:val="es_ES" w:bidi="es_ES"/>
        </w:rPr>
        <w:t>Cesarea de Filipo</w:t>
      </w:r>
      <w:r>
        <w:rPr>
          <w:lang w:val="es_ES" w:bidi="es_ES"/>
        </w:rPr>
        <w:t xml:space="preserve"> </w:t>
      </w:r>
      <w:r>
        <w:rPr>
          <w:lang w:val="es_ES" w:bidi="es_ES"/>
        </w:rPr>
        <w:t xml:space="preserve">Cesárea de Filipo a los pies del monte Hermón; ver también </w:t>
      </w:r>
      <w:hyperlink r:id="rId41">
        <w:r>
          <w:rPr>
            <w:lang w:val="es_ES" w:bidi="es_ES"/>
          </w:rPr>
          <w:rPr>
            <w:color w:val="0000EE"/>
            <w:u w:val="single"/>
          </w:rPr>
          <w:t>93.605</w:t>
        </w:r>
      </w:hyperlink>
      <w:r>
        <w:rPr>
          <w:lang w:val="es_ES" w:bidi="es_ES"/>
        </w:rPr>
        <w:t>.</w:t>
      </w:r>
    </w:p>
    <w:p>
      <w:pPr/>
      <w:r>
        <w:rPr>
          <w:lang w:val="es_ES" w:bidi="es_ES"/>
        </w:rPr>
      </w:r>
      <w:r>
        <w:rPr>
          <w:lang w:val="es_ES" w:bidi="es_ES"/>
        </w:rPr>
        <w:t>MAT 16:13</w:t>
      </w:r>
      <w:r>
        <w:rPr>
          <w:lang w:val="es_ES" w:bidi="es_ES"/>
        </w:rPr>
        <w:t xml:space="preserve"> · </w:t>
      </w:r>
      <w:r>
        <w:rPr>
          <w:lang w:val="es_ES" w:bidi="es_ES"/>
        </w:rPr>
        <w:t>MRK 8:27</w:t>
      </w:r>
      <w:r>
        <w:rPr>
          <w:lang w:val="es_ES" w:bidi="es_ES"/>
        </w:rPr>
      </w:r>
      <w:r>
        <w:rPr>
          <w:lang w:val="es_ES" w:bidi="es_ES"/>
        </w:rPr>
      </w:r>
    </w:p>
    <w:p>
      <w:pPr/>
      <w:r>
        <w:rPr>
          <w:lang w:val="es_ES" w:bidi="es_ES"/>
        </w:rPr>
      </w:r>
    </w:p>
    <w:p>
      <w:pPr>
        <w:pStyle w:val="Heading2"/>
      </w:pPr>
      <w:r>
        <w:rPr>
          <w:lang w:val="es_ES" w:bidi="es_ES"/>
        </w:rPr>
        <w:t>φιλόθεος</w:t>
      </w:r>
      <w:r>
        <w:rPr>
          <w:lang w:val="es_ES" w:bidi="es_ES"/>
        </w:rPr>
      </w:r>
    </w:p>
    <w:p>
      <w:pPr>
        <w:pStyle w:val="Heading1"/>
      </w:pPr>
      <w:r>
        <w:rPr>
          <w:lang w:val="es_ES" w:bidi="es_ES"/>
        </w:rPr>
        <w:t>φιλόθεος</w:t>
      </w:r>
    </w:p>
    <w:p>
      <w:pPr/>
      <w:r>
        <w:rPr>
          <w:lang w:val="es_ES" w:bidi="es_ES"/>
        </w:rPr>
      </w:r>
      <w:r>
        <w:rPr>
          <w:lang w:val="es_ES" w:bidi="es_ES"/>
        </w:rPr>
        <w:t>φιλόθεος</w:t>
      </w:r>
      <w:r>
        <w:rPr>
          <w:lang w:val="es_ES" w:bidi="es_ES"/>
        </w:rPr>
        <w:t xml:space="preserve"> (</w:t>
      </w:r>
      <w:r>
        <w:rPr>
          <w:lang w:val="es_ES" w:bidi="es_ES"/>
        </w:rPr>
        <w:t>G5377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φιλέω + θεός</w:t>
      </w:r>
    </w:p>
    <w:p>
      <w:pPr/>
      <w:r>
        <w:rPr>
          <w:lang w:val="es_ES" w:bidi="es_ES"/>
        </w:rPr>
      </w:r>
      <w:r>
        <w:rPr>
          <w:lang w:val="es_ES" w:bidi="es_ES"/>
        </w:rPr>
        <w:t>25.40</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amar a Dios</w:t>
      </w:r>
      <w:r>
        <w:rPr>
          <w:lang w:val="es_ES" w:bidi="es_ES"/>
        </w:rPr>
        <w:t xml:space="preserve">, </w:t>
      </w:r>
      <w:r>
        <w:rPr>
          <w:lang w:val="es_ES" w:bidi="es_ES"/>
        </w:rPr>
        <w:t>tener afecto por Dios</w:t>
      </w:r>
      <w:r>
        <w:rPr>
          <w:lang w:val="es_ES" w:bidi="es_ES"/>
        </w:rPr>
        <w:t xml:space="preserve"> </w:t>
      </w:r>
      <w:r>
        <w:rPr>
          <w:lang w:val="es_ES" w:bidi="es_ES"/>
        </w:rPr>
        <w:t>pertinente al amor por Dios</w:t>
      </w:r>
    </w:p>
    <w:p>
      <w:pPr/>
      <w:r>
        <w:rPr>
          <w:lang w:val="es_ES" w:bidi="es_ES"/>
        </w:rPr>
      </w:r>
      <w:r>
        <w:rPr>
          <w:lang w:val="es_ES" w:bidi="es_ES"/>
        </w:rPr>
        <w:t>2TI 3:4</w:t>
      </w:r>
      <w:r>
        <w:rPr>
          <w:lang w:val="es_ES" w:bidi="es_ES"/>
        </w:rPr>
      </w:r>
      <w:r>
        <w:rPr>
          <w:lang w:val="es_ES" w:bidi="es_ES"/>
        </w:rPr>
      </w:r>
    </w:p>
    <w:p>
      <w:pPr/>
      <w:r>
        <w:rPr>
          <w:lang w:val="es_ES" w:bidi="es_ES"/>
        </w:rPr>
      </w:r>
    </w:p>
    <w:p>
      <w:pPr>
        <w:pStyle w:val="Heading2"/>
      </w:pPr>
      <w:r>
        <w:rPr>
          <w:lang w:val="es_ES" w:bidi="es_ES"/>
        </w:rPr>
        <w:t>Φιλόλογος</w:t>
      </w:r>
      <w:r>
        <w:rPr>
          <w:lang w:val="es_ES" w:bidi="es_ES"/>
        </w:rPr>
      </w:r>
    </w:p>
    <w:p>
      <w:pPr>
        <w:pStyle w:val="Heading1"/>
      </w:pPr>
      <w:r>
        <w:rPr>
          <w:lang w:val="es_ES" w:bidi="es_ES"/>
        </w:rPr>
        <w:t>Φιλόλογος</w:t>
      </w:r>
    </w:p>
    <w:p>
      <w:pPr/>
      <w:r>
        <w:rPr>
          <w:lang w:val="es_ES" w:bidi="es_ES"/>
        </w:rPr>
      </w:r>
      <w:r>
        <w:rPr>
          <w:lang w:val="es_ES" w:bidi="es_ES"/>
        </w:rPr>
        <w:t>Φιλόλογος</w:t>
      </w:r>
      <w:r>
        <w:rPr>
          <w:lang w:val="es_ES" w:bidi="es_ES"/>
        </w:rPr>
        <w:t xml:space="preserve"> (</w:t>
      </w:r>
      <w:r>
        <w:rPr>
          <w:lang w:val="es_ES" w:bidi="es_ES"/>
        </w:rPr>
        <w:t>G5378</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 </w:t>
      </w:r>
      <w:r>
        <w:rPr>
          <w:lang w:val="es_ES" w:bidi="es_ES"/>
        </w:rPr>
        <w:t>|</w:t>
      </w:r>
      <w:r>
        <w:rPr>
          <w:lang w:val="es_ES" w:bidi="es_ES"/>
        </w:rPr>
        <w:t xml:space="preserve"> φιλέω + λέγω</w:t>
      </w:r>
    </w:p>
    <w:p>
      <w:pPr/>
      <w:r>
        <w:rPr>
          <w:lang w:val="es_ES" w:bidi="es_ES"/>
        </w:rPr>
      </w:r>
      <w:r>
        <w:rPr>
          <w:lang w:val="es_ES" w:bidi="es_ES"/>
        </w:rPr>
        <w:t>93.380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Filólogo</w:t>
      </w:r>
      <w:r>
        <w:rPr>
          <w:lang w:val="es_ES" w:bidi="es_ES"/>
        </w:rPr>
        <w:t xml:space="preserve"> </w:t>
      </w:r>
      <w:r>
        <w:rPr>
          <w:lang w:val="es_ES" w:bidi="es_ES"/>
        </w:rPr>
        <w:t xml:space="preserve">una de las personas saludadas en </w:t>
      </w:r>
      <w:r>
        <w:rPr>
          <w:lang w:val="es_ES" w:bidi="es_ES"/>
        </w:rPr>
        <w:t>ROM 16:15</w:t>
      </w:r>
    </w:p>
    <w:p>
      <w:pPr/>
      <w:r>
        <w:rPr>
          <w:lang w:val="es_ES" w:bidi="es_ES"/>
        </w:rPr>
      </w:r>
      <w:r>
        <w:rPr>
          <w:lang w:val="es_ES" w:bidi="es_ES"/>
        </w:rPr>
        <w:t>ROM 16:15</w:t>
      </w:r>
      <w:r>
        <w:rPr>
          <w:lang w:val="es_ES" w:bidi="es_ES"/>
        </w:rPr>
      </w:r>
      <w:r>
        <w:rPr>
          <w:lang w:val="es_ES" w:bidi="es_ES"/>
        </w:rPr>
      </w:r>
    </w:p>
    <w:p>
      <w:pPr/>
      <w:r>
        <w:rPr>
          <w:lang w:val="es_ES" w:bidi="es_ES"/>
        </w:rPr>
      </w:r>
    </w:p>
    <w:p>
      <w:pPr>
        <w:pStyle w:val="Heading2"/>
      </w:pPr>
      <w:r>
        <w:rPr>
          <w:lang w:val="es_ES" w:bidi="es_ES"/>
        </w:rPr>
        <w:t>φιλονεικία</w:t>
      </w:r>
      <w:r>
        <w:rPr>
          <w:lang w:val="es_ES" w:bidi="es_ES"/>
        </w:rPr>
      </w:r>
    </w:p>
    <w:p>
      <w:pPr>
        <w:pStyle w:val="Heading1"/>
      </w:pPr>
      <w:r>
        <w:rPr>
          <w:lang w:val="es_ES" w:bidi="es_ES"/>
        </w:rPr>
        <w:t>φιλονεικία</w:t>
      </w:r>
    </w:p>
    <w:p>
      <w:pPr/>
      <w:r>
        <w:rPr>
          <w:lang w:val="es_ES" w:bidi="es_ES"/>
        </w:rPr>
      </w:r>
      <w:r>
        <w:rPr>
          <w:lang w:val="es_ES" w:bidi="es_ES"/>
        </w:rPr>
        <w:t>φιλονεικία</w:t>
      </w:r>
      <w:r>
        <w:rPr>
          <w:lang w:val="es_ES" w:bidi="es_ES"/>
        </w:rPr>
        <w:t xml:space="preserve"> (</w:t>
      </w:r>
      <w:r>
        <w:rPr>
          <w:lang w:val="es_ES" w:bidi="es_ES"/>
        </w:rPr>
        <w:t>G5379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φιλέω + νεικέω</w:t>
      </w:r>
    </w:p>
    <w:p>
      <w:pPr/>
      <w:r>
        <w:rPr>
          <w:lang w:val="es_ES" w:bidi="es_ES"/>
        </w:rPr>
      </w:r>
      <w:r>
        <w:rPr>
          <w:lang w:val="es_ES" w:bidi="es_ES"/>
        </w:rPr>
        <w:t>33.449</w:t>
      </w:r>
      <w:r>
        <w:rPr>
          <w:lang w:val="es_ES" w:bidi="es_ES"/>
        </w:rPr>
        <w:t xml:space="preserve"> · </w:t>
      </w:r>
      <w:r>
        <w:rPr>
          <w:lang w:val="es_ES" w:bidi="es_ES"/>
        </w:rPr>
        <w:t>Comunicación</w:t>
      </w:r>
      <w:r>
        <w:rPr>
          <w:lang w:val="es_ES" w:bidi="es_ES"/>
        </w:rPr>
        <w:t xml:space="preserve"> · </w:t>
      </w:r>
      <w:r>
        <w:rPr>
          <w:lang w:val="es_ES" w:bidi="es_ES"/>
        </w:rPr>
        <w:t>Discutir, reñir</w:t>
      </w:r>
    </w:p>
    <w:p>
      <w:pPr/>
      <w:r>
        <w:rPr>
          <w:lang w:val="es_ES" w:bidi="es_ES"/>
        </w:rPr>
      </w:r>
      <w:r>
        <w:rPr>
          <w:lang w:val="es_ES" w:bidi="es_ES"/>
        </w:rPr>
        <w:t>deseo de pelear</w:t>
      </w:r>
      <w:r>
        <w:rPr>
          <w:lang w:val="es_ES" w:bidi="es_ES"/>
        </w:rPr>
        <w:t xml:space="preserve">, </w:t>
      </w:r>
      <w:r>
        <w:rPr>
          <w:lang w:val="es_ES" w:bidi="es_ES"/>
        </w:rPr>
        <w:t>disposición para argumentar</w:t>
      </w:r>
      <w:r>
        <w:rPr>
          <w:lang w:val="es_ES" w:bidi="es_ES"/>
        </w:rPr>
        <w:t xml:space="preserve">, </w:t>
      </w:r>
      <w:r>
        <w:rPr>
          <w:lang w:val="es_ES" w:bidi="es_ES"/>
        </w:rPr>
        <w:t>querer discutir</w:t>
      </w:r>
      <w:r>
        <w:rPr>
          <w:lang w:val="es_ES" w:bidi="es_ES"/>
        </w:rPr>
        <w:t xml:space="preserve">, </w:t>
      </w:r>
      <w:r>
        <w:rPr>
          <w:lang w:val="es_ES" w:bidi="es_ES"/>
        </w:rPr>
        <w:t>disputa</w:t>
      </w:r>
      <w:r>
        <w:rPr>
          <w:lang w:val="es_ES" w:bidi="es_ES"/>
        </w:rPr>
        <w:t xml:space="preserve"> </w:t>
      </w:r>
      <w:r>
        <w:rPr>
          <w:lang w:val="es_ES" w:bidi="es_ES"/>
        </w:rPr>
        <w:t>disposición o deseo de discutir o pelear</w:t>
      </w:r>
    </w:p>
    <w:p>
      <w:pPr/>
      <w:r>
        <w:rPr>
          <w:lang w:val="es_ES" w:bidi="es_ES"/>
        </w:rPr>
      </w:r>
      <w:r>
        <w:rPr>
          <w:lang w:val="es_ES" w:bidi="es_ES"/>
        </w:rPr>
        <w:t>LUK 22:24</w:t>
      </w:r>
      <w:r>
        <w:rPr>
          <w:lang w:val="es_ES" w:bidi="es_ES"/>
        </w:rPr>
      </w:r>
      <w:r>
        <w:rPr>
          <w:lang w:val="es_ES" w:bidi="es_ES"/>
        </w:rPr>
      </w:r>
    </w:p>
    <w:p>
      <w:pPr/>
      <w:r>
        <w:rPr>
          <w:lang w:val="es_ES" w:bidi="es_ES"/>
        </w:rPr>
      </w:r>
    </w:p>
    <w:p>
      <w:pPr>
        <w:pStyle w:val="Heading2"/>
      </w:pPr>
      <w:r>
        <w:rPr>
          <w:lang w:val="es_ES" w:bidi="es_ES"/>
        </w:rPr>
        <w:t>φιλόνεικος</w:t>
      </w:r>
      <w:r>
        <w:rPr>
          <w:lang w:val="es_ES" w:bidi="es_ES"/>
        </w:rPr>
      </w:r>
    </w:p>
    <w:p>
      <w:pPr>
        <w:pStyle w:val="Heading1"/>
      </w:pPr>
      <w:r>
        <w:rPr>
          <w:lang w:val="es_ES" w:bidi="es_ES"/>
        </w:rPr>
        <w:t>φιλόνεικος</w:t>
      </w:r>
    </w:p>
    <w:p>
      <w:pPr/>
      <w:r>
        <w:rPr>
          <w:lang w:val="es_ES" w:bidi="es_ES"/>
        </w:rPr>
      </w:r>
      <w:r>
        <w:rPr>
          <w:lang w:val="es_ES" w:bidi="es_ES"/>
        </w:rPr>
        <w:t>φιλόνεικος</w:t>
      </w:r>
      <w:r>
        <w:rPr>
          <w:lang w:val="es_ES" w:bidi="es_ES"/>
        </w:rPr>
        <w:t xml:space="preserve"> (</w:t>
      </w:r>
      <w:r>
        <w:rPr>
          <w:lang w:val="es_ES" w:bidi="es_ES"/>
        </w:rPr>
        <w:t>G5380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φιλέω + νεικέω</w:t>
      </w:r>
    </w:p>
    <w:p>
      <w:pPr/>
      <w:r>
        <w:rPr>
          <w:lang w:val="es_ES" w:bidi="es_ES"/>
        </w:rPr>
      </w:r>
      <w:r>
        <w:rPr>
          <w:lang w:val="es_ES" w:bidi="es_ES"/>
        </w:rPr>
        <w:t>33.450</w:t>
      </w:r>
      <w:r>
        <w:rPr>
          <w:lang w:val="es_ES" w:bidi="es_ES"/>
        </w:rPr>
        <w:t xml:space="preserve"> · </w:t>
      </w:r>
      <w:r>
        <w:rPr>
          <w:lang w:val="es_ES" w:bidi="es_ES"/>
        </w:rPr>
        <w:t>Comunicación</w:t>
      </w:r>
      <w:r>
        <w:rPr>
          <w:lang w:val="es_ES" w:bidi="es_ES"/>
        </w:rPr>
        <w:t xml:space="preserve"> · </w:t>
      </w:r>
      <w:r>
        <w:rPr>
          <w:lang w:val="es_ES" w:bidi="es_ES"/>
        </w:rPr>
        <w:t>Discutir, reñir</w:t>
      </w:r>
    </w:p>
    <w:p>
      <w:pPr/>
      <w:r>
        <w:rPr>
          <w:lang w:val="es_ES" w:bidi="es_ES"/>
        </w:rPr>
      </w:r>
      <w:r>
        <w:rPr>
          <w:lang w:val="es_ES" w:bidi="es_ES"/>
        </w:rPr>
        <w:t>contencioso</w:t>
      </w:r>
      <w:r>
        <w:rPr>
          <w:lang w:val="es_ES" w:bidi="es_ES"/>
        </w:rPr>
        <w:t xml:space="preserve">, </w:t>
      </w:r>
      <w:r>
        <w:rPr>
          <w:lang w:val="es_ES" w:bidi="es_ES"/>
        </w:rPr>
        <w:t>disputa</w:t>
      </w:r>
      <w:r>
        <w:rPr>
          <w:lang w:val="es_ES" w:bidi="es_ES"/>
        </w:rPr>
        <w:t xml:space="preserve">, </w:t>
      </w:r>
      <w:r>
        <w:rPr>
          <w:lang w:val="es_ES" w:bidi="es_ES"/>
        </w:rPr>
        <w:t>dado a discutir</w:t>
      </w:r>
      <w:r>
        <w:rPr>
          <w:lang w:val="es_ES" w:bidi="es_ES"/>
        </w:rPr>
        <w:t xml:space="preserve"> </w:t>
      </w:r>
      <w:r>
        <w:rPr>
          <w:lang w:val="es_ES" w:bidi="es_ES"/>
        </w:rPr>
        <w:t>pertinente a estar deseoso de discutir</w:t>
      </w:r>
    </w:p>
    <w:p>
      <w:pPr/>
      <w:r>
        <w:rPr>
          <w:lang w:val="es_ES" w:bidi="es_ES"/>
        </w:rPr>
      </w:r>
      <w:r>
        <w:rPr>
          <w:lang w:val="es_ES" w:bidi="es_ES"/>
        </w:rPr>
        <w:t>1CO 11:16</w:t>
      </w:r>
      <w:r>
        <w:rPr>
          <w:lang w:val="es_ES" w:bidi="es_ES"/>
        </w:rPr>
      </w:r>
      <w:r>
        <w:rPr>
          <w:lang w:val="es_ES" w:bidi="es_ES"/>
        </w:rPr>
      </w:r>
    </w:p>
    <w:p>
      <w:pPr/>
      <w:r>
        <w:rPr>
          <w:lang w:val="es_ES" w:bidi="es_ES"/>
        </w:rPr>
      </w:r>
    </w:p>
    <w:p>
      <w:pPr>
        <w:pStyle w:val="Heading2"/>
      </w:pPr>
      <w:r>
        <w:rPr>
          <w:lang w:val="es_ES" w:bidi="es_ES"/>
        </w:rPr>
        <w:t>φιλοξενία</w:t>
      </w:r>
      <w:r>
        <w:rPr>
          <w:lang w:val="es_ES" w:bidi="es_ES"/>
        </w:rPr>
      </w:r>
    </w:p>
    <w:p>
      <w:pPr>
        <w:pStyle w:val="Heading1"/>
      </w:pPr>
      <w:r>
        <w:rPr>
          <w:lang w:val="es_ES" w:bidi="es_ES"/>
        </w:rPr>
        <w:t>φιλοξενία</w:t>
      </w:r>
    </w:p>
    <w:p>
      <w:pPr/>
      <w:r>
        <w:rPr>
          <w:lang w:val="es_ES" w:bidi="es_ES"/>
        </w:rPr>
      </w:r>
      <w:r>
        <w:rPr>
          <w:lang w:val="es_ES" w:bidi="es_ES"/>
        </w:rPr>
        <w:t>φιλοξενία</w:t>
      </w:r>
      <w:r>
        <w:rPr>
          <w:lang w:val="es_ES" w:bidi="es_ES"/>
        </w:rPr>
        <w:t xml:space="preserve"> (</w:t>
      </w:r>
      <w:r>
        <w:rPr>
          <w:lang w:val="es_ES" w:bidi="es_ES"/>
        </w:rPr>
        <w:t>G5381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φιλέω + ξενίζω</w:t>
      </w:r>
    </w:p>
    <w:p>
      <w:pPr/>
      <w:r>
        <w:rPr>
          <w:lang w:val="es_ES" w:bidi="es_ES"/>
        </w:rPr>
      </w:r>
      <w:r>
        <w:rPr>
          <w:lang w:val="es_ES" w:bidi="es_ES"/>
        </w:rPr>
        <w:t>34.57</w:t>
      </w:r>
      <w:r>
        <w:rPr>
          <w:lang w:val="es_ES" w:bidi="es_ES"/>
        </w:rPr>
        <w:t xml:space="preserve"> · </w:t>
      </w:r>
      <w:r>
        <w:rPr>
          <w:lang w:val="es_ES" w:bidi="es_ES"/>
        </w:rPr>
        <w:t>Asociación</w:t>
      </w:r>
      <w:r>
        <w:rPr>
          <w:lang w:val="es_ES" w:bidi="es_ES"/>
        </w:rPr>
        <w:t xml:space="preserve"> · </w:t>
      </w:r>
      <w:r>
        <w:rPr>
          <w:lang w:val="es_ES" w:bidi="es_ES"/>
        </w:rPr>
        <w:t>Ser hospitalario</w:t>
      </w:r>
    </w:p>
    <w:p>
      <w:pPr/>
      <w:r>
        <w:rPr>
          <w:lang w:val="es_ES" w:bidi="es_ES"/>
        </w:rPr>
      </w:r>
      <w:r>
        <w:rPr>
          <w:lang w:val="es_ES" w:bidi="es_ES"/>
        </w:rPr>
        <w:t>recibir a un extranjero como invitado</w:t>
      </w:r>
      <w:r>
        <w:rPr>
          <w:lang w:val="es_ES" w:bidi="es_ES"/>
        </w:rPr>
        <w:t xml:space="preserve">, </w:t>
      </w:r>
      <w:r>
        <w:rPr>
          <w:lang w:val="es_ES" w:bidi="es_ES"/>
        </w:rPr>
        <w:t>hospitalidad</w:t>
      </w:r>
      <w:r>
        <w:rPr>
          <w:lang w:val="es_ES" w:bidi="es_ES"/>
        </w:rPr>
        <w:t xml:space="preserve"> </w:t>
      </w:r>
      <w:r>
        <w:rPr>
          <w:lang w:val="es_ES" w:bidi="es_ES"/>
        </w:rPr>
        <w:t>recibir a un extraño y mostrarle hospitalidad, esto es, a alguien que no es considerado como miembro de la familia extendida o amigo cercano</w:t>
      </w:r>
      <w:r>
        <w:rPr>
          <w:lang w:val="es_ES" w:bidi="es_ES"/>
        </w:rPr>
        <w:t xml:space="preserve"> </w:t>
      </w:r>
      <w:r>
        <w:rPr>
          <w:lang w:val="es_ES" w:bidi="es_ES"/>
        </w:rPr>
        <w:t>Recibir a un extraño como invitado a veces se expresa idiomáticamente como "dejar que un extraño se siente a la mesa", "ofrecer una cama a un extraño" o "dejar que un extraño entre en la casa".</w:t>
      </w:r>
    </w:p>
    <w:p>
      <w:pPr/>
      <w:r>
        <w:rPr>
          <w:lang w:val="es_ES" w:bidi="es_ES"/>
        </w:rPr>
      </w:r>
      <w:r>
        <w:rPr>
          <w:lang w:val="es_ES" w:bidi="es_ES"/>
        </w:rPr>
        <w:t>ROM 12:13</w:t>
      </w:r>
      <w:r>
        <w:rPr>
          <w:lang w:val="es_ES" w:bidi="es_ES"/>
        </w:rPr>
        <w:t xml:space="preserve"> · </w:t>
      </w:r>
      <w:r>
        <w:rPr>
          <w:lang w:val="es_ES" w:bidi="es_ES"/>
        </w:rPr>
        <w:t>HEB 13:2</w:t>
      </w:r>
      <w:r>
        <w:rPr>
          <w:lang w:val="es_ES" w:bidi="es_ES"/>
        </w:rPr>
      </w:r>
      <w:r>
        <w:rPr>
          <w:lang w:val="es_ES" w:bidi="es_ES"/>
        </w:rPr>
      </w:r>
    </w:p>
    <w:p>
      <w:pPr/>
      <w:r>
        <w:rPr>
          <w:lang w:val="es_ES" w:bidi="es_ES"/>
        </w:rPr>
      </w:r>
    </w:p>
    <w:p>
      <w:pPr>
        <w:pStyle w:val="Heading2"/>
      </w:pPr>
      <w:r>
        <w:rPr>
          <w:lang w:val="es_ES" w:bidi="es_ES"/>
        </w:rPr>
        <w:t>φιλόξενος</w:t>
      </w:r>
      <w:r>
        <w:rPr>
          <w:lang w:val="es_ES" w:bidi="es_ES"/>
        </w:rPr>
      </w:r>
    </w:p>
    <w:p>
      <w:pPr>
        <w:pStyle w:val="Heading1"/>
      </w:pPr>
      <w:r>
        <w:rPr>
          <w:lang w:val="es_ES" w:bidi="es_ES"/>
        </w:rPr>
        <w:t>φιλόξενος</w:t>
      </w:r>
    </w:p>
    <w:p>
      <w:pPr/>
      <w:r>
        <w:rPr>
          <w:lang w:val="es_ES" w:bidi="es_ES"/>
        </w:rPr>
      </w:r>
      <w:r>
        <w:rPr>
          <w:lang w:val="es_ES" w:bidi="es_ES"/>
        </w:rPr>
        <w:t>φιλόξενος</w:t>
      </w:r>
      <w:r>
        <w:rPr>
          <w:lang w:val="es_ES" w:bidi="es_ES"/>
        </w:rPr>
        <w:t xml:space="preserve"> (</w:t>
      </w:r>
      <w:r>
        <w:rPr>
          <w:lang w:val="es_ES" w:bidi="es_ES"/>
        </w:rPr>
        <w:t>G5382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φιλέω + ξενίζω</w:t>
      </w:r>
    </w:p>
    <w:p>
      <w:pPr/>
      <w:r>
        <w:rPr>
          <w:lang w:val="es_ES" w:bidi="es_ES"/>
        </w:rPr>
      </w:r>
      <w:r>
        <w:rPr>
          <w:lang w:val="es_ES" w:bidi="es_ES"/>
        </w:rPr>
        <w:t>34.58</w:t>
      </w:r>
      <w:r>
        <w:rPr>
          <w:lang w:val="es_ES" w:bidi="es_ES"/>
        </w:rPr>
        <w:t xml:space="preserve"> · </w:t>
      </w:r>
      <w:r>
        <w:rPr>
          <w:lang w:val="es_ES" w:bidi="es_ES"/>
        </w:rPr>
        <w:t>Asociación</w:t>
      </w:r>
      <w:r>
        <w:rPr>
          <w:lang w:val="es_ES" w:bidi="es_ES"/>
        </w:rPr>
        <w:t xml:space="preserve"> · </w:t>
      </w:r>
      <w:r>
        <w:rPr>
          <w:lang w:val="es_ES" w:bidi="es_ES"/>
        </w:rPr>
        <w:t>Ser hospitalario</w:t>
      </w:r>
    </w:p>
    <w:p>
      <w:pPr/>
      <w:r>
        <w:rPr>
          <w:lang w:val="es_ES" w:bidi="es_ES"/>
        </w:rPr>
      </w:r>
      <w:r>
        <w:rPr>
          <w:lang w:val="es_ES" w:bidi="es_ES"/>
        </w:rPr>
        <w:t>ser hospitalario</w:t>
      </w:r>
      <w:r>
        <w:rPr>
          <w:lang w:val="es_ES" w:bidi="es_ES"/>
        </w:rPr>
        <w:t xml:space="preserve"> </w:t>
      </w:r>
      <w:r>
        <w:rPr>
          <w:lang w:val="es_ES" w:bidi="es_ES"/>
        </w:rPr>
        <w:t>pertinente a mostrar hospitalidad a los extranjeros</w:t>
      </w:r>
    </w:p>
    <w:p>
      <w:pPr/>
      <w:r>
        <w:rPr>
          <w:lang w:val="es_ES" w:bidi="es_ES"/>
        </w:rPr>
      </w:r>
      <w:r>
        <w:rPr>
          <w:lang w:val="es_ES" w:bidi="es_ES"/>
        </w:rPr>
        <w:t>1TI 3:2</w:t>
      </w:r>
      <w:r>
        <w:rPr>
          <w:lang w:val="es_ES" w:bidi="es_ES"/>
        </w:rPr>
        <w:t xml:space="preserve"> · </w:t>
      </w:r>
      <w:r>
        <w:rPr>
          <w:lang w:val="es_ES" w:bidi="es_ES"/>
        </w:rPr>
        <w:t>TIT 1:8</w:t>
      </w:r>
      <w:r>
        <w:rPr>
          <w:lang w:val="es_ES" w:bidi="es_ES"/>
        </w:rPr>
        <w:t xml:space="preserve"> · </w:t>
      </w:r>
      <w:r>
        <w:rPr>
          <w:lang w:val="es_ES" w:bidi="es_ES"/>
        </w:rPr>
        <w:t>1PE 4:9</w:t>
      </w:r>
      <w:r>
        <w:rPr>
          <w:lang w:val="es_ES" w:bidi="es_ES"/>
        </w:rPr>
      </w:r>
      <w:r>
        <w:rPr>
          <w:lang w:val="es_ES" w:bidi="es_ES"/>
        </w:rPr>
      </w:r>
    </w:p>
    <w:p>
      <w:pPr/>
      <w:r>
        <w:rPr>
          <w:lang w:val="es_ES" w:bidi="es_ES"/>
        </w:rPr>
      </w:r>
    </w:p>
    <w:p>
      <w:pPr>
        <w:pStyle w:val="Heading2"/>
      </w:pPr>
      <w:r>
        <w:rPr>
          <w:lang w:val="es_ES" w:bidi="es_ES"/>
        </w:rPr>
        <w:t>φιλοπρωτεύω</w:t>
      </w:r>
      <w:r>
        <w:rPr>
          <w:lang w:val="es_ES" w:bidi="es_ES"/>
        </w:rPr>
      </w:r>
    </w:p>
    <w:p>
      <w:pPr>
        <w:pStyle w:val="Heading1"/>
      </w:pPr>
      <w:r>
        <w:rPr>
          <w:lang w:val="es_ES" w:bidi="es_ES"/>
        </w:rPr>
        <w:t>φιλοπρωτεύω</w:t>
      </w:r>
    </w:p>
    <w:p>
      <w:pPr/>
      <w:r>
        <w:rPr>
          <w:lang w:val="es_ES" w:bidi="es_ES"/>
        </w:rPr>
      </w:r>
      <w:r>
        <w:rPr>
          <w:lang w:val="es_ES" w:bidi="es_ES"/>
        </w:rPr>
        <w:t>φιλοπρωτεύω</w:t>
      </w:r>
      <w:r>
        <w:rPr>
          <w:lang w:val="es_ES" w:bidi="es_ES"/>
        </w:rPr>
        <w:t xml:space="preserve"> (</w:t>
      </w:r>
      <w:r>
        <w:rPr>
          <w:lang w:val="es_ES" w:bidi="es_ES"/>
        </w:rPr>
        <w:t>G5383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φιλέω + πρωτεύω</w:t>
      </w:r>
    </w:p>
    <w:p>
      <w:pPr/>
      <w:r>
        <w:rPr>
          <w:lang w:val="es_ES" w:bidi="es_ES"/>
        </w:rPr>
      </w:r>
      <w:r>
        <w:rPr>
          <w:lang w:val="es_ES" w:bidi="es_ES"/>
        </w:rPr>
        <w:t>25.110</w:t>
      </w:r>
      <w:r>
        <w:rPr>
          <w:lang w:val="es_ES" w:bidi="es_ES"/>
        </w:rPr>
        <w:t xml:space="preserve"> · </w:t>
      </w:r>
      <w:r>
        <w:rPr>
          <w:lang w:val="es_ES" w:bidi="es_ES"/>
        </w:rPr>
        <w:t>Actitudes y Emociones</w:t>
      </w:r>
      <w:r>
        <w:rPr>
          <w:lang w:val="es_ES" w:bidi="es_ES"/>
        </w:rPr>
        <w:t xml:space="preserve"> · </w:t>
      </w:r>
      <w:r>
        <w:rPr>
          <w:lang w:val="es_ES" w:bidi="es_ES"/>
        </w:rPr>
        <w:t>Disfrutar, Complacerse en, Estar encantado de hacer</w:t>
      </w:r>
    </w:p>
    <w:p>
      <w:pPr/>
      <w:r>
        <w:rPr>
          <w:lang w:val="es_ES" w:bidi="es_ES"/>
        </w:rPr>
      </w:r>
      <w:r>
        <w:rPr>
          <w:lang w:val="es_ES" w:bidi="es_ES"/>
        </w:rPr>
        <w:t>desear ser el primero</w:t>
      </w:r>
      <w:r>
        <w:rPr>
          <w:lang w:val="es_ES" w:bidi="es_ES"/>
        </w:rPr>
        <w:t xml:space="preserve">, </w:t>
      </w:r>
      <w:r>
        <w:rPr>
          <w:lang w:val="es_ES" w:bidi="es_ES"/>
        </w:rPr>
        <w:t>desear ordenar a otros</w:t>
      </w:r>
      <w:r>
        <w:rPr>
          <w:lang w:val="es_ES" w:bidi="es_ES"/>
        </w:rPr>
        <w:t xml:space="preserve"> </w:t>
      </w:r>
      <w:r>
        <w:rPr>
          <w:lang w:val="es_ES" w:bidi="es_ES"/>
        </w:rPr>
        <w:t>gustar o amar ser el primero en rango o posición</w:t>
      </w:r>
    </w:p>
    <w:p>
      <w:pPr/>
      <w:r>
        <w:rPr>
          <w:lang w:val="es_ES" w:bidi="es_ES"/>
        </w:rPr>
      </w:r>
      <w:r>
        <w:rPr>
          <w:lang w:val="es_ES" w:bidi="es_ES"/>
        </w:rPr>
        <w:t>3JN 1:9</w:t>
      </w:r>
      <w:r>
        <w:rPr>
          <w:lang w:val="es_ES" w:bidi="es_ES"/>
        </w:rPr>
      </w:r>
      <w:r>
        <w:rPr>
          <w:lang w:val="es_ES" w:bidi="es_ES"/>
        </w:rPr>
      </w:r>
    </w:p>
    <w:p>
      <w:pPr/>
      <w:r>
        <w:rPr>
          <w:lang w:val="es_ES" w:bidi="es_ES"/>
        </w:rPr>
      </w:r>
    </w:p>
    <w:p>
      <w:pPr>
        <w:pStyle w:val="Heading2"/>
      </w:pPr>
      <w:r>
        <w:rPr>
          <w:lang w:val="es_ES" w:bidi="es_ES"/>
        </w:rPr>
        <w:t>φίλος</w:t>
      </w:r>
      <w:r>
        <w:rPr>
          <w:lang w:val="es_ES" w:bidi="es_ES"/>
        </w:rPr>
      </w:r>
    </w:p>
    <w:p>
      <w:pPr>
        <w:pStyle w:val="Heading1"/>
      </w:pPr>
      <w:r>
        <w:rPr>
          <w:lang w:val="es_ES" w:bidi="es_ES"/>
        </w:rPr>
        <w:t>φίλος</w:t>
      </w:r>
    </w:p>
    <w:p>
      <w:pPr/>
      <w:r>
        <w:rPr>
          <w:lang w:val="es_ES" w:bidi="es_ES"/>
        </w:rPr>
      </w:r>
      <w:r>
        <w:rPr>
          <w:lang w:val="es_ES" w:bidi="es_ES"/>
        </w:rPr>
        <w:t>φίλος</w:t>
      </w:r>
      <w:r>
        <w:rPr>
          <w:lang w:val="es_ES" w:bidi="es_ES"/>
        </w:rPr>
        <w:t xml:space="preserve"> (</w:t>
      </w:r>
      <w:r>
        <w:rPr>
          <w:lang w:val="es_ES" w:bidi="es_ES"/>
        </w:rPr>
        <w:t>G5384</w:t>
      </w:r>
      <w:r>
        <w:rPr>
          <w:lang w:val="es_ES" w:bidi="es_ES"/>
        </w:rPr>
        <w:t xml:space="preserve">) — </w:t>
      </w:r>
      <w:r>
        <w:rPr>
          <w:lang w:val="es_ES" w:bidi="es_ES"/>
        </w:rPr>
        <w:t>φίλη</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φιλέω</w:t>
      </w:r>
    </w:p>
    <w:p>
      <w:pPr/>
      <w:r>
        <w:rPr>
          <w:lang w:val="es_ES" w:bidi="es_ES"/>
        </w:rPr>
      </w:r>
      <w:r>
        <w:rPr>
          <w:lang w:val="es_ES" w:bidi="es_ES"/>
        </w:rPr>
        <w:t>34.11</w:t>
      </w:r>
      <w:r>
        <w:rPr>
          <w:lang w:val="es_ES" w:bidi="es_ES"/>
        </w:rPr>
        <w:t xml:space="preserve"> · </w:t>
      </w:r>
      <w:r>
        <w:rPr>
          <w:lang w:val="es_ES" w:bidi="es_ES"/>
        </w:rPr>
        <w:t>Asociación</w:t>
      </w:r>
      <w:r>
        <w:rPr>
          <w:lang w:val="es_ES" w:bidi="es_ES"/>
        </w:rPr>
        <w:t xml:space="preserve"> · </w:t>
      </w:r>
      <w:r>
        <w:rPr>
          <w:lang w:val="es_ES" w:bidi="es_ES"/>
        </w:rPr>
        <w:t>Asociar</w:t>
      </w:r>
    </w:p>
    <w:p>
      <w:pPr/>
      <w:r>
        <w:rPr>
          <w:lang w:val="es_ES" w:bidi="es_ES"/>
        </w:rPr>
      </w:r>
      <w:r>
        <w:rPr>
          <w:lang w:val="es_ES" w:bidi="es_ES"/>
        </w:rPr>
        <w:t>amigo</w:t>
      </w:r>
      <w:r>
        <w:rPr>
          <w:lang w:val="es_ES" w:bidi="es_ES"/>
        </w:rPr>
        <w:t xml:space="preserve"> </w:t>
      </w:r>
      <w:r>
        <w:rPr>
          <w:lang w:val="es_ES" w:bidi="es_ES"/>
        </w:rPr>
        <w:t>persona masculina con quien uno se asocia y por quien existe un afecto o consideración personal</w:t>
      </w:r>
      <w:r>
        <w:rPr>
          <w:lang w:val="es_ES" w:bidi="es_ES"/>
        </w:rPr>
        <w:t xml:space="preserve"> </w:t>
      </w:r>
      <w:r>
        <w:rPr>
          <w:lang w:val="es_ES" w:bidi="es_ES"/>
        </w:rPr>
        <w:t>En algunos idiomas hay diferentes términos para diferentes grados de amistad, es decir, una diferencia entre amigos íntimos con quienes uno comparte constantemente y aquellos que constituyen un círculo algo más amplio de personas que están en términos amistosos, pero que no son parte del círculo de relaciones íntimas. La elección de los términos para "amigo" dependerá, por supuesto, de los contextos individuales.</w:t>
      </w:r>
    </w:p>
    <w:p>
      <w:pPr/>
      <w:r>
        <w:rPr>
          <w:lang w:val="es_ES" w:bidi="es_ES"/>
        </w:rPr>
      </w:r>
      <w:r>
        <w:rPr>
          <w:lang w:val="es_ES" w:bidi="es_ES"/>
        </w:rPr>
        <w:t>MAT 11:19</w:t>
      </w:r>
      <w:r>
        <w:rPr>
          <w:lang w:val="es_ES" w:bidi="es_ES"/>
        </w:rPr>
        <w:t xml:space="preserve"> · </w:t>
      </w:r>
      <w:r>
        <w:rPr>
          <w:lang w:val="es_ES" w:bidi="es_ES"/>
        </w:rPr>
        <w:t>LUK 7:6</w:t>
      </w:r>
      <w:r>
        <w:rPr>
          <w:lang w:val="es_ES" w:bidi="es_ES"/>
        </w:rPr>
        <w:t xml:space="preserve"> · </w:t>
      </w:r>
      <w:r>
        <w:rPr>
          <w:lang w:val="es_ES" w:bidi="es_ES"/>
        </w:rPr>
        <w:t>LUK 7:34</w:t>
      </w:r>
      <w:r>
        <w:rPr>
          <w:lang w:val="es_ES" w:bidi="es_ES"/>
        </w:rPr>
        <w:t xml:space="preserve"> · </w:t>
      </w:r>
      <w:r>
        <w:rPr>
          <w:lang w:val="es_ES" w:bidi="es_ES"/>
        </w:rPr>
        <w:t>LUK 11:5</w:t>
      </w:r>
      <w:r>
        <w:rPr>
          <w:lang w:val="es_ES" w:bidi="es_ES"/>
        </w:rPr>
        <w:t xml:space="preserve"> · </w:t>
      </w:r>
      <w:r>
        <w:rPr>
          <w:lang w:val="es_ES" w:bidi="es_ES"/>
        </w:rPr>
        <w:t>LUK 11:5</w:t>
      </w:r>
      <w:r>
        <w:rPr>
          <w:lang w:val="es_ES" w:bidi="es_ES"/>
        </w:rPr>
        <w:t xml:space="preserve"> · </w:t>
      </w:r>
      <w:r>
        <w:rPr>
          <w:lang w:val="es_ES" w:bidi="es_ES"/>
        </w:rPr>
        <w:t>LUK 11:6</w:t>
      </w:r>
      <w:r>
        <w:rPr>
          <w:lang w:val="es_ES" w:bidi="es_ES"/>
        </w:rPr>
        <w:t xml:space="preserve"> · </w:t>
      </w:r>
      <w:r>
        <w:rPr>
          <w:lang w:val="es_ES" w:bidi="es_ES"/>
        </w:rPr>
        <w:t>LUK 11:8</w:t>
      </w:r>
      <w:r>
        <w:rPr>
          <w:lang w:val="es_ES" w:bidi="es_ES"/>
        </w:rPr>
        <w:t xml:space="preserve"> · </w:t>
      </w:r>
      <w:r>
        <w:rPr>
          <w:lang w:val="es_ES" w:bidi="es_ES"/>
        </w:rPr>
        <w:t>LUK 12:4</w:t>
      </w:r>
      <w:r>
        <w:rPr>
          <w:lang w:val="es_ES" w:bidi="es_ES"/>
        </w:rPr>
        <w:t xml:space="preserve"> · </w:t>
      </w:r>
      <w:r>
        <w:rPr>
          <w:lang w:val="es_ES" w:bidi="es_ES"/>
        </w:rPr>
        <w:t>LUK 14:10</w:t>
      </w:r>
      <w:r>
        <w:rPr>
          <w:lang w:val="es_ES" w:bidi="es_ES"/>
        </w:rPr>
        <w:t xml:space="preserve"> · </w:t>
      </w:r>
      <w:r>
        <w:rPr>
          <w:lang w:val="es_ES" w:bidi="es_ES"/>
        </w:rPr>
        <w:t>LUK 14:12</w:t>
      </w:r>
      <w:r>
        <w:rPr>
          <w:lang w:val="es_ES" w:bidi="es_ES"/>
        </w:rPr>
        <w:t xml:space="preserve"> · </w:t>
      </w:r>
      <w:r>
        <w:rPr>
          <w:lang w:val="es_ES" w:bidi="es_ES"/>
        </w:rPr>
        <w:t>LUK 15:6</w:t>
      </w:r>
      <w:r>
        <w:rPr>
          <w:lang w:val="es_ES" w:bidi="es_ES"/>
        </w:rPr>
        <w:t xml:space="preserve"> · </w:t>
      </w:r>
      <w:r>
        <w:rPr>
          <w:lang w:val="es_ES" w:bidi="es_ES"/>
        </w:rPr>
        <w:t>LUK 15:29</w:t>
      </w:r>
      <w:r>
        <w:rPr>
          <w:lang w:val="es_ES" w:bidi="es_ES"/>
        </w:rPr>
        <w:t xml:space="preserve"> · </w:t>
      </w:r>
      <w:r>
        <w:rPr>
          <w:lang w:val="es_ES" w:bidi="es_ES"/>
        </w:rPr>
        <w:t>LUK 16:9</w:t>
      </w:r>
      <w:r>
        <w:rPr>
          <w:lang w:val="es_ES" w:bidi="es_ES"/>
        </w:rPr>
        <w:t xml:space="preserve"> · </w:t>
      </w:r>
      <w:r>
        <w:rPr>
          <w:lang w:val="es_ES" w:bidi="es_ES"/>
        </w:rPr>
        <w:t>LUK 21:16</w:t>
      </w:r>
      <w:r>
        <w:rPr>
          <w:lang w:val="es_ES" w:bidi="es_ES"/>
        </w:rPr>
        <w:t xml:space="preserve"> · </w:t>
      </w:r>
      <w:r>
        <w:rPr>
          <w:lang w:val="es_ES" w:bidi="es_ES"/>
        </w:rPr>
        <w:t>LUK 23:12</w:t>
      </w:r>
      <w:r>
        <w:rPr>
          <w:lang w:val="es_ES" w:bidi="es_ES"/>
        </w:rPr>
        <w:t xml:space="preserve"> · </w:t>
      </w:r>
      <w:r>
        <w:rPr>
          <w:lang w:val="es_ES" w:bidi="es_ES"/>
        </w:rPr>
        <w:t>JHN 3:29</w:t>
      </w:r>
      <w:r>
        <w:rPr>
          <w:lang w:val="es_ES" w:bidi="es_ES"/>
        </w:rPr>
        <w:t xml:space="preserve"> · </w:t>
      </w:r>
      <w:r>
        <w:rPr>
          <w:lang w:val="es_ES" w:bidi="es_ES"/>
        </w:rPr>
        <w:t>JHN 11:11</w:t>
      </w:r>
      <w:r>
        <w:rPr>
          <w:lang w:val="es_ES" w:bidi="es_ES"/>
        </w:rPr>
        <w:t xml:space="preserve"> · </w:t>
      </w:r>
      <w:r>
        <w:rPr>
          <w:lang w:val="es_ES" w:bidi="es_ES"/>
        </w:rPr>
        <w:t>JHN 15:13</w:t>
      </w:r>
      <w:r>
        <w:rPr>
          <w:lang w:val="es_ES" w:bidi="es_ES"/>
        </w:rPr>
        <w:t xml:space="preserve"> · </w:t>
      </w:r>
      <w:r>
        <w:rPr>
          <w:lang w:val="es_ES" w:bidi="es_ES"/>
        </w:rPr>
        <w:t>JHN 15:14</w:t>
      </w:r>
      <w:r>
        <w:rPr>
          <w:lang w:val="es_ES" w:bidi="es_ES"/>
        </w:rPr>
        <w:t xml:space="preserve"> · </w:t>
      </w:r>
      <w:r>
        <w:rPr>
          <w:lang w:val="es_ES" w:bidi="es_ES"/>
        </w:rPr>
        <w:t>JHN 15:15</w:t>
      </w:r>
      <w:r>
        <w:rPr>
          <w:lang w:val="es_ES" w:bidi="es_ES"/>
        </w:rPr>
        <w:t xml:space="preserve"> · </w:t>
      </w:r>
      <w:r>
        <w:rPr>
          <w:lang w:val="es_ES" w:bidi="es_ES"/>
        </w:rPr>
        <w:t>JHN 19:12</w:t>
      </w:r>
      <w:r>
        <w:rPr>
          <w:lang w:val="es_ES" w:bidi="es_ES"/>
        </w:rPr>
        <w:t xml:space="preserve"> · </w:t>
      </w:r>
      <w:r>
        <w:rPr>
          <w:lang w:val="es_ES" w:bidi="es_ES"/>
        </w:rPr>
        <w:t>ACT 10:24</w:t>
      </w:r>
      <w:r>
        <w:rPr>
          <w:lang w:val="es_ES" w:bidi="es_ES"/>
        </w:rPr>
        <w:t xml:space="preserve"> · </w:t>
      </w:r>
      <w:r>
        <w:rPr>
          <w:lang w:val="es_ES" w:bidi="es_ES"/>
        </w:rPr>
        <w:t>ACT 19:31</w:t>
      </w:r>
      <w:r>
        <w:rPr>
          <w:lang w:val="es_ES" w:bidi="es_ES"/>
        </w:rPr>
        <w:t xml:space="preserve"> · </w:t>
      </w:r>
      <w:r>
        <w:rPr>
          <w:lang w:val="es_ES" w:bidi="es_ES"/>
        </w:rPr>
        <w:t>ACT 27:3</w:t>
      </w:r>
      <w:r>
        <w:rPr>
          <w:lang w:val="es_ES" w:bidi="es_ES"/>
        </w:rPr>
        <w:t xml:space="preserve"> · </w:t>
      </w:r>
      <w:r>
        <w:rPr>
          <w:lang w:val="es_ES" w:bidi="es_ES"/>
        </w:rPr>
        <w:t>JAS 2:23</w:t>
      </w:r>
      <w:r>
        <w:rPr>
          <w:lang w:val="es_ES" w:bidi="es_ES"/>
        </w:rPr>
        <w:t xml:space="preserve"> · </w:t>
      </w:r>
      <w:r>
        <w:rPr>
          <w:lang w:val="es_ES" w:bidi="es_ES"/>
        </w:rPr>
        <w:t>JAS 4:4</w:t>
      </w:r>
      <w:r>
        <w:rPr>
          <w:lang w:val="es_ES" w:bidi="es_ES"/>
        </w:rPr>
        <w:t xml:space="preserve"> · </w:t>
      </w:r>
      <w:r>
        <w:rPr>
          <w:lang w:val="es_ES" w:bidi="es_ES"/>
        </w:rPr>
        <w:t>3JN 1:15</w:t>
      </w:r>
      <w:r>
        <w:rPr>
          <w:lang w:val="es_ES" w:bidi="es_ES"/>
        </w:rPr>
        <w:t xml:space="preserve"> · </w:t>
      </w:r>
      <w:r>
        <w:rPr>
          <w:lang w:val="es_ES" w:bidi="es_ES"/>
        </w:rPr>
        <w:t>3JN 1:15</w:t>
      </w:r>
    </w:p>
    <w:p>
      <w:pPr/>
      <w:r>
        <w:rPr>
          <w:lang w:val="es_ES" w:bidi="es_ES"/>
        </w:rPr>
      </w:r>
      <w:r>
        <w:rPr>
          <w:lang w:val="es_ES" w:bidi="es_ES"/>
        </w:rPr>
        <w:t>34.12</w:t>
      </w:r>
      <w:r>
        <w:rPr>
          <w:lang w:val="es_ES" w:bidi="es_ES"/>
        </w:rPr>
        <w:t xml:space="preserve"> · </w:t>
      </w:r>
      <w:r>
        <w:rPr>
          <w:lang w:val="es_ES" w:bidi="es_ES"/>
        </w:rPr>
        <w:t>Asociación</w:t>
      </w:r>
      <w:r>
        <w:rPr>
          <w:lang w:val="es_ES" w:bidi="es_ES"/>
        </w:rPr>
        <w:t xml:space="preserve"> · </w:t>
      </w:r>
      <w:r>
        <w:rPr>
          <w:lang w:val="es_ES" w:bidi="es_ES"/>
        </w:rPr>
        <w:t>Asociar</w:t>
      </w:r>
    </w:p>
    <w:p>
      <w:pPr/>
      <w:r>
        <w:rPr>
          <w:lang w:val="es_ES" w:bidi="es_ES"/>
        </w:rPr>
      </w:r>
      <w:r>
        <w:rPr>
          <w:b/>
          <w:lang w:val="es_ES" w:bidi="es_ES"/>
        </w:rPr>
        <w:t>Collocation:</w:t>
      </w:r>
      <w:r>
        <w:rPr>
          <w:lang w:val="es_ES" w:bidi="es_ES"/>
        </w:rPr>
        <w:t xml:space="preserve"> </w:t>
      </w:r>
      <w:r>
        <w:rPr>
          <w:lang w:val="es_ES" w:bidi="es_ES"/>
        </w:rPr>
        <w:t>φίλη</w:t>
      </w:r>
    </w:p>
    <w:p>
      <w:pPr/>
      <w:r>
        <w:rPr>
          <w:lang w:val="es_ES" w:bidi="es_ES"/>
        </w:rPr>
      </w:r>
      <w:r>
        <w:rPr>
          <w:lang w:val="es_ES" w:bidi="es_ES"/>
        </w:rPr>
        <w:t>amigo</w:t>
      </w:r>
      <w:r>
        <w:rPr>
          <w:lang w:val="es_ES" w:bidi="es_ES"/>
        </w:rPr>
        <w:t xml:space="preserve"> </w:t>
      </w:r>
      <w:r>
        <w:rPr>
          <w:lang w:val="es_ES" w:bidi="es_ES"/>
        </w:rPr>
        <w:t>persona femenina con quien uno se asocia y por quien existe un afecto o consideración personal</w:t>
      </w:r>
      <w:r>
        <w:rPr>
          <w:lang w:val="es_ES" w:bidi="es_ES"/>
        </w:rPr>
        <w:t xml:space="preserve"> </w:t>
      </w:r>
      <w:r>
        <w:rPr>
          <w:lang w:val="es_ES" w:bidi="es_ES"/>
        </w:rPr>
        <w:t xml:space="preserve">Ver discusión en </w:t>
      </w:r>
      <w:hyperlink r:id="rId43">
        <w:r>
          <w:rPr>
            <w:lang w:val="es_ES" w:bidi="es_ES"/>
          </w:rPr>
          <w:rPr>
            <w:color w:val="0000EE"/>
            <w:u w:val="single"/>
          </w:rPr>
          <w:t>34.11</w:t>
        </w:r>
      </w:hyperlink>
      <w:r>
        <w:rPr>
          <w:lang w:val="es_ES" w:bidi="es_ES"/>
        </w:rPr>
        <w:t>.</w:t>
      </w:r>
    </w:p>
    <w:p>
      <w:pPr/>
      <w:r>
        <w:rPr>
          <w:lang w:val="es_ES" w:bidi="es_ES"/>
        </w:rPr>
      </w:r>
      <w:r>
        <w:rPr>
          <w:lang w:val="es_ES" w:bidi="es_ES"/>
        </w:rPr>
        <w:t>LUK 15:9</w:t>
      </w:r>
      <w:r>
        <w:rPr>
          <w:lang w:val="es_ES" w:bidi="es_ES"/>
        </w:rPr>
      </w:r>
      <w:r>
        <w:rPr>
          <w:lang w:val="es_ES" w:bidi="es_ES"/>
        </w:rPr>
      </w:r>
    </w:p>
    <w:p>
      <w:pPr/>
      <w:r>
        <w:rPr>
          <w:lang w:val="es_ES" w:bidi="es_ES"/>
        </w:rPr>
      </w:r>
    </w:p>
    <w:p>
      <w:pPr>
        <w:pStyle w:val="Heading2"/>
      </w:pPr>
      <w:r>
        <w:rPr>
          <w:lang w:val="es_ES" w:bidi="es_ES"/>
        </w:rPr>
        <w:t>φιλοσοφία</w:t>
      </w:r>
      <w:r>
        <w:rPr>
          <w:lang w:val="es_ES" w:bidi="es_ES"/>
        </w:rPr>
      </w:r>
    </w:p>
    <w:p>
      <w:pPr>
        <w:pStyle w:val="Heading1"/>
      </w:pPr>
      <w:r>
        <w:rPr>
          <w:lang w:val="es_ES" w:bidi="es_ES"/>
        </w:rPr>
        <w:t>φιλοσοφία</w:t>
      </w:r>
    </w:p>
    <w:p>
      <w:pPr/>
      <w:r>
        <w:rPr>
          <w:lang w:val="es_ES" w:bidi="es_ES"/>
        </w:rPr>
      </w:r>
      <w:r>
        <w:rPr>
          <w:lang w:val="es_ES" w:bidi="es_ES"/>
        </w:rPr>
        <w:t>φιλοσοφία</w:t>
      </w:r>
      <w:r>
        <w:rPr>
          <w:lang w:val="es_ES" w:bidi="es_ES"/>
        </w:rPr>
        <w:t xml:space="preserve"> (</w:t>
      </w:r>
      <w:r>
        <w:rPr>
          <w:lang w:val="es_ES" w:bidi="es_ES"/>
        </w:rPr>
        <w:t>G5385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φιλέω + σοφίζω</w:t>
      </w:r>
    </w:p>
    <w:p>
      <w:pPr/>
      <w:r>
        <w:rPr>
          <w:lang w:val="es_ES" w:bidi="es_ES"/>
        </w:rPr>
      </w:r>
      <w:r>
        <w:rPr>
          <w:lang w:val="es_ES" w:bidi="es_ES"/>
        </w:rPr>
        <w:t>32.38</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lang w:val="es_ES" w:bidi="es_ES"/>
        </w:rPr>
        <w:t>entendimiento humano</w:t>
      </w:r>
      <w:r>
        <w:rPr>
          <w:lang w:val="es_ES" w:bidi="es_ES"/>
        </w:rPr>
        <w:t xml:space="preserve">, </w:t>
      </w:r>
      <w:r>
        <w:rPr>
          <w:lang w:val="es_ES" w:bidi="es_ES"/>
        </w:rPr>
        <w:t>sabiduría humana</w:t>
      </w:r>
      <w:r>
        <w:rPr>
          <w:lang w:val="es_ES" w:bidi="es_ES"/>
        </w:rPr>
        <w:t xml:space="preserve">, </w:t>
      </w:r>
      <w:r>
        <w:rPr>
          <w:lang w:val="es_ES" w:bidi="es_ES"/>
        </w:rPr>
        <w:t>filosofía</w:t>
      </w:r>
      <w:r>
        <w:rPr>
          <w:lang w:val="es_ES" w:bidi="es_ES"/>
        </w:rPr>
        <w:t xml:space="preserve"> </w:t>
      </w:r>
      <w:r>
        <w:rPr>
          <w:lang w:val="es_ES" w:bidi="es_ES"/>
        </w:rPr>
        <w:t>entendimiento humano o sabiduría y, de manera implícita, en contraste con el conocimiento divinamente revelado</w:t>
      </w:r>
      <w:r>
        <w:rPr>
          <w:lang w:val="es_ES" w:bidi="es_ES"/>
        </w:rPr>
        <w:t xml:space="preserve"> </w:t>
      </w:r>
      <w:r>
        <w:rPr>
          <w:lang w:val="es_ES" w:bidi="es_ES"/>
        </w:rPr>
        <w:t xml:space="preserve">En algunos idiomas, φιλοσοφία en </w:t>
      </w:r>
      <w:r>
        <w:rPr>
          <w:lang w:val="es_ES" w:bidi="es_ES"/>
        </w:rPr>
        <w:t>COL 2:8</w:t>
      </w:r>
      <w:r>
        <w:rPr>
          <w:lang w:val="es_ES" w:bidi="es_ES"/>
        </w:rPr>
        <w:t>, puede expresarse como "la forma en que las personas son sabias" o "la forma en que las personas entienden las cosas" o "la forma en que las personas razonan".</w:t>
      </w:r>
    </w:p>
    <w:p>
      <w:pPr/>
      <w:r>
        <w:rPr>
          <w:lang w:val="es_ES" w:bidi="es_ES"/>
        </w:rPr>
      </w:r>
      <w:r>
        <w:rPr>
          <w:lang w:val="es_ES" w:bidi="es_ES"/>
        </w:rPr>
        <w:t>COL 2:8</w:t>
      </w:r>
      <w:r>
        <w:rPr>
          <w:lang w:val="es_ES" w:bidi="es_ES"/>
        </w:rPr>
      </w:r>
      <w:r>
        <w:rPr>
          <w:lang w:val="es_ES" w:bidi="es_ES"/>
        </w:rPr>
      </w:r>
    </w:p>
    <w:p>
      <w:pPr/>
      <w:r>
        <w:rPr>
          <w:lang w:val="es_ES" w:bidi="es_ES"/>
        </w:rPr>
      </w:r>
    </w:p>
    <w:p>
      <w:pPr>
        <w:pStyle w:val="Heading2"/>
      </w:pPr>
      <w:r>
        <w:rPr>
          <w:lang w:val="es_ES" w:bidi="es_ES"/>
        </w:rPr>
        <w:t>φιλόσοφος</w:t>
      </w:r>
      <w:r>
        <w:rPr>
          <w:lang w:val="es_ES" w:bidi="es_ES"/>
        </w:rPr>
      </w:r>
    </w:p>
    <w:p>
      <w:pPr>
        <w:pStyle w:val="Heading1"/>
      </w:pPr>
      <w:r>
        <w:rPr>
          <w:lang w:val="es_ES" w:bidi="es_ES"/>
        </w:rPr>
        <w:t>φιλόσοφος</w:t>
      </w:r>
    </w:p>
    <w:p>
      <w:pPr/>
      <w:r>
        <w:rPr>
          <w:lang w:val="es_ES" w:bidi="es_ES"/>
        </w:rPr>
      </w:r>
      <w:r>
        <w:rPr>
          <w:lang w:val="es_ES" w:bidi="es_ES"/>
        </w:rPr>
        <w:t>φιλόσοφος</w:t>
      </w:r>
      <w:r>
        <w:rPr>
          <w:lang w:val="es_ES" w:bidi="es_ES"/>
        </w:rPr>
        <w:t xml:space="preserve"> (</w:t>
      </w:r>
      <w:r>
        <w:rPr>
          <w:lang w:val="es_ES" w:bidi="es_ES"/>
        </w:rPr>
        <w:t>G5386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φιλέω + σοφίζω</w:t>
      </w:r>
    </w:p>
    <w:p>
      <w:pPr/>
      <w:r>
        <w:rPr>
          <w:lang w:val="es_ES" w:bidi="es_ES"/>
        </w:rPr>
      </w:r>
      <w:r>
        <w:rPr>
          <w:lang w:val="es_ES" w:bidi="es_ES"/>
        </w:rPr>
        <w:t>32.39</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lang w:val="es_ES" w:bidi="es_ES"/>
        </w:rPr>
        <w:t>filósofo</w:t>
      </w:r>
      <w:r>
        <w:rPr>
          <w:lang w:val="es_ES" w:bidi="es_ES"/>
        </w:rPr>
        <w:t xml:space="preserve">, </w:t>
      </w:r>
      <w:r>
        <w:rPr>
          <w:lang w:val="es_ES" w:bidi="es_ES"/>
        </w:rPr>
        <w:t>erudito</w:t>
      </w:r>
      <w:r>
        <w:rPr>
          <w:lang w:val="es_ES" w:bidi="es_ES"/>
        </w:rPr>
        <w:t xml:space="preserve"> </w:t>
      </w:r>
      <w:r>
        <w:rPr>
          <w:lang w:val="es_ES" w:bidi="es_ES"/>
        </w:rPr>
        <w:t>persona de estatus profesional o semiprofesional que se considera tiene una capacidad o competencia particular para comprender el significado de la experiencia humana</w:t>
      </w:r>
      <w:r>
        <w:rPr>
          <w:lang w:val="es_ES" w:bidi="es_ES"/>
        </w:rPr>
        <w:t xml:space="preserve"> </w:t>
      </w:r>
      <w:r>
        <w:rPr>
          <w:lang w:val="es_ES" w:bidi="es_ES"/>
        </w:rPr>
        <w:t xml:space="preserve">En algunos casos, φιλόσοφος en </w:t>
      </w:r>
      <w:r>
        <w:rPr>
          <w:lang w:val="es_ES" w:bidi="es_ES"/>
        </w:rPr>
        <w:t>ACT 17:18</w:t>
      </w:r>
      <w:r>
        <w:rPr>
          <w:lang w:val="es_ES" w:bidi="es_ES"/>
        </w:rPr>
        <w:t xml:space="preserve"> puede traducirse simplemente como "maestro", ya que dicha palabra normalmente designaría a una persona profesional o semiprofesional involucrada en actividades académicas.</w:t>
      </w:r>
    </w:p>
    <w:p>
      <w:pPr/>
      <w:r>
        <w:rPr>
          <w:lang w:val="es_ES" w:bidi="es_ES"/>
        </w:rPr>
      </w:r>
      <w:r>
        <w:rPr>
          <w:lang w:val="es_ES" w:bidi="es_ES"/>
        </w:rPr>
        <w:t>ACT 17:18</w:t>
      </w:r>
      <w:r>
        <w:rPr>
          <w:lang w:val="es_ES" w:bidi="es_ES"/>
        </w:rPr>
      </w:r>
      <w:r>
        <w:rPr>
          <w:lang w:val="es_ES" w:bidi="es_ES"/>
        </w:rPr>
      </w:r>
    </w:p>
    <w:p>
      <w:pPr/>
      <w:r>
        <w:rPr>
          <w:lang w:val="es_ES" w:bidi="es_ES"/>
        </w:rPr>
      </w:r>
    </w:p>
    <w:p>
      <w:pPr>
        <w:pStyle w:val="Heading2"/>
      </w:pPr>
      <w:r>
        <w:rPr>
          <w:lang w:val="es_ES" w:bidi="es_ES"/>
        </w:rPr>
        <w:t>φιλόστοργος</w:t>
      </w:r>
      <w:r>
        <w:rPr>
          <w:lang w:val="es_ES" w:bidi="es_ES"/>
        </w:rPr>
      </w:r>
    </w:p>
    <w:p>
      <w:pPr>
        <w:pStyle w:val="Heading1"/>
      </w:pPr>
      <w:r>
        <w:rPr>
          <w:lang w:val="es_ES" w:bidi="es_ES"/>
        </w:rPr>
        <w:t>φιλόστοργος</w:t>
      </w:r>
    </w:p>
    <w:p>
      <w:pPr/>
      <w:r>
        <w:rPr>
          <w:lang w:val="es_ES" w:bidi="es_ES"/>
        </w:rPr>
      </w:r>
      <w:r>
        <w:rPr>
          <w:lang w:val="es_ES" w:bidi="es_ES"/>
        </w:rPr>
        <w:t>φιλόστοργος</w:t>
      </w:r>
      <w:r>
        <w:rPr>
          <w:lang w:val="es_ES" w:bidi="es_ES"/>
        </w:rPr>
        <w:t xml:space="preserve"> (</w:t>
      </w:r>
      <w:r>
        <w:rPr>
          <w:lang w:val="es_ES" w:bidi="es_ES"/>
        </w:rPr>
        <w:t>G5387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φιλέω + στέργω</w:t>
      </w:r>
    </w:p>
    <w:p>
      <w:pPr/>
      <w:r>
        <w:rPr>
          <w:lang w:val="es_ES" w:bidi="es_ES"/>
        </w:rPr>
      </w:r>
      <w:r>
        <w:rPr>
          <w:lang w:val="es_ES" w:bidi="es_ES"/>
        </w:rPr>
        <w:t>25.41</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muy amoroso</w:t>
      </w:r>
      <w:r>
        <w:rPr>
          <w:lang w:val="es_ES" w:bidi="es_ES"/>
        </w:rPr>
        <w:t xml:space="preserve">, </w:t>
      </w:r>
      <w:r>
        <w:rPr>
          <w:lang w:val="es_ES" w:bidi="es_ES"/>
        </w:rPr>
        <w:t>calurosamente dedicado a</w:t>
      </w:r>
      <w:r>
        <w:rPr>
          <w:lang w:val="es_ES" w:bidi="es_ES"/>
        </w:rPr>
        <w:t xml:space="preserve">, </w:t>
      </w:r>
      <w:r>
        <w:rPr>
          <w:lang w:val="es_ES" w:bidi="es_ES"/>
        </w:rPr>
        <w:t>muy cariñoso</w:t>
      </w:r>
      <w:r>
        <w:rPr>
          <w:lang w:val="es_ES" w:bidi="es_ES"/>
        </w:rPr>
        <w:t xml:space="preserve"> </w:t>
      </w:r>
      <w:r>
        <w:rPr>
          <w:lang w:val="es_ES" w:bidi="es_ES"/>
        </w:rPr>
        <w:t>pertinente al amor o al afecto por aquellos estrechamente relacionados con uno, particularmente los miembros de la familia inmediata</w:t>
      </w:r>
    </w:p>
    <w:p>
      <w:pPr/>
      <w:r>
        <w:rPr>
          <w:lang w:val="es_ES" w:bidi="es_ES"/>
        </w:rPr>
      </w:r>
      <w:r>
        <w:rPr>
          <w:lang w:val="es_ES" w:bidi="es_ES"/>
        </w:rPr>
        <w:t>ROM 12:10</w:t>
      </w:r>
      <w:r>
        <w:rPr>
          <w:lang w:val="es_ES" w:bidi="es_ES"/>
        </w:rPr>
      </w:r>
      <w:r>
        <w:rPr>
          <w:lang w:val="es_ES" w:bidi="es_ES"/>
        </w:rPr>
      </w:r>
    </w:p>
    <w:p>
      <w:pPr/>
      <w:r>
        <w:rPr>
          <w:lang w:val="es_ES" w:bidi="es_ES"/>
        </w:rPr>
      </w:r>
    </w:p>
    <w:p>
      <w:pPr>
        <w:pStyle w:val="Heading2"/>
      </w:pPr>
      <w:r>
        <w:rPr>
          <w:lang w:val="es_ES" w:bidi="es_ES"/>
        </w:rPr>
        <w:t>φιλότεκνος</w:t>
      </w:r>
      <w:r>
        <w:rPr>
          <w:lang w:val="es_ES" w:bidi="es_ES"/>
        </w:rPr>
      </w:r>
    </w:p>
    <w:p>
      <w:pPr>
        <w:pStyle w:val="Heading1"/>
      </w:pPr>
      <w:r>
        <w:rPr>
          <w:lang w:val="es_ES" w:bidi="es_ES"/>
        </w:rPr>
        <w:t>φιλότεκνος</w:t>
      </w:r>
    </w:p>
    <w:p>
      <w:pPr/>
      <w:r>
        <w:rPr>
          <w:lang w:val="es_ES" w:bidi="es_ES"/>
        </w:rPr>
      </w:r>
      <w:r>
        <w:rPr>
          <w:lang w:val="es_ES" w:bidi="es_ES"/>
        </w:rPr>
        <w:t>φιλότεκνος</w:t>
      </w:r>
      <w:r>
        <w:rPr>
          <w:lang w:val="es_ES" w:bidi="es_ES"/>
        </w:rPr>
        <w:t xml:space="preserve"> (</w:t>
      </w:r>
      <w:r>
        <w:rPr>
          <w:lang w:val="es_ES" w:bidi="es_ES"/>
        </w:rPr>
        <w:t>G5388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φιλέω + τίκτω</w:t>
      </w:r>
    </w:p>
    <w:p>
      <w:pPr/>
      <w:r>
        <w:rPr>
          <w:lang w:val="es_ES" w:bidi="es_ES"/>
        </w:rPr>
      </w:r>
      <w:r>
        <w:rPr>
          <w:lang w:val="es_ES" w:bidi="es_ES"/>
        </w:rPr>
        <w:t>25.38</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amar a los propios hijos</w:t>
      </w:r>
      <w:r>
        <w:rPr>
          <w:lang w:val="es_ES" w:bidi="es_ES"/>
        </w:rPr>
        <w:t xml:space="preserve">, </w:t>
      </w:r>
      <w:r>
        <w:rPr>
          <w:lang w:val="es_ES" w:bidi="es_ES"/>
        </w:rPr>
        <w:t>uno que ama a los niños</w:t>
      </w:r>
      <w:r>
        <w:rPr>
          <w:lang w:val="es_ES" w:bidi="es_ES"/>
        </w:rPr>
        <w:t xml:space="preserve"> </w:t>
      </w:r>
      <w:r>
        <w:rPr>
          <w:lang w:val="es_ES" w:bidi="es_ES"/>
        </w:rPr>
        <w:t>pertinente a tener cariño por la descendencia de uno</w:t>
      </w:r>
    </w:p>
    <w:p>
      <w:pPr/>
      <w:r>
        <w:rPr>
          <w:lang w:val="es_ES" w:bidi="es_ES"/>
        </w:rPr>
      </w:r>
      <w:r>
        <w:rPr>
          <w:lang w:val="es_ES" w:bidi="es_ES"/>
        </w:rPr>
        <w:t>TIT 2:4</w:t>
      </w:r>
      <w:r>
        <w:rPr>
          <w:lang w:val="es_ES" w:bidi="es_ES"/>
        </w:rPr>
      </w:r>
      <w:r>
        <w:rPr>
          <w:lang w:val="es_ES" w:bidi="es_ES"/>
        </w:rPr>
      </w:r>
    </w:p>
    <w:p>
      <w:pPr/>
      <w:r>
        <w:rPr>
          <w:lang w:val="es_ES" w:bidi="es_ES"/>
        </w:rPr>
      </w:r>
    </w:p>
    <w:p>
      <w:pPr>
        <w:pStyle w:val="Heading2"/>
      </w:pPr>
      <w:r>
        <w:rPr>
          <w:lang w:val="es_ES" w:bidi="es_ES"/>
        </w:rPr>
        <w:t>φιλοτιμέομαι</w:t>
      </w:r>
      <w:r>
        <w:rPr>
          <w:lang w:val="es_ES" w:bidi="es_ES"/>
        </w:rPr>
      </w:r>
    </w:p>
    <w:p>
      <w:pPr>
        <w:pStyle w:val="Heading1"/>
      </w:pPr>
      <w:r>
        <w:rPr>
          <w:lang w:val="es_ES" w:bidi="es_ES"/>
        </w:rPr>
        <w:t>φιλοτιμέομαι</w:t>
      </w:r>
    </w:p>
    <w:p>
      <w:pPr/>
      <w:r>
        <w:rPr>
          <w:lang w:val="es_ES" w:bidi="es_ES"/>
        </w:rPr>
      </w:r>
      <w:r>
        <w:rPr>
          <w:lang w:val="es_ES" w:bidi="es_ES"/>
        </w:rPr>
        <w:t>φιλοτιμέομαι</w:t>
      </w:r>
      <w:r>
        <w:rPr>
          <w:lang w:val="es_ES" w:bidi="es_ES"/>
        </w:rPr>
        <w:t xml:space="preserve"> (</w:t>
      </w:r>
      <w:r>
        <w:rPr>
          <w:lang w:val="es_ES" w:bidi="es_ES"/>
        </w:rPr>
        <w:t>G5389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φιλέω + τιμάω</w:t>
      </w:r>
    </w:p>
    <w:p>
      <w:pPr/>
      <w:r>
        <w:rPr>
          <w:lang w:val="es_ES" w:bidi="es_ES"/>
        </w:rPr>
      </w:r>
      <w:r>
        <w:rPr>
          <w:lang w:val="es_ES" w:bidi="es_ES"/>
        </w:rPr>
        <w:t>25.78</w:t>
      </w:r>
      <w:r>
        <w:rPr>
          <w:lang w:val="es_ES" w:bidi="es_ES"/>
        </w:rPr>
        <w:t xml:space="preserve"> · </w:t>
      </w:r>
      <w:r>
        <w:rPr>
          <w:lang w:val="es_ES" w:bidi="es_ES"/>
        </w:rPr>
        <w:t>Actitudes y Emociones</w:t>
      </w:r>
      <w:r>
        <w:rPr>
          <w:lang w:val="es_ES" w:bidi="es_ES"/>
        </w:rPr>
        <w:t xml:space="preserve"> · </w:t>
      </w:r>
      <w:r>
        <w:rPr>
          <w:lang w:val="es_ES" w:bidi="es_ES"/>
        </w:rPr>
        <w:t>Estar dispuesto, Ser Ferviente, en sentido de devoción</w:t>
      </w:r>
    </w:p>
    <w:p>
      <w:pPr/>
      <w:r>
        <w:rPr>
          <w:lang w:val="es_ES" w:bidi="es_ES"/>
        </w:rPr>
      </w:r>
      <w:r>
        <w:rPr>
          <w:lang w:val="es_ES" w:bidi="es_ES"/>
        </w:rPr>
        <w:t>aspirar a</w:t>
      </w:r>
      <w:r>
        <w:rPr>
          <w:lang w:val="es_ES" w:bidi="es_ES"/>
        </w:rPr>
        <w:t xml:space="preserve">, </w:t>
      </w:r>
      <w:r>
        <w:rPr>
          <w:lang w:val="es_ES" w:bidi="es_ES"/>
        </w:rPr>
        <w:t>hacer algo la ambición de uno</w:t>
      </w:r>
      <w:r>
        <w:rPr>
          <w:lang w:val="es_ES" w:bidi="es_ES"/>
        </w:rPr>
        <w:t xml:space="preserve"> </w:t>
      </w:r>
      <w:r>
        <w:rPr>
          <w:lang w:val="es_ES" w:bidi="es_ES"/>
        </w:rPr>
        <w:t>aspirar fervientemente a algo, lo que implica una fuerte ambición por algún objetivo</w:t>
      </w:r>
      <w:r>
        <w:rPr>
          <w:lang w:val="es_ES" w:bidi="es_ES"/>
        </w:rPr>
        <w:t xml:space="preserve"> </w:t>
      </w:r>
      <w:r>
        <w:rPr>
          <w:lang w:val="es_ES" w:bidi="es_ES"/>
        </w:rPr>
        <w:t xml:space="preserve">En algunos idiomas, un equivalente de φιλοτιμεῖσθαι ἡσυχάζειν en </w:t>
      </w:r>
      <w:r>
        <w:rPr>
          <w:lang w:val="es_ES" w:bidi="es_ES"/>
        </w:rPr>
        <w:t>1TH 4:11</w:t>
      </w:r>
      <w:r>
        <w:rPr>
          <w:lang w:val="es_ES" w:bidi="es_ES"/>
        </w:rPr>
        <w:t xml:space="preserve"> podría ser "hagan todo lo posible para vivir una vida tranquila".</w:t>
      </w:r>
    </w:p>
    <w:p>
      <w:pPr/>
      <w:r>
        <w:rPr>
          <w:lang w:val="es_ES" w:bidi="es_ES"/>
        </w:rPr>
      </w:r>
      <w:r>
        <w:rPr>
          <w:lang w:val="es_ES" w:bidi="es_ES"/>
        </w:rPr>
        <w:t>ROM 15:20</w:t>
      </w:r>
      <w:r>
        <w:rPr>
          <w:lang w:val="es_ES" w:bidi="es_ES"/>
        </w:rPr>
        <w:t xml:space="preserve"> · </w:t>
      </w:r>
      <w:r>
        <w:rPr>
          <w:lang w:val="es_ES" w:bidi="es_ES"/>
        </w:rPr>
        <w:t>2CO 5:9</w:t>
      </w:r>
      <w:r>
        <w:rPr>
          <w:lang w:val="es_ES" w:bidi="es_ES"/>
        </w:rPr>
        <w:t xml:space="preserve"> · </w:t>
      </w:r>
      <w:r>
        <w:rPr>
          <w:lang w:val="es_ES" w:bidi="es_ES"/>
        </w:rPr>
        <w:t>1TH 4:11</w:t>
      </w:r>
      <w:r>
        <w:rPr>
          <w:lang w:val="es_ES" w:bidi="es_ES"/>
        </w:rPr>
      </w:r>
      <w:r>
        <w:rPr>
          <w:lang w:val="es_ES" w:bidi="es_ES"/>
        </w:rPr>
      </w:r>
    </w:p>
    <w:p>
      <w:pPr/>
      <w:r>
        <w:rPr>
          <w:lang w:val="es_ES" w:bidi="es_ES"/>
        </w:rPr>
      </w:r>
    </w:p>
    <w:p>
      <w:pPr>
        <w:pStyle w:val="Heading2"/>
      </w:pPr>
      <w:r>
        <w:rPr>
          <w:lang w:val="es_ES" w:bidi="es_ES"/>
        </w:rPr>
        <w:t>φιλοφρόνως</w:t>
      </w:r>
      <w:r>
        <w:rPr>
          <w:lang w:val="es_ES" w:bidi="es_ES"/>
        </w:rPr>
      </w:r>
    </w:p>
    <w:p>
      <w:pPr>
        <w:pStyle w:val="Heading1"/>
      </w:pPr>
      <w:r>
        <w:rPr>
          <w:lang w:val="es_ES" w:bidi="es_ES"/>
        </w:rPr>
        <w:t>φιλοφρόνως</w:t>
      </w:r>
    </w:p>
    <w:p>
      <w:pPr/>
      <w:r>
        <w:rPr>
          <w:lang w:val="es_ES" w:bidi="es_ES"/>
        </w:rPr>
      </w:r>
      <w:r>
        <w:rPr>
          <w:lang w:val="es_ES" w:bidi="es_ES"/>
        </w:rPr>
        <w:t>φιλοφρόνως</w:t>
      </w:r>
      <w:r>
        <w:rPr>
          <w:lang w:val="es_ES" w:bidi="es_ES"/>
        </w:rPr>
        <w:t xml:space="preserve"> (</w:t>
      </w:r>
      <w:r>
        <w:rPr>
          <w:lang w:val="es_ES" w:bidi="es_ES"/>
        </w:rPr>
        <w:t>G5390</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φιλέω + φρονέω</w:t>
      </w:r>
    </w:p>
    <w:p>
      <w:pPr/>
      <w:r>
        <w:rPr>
          <w:lang w:val="es_ES" w:bidi="es_ES"/>
        </w:rPr>
      </w:r>
      <w:r>
        <w:rPr>
          <w:lang w:val="es_ES" w:bidi="es_ES"/>
        </w:rPr>
        <w:t>88.72</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Bondad, Dureza</w:t>
      </w:r>
    </w:p>
    <w:p>
      <w:pPr/>
      <w:r>
        <w:rPr>
          <w:lang w:val="es_ES" w:bidi="es_ES"/>
        </w:rPr>
      </w:r>
      <w:r>
        <w:rPr>
          <w:lang w:val="es_ES" w:bidi="es_ES"/>
        </w:rPr>
        <w:t>amablemente</w:t>
      </w:r>
      <w:r>
        <w:rPr>
          <w:lang w:val="es_ES" w:bidi="es_ES"/>
        </w:rPr>
        <w:t xml:space="preserve">, </w:t>
      </w:r>
      <w:r>
        <w:rPr>
          <w:lang w:val="es_ES" w:bidi="es_ES"/>
        </w:rPr>
        <w:t>de forma amistosa</w:t>
      </w:r>
      <w:r>
        <w:rPr>
          <w:lang w:val="es_ES" w:bidi="es_ES"/>
        </w:rPr>
        <w:t xml:space="preserve"> </w:t>
      </w:r>
      <w:r>
        <w:rPr>
          <w:lang w:val="es_ES" w:bidi="es_ES"/>
        </w:rPr>
        <w:t>pertinente a un cuidado amigable y amabilidad hacia alguien</w:t>
      </w:r>
    </w:p>
    <w:p>
      <w:pPr/>
      <w:r>
        <w:rPr>
          <w:lang w:val="es_ES" w:bidi="es_ES"/>
        </w:rPr>
      </w:r>
      <w:r>
        <w:rPr>
          <w:lang w:val="es_ES" w:bidi="es_ES"/>
        </w:rPr>
        <w:t>ACT 28:7</w:t>
      </w:r>
      <w:r>
        <w:rPr>
          <w:lang w:val="es_ES" w:bidi="es_ES"/>
        </w:rPr>
      </w:r>
      <w:r>
        <w:rPr>
          <w:lang w:val="es_ES" w:bidi="es_ES"/>
        </w:rPr>
      </w:r>
    </w:p>
    <w:p>
      <w:pPr/>
      <w:r>
        <w:rPr>
          <w:lang w:val="es_ES" w:bidi="es_ES"/>
        </w:rPr>
      </w:r>
    </w:p>
    <w:p>
      <w:pPr>
        <w:pStyle w:val="Heading2"/>
      </w:pPr>
      <w:r>
        <w:rPr>
          <w:lang w:val="es_ES" w:bidi="es_ES"/>
        </w:rPr>
        <w:t>φιμόω</w:t>
      </w:r>
      <w:r>
        <w:rPr>
          <w:lang w:val="es_ES" w:bidi="es_ES"/>
        </w:rPr>
      </w:r>
    </w:p>
    <w:p>
      <w:pPr>
        <w:pStyle w:val="Heading1"/>
      </w:pPr>
      <w:r>
        <w:rPr>
          <w:lang w:val="es_ES" w:bidi="es_ES"/>
        </w:rPr>
        <w:t>φιμόω</w:t>
      </w:r>
    </w:p>
    <w:p>
      <w:pPr/>
      <w:r>
        <w:rPr>
          <w:lang w:val="es_ES" w:bidi="es_ES"/>
        </w:rPr>
      </w:r>
      <w:r>
        <w:rPr>
          <w:lang w:val="es_ES" w:bidi="es_ES"/>
        </w:rPr>
        <w:t>φιμόω</w:t>
      </w:r>
      <w:r>
        <w:rPr>
          <w:lang w:val="es_ES" w:bidi="es_ES"/>
        </w:rPr>
        <w:t xml:space="preserve"> (</w:t>
      </w:r>
      <w:r>
        <w:rPr>
          <w:lang w:val="es_ES" w:bidi="es_ES"/>
        </w:rPr>
        <w:t>G5392</w:t>
      </w:r>
      <w:r>
        <w:rPr>
          <w:lang w:val="es_ES" w:bidi="es_ES"/>
        </w:rPr>
        <w:t xml:space="preserve">) — </w:t>
      </w:r>
      <w:r>
        <w:rPr>
          <w:lang w:val="es_ES" w:bidi="es_ES"/>
        </w:rPr>
        <w:t>φιμοῦμαι</w:t>
      </w:r>
    </w:p>
    <w:p>
      <w:pPr/>
      <w:r>
        <w:rPr>
          <w:lang w:val="es_ES" w:bidi="es_ES"/>
        </w:rPr>
      </w:r>
      <w:r>
        <w:rPr>
          <w:lang w:val="es_ES" w:bidi="es_ES"/>
        </w:rPr>
        <w:t>verbe</w:t>
      </w:r>
    </w:p>
    <w:p>
      <w:pPr/>
      <w:r>
        <w:rPr>
          <w:lang w:val="es_ES" w:bidi="es_ES"/>
        </w:rPr>
      </w:r>
      <w:r>
        <w:rPr>
          <w:lang w:val="es_ES" w:bidi="es_ES"/>
        </w:rPr>
        <w:t>44.6</w:t>
      </w:r>
      <w:r>
        <w:rPr>
          <w:lang w:val="es_ES" w:bidi="es_ES"/>
        </w:rPr>
        <w:t xml:space="preserve"> · </w:t>
      </w:r>
      <w:r>
        <w:rPr>
          <w:lang w:val="es_ES" w:bidi="es_ES"/>
        </w:rPr>
        <w:t>Ganadería, Pesca</w:t>
      </w:r>
    </w:p>
    <w:p>
      <w:pPr/>
      <w:r>
        <w:rPr>
          <w:lang w:val="es_ES" w:bidi="es_ES"/>
        </w:rPr>
      </w:r>
      <w:r>
        <w:rPr>
          <w:lang w:val="es_ES" w:bidi="es_ES"/>
        </w:rPr>
        <w:t>amordazar</w:t>
      </w:r>
      <w:r>
        <w:rPr>
          <w:lang w:val="es_ES" w:bidi="es_ES"/>
        </w:rPr>
        <w:t xml:space="preserve">, </w:t>
      </w:r>
      <w:r>
        <w:rPr>
          <w:lang w:val="es_ES" w:bidi="es_ES"/>
        </w:rPr>
        <w:t>evitar que coma</w:t>
      </w:r>
      <w:r>
        <w:rPr>
          <w:lang w:val="es_ES" w:bidi="es_ES"/>
        </w:rPr>
        <w:t xml:space="preserve"> </w:t>
      </w:r>
      <w:r>
        <w:rPr>
          <w:lang w:val="es_ES" w:bidi="es_ES"/>
        </w:rPr>
        <w:t>poner algo sobre o alrededor de la boca de los animales para evitar que coman</w:t>
      </w:r>
      <w:r>
        <w:rPr>
          <w:lang w:val="es_ES" w:bidi="es_ES"/>
        </w:rPr>
        <w:t xml:space="preserve"> </w:t>
      </w:r>
      <w:r>
        <w:rPr>
          <w:lang w:val="es_ES" w:bidi="es_ES"/>
        </w:rPr>
        <w:t>En algunos idiomas podría ser necesario emplear algún tipo de equivalente descriptivo de "bozal", por ejemplo, "no ates la boca del buey para que no pueda comer" o "no cubras la boca del buey para que no pueda comer".</w:t>
      </w:r>
    </w:p>
    <w:p>
      <w:pPr/>
      <w:r>
        <w:rPr>
          <w:lang w:val="es_ES" w:bidi="es_ES"/>
        </w:rPr>
      </w:r>
      <w:r>
        <w:rPr>
          <w:lang w:val="es_ES" w:bidi="es_ES"/>
        </w:rPr>
        <w:t>1TI 5:18</w:t>
      </w:r>
    </w:p>
    <w:p>
      <w:pPr/>
      <w:r>
        <w:rPr>
          <w:lang w:val="es_ES" w:bidi="es_ES"/>
        </w:rPr>
      </w:r>
      <w:r>
        <w:rPr>
          <w:lang w:val="es_ES" w:bidi="es_ES"/>
        </w:rPr>
        <w:t>33.123</w:t>
      </w:r>
      <w:r>
        <w:rPr>
          <w:lang w:val="es_ES" w:bidi="es_ES"/>
        </w:rPr>
        <w:t xml:space="preserve"> · </w:t>
      </w:r>
      <w:r>
        <w:rPr>
          <w:lang w:val="es_ES" w:bidi="es_ES"/>
        </w:rPr>
        <w:t>Comunicación</w:t>
      </w:r>
      <w:r>
        <w:rPr>
          <w:lang w:val="es_ES" w:bidi="es_ES"/>
        </w:rPr>
        <w:t xml:space="preserve"> · </w:t>
      </w:r>
      <w:r>
        <w:rPr>
          <w:lang w:val="es_ES" w:bidi="es_ES"/>
        </w:rPr>
        <w:t>Guardar silencio</w:t>
      </w:r>
    </w:p>
    <w:p>
      <w:pPr/>
      <w:r>
        <w:rPr>
          <w:lang w:val="es_ES" w:bidi="es_ES"/>
        </w:rPr>
      </w:r>
      <w:r>
        <w:rPr>
          <w:lang w:val="es_ES" w:bidi="es_ES"/>
        </w:rPr>
        <w:t>silenciar</w:t>
      </w:r>
      <w:r>
        <w:rPr>
          <w:lang w:val="es_ES" w:bidi="es_ES"/>
        </w:rPr>
        <w:t xml:space="preserve"> </w:t>
      </w:r>
      <w:r>
        <w:rPr>
          <w:lang w:val="es_ES" w:bidi="es_ES"/>
        </w:rPr>
        <w:t>hacer que alguien no tenga nada que decir</w:t>
      </w:r>
    </w:p>
    <w:p>
      <w:pPr/>
      <w:r>
        <w:rPr>
          <w:lang w:val="es_ES" w:bidi="es_ES"/>
        </w:rPr>
      </w:r>
      <w:r>
        <w:rPr>
          <w:lang w:val="es_ES" w:bidi="es_ES"/>
        </w:rPr>
        <w:t>MAT 22:34</w:t>
      </w:r>
      <w:r>
        <w:rPr>
          <w:lang w:val="es_ES" w:bidi="es_ES"/>
        </w:rPr>
        <w:t xml:space="preserve"> · </w:t>
      </w:r>
      <w:r>
        <w:rPr>
          <w:lang w:val="es_ES" w:bidi="es_ES"/>
        </w:rPr>
        <w:t>LUK 4:35</w:t>
      </w:r>
      <w:r>
        <w:rPr>
          <w:lang w:val="es_ES" w:bidi="es_ES"/>
        </w:rPr>
        <w:t xml:space="preserve"> · </w:t>
      </w:r>
      <w:r>
        <w:rPr>
          <w:lang w:val="es_ES" w:bidi="es_ES"/>
        </w:rPr>
        <w:t>1PE 2:15</w:t>
      </w:r>
    </w:p>
    <w:p>
      <w:pPr/>
      <w:r>
        <w:rPr>
          <w:lang w:val="es_ES" w:bidi="es_ES"/>
        </w:rPr>
      </w:r>
      <w:r>
        <w:rPr>
          <w:lang w:val="es_ES" w:bidi="es_ES"/>
        </w:rPr>
        <w:t>14.86</w:t>
      </w:r>
      <w:r>
        <w:rPr>
          <w:lang w:val="es_ES" w:bidi="es_ES"/>
        </w:rPr>
        <w:t xml:space="preserve"> · </w:t>
      </w:r>
      <w:r>
        <w:rPr>
          <w:lang w:val="es_ES" w:bidi="es_ES"/>
        </w:rPr>
        <w:t>Eventos y Estados Físicos</w:t>
      </w:r>
      <w:r>
        <w:rPr>
          <w:lang w:val="es_ES" w:bidi="es_ES"/>
        </w:rPr>
        <w:t xml:space="preserve"> · </w:t>
      </w:r>
      <w:r>
        <w:rPr>
          <w:lang w:val="es_ES" w:bidi="es_ES"/>
        </w:rPr>
        <w:t>Sonido</w:t>
      </w:r>
    </w:p>
    <w:p>
      <w:pPr/>
      <w:r>
        <w:rPr>
          <w:lang w:val="es_ES" w:bidi="es_ES"/>
        </w:rPr>
      </w:r>
      <w:r>
        <w:rPr>
          <w:lang w:val="es_ES" w:bidi="es_ES"/>
        </w:rPr>
        <w:t>dejar de hacer un sonido</w:t>
      </w:r>
      <w:r>
        <w:rPr>
          <w:lang w:val="es_ES" w:bidi="es_ES"/>
        </w:rPr>
        <w:t xml:space="preserve">, </w:t>
      </w:r>
      <w:r>
        <w:rPr>
          <w:lang w:val="es_ES" w:bidi="es_ES"/>
        </w:rPr>
        <w:t>callarse</w:t>
      </w:r>
      <w:r>
        <w:rPr>
          <w:lang w:val="es_ES" w:bidi="es_ES"/>
        </w:rPr>
        <w:t xml:space="preserve"> </w:t>
      </w:r>
      <w:r>
        <w:rPr>
          <w:lang w:val="es_ES" w:bidi="es_ES"/>
        </w:rPr>
        <w:t>hacer que se deje de emitir un sonido</w:t>
      </w:r>
    </w:p>
    <w:p>
      <w:pPr/>
      <w:r>
        <w:rPr>
          <w:lang w:val="es_ES" w:bidi="es_ES"/>
        </w:rPr>
      </w:r>
      <w:r>
        <w:rPr>
          <w:lang w:val="es_ES" w:bidi="es_ES"/>
        </w:rPr>
        <w:t>MRK 1:25</w:t>
      </w:r>
      <w:r>
        <w:rPr>
          <w:lang w:val="es_ES" w:bidi="es_ES"/>
        </w:rPr>
        <w:t xml:space="preserve"> · </w:t>
      </w:r>
      <w:r>
        <w:rPr>
          <w:lang w:val="es_ES" w:bidi="es_ES"/>
        </w:rPr>
        <w:t>MRK 4:39</w:t>
      </w:r>
    </w:p>
    <w:p>
      <w:pPr/>
      <w:r>
        <w:rPr>
          <w:lang w:val="es_ES" w:bidi="es_ES"/>
        </w:rPr>
      </w:r>
      <w:r>
        <w:rPr>
          <w:lang w:val="es_ES" w:bidi="es_ES"/>
        </w:rPr>
        <w:t>33.122</w:t>
      </w:r>
      <w:r>
        <w:rPr>
          <w:lang w:val="es_ES" w:bidi="es_ES"/>
        </w:rPr>
        <w:t xml:space="preserve"> · </w:t>
      </w:r>
      <w:r>
        <w:rPr>
          <w:lang w:val="es_ES" w:bidi="es_ES"/>
        </w:rPr>
        <w:t>(φιμοῦμαι)</w:t>
      </w:r>
      <w:r>
        <w:rPr>
          <w:lang w:val="es_ES" w:bidi="es_ES"/>
        </w:rPr>
        <w:t xml:space="preserve"> · </w:t>
      </w:r>
      <w:r>
        <w:rPr>
          <w:lang w:val="es_ES" w:bidi="es_ES"/>
        </w:rPr>
        <w:t>Comunicación</w:t>
      </w:r>
      <w:r>
        <w:rPr>
          <w:lang w:val="es_ES" w:bidi="es_ES"/>
        </w:rPr>
        <w:t xml:space="preserve"> · </w:t>
      </w:r>
      <w:r>
        <w:rPr>
          <w:lang w:val="es_ES" w:bidi="es_ES"/>
        </w:rPr>
        <w:t>Guardar silencio</w:t>
      </w:r>
    </w:p>
    <w:p>
      <w:pPr/>
      <w:r>
        <w:rPr>
          <w:lang w:val="es_ES" w:bidi="es_ES"/>
        </w:rPr>
      </w:r>
      <w:r>
        <w:rPr>
          <w:lang w:val="es_ES" w:bidi="es_ES"/>
        </w:rPr>
        <w:t>no tener nada que decir</w:t>
      </w:r>
      <w:r>
        <w:rPr>
          <w:lang w:val="es_ES" w:bidi="es_ES"/>
        </w:rPr>
        <w:t xml:space="preserve">, </w:t>
      </w:r>
      <w:r>
        <w:rPr>
          <w:lang w:val="es_ES" w:bidi="es_ES"/>
        </w:rPr>
        <w:t>no decir nada</w:t>
      </w:r>
      <w:r>
        <w:rPr>
          <w:lang w:val="es_ES" w:bidi="es_ES"/>
        </w:rPr>
        <w:t xml:space="preserve"> </w:t>
      </w:r>
      <w:r>
        <w:rPr>
          <w:lang w:val="es_ES" w:bidi="es_ES"/>
        </w:rPr>
        <w:t>no tener nada que decir, con la implicación de que se le impida hablar (comparar con φιμός 'bozal', que no ocurre en el NT)</w:t>
      </w:r>
    </w:p>
    <w:p>
      <w:pPr/>
      <w:r>
        <w:rPr>
          <w:lang w:val="es_ES" w:bidi="es_ES"/>
        </w:rPr>
      </w:r>
      <w:r>
        <w:rPr>
          <w:lang w:val="es_ES" w:bidi="es_ES"/>
        </w:rPr>
        <w:t>MAT 22:12</w:t>
      </w:r>
      <w:r>
        <w:rPr>
          <w:lang w:val="es_ES" w:bidi="es_ES"/>
        </w:rPr>
      </w:r>
      <w:r>
        <w:rPr>
          <w:lang w:val="es_ES" w:bidi="es_ES"/>
        </w:rPr>
      </w:r>
    </w:p>
    <w:p>
      <w:pPr/>
      <w:r>
        <w:rPr>
          <w:lang w:val="es_ES" w:bidi="es_ES"/>
        </w:rPr>
      </w:r>
    </w:p>
    <w:p>
      <w:pPr>
        <w:pStyle w:val="Heading2"/>
      </w:pPr>
      <w:r>
        <w:rPr>
          <w:lang w:val="es_ES" w:bidi="es_ES"/>
        </w:rPr>
        <w:t>Φλέγων</w:t>
      </w:r>
      <w:r>
        <w:rPr>
          <w:lang w:val="es_ES" w:bidi="es_ES"/>
        </w:rPr>
      </w:r>
    </w:p>
    <w:p>
      <w:pPr>
        <w:pStyle w:val="Heading1"/>
      </w:pPr>
      <w:r>
        <w:rPr>
          <w:lang w:val="es_ES" w:bidi="es_ES"/>
        </w:rPr>
        <w:t>Φλέγων</w:t>
      </w:r>
    </w:p>
    <w:p>
      <w:pPr/>
      <w:r>
        <w:rPr>
          <w:lang w:val="es_ES" w:bidi="es_ES"/>
        </w:rPr>
      </w:r>
      <w:r>
        <w:rPr>
          <w:lang w:val="es_ES" w:bidi="es_ES"/>
        </w:rPr>
        <w:t>Φλέγων</w:t>
      </w:r>
      <w:r>
        <w:rPr>
          <w:lang w:val="es_ES" w:bidi="es_ES"/>
        </w:rPr>
        <w:t xml:space="preserve"> (</w:t>
      </w:r>
      <w:r>
        <w:rPr>
          <w:lang w:val="es_ES" w:bidi="es_ES"/>
        </w:rPr>
        <w:t>G5393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-οντος</w:t>
      </w:r>
    </w:p>
    <w:p>
      <w:pPr/>
      <w:r>
        <w:rPr>
          <w:lang w:val="es_ES" w:bidi="es_ES"/>
        </w:rPr>
      </w:r>
      <w:r>
        <w:rPr>
          <w:lang w:val="es_ES" w:bidi="es_ES"/>
        </w:rPr>
        <w:t>93.381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Flegonte</w:t>
      </w:r>
      <w:r>
        <w:rPr>
          <w:lang w:val="es_ES" w:bidi="es_ES"/>
        </w:rPr>
        <w:t xml:space="preserve"> </w:t>
      </w:r>
      <w:r>
        <w:rPr>
          <w:lang w:val="es_ES" w:bidi="es_ES"/>
        </w:rPr>
        <w:t xml:space="preserve">una de las personas saludadas en </w:t>
      </w:r>
      <w:r>
        <w:rPr>
          <w:lang w:val="es_ES" w:bidi="es_ES"/>
        </w:rPr>
        <w:t>ROM 16:14</w:t>
      </w:r>
    </w:p>
    <w:p>
      <w:pPr/>
      <w:r>
        <w:rPr>
          <w:lang w:val="es_ES" w:bidi="es_ES"/>
        </w:rPr>
      </w:r>
      <w:r>
        <w:rPr>
          <w:lang w:val="es_ES" w:bidi="es_ES"/>
        </w:rPr>
        <w:t>ROM 16:14</w:t>
      </w:r>
      <w:r>
        <w:rPr>
          <w:lang w:val="es_ES" w:bidi="es_ES"/>
        </w:rPr>
      </w:r>
      <w:r>
        <w:rPr>
          <w:lang w:val="es_ES" w:bidi="es_ES"/>
        </w:rPr>
      </w:r>
    </w:p>
    <w:p>
      <w:pPr/>
      <w:r>
        <w:rPr>
          <w:lang w:val="es_ES" w:bidi="es_ES"/>
        </w:rPr>
      </w:r>
    </w:p>
    <w:p>
      <w:pPr>
        <w:pStyle w:val="Heading2"/>
      </w:pPr>
      <w:r>
        <w:rPr>
          <w:lang w:val="es_ES" w:bidi="es_ES"/>
        </w:rPr>
        <w:t>φλογίζω</w:t>
      </w:r>
      <w:r>
        <w:rPr>
          <w:lang w:val="es_ES" w:bidi="es_ES"/>
        </w:rPr>
      </w:r>
    </w:p>
    <w:p>
      <w:pPr>
        <w:pStyle w:val="Heading1"/>
      </w:pPr>
      <w:r>
        <w:rPr>
          <w:lang w:val="es_ES" w:bidi="es_ES"/>
        </w:rPr>
        <w:t>φλογίζω</w:t>
      </w:r>
    </w:p>
    <w:p>
      <w:pPr/>
      <w:r>
        <w:rPr>
          <w:lang w:val="es_ES" w:bidi="es_ES"/>
        </w:rPr>
      </w:r>
      <w:r>
        <w:rPr>
          <w:lang w:val="es_ES" w:bidi="es_ES"/>
        </w:rPr>
        <w:t>φλογίζω</w:t>
      </w:r>
      <w:r>
        <w:rPr>
          <w:lang w:val="es_ES" w:bidi="es_ES"/>
        </w:rPr>
        <w:t xml:space="preserve"> (</w:t>
      </w:r>
      <w:r>
        <w:rPr>
          <w:lang w:val="es_ES" w:bidi="es_ES"/>
        </w:rPr>
        <w:t>G5394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φλόξ</w:t>
      </w:r>
    </w:p>
    <w:p>
      <w:pPr/>
      <w:r>
        <w:rPr>
          <w:lang w:val="es_ES" w:bidi="es_ES"/>
        </w:rPr>
      </w:r>
      <w:r>
        <w:rPr>
          <w:lang w:val="es_ES" w:bidi="es_ES"/>
        </w:rPr>
        <w:t>14.65</w:t>
      </w:r>
      <w:r>
        <w:rPr>
          <w:lang w:val="es_ES" w:bidi="es_ES"/>
        </w:rPr>
        <w:t xml:space="preserve"> · </w:t>
      </w:r>
      <w:r>
        <w:rPr>
          <w:lang w:val="es_ES" w:bidi="es_ES"/>
        </w:rPr>
        <w:t>Eventos y Estados Físicos</w:t>
      </w:r>
      <w:r>
        <w:rPr>
          <w:lang w:val="es_ES" w:bidi="es_ES"/>
        </w:rPr>
        <w:t xml:space="preserve"> · </w:t>
      </w:r>
      <w:r>
        <w:rPr>
          <w:lang w:val="es_ES" w:bidi="es_ES"/>
        </w:rPr>
        <w:t>Ardor</w:t>
      </w:r>
    </w:p>
    <w:p>
      <w:pPr/>
      <w:r>
        <w:rPr>
          <w:lang w:val="es_ES" w:bidi="es_ES"/>
        </w:rPr>
      </w:r>
      <w:r>
        <w:rPr>
          <w:lang w:val="es_ES" w:bidi="es_ES"/>
        </w:rPr>
        <w:t>encender</w:t>
      </w:r>
      <w:r>
        <w:rPr>
          <w:lang w:val="es_ES" w:bidi="es_ES"/>
        </w:rPr>
        <w:t xml:space="preserve">, </w:t>
      </w:r>
      <w:r>
        <w:rPr>
          <w:lang w:val="es_ES" w:bidi="es_ES"/>
        </w:rPr>
        <w:t>prender</w:t>
      </w:r>
      <w:r>
        <w:rPr>
          <w:lang w:val="es_ES" w:bidi="es_ES"/>
        </w:rPr>
        <w:t xml:space="preserve">, </w:t>
      </w:r>
      <w:r>
        <w:rPr>
          <w:lang w:val="es_ES" w:bidi="es_ES"/>
        </w:rPr>
        <w:t>incendiar</w:t>
      </w:r>
      <w:r>
        <w:rPr>
          <w:lang w:val="es_ES" w:bidi="es_ES"/>
        </w:rPr>
        <w:t xml:space="preserve">, </w:t>
      </w:r>
      <w:r>
        <w:rPr>
          <w:lang w:val="es_ES" w:bidi="es_ES"/>
        </w:rPr>
        <w:t>iniciar un incendio</w:t>
      </w:r>
      <w:r>
        <w:rPr>
          <w:lang w:val="es_ES" w:bidi="es_ES"/>
        </w:rPr>
        <w:t xml:space="preserve">, </w:t>
      </w:r>
      <w:r>
        <w:rPr>
          <w:lang w:val="es_ES" w:bidi="es_ES"/>
        </w:rPr>
        <w:t>encender una lámpara</w:t>
      </w:r>
      <w:r>
        <w:rPr>
          <w:lang w:val="es_ES" w:bidi="es_ES"/>
        </w:rPr>
        <w:t xml:space="preserve"> </w:t>
      </w:r>
      <w:r>
        <w:rPr>
          <w:lang w:val="es_ES" w:bidi="es_ES"/>
        </w:rPr>
        <w:t>hacer que el fuego inicie</w:t>
      </w:r>
      <w:r>
        <w:rPr>
          <w:lang w:val="es_ES" w:bidi="es_ES"/>
        </w:rPr>
        <w:t xml:space="preserve"> </w:t>
      </w:r>
      <w:r>
        <w:rPr>
          <w:lang w:val="es_ES" w:bidi="es_ES"/>
        </w:rPr>
        <w:t xml:space="preserve">Como ya se señaló en la serie de términos enumerados en </w:t>
      </w:r>
      <w:hyperlink r:id="rId44">
        <w:r>
          <w:rPr>
            <w:lang w:val="es_ES" w:bidi="es_ES"/>
          </w:rPr>
          <w:rPr>
            <w:color w:val="0000EE"/>
            <w:u w:val="single"/>
          </w:rPr>
          <w:t>14.63</w:t>
        </w:r>
      </w:hyperlink>
      <w:r>
        <w:rPr>
          <w:lang w:val="es_ES" w:bidi="es_ES"/>
        </w:rPr>
        <w:t>, las lenguas difieren notablemente en los términos empleados para diferentes fases y resultados de la combustión. Por ejemplo, prender fuego a algo con el fin de proporcionar calor puede expresarse usando un término bastante diferente al que se usa para hablar del proceso de prender algo en fuego para destruirlo.</w:t>
      </w:r>
    </w:p>
    <w:p>
      <w:pPr/>
      <w:r>
        <w:rPr>
          <w:lang w:val="es_ES" w:bidi="es_ES"/>
        </w:rPr>
      </w:r>
      <w:r>
        <w:rPr>
          <w:lang w:val="es_ES" w:bidi="es_ES"/>
        </w:rPr>
        <w:t>JAS 3:6</w:t>
      </w:r>
      <w:r>
        <w:rPr>
          <w:lang w:val="es_ES" w:bidi="es_ES"/>
        </w:rPr>
        <w:t xml:space="preserve"> · </w:t>
      </w:r>
      <w:r>
        <w:rPr>
          <w:lang w:val="es_ES" w:bidi="es_ES"/>
        </w:rPr>
        <w:t>JAS 3:6</w:t>
      </w:r>
      <w:r>
        <w:rPr>
          <w:lang w:val="es_ES" w:bidi="es_ES"/>
        </w:rPr>
      </w:r>
      <w:r>
        <w:rPr>
          <w:lang w:val="es_ES" w:bidi="es_ES"/>
        </w:rPr>
      </w:r>
    </w:p>
    <w:p>
      <w:pPr/>
      <w:r>
        <w:rPr>
          <w:lang w:val="es_ES" w:bidi="es_ES"/>
        </w:rPr>
      </w:r>
    </w:p>
    <w:p>
      <w:pPr>
        <w:pStyle w:val="Heading2"/>
      </w:pPr>
      <w:r>
        <w:rPr>
          <w:lang w:val="es_ES" w:bidi="es_ES"/>
        </w:rPr>
        <w:t>φλόξ</w:t>
      </w:r>
      <w:r>
        <w:rPr>
          <w:lang w:val="es_ES" w:bidi="es_ES"/>
        </w:rPr>
      </w:r>
    </w:p>
    <w:p>
      <w:pPr>
        <w:pStyle w:val="Heading1"/>
      </w:pPr>
      <w:r>
        <w:rPr>
          <w:lang w:val="es_ES" w:bidi="es_ES"/>
        </w:rPr>
        <w:t>φλόξ</w:t>
      </w:r>
    </w:p>
    <w:p>
      <w:pPr/>
      <w:r>
        <w:rPr>
          <w:lang w:val="es_ES" w:bidi="es_ES"/>
        </w:rPr>
      </w:r>
      <w:r>
        <w:rPr>
          <w:lang w:val="es_ES" w:bidi="es_ES"/>
        </w:rPr>
        <w:t>φλόξ</w:t>
      </w:r>
      <w:r>
        <w:rPr>
          <w:lang w:val="es_ES" w:bidi="es_ES"/>
        </w:rPr>
        <w:t xml:space="preserve"> (</w:t>
      </w:r>
      <w:r>
        <w:rPr>
          <w:lang w:val="es_ES" w:bidi="es_ES"/>
        </w:rPr>
        <w:t>G5395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φλογός </w:t>
      </w:r>
      <w:r>
        <w:rPr>
          <w:lang w:val="es_ES" w:bidi="es_ES"/>
        </w:rPr>
        <w:t>|</w:t>
      </w:r>
      <w:r>
        <w:rPr>
          <w:lang w:val="es_ES" w:bidi="es_ES"/>
        </w:rPr>
        <w:t xml:space="preserve"> </w:t>
      </w:r>
      <w:r>
        <w:rPr>
          <w:lang w:val="es_ES" w:bidi="es_ES"/>
        </w:rPr>
        <w:t>φλογίζω</w:t>
      </w:r>
    </w:p>
    <w:p>
      <w:pPr/>
      <w:r>
        <w:rPr>
          <w:lang w:val="es_ES" w:bidi="es_ES"/>
        </w:rPr>
      </w:r>
      <w:r>
        <w:rPr>
          <w:lang w:val="es_ES" w:bidi="es_ES"/>
        </w:rPr>
        <w:t>2.4</w:t>
      </w:r>
      <w:r>
        <w:rPr>
          <w:lang w:val="es_ES" w:bidi="es_ES"/>
        </w:rPr>
        <w:t xml:space="preserve"> · </w:t>
      </w:r>
      <w:r>
        <w:rPr>
          <w:lang w:val="es_ES" w:bidi="es_ES"/>
        </w:rPr>
        <w:t>Sustancias naturales</w:t>
      </w:r>
      <w:r>
        <w:rPr>
          <w:lang w:val="es_ES" w:bidi="es_ES"/>
        </w:rPr>
        <w:t xml:space="preserve"> · </w:t>
      </w:r>
      <w:r>
        <w:rPr>
          <w:lang w:val="es_ES" w:bidi="es_ES"/>
        </w:rPr>
        <w:t>Fuego</w:t>
      </w:r>
    </w:p>
    <w:p>
      <w:pPr/>
      <w:r>
        <w:rPr>
          <w:lang w:val="es_ES" w:bidi="es_ES"/>
        </w:rPr>
      </w:r>
      <w:r>
        <w:rPr>
          <w:lang w:val="es_ES" w:bidi="es_ES"/>
        </w:rPr>
        <w:t>llama</w:t>
      </w:r>
      <w:r>
        <w:rPr>
          <w:lang w:val="es_ES" w:bidi="es_ES"/>
        </w:rPr>
        <w:t xml:space="preserve"> </w:t>
      </w:r>
      <w:r>
        <w:rPr>
          <w:lang w:val="es_ES" w:bidi="es_ES"/>
        </w:rPr>
        <w:t>el vapor ardiente que rodea un objeto en llamas</w:t>
      </w:r>
      <w:r>
        <w:rPr>
          <w:lang w:val="es_ES" w:bidi="es_ES"/>
        </w:rPr>
        <w:t xml:space="preserve"> </w:t>
      </w:r>
      <w:r>
        <w:rPr>
          <w:lang w:val="es_ES" w:bidi="es_ES"/>
        </w:rPr>
        <w:t xml:space="preserve">Como en el caso de </w:t>
      </w:r>
      <w:r>
        <w:rPr>
          <w:lang w:val="es_ES" w:bidi="es_ES"/>
        </w:rPr>
        <w:t>πῦρ</w:t>
      </w:r>
      <w:r>
        <w:rPr>
          <w:lang w:val="es_ES" w:bidi="es_ES"/>
        </w:rPr>
        <w:t>[a] "fuego" (</w:t>
      </w:r>
      <w:hyperlink r:id="rId45">
        <w:r>
          <w:rPr>
            <w:lang w:val="es_ES" w:bidi="es_ES"/>
          </w:rPr>
          <w:rPr>
            <w:color w:val="0000EE"/>
            <w:u w:val="single"/>
          </w:rPr>
          <w:t>2.3</w:t>
        </w:r>
      </w:hyperlink>
      <w:r>
        <w:rPr>
          <w:lang w:val="es_ES" w:bidi="es_ES"/>
        </w:rPr>
        <w:t xml:space="preserve">), el término φλόξ "llama" también se traduce con frecuencia usando un verbo en lugar de un sustantivo. En consecuencia, en un pasaje como </w:t>
      </w:r>
      <w:r>
        <w:rPr>
          <w:lang w:val="es_ES" w:bidi="es_ES"/>
        </w:rPr>
        <w:t>ACT 7:30</w:t>
      </w:r>
      <w:r>
        <w:rPr>
          <w:lang w:val="es_ES" w:bidi="es_ES"/>
        </w:rPr>
        <w:t xml:space="preserve"> "entre las llamas de una zarza ardiente" se convierte en "donde la zarza ardiente estaba en llamas" o "donde las llamas quemaban una zarza." En algunos idiomas se hace referencia a "llamas" como "las lenguas del fuego" o "la bandera del fuego". Sin embargo, en algunas lenguas, no se hace distinción entre "fuego" y "llama".</w:t>
      </w:r>
    </w:p>
    <w:p>
      <w:pPr/>
      <w:r>
        <w:rPr>
          <w:lang w:val="es_ES" w:bidi="es_ES"/>
        </w:rPr>
      </w:r>
      <w:r>
        <w:rPr>
          <w:lang w:val="es_ES" w:bidi="es_ES"/>
        </w:rPr>
        <w:t>LUK 16:24</w:t>
      </w:r>
      <w:r>
        <w:rPr>
          <w:lang w:val="es_ES" w:bidi="es_ES"/>
        </w:rPr>
        <w:t xml:space="preserve"> · </w:t>
      </w:r>
      <w:r>
        <w:rPr>
          <w:lang w:val="es_ES" w:bidi="es_ES"/>
        </w:rPr>
        <w:t>ACT 7:30</w:t>
      </w:r>
      <w:r>
        <w:rPr>
          <w:lang w:val="es_ES" w:bidi="es_ES"/>
        </w:rPr>
        <w:t xml:space="preserve"> · </w:t>
      </w:r>
      <w:r>
        <w:rPr>
          <w:lang w:val="es_ES" w:bidi="es_ES"/>
        </w:rPr>
        <w:t>HEB 1:7</w:t>
      </w:r>
      <w:r>
        <w:rPr>
          <w:lang w:val="es_ES" w:bidi="es_ES"/>
        </w:rPr>
        <w:t xml:space="preserve"> · </w:t>
      </w:r>
      <w:r>
        <w:rPr>
          <w:lang w:val="es_ES" w:bidi="es_ES"/>
        </w:rPr>
        <w:t>REV 1:14</w:t>
      </w:r>
      <w:r>
        <w:rPr>
          <w:lang w:val="es_ES" w:bidi="es_ES"/>
        </w:rPr>
        <w:t xml:space="preserve"> · </w:t>
      </w:r>
      <w:r>
        <w:rPr>
          <w:lang w:val="es_ES" w:bidi="es_ES"/>
        </w:rPr>
        <w:t>REV 2:18</w:t>
      </w:r>
      <w:r>
        <w:rPr>
          <w:lang w:val="es_ES" w:bidi="es_ES"/>
        </w:rPr>
        <w:t xml:space="preserve"> · </w:t>
      </w:r>
      <w:r>
        <w:rPr>
          <w:lang w:val="es_ES" w:bidi="es_ES"/>
        </w:rPr>
        <w:t>REV 19:12</w:t>
      </w:r>
      <w:r>
        <w:rPr>
          <w:lang w:val="es_ES" w:bidi="es_ES"/>
        </w:rPr>
      </w:r>
      <w:r>
        <w:rPr>
          <w:lang w:val="es_ES" w:bidi="es_ES"/>
        </w:rPr>
      </w:r>
    </w:p>
    <w:p>
      <w:pPr/>
      <w:r>
        <w:rPr>
          <w:lang w:val="es_ES" w:bidi="es_ES"/>
        </w:rPr>
      </w:r>
    </w:p>
    <w:p>
      <w:pPr>
        <w:pStyle w:val="Heading2"/>
      </w:pPr>
      <w:r>
        <w:rPr>
          <w:lang w:val="es_ES" w:bidi="es_ES"/>
        </w:rPr>
        <w:t>φλυαρέω</w:t>
      </w:r>
      <w:r>
        <w:rPr>
          <w:lang w:val="es_ES" w:bidi="es_ES"/>
        </w:rPr>
      </w:r>
    </w:p>
    <w:p>
      <w:pPr>
        <w:pStyle w:val="Heading1"/>
      </w:pPr>
      <w:r>
        <w:rPr>
          <w:lang w:val="es_ES" w:bidi="es_ES"/>
        </w:rPr>
        <w:t>φλυαρέω</w:t>
      </w:r>
    </w:p>
    <w:p>
      <w:pPr/>
      <w:r>
        <w:rPr>
          <w:lang w:val="es_ES" w:bidi="es_ES"/>
        </w:rPr>
      </w:r>
      <w:r>
        <w:rPr>
          <w:lang w:val="es_ES" w:bidi="es_ES"/>
        </w:rPr>
        <w:t>φλυαρέω</w:t>
      </w:r>
      <w:r>
        <w:rPr>
          <w:lang w:val="es_ES" w:bidi="es_ES"/>
        </w:rPr>
        <w:t xml:space="preserve"> (</w:t>
      </w:r>
      <w:r>
        <w:rPr>
          <w:lang w:val="es_ES" w:bidi="es_ES"/>
        </w:rPr>
        <w:t>G5396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φλύαρος</w:t>
      </w:r>
    </w:p>
    <w:p>
      <w:pPr/>
      <w:r>
        <w:rPr>
          <w:lang w:val="es_ES" w:bidi="es_ES"/>
        </w:rPr>
      </w:r>
      <w:r>
        <w:rPr>
          <w:lang w:val="es_ES" w:bidi="es_ES"/>
        </w:rPr>
        <w:t>33.374</w:t>
      </w:r>
      <w:r>
        <w:rPr>
          <w:lang w:val="es_ES" w:bidi="es_ES"/>
        </w:rPr>
        <w:t xml:space="preserve"> · </w:t>
      </w:r>
      <w:r>
        <w:rPr>
          <w:lang w:val="es_ES" w:bidi="es_ES"/>
        </w:rPr>
        <w:t>Comunicación</w:t>
      </w:r>
      <w:r>
        <w:rPr>
          <w:lang w:val="es_ES" w:bidi="es_ES"/>
        </w:rPr>
        <w:t xml:space="preserve"> · </w:t>
      </w:r>
      <w:r>
        <w:rPr>
          <w:lang w:val="es_ES" w:bidi="es_ES"/>
        </w:rPr>
        <w:t>Hablar tonterías</w:t>
      </w:r>
    </w:p>
    <w:p>
      <w:pPr/>
      <w:r>
        <w:rPr>
          <w:lang w:val="es_ES" w:bidi="es_ES"/>
        </w:rPr>
      </w:r>
      <w:r>
        <w:rPr>
          <w:lang w:val="es_ES" w:bidi="es_ES"/>
        </w:rPr>
        <w:t>hablar sin sentido</w:t>
      </w:r>
      <w:r>
        <w:rPr>
          <w:lang w:val="es_ES" w:bidi="es_ES"/>
        </w:rPr>
        <w:t xml:space="preserve"> </w:t>
      </w:r>
      <w:r>
        <w:rPr>
          <w:lang w:val="es_ES" w:bidi="es_ES"/>
        </w:rPr>
        <w:t>hablar de tal manera que no tenga sentido, presumiblemente debido a la ignorancia de lo que está involucrado</w:t>
      </w:r>
      <w:r>
        <w:rPr>
          <w:lang w:val="es_ES" w:bidi="es_ES"/>
        </w:rPr>
        <w:t xml:space="preserve"> </w:t>
      </w:r>
      <w:r>
        <w:rPr>
          <w:lang w:val="es_ES" w:bidi="es_ES"/>
        </w:rPr>
        <w:t>En algunos idiomas "hablar sin sentido" es "hablar sin entender lo que se dice", pero en otros casos un equivalente puede ser "hablar sin que nadie pueda entender lo que se dice".</w:t>
      </w:r>
    </w:p>
    <w:p>
      <w:pPr/>
      <w:r>
        <w:rPr>
          <w:lang w:val="es_ES" w:bidi="es_ES"/>
        </w:rPr>
      </w:r>
      <w:r>
        <w:rPr>
          <w:lang w:val="es_ES" w:bidi="es_ES"/>
        </w:rPr>
        <w:t>3JN 1:10</w:t>
      </w:r>
      <w:r>
        <w:rPr>
          <w:lang w:val="es_ES" w:bidi="es_ES"/>
        </w:rPr>
      </w:r>
      <w:r>
        <w:rPr>
          <w:lang w:val="es_ES" w:bidi="es_ES"/>
        </w:rPr>
      </w:r>
    </w:p>
    <w:p>
      <w:pPr/>
      <w:r>
        <w:rPr>
          <w:lang w:val="es_ES" w:bidi="es_ES"/>
        </w:rPr>
      </w:r>
    </w:p>
    <w:p>
      <w:pPr>
        <w:pStyle w:val="Heading2"/>
      </w:pPr>
      <w:r>
        <w:rPr>
          <w:lang w:val="es_ES" w:bidi="es_ES"/>
        </w:rPr>
        <w:t>φλύαρος</w:t>
      </w:r>
      <w:r>
        <w:rPr>
          <w:lang w:val="es_ES" w:bidi="es_ES"/>
        </w:rPr>
      </w:r>
    </w:p>
    <w:p>
      <w:pPr>
        <w:pStyle w:val="Heading1"/>
      </w:pPr>
      <w:r>
        <w:rPr>
          <w:lang w:val="es_ES" w:bidi="es_ES"/>
        </w:rPr>
        <w:t>φλύαρος</w:t>
      </w:r>
    </w:p>
    <w:p>
      <w:pPr/>
      <w:r>
        <w:rPr>
          <w:lang w:val="es_ES" w:bidi="es_ES"/>
        </w:rPr>
      </w:r>
      <w:r>
        <w:rPr>
          <w:lang w:val="es_ES" w:bidi="es_ES"/>
        </w:rPr>
        <w:t>φλύαρος</w:t>
      </w:r>
      <w:r>
        <w:rPr>
          <w:lang w:val="es_ES" w:bidi="es_ES"/>
        </w:rPr>
        <w:t xml:space="preserve"> (</w:t>
      </w:r>
      <w:r>
        <w:rPr>
          <w:lang w:val="es_ES" w:bidi="es_ES"/>
        </w:rPr>
        <w:t>G5397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φλυαρέω</w:t>
      </w:r>
    </w:p>
    <w:p>
      <w:pPr/>
      <w:r>
        <w:rPr>
          <w:lang w:val="es_ES" w:bidi="es_ES"/>
        </w:rPr>
      </w:r>
      <w:r>
        <w:rPr>
          <w:lang w:val="es_ES" w:bidi="es_ES"/>
        </w:rPr>
        <w:t>33.375</w:t>
      </w:r>
      <w:r>
        <w:rPr>
          <w:lang w:val="es_ES" w:bidi="es_ES"/>
        </w:rPr>
        <w:t xml:space="preserve"> · </w:t>
      </w:r>
      <w:r>
        <w:rPr>
          <w:lang w:val="es_ES" w:bidi="es_ES"/>
        </w:rPr>
        <w:t>Comunicación</w:t>
      </w:r>
      <w:r>
        <w:rPr>
          <w:lang w:val="es_ES" w:bidi="es_ES"/>
        </w:rPr>
        <w:t xml:space="preserve"> · </w:t>
      </w:r>
      <w:r>
        <w:rPr>
          <w:lang w:val="es_ES" w:bidi="es_ES"/>
        </w:rPr>
        <w:t>Hablar tonterías</w:t>
      </w:r>
    </w:p>
    <w:p>
      <w:pPr/>
      <w:r>
        <w:rPr>
          <w:lang w:val="es_ES" w:bidi="es_ES"/>
        </w:rPr>
      </w:r>
      <w:r>
        <w:rPr>
          <w:lang w:val="es_ES" w:bidi="es_ES"/>
        </w:rPr>
        <w:t>el que habla sin sentido</w:t>
      </w:r>
      <w:r>
        <w:rPr>
          <w:lang w:val="es_ES" w:bidi="es_ES"/>
        </w:rPr>
        <w:t xml:space="preserve">, </w:t>
      </w:r>
      <w:r>
        <w:rPr>
          <w:lang w:val="es_ES" w:bidi="es_ES"/>
        </w:rPr>
        <w:t>chismear</w:t>
      </w:r>
      <w:r>
        <w:rPr>
          <w:lang w:val="es_ES" w:bidi="es_ES"/>
        </w:rPr>
        <w:t xml:space="preserve"> </w:t>
      </w:r>
      <w:r>
        <w:rPr>
          <w:lang w:val="es_ES" w:bidi="es_ES"/>
        </w:rPr>
        <w:t xml:space="preserve">(derivado de </w:t>
      </w:r>
      <w:r>
        <w:rPr>
          <w:lang w:val="es_ES" w:bidi="es_ES"/>
        </w:rPr>
        <w:t>φλυαρέω</w:t>
      </w:r>
      <w:r>
        <w:rPr>
          <w:lang w:val="es_ES" w:bidi="es_ES"/>
        </w:rPr>
        <w:t xml:space="preserve"> 'decir tonterías, hablar sin sentido', </w:t>
      </w:r>
      <w:hyperlink r:id="rId46">
        <w:r>
          <w:rPr>
            <w:lang w:val="es_ES" w:bidi="es_ES"/>
          </w:rPr>
          <w:rPr>
            <w:color w:val="0000EE"/>
            <w:u w:val="single"/>
          </w:rPr>
          <w:t>33.374</w:t>
        </w:r>
      </w:hyperlink>
      <w:r>
        <w:rPr>
          <w:lang w:val="es_ES" w:bidi="es_ES"/>
        </w:rPr>
        <w:t>) pertinente a hablar asuntos sin sentido</w:t>
      </w:r>
      <w:r>
        <w:rPr>
          <w:lang w:val="es_ES" w:bidi="es_ES"/>
        </w:rPr>
        <w:t xml:space="preserve"> </w:t>
      </w:r>
      <w:r>
        <w:rPr>
          <w:lang w:val="es_ES" w:bidi="es_ES"/>
        </w:rPr>
        <w:t xml:space="preserve">Es posible que en </w:t>
      </w:r>
      <w:r>
        <w:rPr>
          <w:lang w:val="es_ES" w:bidi="es_ES"/>
        </w:rPr>
        <w:t>1TI 5:13</w:t>
      </w:r>
      <w:r>
        <w:rPr>
          <w:lang w:val="es_ES" w:bidi="es_ES"/>
        </w:rPr>
        <w:t xml:space="preserve"> φλύαρος se traduzca como "chismoso" en vista del hecho de que alguien que dice tonterías acerca de otra persona normalmente está chismoseando.</w:t>
      </w:r>
    </w:p>
    <w:p>
      <w:pPr/>
      <w:r>
        <w:rPr>
          <w:lang w:val="es_ES" w:bidi="es_ES"/>
        </w:rPr>
      </w:r>
      <w:r>
        <w:rPr>
          <w:lang w:val="es_ES" w:bidi="es_ES"/>
        </w:rPr>
        <w:t>1TI 5:13</w:t>
      </w:r>
      <w:r>
        <w:rPr>
          <w:lang w:val="es_ES" w:bidi="es_ES"/>
        </w:rPr>
      </w:r>
      <w:r>
        <w:rPr>
          <w:lang w:val="es_ES" w:bidi="es_ES"/>
        </w:rPr>
      </w:r>
    </w:p>
    <w:p>
      <w:pPr/>
      <w:r>
        <w:rPr>
          <w:lang w:val="es_ES" w:bidi="es_ES"/>
        </w:rPr>
      </w:r>
    </w:p>
    <w:p>
      <w:pPr>
        <w:pStyle w:val="Heading2"/>
      </w:pPr>
      <w:r>
        <w:rPr>
          <w:lang w:val="es_ES" w:bidi="es_ES"/>
        </w:rPr>
        <w:t>φοβερός</w:t>
      </w:r>
      <w:r>
        <w:rPr>
          <w:lang w:val="es_ES" w:bidi="es_ES"/>
        </w:rPr>
      </w:r>
    </w:p>
    <w:p>
      <w:pPr>
        <w:pStyle w:val="Heading1"/>
      </w:pPr>
      <w:r>
        <w:rPr>
          <w:lang w:val="es_ES" w:bidi="es_ES"/>
        </w:rPr>
        <w:t>φοβερός</w:t>
      </w:r>
    </w:p>
    <w:p>
      <w:pPr/>
      <w:r>
        <w:rPr>
          <w:lang w:val="es_ES" w:bidi="es_ES"/>
        </w:rPr>
      </w:r>
      <w:r>
        <w:rPr>
          <w:lang w:val="es_ES" w:bidi="es_ES"/>
        </w:rPr>
        <w:t>φοβερός</w:t>
      </w:r>
      <w:r>
        <w:rPr>
          <w:lang w:val="es_ES" w:bidi="es_ES"/>
        </w:rPr>
        <w:t xml:space="preserve"> (</w:t>
      </w:r>
      <w:r>
        <w:rPr>
          <w:lang w:val="es_ES" w:bidi="es_ES"/>
        </w:rPr>
        <w:t>G5398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φοβέομαι</w:t>
      </w:r>
    </w:p>
    <w:p>
      <w:pPr/>
      <w:r>
        <w:rPr>
          <w:lang w:val="es_ES" w:bidi="es_ES"/>
        </w:rPr>
      </w:r>
      <w:r>
        <w:rPr>
          <w:lang w:val="es_ES" w:bidi="es_ES"/>
        </w:rPr>
        <w:t>25.255</w:t>
      </w:r>
      <w:r>
        <w:rPr>
          <w:lang w:val="es_ES" w:bidi="es_ES"/>
        </w:rPr>
        <w:t xml:space="preserve"> · </w:t>
      </w:r>
      <w:r>
        <w:rPr>
          <w:lang w:val="es_ES" w:bidi="es_ES"/>
        </w:rPr>
        <w:t>Actitudes y Emociones</w:t>
      </w:r>
      <w:r>
        <w:rPr>
          <w:lang w:val="es_ES" w:bidi="es_ES"/>
        </w:rPr>
        <w:t xml:space="preserve"> · </w:t>
      </w:r>
      <w:r>
        <w:rPr>
          <w:lang w:val="es_ES" w:bidi="es_ES"/>
        </w:rPr>
        <w:t>Miedo, Terror, Alarma</w:t>
      </w:r>
    </w:p>
    <w:p>
      <w:pPr/>
      <w:r>
        <w:rPr>
          <w:lang w:val="es_ES" w:bidi="es_ES"/>
        </w:rPr>
      </w:r>
      <w:r>
        <w:rPr>
          <w:lang w:val="es_ES" w:bidi="es_ES"/>
        </w:rPr>
        <w:t>temeroso</w:t>
      </w:r>
      <w:r>
        <w:rPr>
          <w:lang w:val="es_ES" w:bidi="es_ES"/>
        </w:rPr>
        <w:t xml:space="preserve">, </w:t>
      </w:r>
      <w:r>
        <w:rPr>
          <w:lang w:val="es_ES" w:bidi="es_ES"/>
        </w:rPr>
        <w:t>que causa miedo</w:t>
      </w:r>
      <w:r>
        <w:rPr>
          <w:lang w:val="es_ES" w:bidi="es_ES"/>
        </w:rPr>
        <w:t xml:space="preserve"> </w:t>
      </w:r>
      <w:r>
        <w:rPr>
          <w:lang w:val="es_ES" w:bidi="es_ES"/>
        </w:rPr>
        <w:t>pertinente a algo o alguien que causa miedo</w:t>
      </w:r>
    </w:p>
    <w:p>
      <w:pPr/>
      <w:r>
        <w:rPr>
          <w:lang w:val="es_ES" w:bidi="es_ES"/>
        </w:rPr>
      </w:r>
      <w:r>
        <w:rPr>
          <w:lang w:val="es_ES" w:bidi="es_ES"/>
        </w:rPr>
        <w:t>HEB 10:27</w:t>
      </w:r>
      <w:r>
        <w:rPr>
          <w:lang w:val="es_ES" w:bidi="es_ES"/>
        </w:rPr>
        <w:t xml:space="preserve"> · </w:t>
      </w:r>
      <w:r>
        <w:rPr>
          <w:lang w:val="es_ES" w:bidi="es_ES"/>
        </w:rPr>
        <w:t>HEB 10:31</w:t>
      </w:r>
      <w:r>
        <w:rPr>
          <w:lang w:val="es_ES" w:bidi="es_ES"/>
        </w:rPr>
        <w:t xml:space="preserve"> · </w:t>
      </w:r>
      <w:r>
        <w:rPr>
          <w:lang w:val="es_ES" w:bidi="es_ES"/>
        </w:rPr>
        <w:t>HEB 12:21</w:t>
      </w:r>
      <w:r>
        <w:rPr>
          <w:lang w:val="es_ES" w:bidi="es_ES"/>
        </w:rPr>
      </w:r>
      <w:r>
        <w:rPr>
          <w:lang w:val="es_ES" w:bidi="es_ES"/>
        </w:rPr>
      </w:r>
    </w:p>
    <w:p>
      <w:pPr/>
      <w:r>
        <w:rPr>
          <w:lang w:val="es_ES" w:bidi="es_ES"/>
        </w:rPr>
      </w:r>
    </w:p>
    <w:p>
      <w:pPr>
        <w:pStyle w:val="Heading2"/>
      </w:pPr>
      <w:r>
        <w:rPr>
          <w:lang w:val="es_ES" w:bidi="es_ES"/>
        </w:rPr>
        <w:t>φοβέω</w:t>
      </w:r>
      <w:r>
        <w:rPr>
          <w:lang w:val="es_ES" w:bidi="es_ES"/>
        </w:rPr>
      </w:r>
    </w:p>
    <w:p>
      <w:pPr>
        <w:pStyle w:val="Heading1"/>
      </w:pPr>
      <w:r>
        <w:rPr>
          <w:lang w:val="es_ES" w:bidi="es_ES"/>
        </w:rPr>
        <w:t>φοβέω</w:t>
      </w:r>
    </w:p>
    <w:p>
      <w:pPr/>
      <w:r>
        <w:rPr>
          <w:lang w:val="es_ES" w:bidi="es_ES"/>
        </w:rPr>
      </w:r>
      <w:r>
        <w:rPr>
          <w:lang w:val="es_ES" w:bidi="es_ES"/>
        </w:rPr>
        <w:t>φοβέω</w:t>
      </w:r>
      <w:r>
        <w:rPr>
          <w:lang w:val="es_ES" w:bidi="es_ES"/>
        </w:rPr>
        <w:t xml:space="preserve"> (</w:t>
      </w:r>
      <w:r>
        <w:rPr>
          <w:lang w:val="es_ES" w:bidi="es_ES"/>
        </w:rPr>
        <w:t>G5399</w:t>
      </w:r>
      <w:r>
        <w:rPr>
          <w:lang w:val="es_ES" w:bidi="es_ES"/>
        </w:rPr>
        <w:t xml:space="preserve">) — </w:t>
      </w:r>
      <w:r>
        <w:rPr>
          <w:lang w:val="es_ES" w:bidi="es_ES"/>
        </w:rPr>
        <w:t>φοβέομαι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ἀφόβως</w:t>
      </w:r>
      <w:r>
        <w:rPr>
          <w:lang w:val="es_ES" w:bidi="es_ES"/>
        </w:rPr>
        <w:t xml:space="preserve"> · </w:t>
      </w:r>
      <w:r>
        <w:rPr>
          <w:lang w:val="es_ES" w:bidi="es_ES"/>
        </w:rPr>
        <w:t>ἐκφοβέω</w:t>
      </w:r>
      <w:r>
        <w:rPr>
          <w:lang w:val="es_ES" w:bidi="es_ES"/>
        </w:rPr>
        <w:t xml:space="preserve"> · </w:t>
      </w:r>
      <w:r>
        <w:rPr>
          <w:lang w:val="es_ES" w:bidi="es_ES"/>
        </w:rPr>
        <w:t>ἔκφοβος</w:t>
      </w:r>
      <w:r>
        <w:rPr>
          <w:lang w:val="es_ES" w:bidi="es_ES"/>
        </w:rPr>
        <w:t xml:space="preserve"> · </w:t>
      </w:r>
      <w:r>
        <w:rPr>
          <w:lang w:val="es_ES" w:bidi="es_ES"/>
        </w:rPr>
        <w:t>ἔμφοβος</w:t>
      </w:r>
      <w:r>
        <w:rPr>
          <w:lang w:val="es_ES" w:bidi="es_ES"/>
        </w:rPr>
        <w:t xml:space="preserve"> · </w:t>
      </w:r>
      <w:r>
        <w:rPr>
          <w:lang w:val="es_ES" w:bidi="es_ES"/>
        </w:rPr>
        <w:t>φοβερός</w:t>
      </w:r>
      <w:r>
        <w:rPr>
          <w:lang w:val="es_ES" w:bidi="es_ES"/>
        </w:rPr>
        <w:t xml:space="preserve"> · </w:t>
      </w:r>
      <w:r>
        <w:rPr>
          <w:lang w:val="es_ES" w:bidi="es_ES"/>
        </w:rPr>
        <w:t>φόβητρον</w:t>
      </w:r>
      <w:r>
        <w:rPr>
          <w:lang w:val="es_ES" w:bidi="es_ES"/>
        </w:rPr>
        <w:t xml:space="preserve"> · </w:t>
      </w:r>
      <w:r>
        <w:rPr>
          <w:lang w:val="es_ES" w:bidi="es_ES"/>
        </w:rPr>
        <w:t>φόβος</w:t>
      </w:r>
    </w:p>
    <w:p>
      <w:pPr/>
      <w:r>
        <w:rPr>
          <w:lang w:val="es_ES" w:bidi="es_ES"/>
        </w:rPr>
      </w:r>
      <w:r>
        <w:rPr>
          <w:lang w:val="es_ES" w:bidi="es_ES"/>
        </w:rPr>
        <w:t>25.252</w:t>
      </w:r>
      <w:r>
        <w:rPr>
          <w:lang w:val="es_ES" w:bidi="es_ES"/>
        </w:rPr>
        <w:t xml:space="preserve"> · </w:t>
      </w:r>
      <w:r>
        <w:rPr>
          <w:lang w:val="es_ES" w:bidi="es_ES"/>
        </w:rPr>
        <w:t>Actitudes y Emociones</w:t>
      </w:r>
      <w:r>
        <w:rPr>
          <w:lang w:val="es_ES" w:bidi="es_ES"/>
        </w:rPr>
        <w:t xml:space="preserve"> · </w:t>
      </w:r>
      <w:r>
        <w:rPr>
          <w:lang w:val="es_ES" w:bidi="es_ES"/>
        </w:rPr>
        <w:t>Miedo, Terror, Alarma</w:t>
      </w:r>
    </w:p>
    <w:p>
      <w:pPr/>
      <w:r>
        <w:rPr>
          <w:lang w:val="es_ES" w:bidi="es_ES"/>
        </w:rPr>
      </w:r>
      <w:r>
        <w:rPr>
          <w:lang w:val="es_ES" w:bidi="es_ES"/>
        </w:rPr>
        <w:t>temer</w:t>
      </w:r>
      <w:r>
        <w:rPr>
          <w:lang w:val="es_ES" w:bidi="es_ES"/>
        </w:rPr>
        <w:t xml:space="preserve">, </w:t>
      </w:r>
      <w:r>
        <w:rPr>
          <w:lang w:val="es_ES" w:bidi="es_ES"/>
        </w:rPr>
        <w:t>tener miedo</w:t>
      </w:r>
      <w:r>
        <w:rPr>
          <w:lang w:val="es_ES" w:bidi="es_ES"/>
        </w:rPr>
        <w:t xml:space="preserve"> </w:t>
      </w:r>
      <w:r>
        <w:rPr>
          <w:lang w:val="es_ES" w:bidi="es_ES"/>
        </w:rPr>
        <w:t xml:space="preserve">(derivado de </w:t>
      </w:r>
      <w:r>
        <w:rPr>
          <w:lang w:val="es_ES" w:bidi="es_ES"/>
        </w:rPr>
        <w:t>φόβος</w:t>
      </w:r>
      <w:r>
        <w:rPr>
          <w:lang w:val="es_ES" w:bidi="es_ES"/>
        </w:rPr>
        <w:t xml:space="preserve">[a] 'miedo', </w:t>
      </w:r>
      <w:hyperlink r:id="rId47">
        <w:r>
          <w:rPr>
            <w:lang w:val="es_ES" w:bidi="es_ES"/>
          </w:rPr>
          <w:rPr>
            <w:color w:val="0000EE"/>
            <w:u w:val="single"/>
          </w:rPr>
          <w:t>25.251</w:t>
        </w:r>
      </w:hyperlink>
      <w:r>
        <w:rPr>
          <w:lang w:val="es_ES" w:bidi="es_ES"/>
        </w:rPr>
        <w:t>) estar en un estado de temor</w:t>
      </w:r>
    </w:p>
    <w:p>
      <w:pPr/>
      <w:r>
        <w:rPr>
          <w:lang w:val="es_ES" w:bidi="es_ES"/>
        </w:rPr>
      </w:r>
      <w:r>
        <w:rPr>
          <w:lang w:val="es_ES" w:bidi="es_ES"/>
        </w:rPr>
        <w:t>MAT 1:20</w:t>
      </w:r>
      <w:r>
        <w:rPr>
          <w:lang w:val="es_ES" w:bidi="es_ES"/>
        </w:rPr>
        <w:t xml:space="preserve"> · </w:t>
      </w:r>
      <w:r>
        <w:rPr>
          <w:lang w:val="es_ES" w:bidi="es_ES"/>
        </w:rPr>
        <w:t>MAT 2:22</w:t>
      </w:r>
      <w:r>
        <w:rPr>
          <w:lang w:val="es_ES" w:bidi="es_ES"/>
        </w:rPr>
        <w:t xml:space="preserve"> · </w:t>
      </w:r>
      <w:r>
        <w:rPr>
          <w:lang w:val="es_ES" w:bidi="es_ES"/>
        </w:rPr>
        <w:t>MAT 10:26</w:t>
      </w:r>
      <w:r>
        <w:rPr>
          <w:lang w:val="es_ES" w:bidi="es_ES"/>
        </w:rPr>
        <w:t xml:space="preserve"> · </w:t>
      </w:r>
      <w:r>
        <w:rPr>
          <w:lang w:val="es_ES" w:bidi="es_ES"/>
        </w:rPr>
        <w:t>MAT 10:28</w:t>
      </w:r>
      <w:r>
        <w:rPr>
          <w:lang w:val="es_ES" w:bidi="es_ES"/>
        </w:rPr>
        <w:t xml:space="preserve"> · </w:t>
      </w:r>
      <w:r>
        <w:rPr>
          <w:lang w:val="es_ES" w:bidi="es_ES"/>
        </w:rPr>
        <w:t>MAT 10:28</w:t>
      </w:r>
      <w:r>
        <w:rPr>
          <w:lang w:val="es_ES" w:bidi="es_ES"/>
        </w:rPr>
        <w:t xml:space="preserve"> · </w:t>
      </w:r>
      <w:r>
        <w:rPr>
          <w:lang w:val="es_ES" w:bidi="es_ES"/>
        </w:rPr>
        <w:t>MAT 10:28</w:t>
      </w:r>
      <w:r>
        <w:rPr>
          <w:lang w:val="es_ES" w:bidi="es_ES"/>
        </w:rPr>
        <w:t xml:space="preserve"> · </w:t>
      </w:r>
      <w:r>
        <w:rPr>
          <w:lang w:val="es_ES" w:bidi="es_ES"/>
        </w:rPr>
        <w:t>MAT 10:31</w:t>
      </w:r>
      <w:r>
        <w:rPr>
          <w:lang w:val="es_ES" w:bidi="es_ES"/>
        </w:rPr>
        <w:t xml:space="preserve"> · </w:t>
      </w:r>
      <w:r>
        <w:rPr>
          <w:lang w:val="es_ES" w:bidi="es_ES"/>
        </w:rPr>
        <w:t>MAT 14:5</w:t>
      </w:r>
      <w:r>
        <w:rPr>
          <w:lang w:val="es_ES" w:bidi="es_ES"/>
        </w:rPr>
        <w:t xml:space="preserve"> · </w:t>
      </w:r>
      <w:r>
        <w:rPr>
          <w:lang w:val="es_ES" w:bidi="es_ES"/>
        </w:rPr>
        <w:t>MAT 14:27</w:t>
      </w:r>
      <w:r>
        <w:rPr>
          <w:lang w:val="es_ES" w:bidi="es_ES"/>
        </w:rPr>
        <w:t xml:space="preserve"> · </w:t>
      </w:r>
      <w:r>
        <w:rPr>
          <w:lang w:val="es_ES" w:bidi="es_ES"/>
        </w:rPr>
        <w:t>MAT 14:30</w:t>
      </w:r>
      <w:r>
        <w:rPr>
          <w:lang w:val="es_ES" w:bidi="es_ES"/>
        </w:rPr>
        <w:t xml:space="preserve"> · </w:t>
      </w:r>
      <w:r>
        <w:rPr>
          <w:lang w:val="es_ES" w:bidi="es_ES"/>
        </w:rPr>
        <w:t>MAT 17:6</w:t>
      </w:r>
      <w:r>
        <w:rPr>
          <w:lang w:val="es_ES" w:bidi="es_ES"/>
        </w:rPr>
        <w:t xml:space="preserve"> · </w:t>
      </w:r>
      <w:r>
        <w:rPr>
          <w:lang w:val="es_ES" w:bidi="es_ES"/>
        </w:rPr>
        <w:t>MAT 17:7</w:t>
      </w:r>
      <w:r>
        <w:rPr>
          <w:lang w:val="es_ES" w:bidi="es_ES"/>
        </w:rPr>
        <w:t xml:space="preserve"> · </w:t>
      </w:r>
      <w:r>
        <w:rPr>
          <w:lang w:val="es_ES" w:bidi="es_ES"/>
        </w:rPr>
        <w:t>MAT 21:26</w:t>
      </w:r>
      <w:r>
        <w:rPr>
          <w:lang w:val="es_ES" w:bidi="es_ES"/>
        </w:rPr>
        <w:t xml:space="preserve"> · </w:t>
      </w:r>
      <w:r>
        <w:rPr>
          <w:lang w:val="es_ES" w:bidi="es_ES"/>
        </w:rPr>
        <w:t>MAT 21:46</w:t>
      </w:r>
      <w:r>
        <w:rPr>
          <w:lang w:val="es_ES" w:bidi="es_ES"/>
        </w:rPr>
        <w:t xml:space="preserve"> · </w:t>
      </w:r>
      <w:r>
        <w:rPr>
          <w:lang w:val="es_ES" w:bidi="es_ES"/>
        </w:rPr>
        <w:t>MAT 25:25</w:t>
      </w:r>
      <w:r>
        <w:rPr>
          <w:lang w:val="es_ES" w:bidi="es_ES"/>
        </w:rPr>
        <w:t xml:space="preserve"> · </w:t>
      </w:r>
      <w:r>
        <w:rPr>
          <w:lang w:val="es_ES" w:bidi="es_ES"/>
        </w:rPr>
        <w:t>MAT 27:54</w:t>
      </w:r>
      <w:r>
        <w:rPr>
          <w:lang w:val="es_ES" w:bidi="es_ES"/>
        </w:rPr>
        <w:t xml:space="preserve"> · </w:t>
      </w:r>
      <w:r>
        <w:rPr>
          <w:lang w:val="es_ES" w:bidi="es_ES"/>
        </w:rPr>
        <w:t>MAT 28:5</w:t>
      </w:r>
      <w:r>
        <w:rPr>
          <w:lang w:val="es_ES" w:bidi="es_ES"/>
        </w:rPr>
        <w:t xml:space="preserve"> · </w:t>
      </w:r>
      <w:r>
        <w:rPr>
          <w:lang w:val="es_ES" w:bidi="es_ES"/>
        </w:rPr>
        <w:t>MAT 28:10</w:t>
      </w:r>
      <w:r>
        <w:rPr>
          <w:lang w:val="es_ES" w:bidi="es_ES"/>
        </w:rPr>
        <w:t xml:space="preserve"> · </w:t>
      </w:r>
      <w:r>
        <w:rPr>
          <w:lang w:val="es_ES" w:bidi="es_ES"/>
        </w:rPr>
        <w:t>MRK 4:41</w:t>
      </w:r>
      <w:r>
        <w:rPr>
          <w:lang w:val="es_ES" w:bidi="es_ES"/>
        </w:rPr>
        <w:t xml:space="preserve"> · </w:t>
      </w:r>
      <w:r>
        <w:rPr>
          <w:lang w:val="es_ES" w:bidi="es_ES"/>
        </w:rPr>
        <w:t>MRK 5:15</w:t>
      </w:r>
      <w:r>
        <w:rPr>
          <w:lang w:val="es_ES" w:bidi="es_ES"/>
        </w:rPr>
        <w:t xml:space="preserve"> · </w:t>
      </w:r>
      <w:r>
        <w:rPr>
          <w:lang w:val="es_ES" w:bidi="es_ES"/>
        </w:rPr>
        <w:t>MRK 5:33</w:t>
      </w:r>
      <w:r>
        <w:rPr>
          <w:lang w:val="es_ES" w:bidi="es_ES"/>
        </w:rPr>
        <w:t xml:space="preserve"> · </w:t>
      </w:r>
      <w:r>
        <w:rPr>
          <w:lang w:val="es_ES" w:bidi="es_ES"/>
        </w:rPr>
        <w:t>MRK 5:36</w:t>
      </w:r>
      <w:r>
        <w:rPr>
          <w:lang w:val="es_ES" w:bidi="es_ES"/>
        </w:rPr>
        <w:t xml:space="preserve"> · </w:t>
      </w:r>
      <w:r>
        <w:rPr>
          <w:lang w:val="es_ES" w:bidi="es_ES"/>
        </w:rPr>
        <w:t>MRK 6:50</w:t>
      </w:r>
      <w:r>
        <w:rPr>
          <w:lang w:val="es_ES" w:bidi="es_ES"/>
        </w:rPr>
        <w:t xml:space="preserve"> · </w:t>
      </w:r>
      <w:r>
        <w:rPr>
          <w:lang w:val="es_ES" w:bidi="es_ES"/>
        </w:rPr>
        <w:t>MRK 9:32</w:t>
      </w:r>
      <w:r>
        <w:rPr>
          <w:lang w:val="es_ES" w:bidi="es_ES"/>
        </w:rPr>
        <w:t xml:space="preserve"> · </w:t>
      </w:r>
      <w:r>
        <w:rPr>
          <w:lang w:val="es_ES" w:bidi="es_ES"/>
        </w:rPr>
        <w:t>MRK 10:32</w:t>
      </w:r>
      <w:r>
        <w:rPr>
          <w:lang w:val="es_ES" w:bidi="es_ES"/>
        </w:rPr>
        <w:t xml:space="preserve"> · </w:t>
      </w:r>
      <w:r>
        <w:rPr>
          <w:lang w:val="es_ES" w:bidi="es_ES"/>
        </w:rPr>
        <w:t>MRK 11:18</w:t>
      </w:r>
      <w:r>
        <w:rPr>
          <w:lang w:val="es_ES" w:bidi="es_ES"/>
        </w:rPr>
        <w:t xml:space="preserve"> · </w:t>
      </w:r>
      <w:r>
        <w:rPr>
          <w:lang w:val="es_ES" w:bidi="es_ES"/>
        </w:rPr>
        <w:t>MRK 11:32</w:t>
      </w:r>
      <w:r>
        <w:rPr>
          <w:lang w:val="es_ES" w:bidi="es_ES"/>
        </w:rPr>
        <w:t xml:space="preserve"> · </w:t>
      </w:r>
      <w:r>
        <w:rPr>
          <w:lang w:val="es_ES" w:bidi="es_ES"/>
        </w:rPr>
        <w:t>MRK 12:12</w:t>
      </w:r>
      <w:r>
        <w:rPr>
          <w:lang w:val="es_ES" w:bidi="es_ES"/>
        </w:rPr>
        <w:t xml:space="preserve"> · </w:t>
      </w:r>
      <w:r>
        <w:rPr>
          <w:lang w:val="es_ES" w:bidi="es_ES"/>
        </w:rPr>
        <w:t>MRK 16:8</w:t>
      </w:r>
      <w:r>
        <w:rPr>
          <w:lang w:val="es_ES" w:bidi="es_ES"/>
        </w:rPr>
        <w:t xml:space="preserve"> · </w:t>
      </w:r>
      <w:r>
        <w:rPr>
          <w:lang w:val="es_ES" w:bidi="es_ES"/>
        </w:rPr>
        <w:t>LUK 1:13</w:t>
      </w:r>
      <w:r>
        <w:rPr>
          <w:lang w:val="es_ES" w:bidi="es_ES"/>
        </w:rPr>
        <w:t xml:space="preserve"> · </w:t>
      </w:r>
      <w:r>
        <w:rPr>
          <w:lang w:val="es_ES" w:bidi="es_ES"/>
        </w:rPr>
        <w:t>LUK 1:30</w:t>
      </w:r>
      <w:r>
        <w:rPr>
          <w:lang w:val="es_ES" w:bidi="es_ES"/>
        </w:rPr>
        <w:t xml:space="preserve"> · </w:t>
      </w:r>
      <w:r>
        <w:rPr>
          <w:lang w:val="es_ES" w:bidi="es_ES"/>
        </w:rPr>
        <w:t>LUK 2:9</w:t>
      </w:r>
      <w:r>
        <w:rPr>
          <w:lang w:val="es_ES" w:bidi="es_ES"/>
        </w:rPr>
        <w:t xml:space="preserve"> · </w:t>
      </w:r>
      <w:r>
        <w:rPr>
          <w:lang w:val="es_ES" w:bidi="es_ES"/>
        </w:rPr>
        <w:t>LUK 2:10</w:t>
      </w:r>
      <w:r>
        <w:rPr>
          <w:lang w:val="es_ES" w:bidi="es_ES"/>
        </w:rPr>
        <w:t xml:space="preserve"> · </w:t>
      </w:r>
      <w:r>
        <w:rPr>
          <w:lang w:val="es_ES" w:bidi="es_ES"/>
        </w:rPr>
        <w:t>LUK 5:10</w:t>
      </w:r>
      <w:r>
        <w:rPr>
          <w:lang w:val="es_ES" w:bidi="es_ES"/>
        </w:rPr>
        <w:t xml:space="preserve"> · </w:t>
      </w:r>
      <w:r>
        <w:rPr>
          <w:lang w:val="es_ES" w:bidi="es_ES"/>
        </w:rPr>
        <w:t>LUK 8:25</w:t>
      </w:r>
      <w:r>
        <w:rPr>
          <w:lang w:val="es_ES" w:bidi="es_ES"/>
        </w:rPr>
        <w:t xml:space="preserve"> · </w:t>
      </w:r>
      <w:r>
        <w:rPr>
          <w:lang w:val="es_ES" w:bidi="es_ES"/>
        </w:rPr>
        <w:t>LUK 8:35</w:t>
      </w:r>
      <w:r>
        <w:rPr>
          <w:lang w:val="es_ES" w:bidi="es_ES"/>
        </w:rPr>
        <w:t xml:space="preserve"> · </w:t>
      </w:r>
      <w:r>
        <w:rPr>
          <w:lang w:val="es_ES" w:bidi="es_ES"/>
        </w:rPr>
        <w:t>LUK 8:50</w:t>
      </w:r>
      <w:r>
        <w:rPr>
          <w:lang w:val="es_ES" w:bidi="es_ES"/>
        </w:rPr>
        <w:t xml:space="preserve"> · </w:t>
      </w:r>
      <w:r>
        <w:rPr>
          <w:lang w:val="es_ES" w:bidi="es_ES"/>
        </w:rPr>
        <w:t>LUK 9:34</w:t>
      </w:r>
      <w:r>
        <w:rPr>
          <w:lang w:val="es_ES" w:bidi="es_ES"/>
        </w:rPr>
        <w:t xml:space="preserve"> · </w:t>
      </w:r>
      <w:r>
        <w:rPr>
          <w:lang w:val="es_ES" w:bidi="es_ES"/>
        </w:rPr>
        <w:t>LUK 9:45</w:t>
      </w:r>
      <w:r>
        <w:rPr>
          <w:lang w:val="es_ES" w:bidi="es_ES"/>
        </w:rPr>
        <w:t xml:space="preserve"> · </w:t>
      </w:r>
      <w:r>
        <w:rPr>
          <w:lang w:val="es_ES" w:bidi="es_ES"/>
        </w:rPr>
        <w:t>LUK 12:4</w:t>
      </w:r>
      <w:r>
        <w:rPr>
          <w:lang w:val="es_ES" w:bidi="es_ES"/>
        </w:rPr>
        <w:t xml:space="preserve"> · </w:t>
      </w:r>
      <w:r>
        <w:rPr>
          <w:lang w:val="es_ES" w:bidi="es_ES"/>
        </w:rPr>
        <w:t>LUK 12:5</w:t>
      </w:r>
      <w:r>
        <w:rPr>
          <w:lang w:val="es_ES" w:bidi="es_ES"/>
        </w:rPr>
        <w:t xml:space="preserve"> · </w:t>
      </w:r>
      <w:r>
        <w:rPr>
          <w:lang w:val="es_ES" w:bidi="es_ES"/>
        </w:rPr>
        <w:t>LUK 12:5</w:t>
      </w:r>
      <w:r>
        <w:rPr>
          <w:lang w:val="es_ES" w:bidi="es_ES"/>
        </w:rPr>
        <w:t xml:space="preserve"> · </w:t>
      </w:r>
      <w:r>
        <w:rPr>
          <w:lang w:val="es_ES" w:bidi="es_ES"/>
        </w:rPr>
        <w:t>LUK 12:5</w:t>
      </w:r>
      <w:r>
        <w:rPr>
          <w:lang w:val="es_ES" w:bidi="es_ES"/>
        </w:rPr>
        <w:t xml:space="preserve"> · </w:t>
      </w:r>
      <w:r>
        <w:rPr>
          <w:lang w:val="es_ES" w:bidi="es_ES"/>
        </w:rPr>
        <w:t>LUK 12:7</w:t>
      </w:r>
      <w:r>
        <w:rPr>
          <w:lang w:val="es_ES" w:bidi="es_ES"/>
        </w:rPr>
        <w:t xml:space="preserve"> · </w:t>
      </w:r>
      <w:r>
        <w:rPr>
          <w:lang w:val="es_ES" w:bidi="es_ES"/>
        </w:rPr>
        <w:t>LUK 12:32</w:t>
      </w:r>
      <w:r>
        <w:rPr>
          <w:lang w:val="es_ES" w:bidi="es_ES"/>
        </w:rPr>
        <w:t xml:space="preserve"> · </w:t>
      </w:r>
      <w:r>
        <w:rPr>
          <w:lang w:val="es_ES" w:bidi="es_ES"/>
        </w:rPr>
        <w:t>LUK 19:21</w:t>
      </w:r>
      <w:r>
        <w:rPr>
          <w:lang w:val="es_ES" w:bidi="es_ES"/>
        </w:rPr>
        <w:t xml:space="preserve"> · </w:t>
      </w:r>
      <w:r>
        <w:rPr>
          <w:lang w:val="es_ES" w:bidi="es_ES"/>
        </w:rPr>
        <w:t>LUK 20:19</w:t>
      </w:r>
      <w:r>
        <w:rPr>
          <w:lang w:val="es_ES" w:bidi="es_ES"/>
        </w:rPr>
        <w:t xml:space="preserve"> · </w:t>
      </w:r>
      <w:r>
        <w:rPr>
          <w:lang w:val="es_ES" w:bidi="es_ES"/>
        </w:rPr>
        <w:t>LUK 22:2</w:t>
      </w:r>
      <w:r>
        <w:rPr>
          <w:lang w:val="es_ES" w:bidi="es_ES"/>
        </w:rPr>
        <w:t xml:space="preserve"> · </w:t>
      </w:r>
      <w:r>
        <w:rPr>
          <w:lang w:val="es_ES" w:bidi="es_ES"/>
        </w:rPr>
        <w:t>JHN 6:19</w:t>
      </w:r>
      <w:r>
        <w:rPr>
          <w:lang w:val="es_ES" w:bidi="es_ES"/>
        </w:rPr>
        <w:t xml:space="preserve"> · </w:t>
      </w:r>
      <w:r>
        <w:rPr>
          <w:lang w:val="es_ES" w:bidi="es_ES"/>
        </w:rPr>
        <w:t>JHN 6:20</w:t>
      </w:r>
      <w:r>
        <w:rPr>
          <w:lang w:val="es_ES" w:bidi="es_ES"/>
        </w:rPr>
        <w:t xml:space="preserve"> · </w:t>
      </w:r>
      <w:r>
        <w:rPr>
          <w:lang w:val="es_ES" w:bidi="es_ES"/>
        </w:rPr>
        <w:t>JHN 9:22</w:t>
      </w:r>
      <w:r>
        <w:rPr>
          <w:lang w:val="es_ES" w:bidi="es_ES"/>
        </w:rPr>
        <w:t xml:space="preserve"> · </w:t>
      </w:r>
      <w:r>
        <w:rPr>
          <w:lang w:val="es_ES" w:bidi="es_ES"/>
        </w:rPr>
        <w:t>JHN 12:15</w:t>
      </w:r>
      <w:r>
        <w:rPr>
          <w:lang w:val="es_ES" w:bidi="es_ES"/>
        </w:rPr>
        <w:t xml:space="preserve"> · </w:t>
      </w:r>
      <w:r>
        <w:rPr>
          <w:lang w:val="es_ES" w:bidi="es_ES"/>
        </w:rPr>
        <w:t>JHN 19:8</w:t>
      </w:r>
      <w:r>
        <w:rPr>
          <w:lang w:val="es_ES" w:bidi="es_ES"/>
        </w:rPr>
        <w:t xml:space="preserve"> · </w:t>
      </w:r>
      <w:r>
        <w:rPr>
          <w:lang w:val="es_ES" w:bidi="es_ES"/>
        </w:rPr>
        <w:t>ACT 5:26</w:t>
      </w:r>
      <w:r>
        <w:rPr>
          <w:lang w:val="es_ES" w:bidi="es_ES"/>
        </w:rPr>
        <w:t xml:space="preserve"> · </w:t>
      </w:r>
      <w:r>
        <w:rPr>
          <w:lang w:val="es_ES" w:bidi="es_ES"/>
        </w:rPr>
        <w:t>ACT 9:26</w:t>
      </w:r>
      <w:r>
        <w:rPr>
          <w:lang w:val="es_ES" w:bidi="es_ES"/>
        </w:rPr>
        <w:t xml:space="preserve"> · </w:t>
      </w:r>
      <w:r>
        <w:rPr>
          <w:lang w:val="es_ES" w:bidi="es_ES"/>
        </w:rPr>
        <w:t>ACT 16:38</w:t>
      </w:r>
      <w:r>
        <w:rPr>
          <w:lang w:val="es_ES" w:bidi="es_ES"/>
        </w:rPr>
        <w:t xml:space="preserve"> · </w:t>
      </w:r>
      <w:r>
        <w:rPr>
          <w:lang w:val="es_ES" w:bidi="es_ES"/>
        </w:rPr>
        <w:t>ACT 18:9</w:t>
      </w:r>
      <w:r>
        <w:rPr>
          <w:lang w:val="es_ES" w:bidi="es_ES"/>
        </w:rPr>
        <w:t xml:space="preserve"> · </w:t>
      </w:r>
      <w:r>
        <w:rPr>
          <w:lang w:val="es_ES" w:bidi="es_ES"/>
        </w:rPr>
        <w:t>ACT 22:29</w:t>
      </w:r>
      <w:r>
        <w:rPr>
          <w:lang w:val="es_ES" w:bidi="es_ES"/>
        </w:rPr>
        <w:t xml:space="preserve"> · </w:t>
      </w:r>
      <w:r>
        <w:rPr>
          <w:lang w:val="es_ES" w:bidi="es_ES"/>
        </w:rPr>
        <w:t>ACT 23:10</w:t>
      </w:r>
      <w:r>
        <w:rPr>
          <w:lang w:val="es_ES" w:bidi="es_ES"/>
        </w:rPr>
        <w:t xml:space="preserve"> · </w:t>
      </w:r>
      <w:r>
        <w:rPr>
          <w:lang w:val="es_ES" w:bidi="es_ES"/>
        </w:rPr>
        <w:t>ACT 27:17</w:t>
      </w:r>
      <w:r>
        <w:rPr>
          <w:lang w:val="es_ES" w:bidi="es_ES"/>
        </w:rPr>
        <w:t xml:space="preserve"> · </w:t>
      </w:r>
      <w:r>
        <w:rPr>
          <w:lang w:val="es_ES" w:bidi="es_ES"/>
        </w:rPr>
        <w:t>ACT 27:24</w:t>
      </w:r>
      <w:r>
        <w:rPr>
          <w:lang w:val="es_ES" w:bidi="es_ES"/>
        </w:rPr>
        <w:t xml:space="preserve"> · </w:t>
      </w:r>
      <w:r>
        <w:rPr>
          <w:lang w:val="es_ES" w:bidi="es_ES"/>
        </w:rPr>
        <w:t>ACT 27:29</w:t>
      </w:r>
      <w:r>
        <w:rPr>
          <w:lang w:val="es_ES" w:bidi="es_ES"/>
        </w:rPr>
        <w:t xml:space="preserve"> · </w:t>
      </w:r>
      <w:r>
        <w:rPr>
          <w:lang w:val="es_ES" w:bidi="es_ES"/>
        </w:rPr>
        <w:t>ROM 11:20</w:t>
      </w:r>
      <w:r>
        <w:rPr>
          <w:lang w:val="es_ES" w:bidi="es_ES"/>
        </w:rPr>
        <w:t xml:space="preserve"> · </w:t>
      </w:r>
      <w:r>
        <w:rPr>
          <w:lang w:val="es_ES" w:bidi="es_ES"/>
        </w:rPr>
        <w:t>ROM 13:3</w:t>
      </w:r>
      <w:r>
        <w:rPr>
          <w:lang w:val="es_ES" w:bidi="es_ES"/>
        </w:rPr>
        <w:t xml:space="preserve"> · </w:t>
      </w:r>
      <w:r>
        <w:rPr>
          <w:lang w:val="es_ES" w:bidi="es_ES"/>
        </w:rPr>
        <w:t>ROM 13:4</w:t>
      </w:r>
      <w:r>
        <w:rPr>
          <w:lang w:val="es_ES" w:bidi="es_ES"/>
        </w:rPr>
        <w:t xml:space="preserve"> · </w:t>
      </w:r>
      <w:r>
        <w:rPr>
          <w:lang w:val="es_ES" w:bidi="es_ES"/>
        </w:rPr>
        <w:t>2CO 11:3</w:t>
      </w:r>
      <w:r>
        <w:rPr>
          <w:lang w:val="es_ES" w:bidi="es_ES"/>
        </w:rPr>
        <w:t xml:space="preserve"> · </w:t>
      </w:r>
      <w:r>
        <w:rPr>
          <w:lang w:val="es_ES" w:bidi="es_ES"/>
        </w:rPr>
        <w:t>2CO 12:20</w:t>
      </w:r>
      <w:r>
        <w:rPr>
          <w:lang w:val="es_ES" w:bidi="es_ES"/>
        </w:rPr>
        <w:t xml:space="preserve"> · </w:t>
      </w:r>
      <w:r>
        <w:rPr>
          <w:lang w:val="es_ES" w:bidi="es_ES"/>
        </w:rPr>
        <w:t>GAL 2:12</w:t>
      </w:r>
      <w:r>
        <w:rPr>
          <w:lang w:val="es_ES" w:bidi="es_ES"/>
        </w:rPr>
        <w:t xml:space="preserve"> · </w:t>
      </w:r>
      <w:r>
        <w:rPr>
          <w:lang w:val="es_ES" w:bidi="es_ES"/>
        </w:rPr>
        <w:t>GAL 4:11</w:t>
      </w:r>
      <w:r>
        <w:rPr>
          <w:lang w:val="es_ES" w:bidi="es_ES"/>
        </w:rPr>
        <w:t xml:space="preserve"> · </w:t>
      </w:r>
      <w:r>
        <w:rPr>
          <w:lang w:val="es_ES" w:bidi="es_ES"/>
        </w:rPr>
        <w:t>HEB 4:1</w:t>
      </w:r>
      <w:r>
        <w:rPr>
          <w:lang w:val="es_ES" w:bidi="es_ES"/>
        </w:rPr>
        <w:t xml:space="preserve"> · </w:t>
      </w:r>
      <w:r>
        <w:rPr>
          <w:lang w:val="es_ES" w:bidi="es_ES"/>
        </w:rPr>
        <w:t>HEB 11:23</w:t>
      </w:r>
      <w:r>
        <w:rPr>
          <w:lang w:val="es_ES" w:bidi="es_ES"/>
        </w:rPr>
        <w:t xml:space="preserve"> · </w:t>
      </w:r>
      <w:r>
        <w:rPr>
          <w:lang w:val="es_ES" w:bidi="es_ES"/>
        </w:rPr>
        <w:t>HEB 11:27</w:t>
      </w:r>
      <w:r>
        <w:rPr>
          <w:lang w:val="es_ES" w:bidi="es_ES"/>
        </w:rPr>
        <w:t xml:space="preserve"> · </w:t>
      </w:r>
      <w:r>
        <w:rPr>
          <w:lang w:val="es_ES" w:bidi="es_ES"/>
        </w:rPr>
        <w:t>HEB 13:6</w:t>
      </w:r>
      <w:r>
        <w:rPr>
          <w:lang w:val="es_ES" w:bidi="es_ES"/>
        </w:rPr>
        <w:t xml:space="preserve"> · </w:t>
      </w:r>
      <w:r>
        <w:rPr>
          <w:lang w:val="es_ES" w:bidi="es_ES"/>
        </w:rPr>
        <w:t>1PE 3:6</w:t>
      </w:r>
      <w:r>
        <w:rPr>
          <w:lang w:val="es_ES" w:bidi="es_ES"/>
        </w:rPr>
        <w:t xml:space="preserve"> · </w:t>
      </w:r>
      <w:r>
        <w:rPr>
          <w:lang w:val="es_ES" w:bidi="es_ES"/>
        </w:rPr>
        <w:t>1PE 3:14</w:t>
      </w:r>
      <w:r>
        <w:rPr>
          <w:lang w:val="es_ES" w:bidi="es_ES"/>
        </w:rPr>
        <w:t xml:space="preserve"> · </w:t>
      </w:r>
      <w:r>
        <w:rPr>
          <w:lang w:val="es_ES" w:bidi="es_ES"/>
        </w:rPr>
        <w:t>1JN 4:18</w:t>
      </w:r>
      <w:r>
        <w:rPr>
          <w:lang w:val="es_ES" w:bidi="es_ES"/>
        </w:rPr>
        <w:t xml:space="preserve"> · </w:t>
      </w:r>
      <w:r>
        <w:rPr>
          <w:lang w:val="es_ES" w:bidi="es_ES"/>
        </w:rPr>
        <w:t>REV 1:17</w:t>
      </w:r>
      <w:r>
        <w:rPr>
          <w:lang w:val="es_ES" w:bidi="es_ES"/>
        </w:rPr>
        <w:t xml:space="preserve"> · </w:t>
      </w:r>
      <w:r>
        <w:rPr>
          <w:lang w:val="es_ES" w:bidi="es_ES"/>
        </w:rPr>
        <w:t>REV 2:10</w:t>
      </w:r>
    </w:p>
    <w:p>
      <w:pPr/>
      <w:r>
        <w:rPr>
          <w:lang w:val="es_ES" w:bidi="es_ES"/>
        </w:rPr>
      </w:r>
      <w:r>
        <w:rPr>
          <w:lang w:val="es_ES" w:bidi="es_ES"/>
        </w:rPr>
        <w:t>87.14</w:t>
      </w:r>
      <w:r>
        <w:rPr>
          <w:lang w:val="es_ES" w:bidi="es_ES"/>
        </w:rPr>
        <w:t xml:space="preserve"> · </w:t>
      </w:r>
      <w:r>
        <w:rPr>
          <w:lang w:val="es_ES" w:bidi="es_ES"/>
        </w:rPr>
        <w:t>Estatus</w:t>
      </w:r>
      <w:r>
        <w:rPr>
          <w:lang w:val="es_ES" w:bidi="es_ES"/>
        </w:rPr>
        <w:t xml:space="preserve"> · </w:t>
      </w:r>
      <w:r>
        <w:rPr>
          <w:lang w:val="es_ES" w:bidi="es_ES"/>
        </w:rPr>
        <w:t>Honor o respeto en relación con el estatus</w:t>
      </w:r>
    </w:p>
    <w:p>
      <w:pPr/>
      <w:r>
        <w:rPr>
          <w:lang w:val="es_ES" w:bidi="es_ES"/>
        </w:rPr>
      </w:r>
      <w:r>
        <w:rPr>
          <w:lang w:val="es_ES" w:bidi="es_ES"/>
        </w:rPr>
        <w:t>temer</w:t>
      </w:r>
      <w:r>
        <w:rPr>
          <w:lang w:val="es_ES" w:bidi="es_ES"/>
        </w:rPr>
        <w:t xml:space="preserve">, </w:t>
      </w:r>
      <w:r>
        <w:rPr>
          <w:lang w:val="es_ES" w:bidi="es_ES"/>
        </w:rPr>
        <w:t>mostrar gran reverencia por</w:t>
      </w:r>
      <w:r>
        <w:rPr>
          <w:lang w:val="es_ES" w:bidi="es_ES"/>
        </w:rPr>
        <w:t xml:space="preserve">, </w:t>
      </w:r>
      <w:r>
        <w:rPr>
          <w:lang w:val="es_ES" w:bidi="es_ES"/>
        </w:rPr>
        <w:t>mostrar un gran respeto por</w:t>
      </w:r>
      <w:r>
        <w:rPr>
          <w:lang w:val="es_ES" w:bidi="es_ES"/>
        </w:rPr>
        <w:t xml:space="preserve"> </w:t>
      </w:r>
      <w:r>
        <w:rPr>
          <w:lang w:val="es_ES" w:bidi="es_ES"/>
        </w:rPr>
        <w:t>tener tanta admiración o respeto por una persona que implique cierta medida de temor</w:t>
      </w:r>
      <w:r>
        <w:rPr>
          <w:lang w:val="es_ES" w:bidi="es_ES"/>
        </w:rPr>
        <w:t xml:space="preserve"> </w:t>
      </w:r>
      <w:r>
        <w:rPr>
          <w:lang w:val="es_ES" w:bidi="es_ES"/>
        </w:rPr>
        <w:t>En algunos idiomas existen serios problemas al hablar de "temer a Dios", ya que esto podría simplemente implicar "tenerle miedo a Dios", como si fuera alguna especie de monstruo. Si hay un término que signifique "asombro" (tal vez en una frase como "estar asombrado"), podría ser un equivalente adecuado. En algunos casos el asombro se expresa idiomáticamente como "pararse con el corazón en la garganta" o "estar con el corazón latiendo rápido en presencia de alguien".</w:t>
      </w:r>
    </w:p>
    <w:p>
      <w:pPr/>
      <w:r>
        <w:rPr>
          <w:lang w:val="es_ES" w:bidi="es_ES"/>
        </w:rPr>
      </w:r>
      <w:r>
        <w:rPr>
          <w:lang w:val="es_ES" w:bidi="es_ES"/>
        </w:rPr>
        <w:t>MAT 9:8</w:t>
      </w:r>
      <w:r>
        <w:rPr>
          <w:lang w:val="es_ES" w:bidi="es_ES"/>
        </w:rPr>
        <w:t xml:space="preserve"> · </w:t>
      </w:r>
      <w:r>
        <w:rPr>
          <w:lang w:val="es_ES" w:bidi="es_ES"/>
        </w:rPr>
        <w:t>MRK 6:20</w:t>
      </w:r>
      <w:r>
        <w:rPr>
          <w:lang w:val="es_ES" w:bidi="es_ES"/>
        </w:rPr>
        <w:t xml:space="preserve"> · </w:t>
      </w:r>
      <w:r>
        <w:rPr>
          <w:lang w:val="es_ES" w:bidi="es_ES"/>
        </w:rPr>
        <w:t>LUK 18:2</w:t>
      </w:r>
      <w:r>
        <w:rPr>
          <w:lang w:val="es_ES" w:bidi="es_ES"/>
        </w:rPr>
        <w:t xml:space="preserve"> · </w:t>
      </w:r>
      <w:r>
        <w:rPr>
          <w:lang w:val="es_ES" w:bidi="es_ES"/>
        </w:rPr>
        <w:t>LUK 18:4</w:t>
      </w:r>
      <w:r>
        <w:rPr>
          <w:lang w:val="es_ES" w:bidi="es_ES"/>
        </w:rPr>
        <w:t xml:space="preserve"> · </w:t>
      </w:r>
      <w:r>
        <w:rPr>
          <w:lang w:val="es_ES" w:bidi="es_ES"/>
        </w:rPr>
        <w:t>LUK 23:40</w:t>
      </w:r>
      <w:r>
        <w:rPr>
          <w:lang w:val="es_ES" w:bidi="es_ES"/>
        </w:rPr>
        <w:t xml:space="preserve"> · </w:t>
      </w:r>
      <w:r>
        <w:rPr>
          <w:lang w:val="es_ES" w:bidi="es_ES"/>
        </w:rPr>
        <w:t>ACT 10:35</w:t>
      </w:r>
      <w:r>
        <w:rPr>
          <w:lang w:val="es_ES" w:bidi="es_ES"/>
        </w:rPr>
        <w:t xml:space="preserve"> · </w:t>
      </w:r>
      <w:r>
        <w:rPr>
          <w:lang w:val="es_ES" w:bidi="es_ES"/>
        </w:rPr>
        <w:t>EPH 5:33</w:t>
      </w:r>
      <w:r>
        <w:rPr>
          <w:lang w:val="es_ES" w:bidi="es_ES"/>
        </w:rPr>
        <w:t xml:space="preserve"> · </w:t>
      </w:r>
      <w:r>
        <w:rPr>
          <w:lang w:val="es_ES" w:bidi="es_ES"/>
        </w:rPr>
        <w:t>COL 3:22</w:t>
      </w:r>
      <w:r>
        <w:rPr>
          <w:lang w:val="es_ES" w:bidi="es_ES"/>
        </w:rPr>
        <w:t xml:space="preserve"> · </w:t>
      </w:r>
      <w:r>
        <w:rPr>
          <w:lang w:val="es_ES" w:bidi="es_ES"/>
        </w:rPr>
        <w:t>1PE 2:17</w:t>
      </w:r>
    </w:p>
    <w:p>
      <w:pPr/>
      <w:r>
        <w:rPr>
          <w:lang w:val="es_ES" w:bidi="es_ES"/>
        </w:rPr>
      </w:r>
      <w:r>
        <w:rPr>
          <w:lang w:val="es_ES" w:bidi="es_ES"/>
        </w:rPr>
        <w:t>53.58</w:t>
      </w:r>
      <w:r>
        <w:rPr>
          <w:lang w:val="es_ES" w:bidi="es_ES"/>
        </w:rPr>
        <w:t xml:space="preserve"> · </w:t>
      </w:r>
      <w:r>
        <w:rPr>
          <w:lang w:val="es_ES" w:bidi="es_ES"/>
        </w:rPr>
        <w:t>Actividades Religiosas</w:t>
      </w:r>
      <w:r>
        <w:rPr>
          <w:lang w:val="es_ES" w:bidi="es_ES"/>
        </w:rPr>
        <w:t xml:space="preserve"> · </w:t>
      </w:r>
      <w:r>
        <w:rPr>
          <w:lang w:val="es_ES" w:bidi="es_ES"/>
        </w:rPr>
        <w:t>Adorar, Reverencia</w:t>
      </w:r>
    </w:p>
    <w:p>
      <w:pPr/>
      <w:r>
        <w:rPr>
          <w:lang w:val="es_ES" w:bidi="es_ES"/>
        </w:rPr>
      </w:r>
      <w:r>
        <w:rPr>
          <w:lang w:val="es_ES" w:bidi="es_ES"/>
        </w:rPr>
        <w:t>reverenciar</w:t>
      </w:r>
      <w:r>
        <w:rPr>
          <w:lang w:val="es_ES" w:bidi="es_ES"/>
        </w:rPr>
        <w:t xml:space="preserve">, </w:t>
      </w:r>
      <w:r>
        <w:rPr>
          <w:lang w:val="es_ES" w:bidi="es_ES"/>
        </w:rPr>
        <w:t>adorar</w:t>
      </w:r>
      <w:r>
        <w:rPr>
          <w:lang w:val="es_ES" w:bidi="es_ES"/>
        </w:rPr>
        <w:t xml:space="preserve"> </w:t>
      </w:r>
      <w:r>
        <w:rPr>
          <w:lang w:val="es_ES" w:bidi="es_ES"/>
        </w:rPr>
        <w:t xml:space="preserve">(extensión figurativa del significado de </w:t>
      </w:r>
      <w:r>
        <w:rPr>
          <w:lang w:val="es_ES" w:bidi="es_ES"/>
        </w:rPr>
        <w:t>φοβέω</w:t>
      </w:r>
      <w:r>
        <w:rPr>
          <w:lang w:val="es_ES" w:bidi="es_ES"/>
        </w:rPr>
        <w:t xml:space="preserve">[a] 'temer', </w:t>
      </w:r>
      <w:hyperlink r:id="rId48">
        <w:r>
          <w:rPr>
            <w:lang w:val="es_ES" w:bidi="es_ES"/>
          </w:rPr>
          <w:rPr>
            <w:color w:val="0000EE"/>
            <w:u w:val="single"/>
          </w:rPr>
          <w:t>25.252</w:t>
        </w:r>
      </w:hyperlink>
      <w:r>
        <w:rPr>
          <w:lang w:val="es_ES" w:bidi="es_ES"/>
        </w:rPr>
        <w:t>) tener una profunda reverencia y respeto por una deidad, implicando una admiración que raya en el temor</w:t>
      </w:r>
      <w:r>
        <w:rPr>
          <w:lang w:val="es_ES" w:bidi="es_ES"/>
        </w:rPr>
        <w:t xml:space="preserve"> </w:t>
      </w:r>
      <w:r>
        <w:rPr>
          <w:lang w:val="es_ES" w:bidi="es_ES"/>
        </w:rPr>
        <w:t xml:space="preserve">En </w:t>
      </w:r>
      <w:r>
        <w:rPr>
          <w:lang w:val="es_ES" w:bidi="es_ES"/>
        </w:rPr>
        <w:t>ACT 13:16</w:t>
      </w:r>
      <w:r>
        <w:rPr>
          <w:lang w:val="es_ES" w:bidi="es_ES"/>
        </w:rPr>
        <w:t xml:space="preserve"> la frase οἱ φοβούμενοι τὸν θεόν, literalmente "aquellos que temen a Dios", es esencialmente una frase técnica para identificar a los no judíos que adoraban al Dios de los judíos. Estos habrían sido gentiles que eran "temerosos de Dios" o "adoradores de Dios".</w:t>
      </w:r>
    </w:p>
    <w:p>
      <w:pPr/>
      <w:r>
        <w:rPr>
          <w:lang w:val="es_ES" w:bidi="es_ES"/>
        </w:rPr>
      </w:r>
      <w:r>
        <w:rPr>
          <w:lang w:val="es_ES" w:bidi="es_ES"/>
        </w:rPr>
        <w:t>LUK 1:50</w:t>
      </w:r>
      <w:r>
        <w:rPr>
          <w:lang w:val="es_ES" w:bidi="es_ES"/>
        </w:rPr>
        <w:t xml:space="preserve"> · </w:t>
      </w:r>
      <w:r>
        <w:rPr>
          <w:lang w:val="es_ES" w:bidi="es_ES"/>
        </w:rPr>
        <w:t>ACT 10:2</w:t>
      </w:r>
      <w:r>
        <w:rPr>
          <w:lang w:val="es_ES" w:bidi="es_ES"/>
        </w:rPr>
        <w:t xml:space="preserve"> · </w:t>
      </w:r>
      <w:r>
        <w:rPr>
          <w:lang w:val="es_ES" w:bidi="es_ES"/>
        </w:rPr>
        <w:t>ACT 10:22</w:t>
      </w:r>
      <w:r>
        <w:rPr>
          <w:lang w:val="es_ES" w:bidi="es_ES"/>
        </w:rPr>
        <w:t xml:space="preserve"> · </w:t>
      </w:r>
      <w:r>
        <w:rPr>
          <w:lang w:val="es_ES" w:bidi="es_ES"/>
        </w:rPr>
        <w:t>ACT 10:35</w:t>
      </w:r>
      <w:r>
        <w:rPr>
          <w:lang w:val="es_ES" w:bidi="es_ES"/>
        </w:rPr>
        <w:t xml:space="preserve"> · </w:t>
      </w:r>
      <w:r>
        <w:rPr>
          <w:lang w:val="es_ES" w:bidi="es_ES"/>
        </w:rPr>
        <w:t>ACT 13:16</w:t>
      </w:r>
      <w:r>
        <w:rPr>
          <w:lang w:val="es_ES" w:bidi="es_ES"/>
        </w:rPr>
        <w:t xml:space="preserve"> · </w:t>
      </w:r>
      <w:r>
        <w:rPr>
          <w:lang w:val="es_ES" w:bidi="es_ES"/>
        </w:rPr>
        <w:t>ACT 13:26</w:t>
      </w:r>
      <w:r>
        <w:rPr>
          <w:lang w:val="es_ES" w:bidi="es_ES"/>
        </w:rPr>
        <w:t xml:space="preserve"> · </w:t>
      </w:r>
      <w:r>
        <w:rPr>
          <w:lang w:val="es_ES" w:bidi="es_ES"/>
        </w:rPr>
        <w:t>REV 11:18</w:t>
      </w:r>
      <w:r>
        <w:rPr>
          <w:lang w:val="es_ES" w:bidi="es_ES"/>
        </w:rPr>
        <w:t xml:space="preserve"> · </w:t>
      </w:r>
      <w:r>
        <w:rPr>
          <w:lang w:val="es_ES" w:bidi="es_ES"/>
        </w:rPr>
        <w:t>REV 14:7</w:t>
      </w:r>
      <w:r>
        <w:rPr>
          <w:lang w:val="es_ES" w:bidi="es_ES"/>
        </w:rPr>
        <w:t xml:space="preserve"> · </w:t>
      </w:r>
      <w:r>
        <w:rPr>
          <w:lang w:val="es_ES" w:bidi="es_ES"/>
        </w:rPr>
        <w:t>REV 15:4</w:t>
      </w:r>
      <w:r>
        <w:rPr>
          <w:lang w:val="es_ES" w:bidi="es_ES"/>
        </w:rPr>
        <w:t xml:space="preserve"> · </w:t>
      </w:r>
      <w:r>
        <w:rPr>
          <w:lang w:val="es_ES" w:bidi="es_ES"/>
        </w:rPr>
        <w:t>REV 19:5</w:t>
      </w:r>
      <w:r>
        <w:rPr>
          <w:lang w:val="es_ES" w:bidi="es_ES"/>
        </w:rPr>
      </w:r>
      <w:r>
        <w:rPr>
          <w:lang w:val="es_ES" w:bidi="es_ES"/>
        </w:rPr>
      </w:r>
    </w:p>
    <w:p>
      <w:pPr/>
      <w:r>
        <w:rPr>
          <w:lang w:val="es_ES" w:bidi="es_ES"/>
        </w:rPr>
      </w:r>
    </w:p>
    <w:p>
      <w:pPr>
        <w:pStyle w:val="Heading2"/>
      </w:pPr>
      <w:r>
        <w:rPr>
          <w:lang w:val="es_ES" w:bidi="es_ES"/>
        </w:rPr>
        <w:t>φόβητρον</w:t>
      </w:r>
      <w:r>
        <w:rPr>
          <w:lang w:val="es_ES" w:bidi="es_ES"/>
        </w:rPr>
      </w:r>
    </w:p>
    <w:p>
      <w:pPr>
        <w:pStyle w:val="Heading1"/>
      </w:pPr>
      <w:r>
        <w:rPr>
          <w:lang w:val="es_ES" w:bidi="es_ES"/>
        </w:rPr>
        <w:t>φόβητρον</w:t>
      </w:r>
    </w:p>
    <w:p>
      <w:pPr/>
      <w:r>
        <w:rPr>
          <w:lang w:val="es_ES" w:bidi="es_ES"/>
        </w:rPr>
      </w:r>
      <w:r>
        <w:rPr>
          <w:lang w:val="es_ES" w:bidi="es_ES"/>
        </w:rPr>
        <w:t>φόβητρον</w:t>
      </w:r>
      <w:r>
        <w:rPr>
          <w:lang w:val="es_ES" w:bidi="es_ES"/>
        </w:rPr>
        <w:t xml:space="preserve"> (</w:t>
      </w:r>
      <w:r>
        <w:rPr>
          <w:lang w:val="es_ES" w:bidi="es_ES"/>
        </w:rPr>
        <w:t>G5400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φοβέομαι</w:t>
      </w:r>
    </w:p>
    <w:p>
      <w:pPr/>
      <w:r>
        <w:rPr>
          <w:lang w:val="es_ES" w:bidi="es_ES"/>
        </w:rPr>
      </w:r>
      <w:r>
        <w:rPr>
          <w:lang w:val="es_ES" w:bidi="es_ES"/>
        </w:rPr>
        <w:t>25.258</w:t>
      </w:r>
      <w:r>
        <w:rPr>
          <w:lang w:val="es_ES" w:bidi="es_ES"/>
        </w:rPr>
        <w:t xml:space="preserve"> · </w:t>
      </w:r>
      <w:r>
        <w:rPr>
          <w:lang w:val="es_ES" w:bidi="es_ES"/>
        </w:rPr>
        <w:t>Actitudes y Emociones</w:t>
      </w:r>
      <w:r>
        <w:rPr>
          <w:lang w:val="es_ES" w:bidi="es_ES"/>
        </w:rPr>
        <w:t xml:space="preserve"> · </w:t>
      </w:r>
      <w:r>
        <w:rPr>
          <w:lang w:val="es_ES" w:bidi="es_ES"/>
        </w:rPr>
        <w:t>Miedo, Terror, Alarma</w:t>
      </w:r>
    </w:p>
    <w:p>
      <w:pPr/>
      <w:r>
        <w:rPr>
          <w:lang w:val="es_ES" w:bidi="es_ES"/>
        </w:rPr>
      </w:r>
      <w:r>
        <w:rPr>
          <w:lang w:val="es_ES" w:bidi="es_ES"/>
        </w:rPr>
        <w:t>visión espantosa</w:t>
      </w:r>
      <w:r>
        <w:rPr>
          <w:lang w:val="es_ES" w:bidi="es_ES"/>
        </w:rPr>
        <w:t xml:space="preserve">, </w:t>
      </w:r>
      <w:r>
        <w:rPr>
          <w:lang w:val="es_ES" w:bidi="es_ES"/>
        </w:rPr>
        <w:t>suceso aterrador</w:t>
      </w:r>
      <w:r>
        <w:rPr>
          <w:lang w:val="es_ES" w:bidi="es_ES"/>
        </w:rPr>
        <w:t xml:space="preserve">, </w:t>
      </w:r>
      <w:r>
        <w:rPr>
          <w:lang w:val="es_ES" w:bidi="es_ES"/>
        </w:rPr>
        <w:t>cosa aterradora</w:t>
      </w:r>
      <w:r>
        <w:rPr>
          <w:lang w:val="es_ES" w:bidi="es_ES"/>
        </w:rPr>
        <w:t xml:space="preserve"> </w:t>
      </w:r>
      <w:r>
        <w:rPr>
          <w:lang w:val="es_ES" w:bidi="es_ES"/>
        </w:rPr>
        <w:t xml:space="preserve">(derivado de </w:t>
      </w:r>
      <w:r>
        <w:rPr>
          <w:lang w:val="es_ES" w:bidi="es_ES"/>
        </w:rPr>
        <w:t>φόβος</w:t>
      </w:r>
      <w:r>
        <w:rPr>
          <w:lang w:val="es_ES" w:bidi="es_ES"/>
        </w:rPr>
        <w:t xml:space="preserve">[a] 'miedo, temor', </w:t>
      </w:r>
      <w:hyperlink r:id="rId47">
        <w:r>
          <w:rPr>
            <w:lang w:val="es_ES" w:bidi="es_ES"/>
          </w:rPr>
          <w:rPr>
            <w:color w:val="0000EE"/>
            <w:u w:val="single"/>
          </w:rPr>
          <w:t>25.251</w:t>
        </w:r>
      </w:hyperlink>
      <w:r>
        <w:rPr>
          <w:lang w:val="es_ES" w:bidi="es_ES"/>
        </w:rPr>
        <w:t>) un objeto, evento o condición que causa miedo</w:t>
      </w:r>
    </w:p>
    <w:p>
      <w:pPr/>
      <w:r>
        <w:rPr>
          <w:lang w:val="es_ES" w:bidi="es_ES"/>
        </w:rPr>
      </w:r>
      <w:r>
        <w:rPr>
          <w:lang w:val="es_ES" w:bidi="es_ES"/>
        </w:rPr>
        <w:t>LUK 21:11</w:t>
      </w:r>
      <w:r>
        <w:rPr>
          <w:lang w:val="es_ES" w:bidi="es_ES"/>
        </w:rPr>
      </w:r>
      <w:r>
        <w:rPr>
          <w:lang w:val="es_ES" w:bidi="es_ES"/>
        </w:rPr>
      </w:r>
    </w:p>
    <w:p>
      <w:pPr/>
      <w:r>
        <w:rPr>
          <w:lang w:val="es_ES" w:bidi="es_ES"/>
        </w:rPr>
      </w:r>
    </w:p>
    <w:p>
      <w:pPr>
        <w:pStyle w:val="Heading2"/>
      </w:pPr>
      <w:r>
        <w:rPr>
          <w:lang w:val="es_ES" w:bidi="es_ES"/>
        </w:rPr>
        <w:t>φόβος</w:t>
      </w:r>
      <w:r>
        <w:rPr>
          <w:lang w:val="es_ES" w:bidi="es_ES"/>
        </w:rPr>
      </w:r>
    </w:p>
    <w:p>
      <w:pPr>
        <w:pStyle w:val="Heading1"/>
      </w:pPr>
      <w:r>
        <w:rPr>
          <w:lang w:val="es_ES" w:bidi="es_ES"/>
        </w:rPr>
        <w:t>φόβος</w:t>
      </w:r>
    </w:p>
    <w:p>
      <w:pPr/>
      <w:r>
        <w:rPr>
          <w:lang w:val="es_ES" w:bidi="es_ES"/>
        </w:rPr>
      </w:r>
      <w:r>
        <w:rPr>
          <w:lang w:val="es_ES" w:bidi="es_ES"/>
        </w:rPr>
        <w:t>φόβος</w:t>
      </w:r>
      <w:r>
        <w:rPr>
          <w:lang w:val="es_ES" w:bidi="es_ES"/>
        </w:rPr>
        <w:t xml:space="preserve"> (</w:t>
      </w:r>
      <w:r>
        <w:rPr>
          <w:lang w:val="es_ES" w:bidi="es_ES"/>
        </w:rPr>
        <w:t>G5401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φοβέομαι</w:t>
      </w:r>
    </w:p>
    <w:p>
      <w:pPr/>
      <w:r>
        <w:rPr>
          <w:lang w:val="es_ES" w:bidi="es_ES"/>
        </w:rPr>
      </w:r>
      <w:r>
        <w:rPr>
          <w:lang w:val="es_ES" w:bidi="es_ES"/>
        </w:rPr>
        <w:t>25.251</w:t>
      </w:r>
      <w:r>
        <w:rPr>
          <w:lang w:val="es_ES" w:bidi="es_ES"/>
        </w:rPr>
        <w:t xml:space="preserve"> · </w:t>
      </w:r>
      <w:r>
        <w:rPr>
          <w:lang w:val="es_ES" w:bidi="es_ES"/>
        </w:rPr>
        <w:t>Actitudes y Emociones</w:t>
      </w:r>
      <w:r>
        <w:rPr>
          <w:lang w:val="es_ES" w:bidi="es_ES"/>
        </w:rPr>
        <w:t xml:space="preserve"> · </w:t>
      </w:r>
      <w:r>
        <w:rPr>
          <w:lang w:val="es_ES" w:bidi="es_ES"/>
        </w:rPr>
        <w:t>Miedo, Terror, Alarma</w:t>
      </w:r>
    </w:p>
    <w:p>
      <w:pPr/>
      <w:r>
        <w:rPr>
          <w:lang w:val="es_ES" w:bidi="es_ES"/>
        </w:rPr>
      </w:r>
      <w:r>
        <w:rPr>
          <w:lang w:val="es_ES" w:bidi="es_ES"/>
        </w:rPr>
        <w:t>miedo</w:t>
      </w:r>
      <w:r>
        <w:rPr>
          <w:lang w:val="es_ES" w:bidi="es_ES"/>
        </w:rPr>
        <w:t xml:space="preserve"> </w:t>
      </w:r>
      <w:r>
        <w:rPr>
          <w:lang w:val="es_ES" w:bidi="es_ES"/>
        </w:rPr>
        <w:t>estado de angustia severa, despertado por una preocupación intensa por el dolor inminente, el peligro, el mal, etc., o posiblemente por la ilusión de tales circunstancias</w:t>
      </w:r>
      <w:r>
        <w:rPr>
          <w:lang w:val="es_ES" w:bidi="es_ES"/>
        </w:rPr>
        <w:t xml:space="preserve"> </w:t>
      </w:r>
      <w:r>
        <w:rPr>
          <w:lang w:val="es_ES" w:bidi="es_ES"/>
        </w:rPr>
        <w:t>En algunos idiomas no hay un sustantivo similar para "miedo". Por consiguiente, las expresiones que contienen dicho sustantivo en griego a menudo deben reestructurarse para que la unidad semántica correspondiente pueda ser expresada usando un verbo. Por lo tanto, en lugar de "miedo", uno puede usar expresiones como "tener miedo" o "temer". En lugar de "miedos internos" (</w:t>
      </w:r>
      <w:r>
        <w:rPr>
          <w:lang w:val="es_ES" w:bidi="es_ES"/>
        </w:rPr>
        <w:t>2CO 7:5</w:t>
      </w:r>
      <w:r>
        <w:rPr>
          <w:lang w:val="es_ES" w:bidi="es_ES"/>
        </w:rPr>
        <w:t>), uno puede traducir "en nuestros corazones teníamos miedo".</w:t>
      </w:r>
    </w:p>
    <w:p>
      <w:pPr/>
      <w:r>
        <w:rPr>
          <w:lang w:val="es_ES" w:bidi="es_ES"/>
        </w:rPr>
      </w:r>
      <w:r>
        <w:rPr>
          <w:lang w:val="es_ES" w:bidi="es_ES"/>
        </w:rPr>
        <w:t>MAT 14:26</w:t>
      </w:r>
      <w:r>
        <w:rPr>
          <w:lang w:val="es_ES" w:bidi="es_ES"/>
        </w:rPr>
        <w:t xml:space="preserve"> · </w:t>
      </w:r>
      <w:r>
        <w:rPr>
          <w:lang w:val="es_ES" w:bidi="es_ES"/>
        </w:rPr>
        <w:t>MAT 28:4</w:t>
      </w:r>
      <w:r>
        <w:rPr>
          <w:lang w:val="es_ES" w:bidi="es_ES"/>
        </w:rPr>
        <w:t xml:space="preserve"> · </w:t>
      </w:r>
      <w:r>
        <w:rPr>
          <w:lang w:val="es_ES" w:bidi="es_ES"/>
        </w:rPr>
        <w:t>MAT 28:8</w:t>
      </w:r>
      <w:r>
        <w:rPr>
          <w:lang w:val="es_ES" w:bidi="es_ES"/>
        </w:rPr>
        <w:t xml:space="preserve"> · </w:t>
      </w:r>
      <w:r>
        <w:rPr>
          <w:lang w:val="es_ES" w:bidi="es_ES"/>
        </w:rPr>
        <w:t>MRK 4:41</w:t>
      </w:r>
      <w:r>
        <w:rPr>
          <w:lang w:val="es_ES" w:bidi="es_ES"/>
        </w:rPr>
        <w:t xml:space="preserve"> · </w:t>
      </w:r>
      <w:r>
        <w:rPr>
          <w:lang w:val="es_ES" w:bidi="es_ES"/>
        </w:rPr>
        <w:t>LUK 1:12</w:t>
      </w:r>
      <w:r>
        <w:rPr>
          <w:lang w:val="es_ES" w:bidi="es_ES"/>
        </w:rPr>
        <w:t xml:space="preserve"> · </w:t>
      </w:r>
      <w:r>
        <w:rPr>
          <w:lang w:val="es_ES" w:bidi="es_ES"/>
        </w:rPr>
        <w:t>LUK 1:65</w:t>
      </w:r>
      <w:r>
        <w:rPr>
          <w:lang w:val="es_ES" w:bidi="es_ES"/>
        </w:rPr>
        <w:t xml:space="preserve"> · </w:t>
      </w:r>
      <w:r>
        <w:rPr>
          <w:lang w:val="es_ES" w:bidi="es_ES"/>
        </w:rPr>
        <w:t>LUK 2:9</w:t>
      </w:r>
      <w:r>
        <w:rPr>
          <w:lang w:val="es_ES" w:bidi="es_ES"/>
        </w:rPr>
        <w:t xml:space="preserve"> · </w:t>
      </w:r>
      <w:r>
        <w:rPr>
          <w:lang w:val="es_ES" w:bidi="es_ES"/>
        </w:rPr>
        <w:t>LUK 5:26</w:t>
      </w:r>
      <w:r>
        <w:rPr>
          <w:lang w:val="es_ES" w:bidi="es_ES"/>
        </w:rPr>
        <w:t xml:space="preserve"> · </w:t>
      </w:r>
      <w:r>
        <w:rPr>
          <w:lang w:val="es_ES" w:bidi="es_ES"/>
        </w:rPr>
        <w:t>LUK 7:16</w:t>
      </w:r>
      <w:r>
        <w:rPr>
          <w:lang w:val="es_ES" w:bidi="es_ES"/>
        </w:rPr>
        <w:t xml:space="preserve"> · </w:t>
      </w:r>
      <w:r>
        <w:rPr>
          <w:lang w:val="es_ES" w:bidi="es_ES"/>
        </w:rPr>
        <w:t>LUK 8:37</w:t>
      </w:r>
      <w:r>
        <w:rPr>
          <w:lang w:val="es_ES" w:bidi="es_ES"/>
        </w:rPr>
        <w:t xml:space="preserve"> · </w:t>
      </w:r>
      <w:r>
        <w:rPr>
          <w:lang w:val="es_ES" w:bidi="es_ES"/>
        </w:rPr>
        <w:t>LUK 21:26</w:t>
      </w:r>
      <w:r>
        <w:rPr>
          <w:lang w:val="es_ES" w:bidi="es_ES"/>
        </w:rPr>
        <w:t xml:space="preserve"> · </w:t>
      </w:r>
      <w:r>
        <w:rPr>
          <w:lang w:val="es_ES" w:bidi="es_ES"/>
        </w:rPr>
        <w:t>JHN 7:13</w:t>
      </w:r>
      <w:r>
        <w:rPr>
          <w:lang w:val="es_ES" w:bidi="es_ES"/>
        </w:rPr>
        <w:t xml:space="preserve"> · </w:t>
      </w:r>
      <w:r>
        <w:rPr>
          <w:lang w:val="es_ES" w:bidi="es_ES"/>
        </w:rPr>
        <w:t>JHN 19:38</w:t>
      </w:r>
      <w:r>
        <w:rPr>
          <w:lang w:val="es_ES" w:bidi="es_ES"/>
        </w:rPr>
        <w:t xml:space="preserve"> · </w:t>
      </w:r>
      <w:r>
        <w:rPr>
          <w:lang w:val="es_ES" w:bidi="es_ES"/>
        </w:rPr>
        <w:t>JHN 20:19</w:t>
      </w:r>
      <w:r>
        <w:rPr>
          <w:lang w:val="es_ES" w:bidi="es_ES"/>
        </w:rPr>
        <w:t xml:space="preserve"> · </w:t>
      </w:r>
      <w:r>
        <w:rPr>
          <w:lang w:val="es_ES" w:bidi="es_ES"/>
        </w:rPr>
        <w:t>ACT 5:5</w:t>
      </w:r>
      <w:r>
        <w:rPr>
          <w:lang w:val="es_ES" w:bidi="es_ES"/>
        </w:rPr>
        <w:t xml:space="preserve"> · </w:t>
      </w:r>
      <w:r>
        <w:rPr>
          <w:lang w:val="es_ES" w:bidi="es_ES"/>
        </w:rPr>
        <w:t>ACT 5:11</w:t>
      </w:r>
      <w:r>
        <w:rPr>
          <w:lang w:val="es_ES" w:bidi="es_ES"/>
        </w:rPr>
        <w:t xml:space="preserve"> · </w:t>
      </w:r>
      <w:r>
        <w:rPr>
          <w:lang w:val="es_ES" w:bidi="es_ES"/>
        </w:rPr>
        <w:t>ACT 19:17</w:t>
      </w:r>
      <w:r>
        <w:rPr>
          <w:lang w:val="es_ES" w:bidi="es_ES"/>
        </w:rPr>
        <w:t xml:space="preserve"> · </w:t>
      </w:r>
      <w:r>
        <w:rPr>
          <w:lang w:val="es_ES" w:bidi="es_ES"/>
        </w:rPr>
        <w:t>ROM 8:15</w:t>
      </w:r>
      <w:r>
        <w:rPr>
          <w:lang w:val="es_ES" w:bidi="es_ES"/>
        </w:rPr>
        <w:t xml:space="preserve"> · </w:t>
      </w:r>
      <w:r>
        <w:rPr>
          <w:lang w:val="es_ES" w:bidi="es_ES"/>
        </w:rPr>
        <w:t>ROM 13:7</w:t>
      </w:r>
      <w:r>
        <w:rPr>
          <w:lang w:val="es_ES" w:bidi="es_ES"/>
        </w:rPr>
        <w:t xml:space="preserve"> · </w:t>
      </w:r>
      <w:r>
        <w:rPr>
          <w:lang w:val="es_ES" w:bidi="es_ES"/>
        </w:rPr>
        <w:t>ROM 13:7</w:t>
      </w:r>
      <w:r>
        <w:rPr>
          <w:lang w:val="es_ES" w:bidi="es_ES"/>
        </w:rPr>
        <w:t xml:space="preserve"> · </w:t>
      </w:r>
      <w:r>
        <w:rPr>
          <w:lang w:val="es_ES" w:bidi="es_ES"/>
        </w:rPr>
        <w:t>1CO 2:3</w:t>
      </w:r>
      <w:r>
        <w:rPr>
          <w:lang w:val="es_ES" w:bidi="es_ES"/>
        </w:rPr>
        <w:t xml:space="preserve"> · </w:t>
      </w:r>
      <w:r>
        <w:rPr>
          <w:lang w:val="es_ES" w:bidi="es_ES"/>
        </w:rPr>
        <w:t>2CO 7:5</w:t>
      </w:r>
      <w:r>
        <w:rPr>
          <w:lang w:val="es_ES" w:bidi="es_ES"/>
        </w:rPr>
        <w:t xml:space="preserve"> · </w:t>
      </w:r>
      <w:r>
        <w:rPr>
          <w:lang w:val="es_ES" w:bidi="es_ES"/>
        </w:rPr>
        <w:t>2CO 7:11</w:t>
      </w:r>
      <w:r>
        <w:rPr>
          <w:lang w:val="es_ES" w:bidi="es_ES"/>
        </w:rPr>
        <w:t xml:space="preserve"> · </w:t>
      </w:r>
      <w:r>
        <w:rPr>
          <w:lang w:val="es_ES" w:bidi="es_ES"/>
        </w:rPr>
        <w:t>2CO 7:15</w:t>
      </w:r>
      <w:r>
        <w:rPr>
          <w:lang w:val="es_ES" w:bidi="es_ES"/>
        </w:rPr>
        <w:t xml:space="preserve"> · </w:t>
      </w:r>
      <w:r>
        <w:rPr>
          <w:lang w:val="es_ES" w:bidi="es_ES"/>
        </w:rPr>
        <w:t>EPH 6:5</w:t>
      </w:r>
      <w:r>
        <w:rPr>
          <w:lang w:val="es_ES" w:bidi="es_ES"/>
        </w:rPr>
        <w:t xml:space="preserve"> · </w:t>
      </w:r>
      <w:r>
        <w:rPr>
          <w:lang w:val="es_ES" w:bidi="es_ES"/>
        </w:rPr>
        <w:t>PHP 2:12</w:t>
      </w:r>
      <w:r>
        <w:rPr>
          <w:lang w:val="es_ES" w:bidi="es_ES"/>
        </w:rPr>
        <w:t xml:space="preserve"> · </w:t>
      </w:r>
      <w:r>
        <w:rPr>
          <w:lang w:val="es_ES" w:bidi="es_ES"/>
        </w:rPr>
        <w:t>1TI 5:20</w:t>
      </w:r>
      <w:r>
        <w:rPr>
          <w:lang w:val="es_ES" w:bidi="es_ES"/>
        </w:rPr>
        <w:t xml:space="preserve"> · </w:t>
      </w:r>
      <w:r>
        <w:rPr>
          <w:lang w:val="es_ES" w:bidi="es_ES"/>
        </w:rPr>
        <w:t>HEB 2:15</w:t>
      </w:r>
      <w:r>
        <w:rPr>
          <w:lang w:val="es_ES" w:bidi="es_ES"/>
        </w:rPr>
        <w:t xml:space="preserve"> · </w:t>
      </w:r>
      <w:r>
        <w:rPr>
          <w:lang w:val="es_ES" w:bidi="es_ES"/>
        </w:rPr>
        <w:t>1PE 3:14</w:t>
      </w:r>
      <w:r>
        <w:rPr>
          <w:lang w:val="es_ES" w:bidi="es_ES"/>
        </w:rPr>
        <w:t xml:space="preserve"> · </w:t>
      </w:r>
      <w:r>
        <w:rPr>
          <w:lang w:val="es_ES" w:bidi="es_ES"/>
        </w:rPr>
        <w:t>1JN 4:18</w:t>
      </w:r>
      <w:r>
        <w:rPr>
          <w:lang w:val="es_ES" w:bidi="es_ES"/>
        </w:rPr>
        <w:t xml:space="preserve"> · </w:t>
      </w:r>
      <w:r>
        <w:rPr>
          <w:lang w:val="es_ES" w:bidi="es_ES"/>
        </w:rPr>
        <w:t>1JN 4:18</w:t>
      </w:r>
      <w:r>
        <w:rPr>
          <w:lang w:val="es_ES" w:bidi="es_ES"/>
        </w:rPr>
        <w:t xml:space="preserve"> · </w:t>
      </w:r>
      <w:r>
        <w:rPr>
          <w:lang w:val="es_ES" w:bidi="es_ES"/>
        </w:rPr>
        <w:t>1JN 4:18</w:t>
      </w:r>
      <w:r>
        <w:rPr>
          <w:lang w:val="es_ES" w:bidi="es_ES"/>
        </w:rPr>
        <w:t xml:space="preserve"> · </w:t>
      </w:r>
      <w:r>
        <w:rPr>
          <w:lang w:val="es_ES" w:bidi="es_ES"/>
        </w:rPr>
        <w:t>JUD 1:23</w:t>
      </w:r>
      <w:r>
        <w:rPr>
          <w:lang w:val="es_ES" w:bidi="es_ES"/>
        </w:rPr>
        <w:t xml:space="preserve"> · </w:t>
      </w:r>
      <w:r>
        <w:rPr>
          <w:lang w:val="es_ES" w:bidi="es_ES"/>
        </w:rPr>
        <w:t>REV 11:11</w:t>
      </w:r>
      <w:r>
        <w:rPr>
          <w:lang w:val="es_ES" w:bidi="es_ES"/>
        </w:rPr>
        <w:t xml:space="preserve"> · </w:t>
      </w:r>
      <w:r>
        <w:rPr>
          <w:lang w:val="es_ES" w:bidi="es_ES"/>
        </w:rPr>
        <w:t>REV 18:10</w:t>
      </w:r>
      <w:r>
        <w:rPr>
          <w:lang w:val="es_ES" w:bidi="es_ES"/>
        </w:rPr>
        <w:t xml:space="preserve"> · </w:t>
      </w:r>
      <w:r>
        <w:rPr>
          <w:lang w:val="es_ES" w:bidi="es_ES"/>
        </w:rPr>
        <w:t>REV 18:15</w:t>
      </w:r>
    </w:p>
    <w:p>
      <w:pPr/>
      <w:r>
        <w:rPr>
          <w:lang w:val="es_ES" w:bidi="es_ES"/>
        </w:rPr>
      </w:r>
      <w:r>
        <w:rPr>
          <w:lang w:val="es_ES" w:bidi="es_ES"/>
        </w:rPr>
        <w:t>25.254</w:t>
      </w:r>
      <w:r>
        <w:rPr>
          <w:lang w:val="es_ES" w:bidi="es_ES"/>
        </w:rPr>
        <w:t xml:space="preserve"> · </w:t>
      </w:r>
      <w:r>
        <w:rPr>
          <w:lang w:val="es_ES" w:bidi="es_ES"/>
        </w:rPr>
        <w:t>Actitudes y Emociones</w:t>
      </w:r>
      <w:r>
        <w:rPr>
          <w:lang w:val="es_ES" w:bidi="es_ES"/>
        </w:rPr>
        <w:t xml:space="preserve"> · </w:t>
      </w:r>
      <w:r>
        <w:rPr>
          <w:lang w:val="es_ES" w:bidi="es_ES"/>
        </w:rPr>
        <w:t>Miedo, Terror, Alarma</w:t>
      </w:r>
    </w:p>
    <w:p>
      <w:pPr/>
      <w:r>
        <w:rPr>
          <w:lang w:val="es_ES" w:bidi="es_ES"/>
        </w:rPr>
      </w:r>
      <w:r>
        <w:rPr>
          <w:lang w:val="es_ES" w:bidi="es_ES"/>
        </w:rPr>
        <w:t>algo que temer</w:t>
      </w:r>
      <w:r>
        <w:rPr>
          <w:lang w:val="es_ES" w:bidi="es_ES"/>
        </w:rPr>
        <w:t xml:space="preserve"> </w:t>
      </w:r>
      <w:r>
        <w:rPr>
          <w:lang w:val="es_ES" w:bidi="es_ES"/>
        </w:rPr>
        <w:t>la ocasión o fuente del miedo</w:t>
      </w:r>
      <w:r>
        <w:rPr>
          <w:lang w:val="es_ES" w:bidi="es_ES"/>
        </w:rPr>
        <w:t xml:space="preserve"> </w:t>
      </w:r>
      <w:r>
        <w:rPr>
          <w:lang w:val="es_ES" w:bidi="es_ES"/>
        </w:rPr>
        <w:t xml:space="preserve">φόβος en el sentido de "fuente de miedo" es esencialmente causativo, por lo que </w:t>
      </w:r>
      <w:r>
        <w:rPr>
          <w:lang w:val="es_ES" w:bidi="es_ES"/>
        </w:rPr>
        <w:t>ROM 13:3</w:t>
      </w:r>
      <w:r>
        <w:rPr>
          <w:lang w:val="es_ES" w:bidi="es_ES"/>
        </w:rPr>
        <w:t xml:space="preserve"> a menudo puede interpretarse como "porque los gobernantes no hacen que aquellos que hacen el bien teman, sino que hacen que aquellos que hacen lo que es malo teman".</w:t>
      </w:r>
    </w:p>
    <w:p>
      <w:pPr/>
      <w:r>
        <w:rPr>
          <w:lang w:val="es_ES" w:bidi="es_ES"/>
        </w:rPr>
      </w:r>
      <w:r>
        <w:rPr>
          <w:lang w:val="es_ES" w:bidi="es_ES"/>
        </w:rPr>
        <w:t>ROM 13:3</w:t>
      </w:r>
    </w:p>
    <w:p>
      <w:pPr/>
      <w:r>
        <w:rPr>
          <w:lang w:val="es_ES" w:bidi="es_ES"/>
        </w:rPr>
      </w:r>
      <w:r>
        <w:rPr>
          <w:lang w:val="es_ES" w:bidi="es_ES"/>
        </w:rPr>
        <w:t>53.59</w:t>
      </w:r>
      <w:r>
        <w:rPr>
          <w:lang w:val="es_ES" w:bidi="es_ES"/>
        </w:rPr>
        <w:t xml:space="preserve"> · </w:t>
      </w:r>
      <w:r>
        <w:rPr>
          <w:lang w:val="es_ES" w:bidi="es_ES"/>
        </w:rPr>
        <w:t>Actividades Religiosas</w:t>
      </w:r>
      <w:r>
        <w:rPr>
          <w:lang w:val="es_ES" w:bidi="es_ES"/>
        </w:rPr>
        <w:t xml:space="preserve"> · </w:t>
      </w:r>
      <w:r>
        <w:rPr>
          <w:lang w:val="es_ES" w:bidi="es_ES"/>
        </w:rPr>
        <w:t>Adorar, Reverencia</w:t>
      </w:r>
    </w:p>
    <w:p>
      <w:pPr/>
      <w:r>
        <w:rPr>
          <w:lang w:val="es_ES" w:bidi="es_ES"/>
        </w:rPr>
      </w:r>
      <w:r>
        <w:rPr>
          <w:lang w:val="es_ES" w:bidi="es_ES"/>
        </w:rPr>
        <w:t>reverencia</w:t>
      </w:r>
      <w:r>
        <w:rPr>
          <w:lang w:val="es_ES" w:bidi="es_ES"/>
        </w:rPr>
        <w:t xml:space="preserve">, </w:t>
      </w:r>
      <w:r>
        <w:rPr>
          <w:lang w:val="es_ES" w:bidi="es_ES"/>
        </w:rPr>
        <w:t>temor (admiración)</w:t>
      </w:r>
      <w:r>
        <w:rPr>
          <w:lang w:val="es_ES" w:bidi="es_ES"/>
        </w:rPr>
        <w:t xml:space="preserve"> </w:t>
      </w:r>
      <w:r>
        <w:rPr>
          <w:lang w:val="es_ES" w:bidi="es_ES"/>
        </w:rPr>
        <w:t>profundo respeto y admiración por la deidad</w:t>
      </w:r>
    </w:p>
    <w:p>
      <w:pPr/>
      <w:r>
        <w:rPr>
          <w:lang w:val="es_ES" w:bidi="es_ES"/>
        </w:rPr>
      </w:r>
      <w:r>
        <w:rPr>
          <w:lang w:val="es_ES" w:bidi="es_ES"/>
        </w:rPr>
        <w:t>ACT 2:43</w:t>
      </w:r>
      <w:r>
        <w:rPr>
          <w:lang w:val="es_ES" w:bidi="es_ES"/>
        </w:rPr>
        <w:t xml:space="preserve"> · </w:t>
      </w:r>
      <w:r>
        <w:rPr>
          <w:lang w:val="es_ES" w:bidi="es_ES"/>
        </w:rPr>
        <w:t>ACT 9:31</w:t>
      </w:r>
      <w:r>
        <w:rPr>
          <w:lang w:val="es_ES" w:bidi="es_ES"/>
        </w:rPr>
        <w:t xml:space="preserve"> · </w:t>
      </w:r>
      <w:r>
        <w:rPr>
          <w:lang w:val="es_ES" w:bidi="es_ES"/>
        </w:rPr>
        <w:t>ROM 3:18</w:t>
      </w:r>
      <w:r>
        <w:rPr>
          <w:lang w:val="es_ES" w:bidi="es_ES"/>
        </w:rPr>
        <w:t xml:space="preserve"> · </w:t>
      </w:r>
      <w:r>
        <w:rPr>
          <w:lang w:val="es_ES" w:bidi="es_ES"/>
        </w:rPr>
        <w:t>2CO 5:11</w:t>
      </w:r>
      <w:r>
        <w:rPr>
          <w:lang w:val="es_ES" w:bidi="es_ES"/>
        </w:rPr>
        <w:t xml:space="preserve"> · </w:t>
      </w:r>
      <w:r>
        <w:rPr>
          <w:lang w:val="es_ES" w:bidi="es_ES"/>
        </w:rPr>
        <w:t>2CO 7:1</w:t>
      </w:r>
      <w:r>
        <w:rPr>
          <w:lang w:val="es_ES" w:bidi="es_ES"/>
        </w:rPr>
        <w:t xml:space="preserve"> · </w:t>
      </w:r>
      <w:r>
        <w:rPr>
          <w:lang w:val="es_ES" w:bidi="es_ES"/>
        </w:rPr>
        <w:t>EPH 5:21</w:t>
      </w:r>
      <w:r>
        <w:rPr>
          <w:lang w:val="es_ES" w:bidi="es_ES"/>
        </w:rPr>
        <w:t xml:space="preserve"> · </w:t>
      </w:r>
      <w:r>
        <w:rPr>
          <w:lang w:val="es_ES" w:bidi="es_ES"/>
        </w:rPr>
        <w:t>1PE 1:17</w:t>
      </w:r>
      <w:r>
        <w:rPr>
          <w:lang w:val="es_ES" w:bidi="es_ES"/>
        </w:rPr>
        <w:t xml:space="preserve"> · </w:t>
      </w:r>
      <w:r>
        <w:rPr>
          <w:lang w:val="es_ES" w:bidi="es_ES"/>
        </w:rPr>
        <w:t>1PE 2:18</w:t>
      </w:r>
      <w:r>
        <w:rPr>
          <w:lang w:val="es_ES" w:bidi="es_ES"/>
        </w:rPr>
        <w:t xml:space="preserve"> · </w:t>
      </w:r>
      <w:r>
        <w:rPr>
          <w:lang w:val="es_ES" w:bidi="es_ES"/>
        </w:rPr>
        <w:t>1PE 3:2</w:t>
      </w:r>
      <w:r>
        <w:rPr>
          <w:lang w:val="es_ES" w:bidi="es_ES"/>
        </w:rPr>
        <w:t xml:space="preserve"> · </w:t>
      </w:r>
      <w:r>
        <w:rPr>
          <w:lang w:val="es_ES" w:bidi="es_ES"/>
        </w:rPr>
        <w:t>1PE 3:16</w:t>
      </w:r>
      <w:r>
        <w:rPr>
          <w:lang w:val="es_ES" w:bidi="es_ES"/>
        </w:rPr>
      </w:r>
      <w:r>
        <w:rPr>
          <w:lang w:val="es_ES" w:bidi="es_ES"/>
        </w:rPr>
      </w:r>
    </w:p>
    <w:p>
      <w:pPr/>
      <w:r>
        <w:rPr>
          <w:lang w:val="es_ES" w:bidi="es_ES"/>
        </w:rPr>
      </w:r>
    </w:p>
    <w:p>
      <w:pPr>
        <w:pStyle w:val="Heading2"/>
      </w:pPr>
      <w:r>
        <w:rPr>
          <w:lang w:val="es_ES" w:bidi="es_ES"/>
        </w:rPr>
        <w:t>Φοίβη</w:t>
      </w:r>
      <w:r>
        <w:rPr>
          <w:lang w:val="es_ES" w:bidi="es_ES"/>
        </w:rPr>
      </w:r>
    </w:p>
    <w:p>
      <w:pPr>
        <w:pStyle w:val="Heading1"/>
      </w:pPr>
      <w:r>
        <w:rPr>
          <w:lang w:val="es_ES" w:bidi="es_ES"/>
        </w:rPr>
        <w:t>Φοίβη</w:t>
      </w:r>
    </w:p>
    <w:p>
      <w:pPr/>
      <w:r>
        <w:rPr>
          <w:lang w:val="es_ES" w:bidi="es_ES"/>
        </w:rPr>
      </w:r>
      <w:r>
        <w:rPr>
          <w:lang w:val="es_ES" w:bidi="es_ES"/>
        </w:rPr>
        <w:t>Φοίβη</w:t>
      </w:r>
      <w:r>
        <w:rPr>
          <w:lang w:val="es_ES" w:bidi="es_ES"/>
        </w:rPr>
        <w:t xml:space="preserve"> (</w:t>
      </w:r>
      <w:r>
        <w:rPr>
          <w:lang w:val="es_ES" w:bidi="es_ES"/>
        </w:rPr>
        <w:t>G5402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93.382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Febe</w:t>
      </w:r>
      <w:r>
        <w:rPr>
          <w:lang w:val="es_ES" w:bidi="es_ES"/>
        </w:rPr>
        <w:t xml:space="preserve"> </w:t>
      </w:r>
      <w:r>
        <w:rPr>
          <w:lang w:val="es_ES" w:bidi="es_ES"/>
        </w:rPr>
        <w:t xml:space="preserve">una de las diaconisas de la iglesia recomendada en </w:t>
      </w:r>
      <w:r>
        <w:rPr>
          <w:lang w:val="es_ES" w:bidi="es_ES"/>
        </w:rPr>
        <w:t>ROM 16:1</w:t>
      </w:r>
    </w:p>
    <w:p>
      <w:pPr/>
      <w:r>
        <w:rPr>
          <w:lang w:val="es_ES" w:bidi="es_ES"/>
        </w:rPr>
      </w:r>
      <w:r>
        <w:rPr>
          <w:lang w:val="es_ES" w:bidi="es_ES"/>
        </w:rPr>
        <w:t>ROM 16:1</w:t>
      </w:r>
      <w:r>
        <w:rPr>
          <w:lang w:val="es_ES" w:bidi="es_ES"/>
        </w:rPr>
      </w:r>
      <w:r>
        <w:rPr>
          <w:lang w:val="es_ES" w:bidi="es_ES"/>
        </w:rPr>
      </w:r>
    </w:p>
    <w:p>
      <w:pPr/>
      <w:r>
        <w:rPr>
          <w:lang w:val="es_ES" w:bidi="es_ES"/>
        </w:rPr>
      </w:r>
    </w:p>
    <w:p>
      <w:pPr>
        <w:pStyle w:val="Heading2"/>
      </w:pPr>
      <w:r>
        <w:rPr>
          <w:lang w:val="es_ES" w:bidi="es_ES"/>
        </w:rPr>
        <w:t>Φοινίκη</w:t>
      </w:r>
      <w:r>
        <w:rPr>
          <w:lang w:val="es_ES" w:bidi="es_ES"/>
        </w:rPr>
      </w:r>
    </w:p>
    <w:p>
      <w:pPr>
        <w:pStyle w:val="Heading1"/>
      </w:pPr>
      <w:r>
        <w:rPr>
          <w:lang w:val="es_ES" w:bidi="es_ES"/>
        </w:rPr>
        <w:t>Φοινίκη</w:t>
      </w:r>
    </w:p>
    <w:p>
      <w:pPr/>
      <w:r>
        <w:rPr>
          <w:lang w:val="es_ES" w:bidi="es_ES"/>
        </w:rPr>
      </w:r>
      <w:r>
        <w:rPr>
          <w:lang w:val="es_ES" w:bidi="es_ES"/>
        </w:rPr>
        <w:t>Φοινίκη</w:t>
      </w:r>
      <w:r>
        <w:rPr>
          <w:lang w:val="es_ES" w:bidi="es_ES"/>
        </w:rPr>
        <w:t xml:space="preserve"> (</w:t>
      </w:r>
      <w:r>
        <w:rPr>
          <w:lang w:val="es_ES" w:bidi="es_ES"/>
        </w:rPr>
        <w:t>G5403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93.606</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Fenicia</w:t>
      </w:r>
      <w:r>
        <w:rPr>
          <w:lang w:val="es_ES" w:bidi="es_ES"/>
        </w:rPr>
        <w:t xml:space="preserve"> </w:t>
      </w:r>
      <w:r>
        <w:rPr>
          <w:lang w:val="es_ES" w:bidi="es_ES"/>
        </w:rPr>
        <w:t>área a lo largo de la costa al oeste y al norte de Palestina</w:t>
      </w:r>
    </w:p>
    <w:p>
      <w:pPr/>
      <w:r>
        <w:rPr>
          <w:lang w:val="es_ES" w:bidi="es_ES"/>
        </w:rPr>
      </w:r>
      <w:r>
        <w:rPr>
          <w:lang w:val="es_ES" w:bidi="es_ES"/>
        </w:rPr>
        <w:t>ACT 11:19</w:t>
      </w:r>
      <w:r>
        <w:rPr>
          <w:lang w:val="es_ES" w:bidi="es_ES"/>
        </w:rPr>
        <w:t xml:space="preserve"> · </w:t>
      </w:r>
      <w:r>
        <w:rPr>
          <w:lang w:val="es_ES" w:bidi="es_ES"/>
        </w:rPr>
        <w:t>ACT 15:3</w:t>
      </w:r>
      <w:r>
        <w:rPr>
          <w:lang w:val="es_ES" w:bidi="es_ES"/>
        </w:rPr>
        <w:t xml:space="preserve"> · </w:t>
      </w:r>
      <w:r>
        <w:rPr>
          <w:lang w:val="es_ES" w:bidi="es_ES"/>
        </w:rPr>
        <w:t>ACT 21:2</w:t>
      </w:r>
      <w:r>
        <w:rPr>
          <w:lang w:val="es_ES" w:bidi="es_ES"/>
        </w:rPr>
      </w:r>
      <w:r>
        <w:rPr>
          <w:lang w:val="es_ES" w:bidi="es_ES"/>
        </w:rPr>
      </w:r>
    </w:p>
    <w:p>
      <w:pPr/>
      <w:r>
        <w:rPr>
          <w:lang w:val="es_ES" w:bidi="es_ES"/>
        </w:rPr>
      </w:r>
    </w:p>
    <w:p>
      <w:pPr>
        <w:pStyle w:val="Heading2"/>
      </w:pPr>
      <w:r>
        <w:rPr>
          <w:lang w:val="es_ES" w:bidi="es_ES"/>
        </w:rPr>
        <w:t>φοῖνιξ</w:t>
      </w:r>
      <w:r>
        <w:rPr>
          <w:lang w:val="es_ES" w:bidi="es_ES"/>
        </w:rPr>
      </w:r>
    </w:p>
    <w:p>
      <w:pPr>
        <w:pStyle w:val="Heading1"/>
      </w:pPr>
      <w:r>
        <w:rPr>
          <w:lang w:val="es_ES" w:bidi="es_ES"/>
        </w:rPr>
        <w:t>φοῖνιξ</w:t>
      </w:r>
    </w:p>
    <w:p>
      <w:pPr/>
      <w:r>
        <w:rPr>
          <w:lang w:val="es_ES" w:bidi="es_ES"/>
        </w:rPr>
      </w:r>
      <w:r>
        <w:rPr>
          <w:lang w:val="es_ES" w:bidi="es_ES"/>
        </w:rPr>
        <w:t>φοῖνιξ</w:t>
      </w:r>
      <w:r>
        <w:rPr>
          <w:lang w:val="es_ES" w:bidi="es_ES"/>
        </w:rPr>
        <w:t xml:space="preserve"> (</w:t>
      </w:r>
      <w:r>
        <w:rPr>
          <w:lang w:val="es_ES" w:bidi="es_ES"/>
        </w:rPr>
        <w:t>G5404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-ικος</w:t>
      </w:r>
    </w:p>
    <w:p>
      <w:pPr/>
      <w:r>
        <w:rPr>
          <w:lang w:val="es_ES" w:bidi="es_ES"/>
        </w:rPr>
      </w:r>
      <w:r>
        <w:rPr>
          <w:lang w:val="es_ES" w:bidi="es_ES"/>
        </w:rPr>
        <w:t>3.8</w:t>
      </w:r>
      <w:r>
        <w:rPr>
          <w:lang w:val="es_ES" w:bidi="es_ES"/>
        </w:rPr>
        <w:t xml:space="preserve"> · </w:t>
      </w:r>
      <w:r>
        <w:rPr>
          <w:lang w:val="es_ES" w:bidi="es_ES"/>
        </w:rPr>
        <w:t>Plantas</w:t>
      </w:r>
      <w:r>
        <w:rPr>
          <w:lang w:val="es_ES" w:bidi="es_ES"/>
        </w:rPr>
        <w:t xml:space="preserve"> · </w:t>
      </w:r>
      <w:r>
        <w:rPr>
          <w:lang w:val="es_ES" w:bidi="es_ES"/>
        </w:rPr>
        <w:t>Árboles</w:t>
      </w:r>
    </w:p>
    <w:p>
      <w:pPr/>
      <w:r>
        <w:rPr>
          <w:lang w:val="es_ES" w:bidi="es_ES"/>
        </w:rPr>
      </w:r>
      <w:r>
        <w:rPr>
          <w:lang w:val="es_ES" w:bidi="es_ES"/>
        </w:rPr>
        <w:t>rama de palmera</w:t>
      </w:r>
      <w:r>
        <w:rPr>
          <w:lang w:val="es_ES" w:bidi="es_ES"/>
        </w:rPr>
        <w:t xml:space="preserve"> </w:t>
      </w:r>
      <w:r>
        <w:rPr>
          <w:lang w:val="es_ES" w:bidi="es_ES"/>
        </w:rPr>
        <w:t>especies de plantas con flores de la familia de las palmeras Arecaceae; crece unos 10–20 metros de altura; con un racimo de hojas grandes en la parte superior; Phoenix dactylifera; cultivada por su fruta dulce y comestible, del tamaño de un pulgar humano; símbolo de elegancia y gracia; la rama de la palma es símbolo de paz y también de victoria</w:t>
      </w:r>
      <w:r>
        <w:rPr>
          <w:lang w:val="es_ES" w:bidi="es_ES"/>
        </w:rPr>
        <w:t xml:space="preserve"> </w:t>
      </w:r>
      <w:r>
        <w:rPr>
          <w:lang w:val="es_ES" w:bidi="es_ES"/>
        </w:rPr>
        <w:t xml:space="preserve">Ver la discusión en </w:t>
      </w:r>
      <w:hyperlink r:id="rId49">
        <w:r>
          <w:rPr>
            <w:lang w:val="es_ES" w:bidi="es_ES"/>
          </w:rPr>
          <w:rPr>
            <w:color w:val="0000EE"/>
            <w:u w:val="single"/>
          </w:rPr>
          <w:t>3.53</w:t>
        </w:r>
      </w:hyperlink>
      <w:r>
        <w:rPr>
          <w:lang w:val="es_ES" w:bidi="es_ES"/>
        </w:rPr>
        <w:t>.</w:t>
      </w:r>
    </w:p>
    <w:p>
      <w:pPr/>
      <w:r>
        <w:rPr>
          <w:lang w:val="es_ES" w:bidi="es_ES"/>
        </w:rPr>
      </w:r>
      <w:r>
        <w:rPr>
          <w:lang w:val="es_ES" w:bidi="es_ES"/>
        </w:rPr>
        <w:t>JHN 12:13</w:t>
      </w:r>
      <w:r>
        <w:rPr>
          <w:lang w:val="es_ES" w:bidi="es_ES"/>
        </w:rPr>
        <w:t xml:space="preserve"> · </w:t>
      </w:r>
      <w:r>
        <w:rPr>
          <w:lang w:val="es_ES" w:bidi="es_ES"/>
        </w:rPr>
        <w:t>REV 7:9</w:t>
      </w:r>
    </w:p>
    <w:p>
      <w:pPr/>
      <w:r>
        <w:rPr>
          <w:lang w:val="es_ES" w:bidi="es_ES"/>
        </w:rPr>
      </w:r>
      <w:r>
        <w:rPr>
          <w:lang w:val="es_ES" w:bidi="es_ES"/>
        </w:rPr>
        <w:t>3.53</w:t>
      </w:r>
      <w:r>
        <w:rPr>
          <w:lang w:val="es_ES" w:bidi="es_ES"/>
        </w:rPr>
        <w:t xml:space="preserve"> · </w:t>
      </w:r>
      <w:r>
        <w:rPr>
          <w:lang w:val="es_ES" w:bidi="es_ES"/>
        </w:rPr>
        <w:t>Plantas</w:t>
      </w:r>
      <w:r>
        <w:rPr>
          <w:lang w:val="es_ES" w:bidi="es_ES"/>
        </w:rPr>
        <w:t xml:space="preserve"> · </w:t>
      </w:r>
      <w:r>
        <w:rPr>
          <w:lang w:val="es_ES" w:bidi="es_ES"/>
        </w:rPr>
        <w:t>Partes no frutales de las plantas</w:t>
      </w:r>
    </w:p>
    <w:p>
      <w:pPr/>
      <w:r>
        <w:rPr>
          <w:lang w:val="es_ES" w:bidi="es_ES"/>
        </w:rPr>
      </w:r>
      <w:r>
        <w:rPr>
          <w:lang w:val="es_ES" w:bidi="es_ES"/>
        </w:rPr>
        <w:t>rama de palmera</w:t>
      </w:r>
      <w:r>
        <w:rPr>
          <w:lang w:val="es_ES" w:bidi="es_ES"/>
        </w:rPr>
        <w:t xml:space="preserve"> </w:t>
      </w:r>
      <w:r>
        <w:rPr>
          <w:lang w:val="es_ES" w:bidi="es_ES"/>
        </w:rPr>
        <w:t>rama de palmera (</w:t>
      </w:r>
      <w:r>
        <w:rPr>
          <w:lang w:val="es_ES" w:bidi="es_ES"/>
        </w:rPr>
        <w:t>φοῖνιξ</w:t>
      </w:r>
      <w:r>
        <w:rPr>
          <w:vertAlign w:val="superscript"/>
          <w:lang w:val="es_ES" w:bidi="es_ES"/>
        </w:rPr>
        <w:t>1</w:t>
      </w:r>
      <w:r>
        <w:rPr>
          <w:lang w:val="es_ES" w:bidi="es_ES"/>
        </w:rPr>
        <w:t>)</w:t>
      </w:r>
      <w:r>
        <w:rPr>
          <w:lang w:val="es_ES" w:bidi="es_ES"/>
        </w:rPr>
        <w:t xml:space="preserve"> </w:t>
      </w:r>
      <w:r>
        <w:rPr>
          <w:lang w:val="es_ES" w:bidi="es_ES"/>
        </w:rPr>
        <w:t xml:space="preserve">βάϊον es un término técnico que significa "rama de palmera" y en </w:t>
      </w:r>
      <w:r>
        <w:rPr>
          <w:lang w:val="es_ES" w:bidi="es_ES"/>
        </w:rPr>
        <w:t>JHN 12:13</w:t>
      </w:r>
      <w:r>
        <w:rPr>
          <w:lang w:val="es_ES" w:bidi="es_ES"/>
        </w:rPr>
        <w:t xml:space="preserve"> τῶν φοινίκων "de palmeras" pudo haber sido añadido de forma redundante, ya que el término βάϊον quizás no era considerado como suficientemente conocido por los lectores.</w:t>
        <w:br/>
      </w:r>
      <w:r>
        <w:rPr>
          <w:lang w:val="es_ES" w:bidi="es_ES"/>
        </w:rPr>
        <w:t xml:space="preserve">En los contextos en los que </w:t>
      </w:r>
      <w:r>
        <w:rPr>
          <w:lang w:val="es_ES" w:bidi="es_ES"/>
        </w:rPr>
        <w:t>φοῖνιξ</w:t>
      </w:r>
      <w:r>
        <w:rPr>
          <w:lang w:val="es_ES" w:bidi="es_ES"/>
        </w:rPr>
        <w:t>[a] (</w:t>
      </w:r>
      <w:r>
        <w:rPr>
          <w:lang w:val="es_ES" w:bidi="es_ES"/>
        </w:rPr>
        <w:t>JHN 12:13</w:t>
      </w:r>
      <w:r>
        <w:rPr>
          <w:lang w:val="es_ES" w:bidi="es_ES"/>
        </w:rPr>
        <w:t xml:space="preserve">; consulte </w:t>
      </w:r>
      <w:hyperlink r:id="rId50">
        <w:r>
          <w:rPr>
            <w:lang w:val="es_ES" w:bidi="es_ES"/>
          </w:rPr>
          <w:rPr>
            <w:color w:val="0000EE"/>
            <w:u w:val="single"/>
          </w:rPr>
          <w:t>3.8</w:t>
        </w:r>
      </w:hyperlink>
      <w:r>
        <w:rPr>
          <w:lang w:val="es_ES" w:bidi="es_ES"/>
        </w:rPr>
        <w:t>) y φοῖνιξ[b] (</w:t>
      </w:r>
      <w:r>
        <w:rPr>
          <w:lang w:val="es_ES" w:bidi="es_ES"/>
        </w:rPr>
        <w:t>REV 7:9</w:t>
      </w:r>
      <w:r>
        <w:rPr>
          <w:lang w:val="es_ES" w:bidi="es_ES"/>
        </w:rPr>
        <w:t>) ocurre en el NT, es importante obtener un término satisfactorio para la rama, ya que en algunos idiomas se hace una distinción muy importante entre las ramas de palmeras, que a menudo se llaman hojas (técnicamente si lo son), y las ramas de los otros árboles (a menudo haciéndose referencia a ellos idiomáticamente, como brazos de árboles).</w:t>
      </w:r>
    </w:p>
    <w:p>
      <w:pPr/>
      <w:r>
        <w:rPr>
          <w:lang w:val="es_ES" w:bidi="es_ES"/>
        </w:rPr>
      </w:r>
      <w:r>
        <w:rPr>
          <w:lang w:val="es_ES" w:bidi="es_ES"/>
        </w:rPr>
        <w:t>REV 7:9</w:t>
      </w:r>
    </w:p>
    <w:p>
      <w:pPr/>
      <w:r>
        <w:rPr>
          <w:lang w:val="es_ES" w:bidi="es_ES"/>
        </w:rPr>
      </w:r>
      <w:r>
        <w:rPr>
          <w:vertAlign w:val="superscript"/>
          <w:lang w:val="es_ES" w:bidi="es_ES"/>
        </w:rPr>
        <w:t>1</w:t>
      </w:r>
      <w:r>
        <w:rPr>
          <w:lang w:val="es_ES" w:bidi="es_ES"/>
        </w:rPr>
        <w:t xml:space="preserve"> Aunque en español se tiene la costumbre generalizada de hablar de lo que en griego es βάϊον o φοῖνιξ (D:3.53) como rama de palmera, técnicamente es solo una hoja muy grande, ya que no hay brotes es estas 'ramas'.</w:t>
      </w:r>
      <w:r>
        <w:rPr>
          <w:lang w:val="es_ES" w:bidi="es_ES"/>
        </w:rPr>
      </w:r>
      <w:r>
        <w:rPr>
          <w:lang w:val="es_ES" w:bidi="es_ES"/>
        </w:rPr>
      </w:r>
    </w:p>
    <w:p>
      <w:pPr/>
      <w:r>
        <w:rPr>
          <w:lang w:val="es_ES" w:bidi="es_ES"/>
        </w:rPr>
      </w:r>
    </w:p>
    <w:p>
      <w:pPr>
        <w:pStyle w:val="Heading2"/>
      </w:pPr>
      <w:r>
        <w:rPr>
          <w:lang w:val="es_ES" w:bidi="es_ES"/>
        </w:rPr>
        <w:t>Φοῖνιξ</w:t>
      </w:r>
      <w:r>
        <w:rPr>
          <w:lang w:val="es_ES" w:bidi="es_ES"/>
        </w:rPr>
      </w:r>
    </w:p>
    <w:p>
      <w:pPr>
        <w:pStyle w:val="Heading1"/>
      </w:pPr>
      <w:r>
        <w:rPr>
          <w:lang w:val="es_ES" w:bidi="es_ES"/>
        </w:rPr>
        <w:t>Φοῖνιξ</w:t>
      </w:r>
    </w:p>
    <w:p>
      <w:pPr/>
      <w:r>
        <w:rPr>
          <w:lang w:val="es_ES" w:bidi="es_ES"/>
        </w:rPr>
      </w:r>
      <w:r>
        <w:rPr>
          <w:lang w:val="es_ES" w:bidi="es_ES"/>
        </w:rPr>
        <w:t>Φοῖνιξ</w:t>
      </w:r>
      <w:r>
        <w:rPr>
          <w:lang w:val="es_ES" w:bidi="es_ES"/>
        </w:rPr>
        <w:t xml:space="preserve"> (</w:t>
      </w:r>
      <w:r>
        <w:rPr>
          <w:lang w:val="es_ES" w:bidi="es_ES"/>
        </w:rPr>
        <w:t>G5405</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-ικος</w:t>
      </w:r>
    </w:p>
    <w:p>
      <w:pPr/>
      <w:r>
        <w:rPr>
          <w:lang w:val="es_ES" w:bidi="es_ES"/>
        </w:rPr>
      </w:r>
      <w:r>
        <w:rPr>
          <w:lang w:val="es_ES" w:bidi="es_ES"/>
        </w:rPr>
        <w:t>93.607</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Fenice</w:t>
      </w:r>
      <w:r>
        <w:rPr>
          <w:lang w:val="es_ES" w:bidi="es_ES"/>
        </w:rPr>
        <w:t xml:space="preserve"> </w:t>
      </w:r>
      <w:r>
        <w:rPr>
          <w:lang w:val="es_ES" w:bidi="es_ES"/>
        </w:rPr>
        <w:t>puerto marítimo en la costa sur de Creta</w:t>
      </w:r>
    </w:p>
    <w:p>
      <w:pPr/>
      <w:r>
        <w:rPr>
          <w:lang w:val="es_ES" w:bidi="es_ES"/>
        </w:rPr>
      </w:r>
      <w:r>
        <w:rPr>
          <w:lang w:val="es_ES" w:bidi="es_ES"/>
        </w:rPr>
        <w:t>ACT 27:12</w:t>
      </w:r>
      <w:r>
        <w:rPr>
          <w:lang w:val="es_ES" w:bidi="es_ES"/>
        </w:rPr>
      </w:r>
      <w:r>
        <w:rPr>
          <w:lang w:val="es_ES" w:bidi="es_ES"/>
        </w:rPr>
      </w:r>
    </w:p>
    <w:p>
      <w:pPr/>
      <w:r>
        <w:rPr>
          <w:lang w:val="es_ES" w:bidi="es_ES"/>
        </w:rPr>
      </w:r>
    </w:p>
    <w:p>
      <w:pPr>
        <w:pStyle w:val="Heading2"/>
      </w:pPr>
      <w:r>
        <w:rPr>
          <w:lang w:val="es_ES" w:bidi="es_ES"/>
        </w:rPr>
        <w:t>φονεύς</w:t>
      </w:r>
      <w:r>
        <w:rPr>
          <w:lang w:val="es_ES" w:bidi="es_ES"/>
        </w:rPr>
      </w:r>
    </w:p>
    <w:p>
      <w:pPr>
        <w:pStyle w:val="Heading1"/>
      </w:pPr>
      <w:r>
        <w:rPr>
          <w:lang w:val="es_ES" w:bidi="es_ES"/>
        </w:rPr>
        <w:t>φονεύς</w:t>
      </w:r>
    </w:p>
    <w:p>
      <w:pPr/>
      <w:r>
        <w:rPr>
          <w:lang w:val="es_ES" w:bidi="es_ES"/>
        </w:rPr>
      </w:r>
      <w:r>
        <w:rPr>
          <w:lang w:val="es_ES" w:bidi="es_ES"/>
        </w:rPr>
        <w:t>φονεύς</w:t>
      </w:r>
      <w:r>
        <w:rPr>
          <w:lang w:val="es_ES" w:bidi="es_ES"/>
        </w:rPr>
        <w:t xml:space="preserve"> (</w:t>
      </w:r>
      <w:r>
        <w:rPr>
          <w:lang w:val="es_ES" w:bidi="es_ES"/>
        </w:rPr>
        <w:t>G5406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-έως </w:t>
      </w:r>
      <w:r>
        <w:rPr>
          <w:lang w:val="es_ES" w:bidi="es_ES"/>
        </w:rPr>
        <w:t>|</w:t>
      </w:r>
      <w:r>
        <w:rPr>
          <w:lang w:val="es_ES" w:bidi="es_ES"/>
        </w:rPr>
        <w:t xml:space="preserve"> </w:t>
      </w:r>
      <w:r>
        <w:rPr>
          <w:lang w:val="es_ES" w:bidi="es_ES"/>
        </w:rPr>
        <w:t>φονεύω</w:t>
      </w:r>
    </w:p>
    <w:p>
      <w:pPr/>
      <w:r>
        <w:rPr>
          <w:lang w:val="es_ES" w:bidi="es_ES"/>
        </w:rPr>
      </w:r>
      <w:r>
        <w:rPr>
          <w:lang w:val="es_ES" w:bidi="es_ES"/>
        </w:rPr>
        <w:t>20.85</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asesino</w:t>
      </w:r>
      <w:r>
        <w:rPr>
          <w:lang w:val="es_ES" w:bidi="es_ES"/>
        </w:rPr>
        <w:t xml:space="preserve"> </w:t>
      </w:r>
      <w:r>
        <w:rPr>
          <w:lang w:val="es_ES" w:bidi="es_ES"/>
        </w:rPr>
        <w:t>persona que asesina a otra persona</w:t>
      </w:r>
    </w:p>
    <w:p>
      <w:pPr/>
      <w:r>
        <w:rPr>
          <w:lang w:val="es_ES" w:bidi="es_ES"/>
        </w:rPr>
      </w:r>
      <w:r>
        <w:rPr>
          <w:lang w:val="es_ES" w:bidi="es_ES"/>
        </w:rPr>
        <w:t>MAT 22:7</w:t>
      </w:r>
      <w:r>
        <w:rPr>
          <w:lang w:val="es_ES" w:bidi="es_ES"/>
        </w:rPr>
        <w:t xml:space="preserve"> · </w:t>
      </w:r>
      <w:r>
        <w:rPr>
          <w:lang w:val="es_ES" w:bidi="es_ES"/>
        </w:rPr>
        <w:t>ACT 3:14</w:t>
      </w:r>
      <w:r>
        <w:rPr>
          <w:lang w:val="es_ES" w:bidi="es_ES"/>
        </w:rPr>
        <w:t xml:space="preserve"> · </w:t>
      </w:r>
      <w:r>
        <w:rPr>
          <w:lang w:val="es_ES" w:bidi="es_ES"/>
        </w:rPr>
        <w:t>ACT 7:52</w:t>
      </w:r>
      <w:r>
        <w:rPr>
          <w:lang w:val="es_ES" w:bidi="es_ES"/>
        </w:rPr>
        <w:t xml:space="preserve"> · </w:t>
      </w:r>
      <w:r>
        <w:rPr>
          <w:lang w:val="es_ES" w:bidi="es_ES"/>
        </w:rPr>
        <w:t>ACT 28:4</w:t>
      </w:r>
      <w:r>
        <w:rPr>
          <w:lang w:val="es_ES" w:bidi="es_ES"/>
        </w:rPr>
        <w:t xml:space="preserve"> · </w:t>
      </w:r>
      <w:r>
        <w:rPr>
          <w:lang w:val="es_ES" w:bidi="es_ES"/>
        </w:rPr>
        <w:t>1PE 4:15</w:t>
      </w:r>
      <w:r>
        <w:rPr>
          <w:lang w:val="es_ES" w:bidi="es_ES"/>
        </w:rPr>
        <w:t xml:space="preserve"> · </w:t>
      </w:r>
      <w:r>
        <w:rPr>
          <w:lang w:val="es_ES" w:bidi="es_ES"/>
        </w:rPr>
        <w:t>REV 21:8</w:t>
      </w:r>
      <w:r>
        <w:rPr>
          <w:lang w:val="es_ES" w:bidi="es_ES"/>
        </w:rPr>
        <w:t xml:space="preserve"> · </w:t>
      </w:r>
      <w:r>
        <w:rPr>
          <w:lang w:val="es_ES" w:bidi="es_ES"/>
        </w:rPr>
        <w:t>REV 22:15</w:t>
      </w:r>
      <w:r>
        <w:rPr>
          <w:lang w:val="es_ES" w:bidi="es_ES"/>
        </w:rPr>
      </w:r>
      <w:r>
        <w:rPr>
          <w:lang w:val="es_ES" w:bidi="es_ES"/>
        </w:rPr>
      </w:r>
    </w:p>
    <w:p>
      <w:pPr/>
      <w:r>
        <w:rPr>
          <w:lang w:val="es_ES" w:bidi="es_ES"/>
        </w:rPr>
      </w:r>
    </w:p>
    <w:p>
      <w:pPr>
        <w:pStyle w:val="Heading2"/>
      </w:pPr>
      <w:r>
        <w:rPr>
          <w:lang w:val="es_ES" w:bidi="es_ES"/>
        </w:rPr>
        <w:t>φονεύω</w:t>
      </w:r>
      <w:r>
        <w:rPr>
          <w:lang w:val="es_ES" w:bidi="es_ES"/>
        </w:rPr>
      </w:r>
    </w:p>
    <w:p>
      <w:pPr>
        <w:pStyle w:val="Heading1"/>
      </w:pPr>
      <w:r>
        <w:rPr>
          <w:lang w:val="es_ES" w:bidi="es_ES"/>
        </w:rPr>
        <w:t>φονεύω</w:t>
      </w:r>
    </w:p>
    <w:p>
      <w:pPr/>
      <w:r>
        <w:rPr>
          <w:lang w:val="es_ES" w:bidi="es_ES"/>
        </w:rPr>
      </w:r>
      <w:r>
        <w:rPr>
          <w:lang w:val="es_ES" w:bidi="es_ES"/>
        </w:rPr>
        <w:t>φονεύω</w:t>
      </w:r>
      <w:r>
        <w:rPr>
          <w:lang w:val="es_ES" w:bidi="es_ES"/>
        </w:rPr>
        <w:t xml:space="preserve"> (</w:t>
      </w:r>
      <w:r>
        <w:rPr>
          <w:lang w:val="es_ES" w:bidi="es_ES"/>
        </w:rPr>
        <w:t>G5407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φονεύς</w:t>
      </w:r>
      <w:r>
        <w:rPr>
          <w:lang w:val="es_ES" w:bidi="es_ES"/>
        </w:rPr>
        <w:t xml:space="preserve"> · </w:t>
      </w:r>
      <w:r>
        <w:rPr>
          <w:lang w:val="es_ES" w:bidi="es_ES"/>
        </w:rPr>
        <w:t>φόνος</w:t>
      </w:r>
    </w:p>
    <w:p>
      <w:pPr/>
      <w:r>
        <w:rPr>
          <w:lang w:val="es_ES" w:bidi="es_ES"/>
        </w:rPr>
      </w:r>
      <w:r>
        <w:rPr>
          <w:lang w:val="es_ES" w:bidi="es_ES"/>
        </w:rPr>
        <w:t>20.82</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asesinar</w:t>
      </w:r>
      <w:r>
        <w:rPr>
          <w:lang w:val="es_ES" w:bidi="es_ES"/>
        </w:rPr>
        <w:t xml:space="preserve">, </w:t>
      </w:r>
      <w:r>
        <w:rPr>
          <w:lang w:val="es_ES" w:bidi="es_ES"/>
        </w:rPr>
        <w:t>cometer asesinato</w:t>
      </w:r>
      <w:r>
        <w:rPr>
          <w:lang w:val="es_ES" w:bidi="es_ES"/>
        </w:rPr>
        <w:t xml:space="preserve"> </w:t>
      </w:r>
      <w:r>
        <w:rPr>
          <w:lang w:val="es_ES" w:bidi="es_ES"/>
        </w:rPr>
        <w:t>privar a una persona de la vida mediante asesinato ilegal e intencional</w:t>
      </w:r>
    </w:p>
    <w:p>
      <w:pPr/>
      <w:r>
        <w:rPr>
          <w:lang w:val="es_ES" w:bidi="es_ES"/>
        </w:rPr>
      </w:r>
      <w:r>
        <w:rPr>
          <w:lang w:val="es_ES" w:bidi="es_ES"/>
        </w:rPr>
        <w:t>MAT 5:21</w:t>
      </w:r>
      <w:r>
        <w:rPr>
          <w:lang w:val="es_ES" w:bidi="es_ES"/>
        </w:rPr>
        <w:t xml:space="preserve"> · </w:t>
      </w:r>
      <w:r>
        <w:rPr>
          <w:lang w:val="es_ES" w:bidi="es_ES"/>
        </w:rPr>
        <w:t>MAT 5:21</w:t>
      </w:r>
      <w:r>
        <w:rPr>
          <w:lang w:val="es_ES" w:bidi="es_ES"/>
        </w:rPr>
        <w:t xml:space="preserve"> · </w:t>
      </w:r>
      <w:r>
        <w:rPr>
          <w:lang w:val="es_ES" w:bidi="es_ES"/>
        </w:rPr>
        <w:t>MAT 19:18</w:t>
      </w:r>
      <w:r>
        <w:rPr>
          <w:lang w:val="es_ES" w:bidi="es_ES"/>
        </w:rPr>
        <w:t xml:space="preserve"> · </w:t>
      </w:r>
      <w:r>
        <w:rPr>
          <w:lang w:val="es_ES" w:bidi="es_ES"/>
        </w:rPr>
        <w:t>MAT 23:31</w:t>
      </w:r>
      <w:r>
        <w:rPr>
          <w:lang w:val="es_ES" w:bidi="es_ES"/>
        </w:rPr>
        <w:t xml:space="preserve"> · </w:t>
      </w:r>
      <w:r>
        <w:rPr>
          <w:lang w:val="es_ES" w:bidi="es_ES"/>
        </w:rPr>
        <w:t>MAT 23:35</w:t>
      </w:r>
      <w:r>
        <w:rPr>
          <w:lang w:val="es_ES" w:bidi="es_ES"/>
        </w:rPr>
        <w:t xml:space="preserve"> · </w:t>
      </w:r>
      <w:r>
        <w:rPr>
          <w:lang w:val="es_ES" w:bidi="es_ES"/>
        </w:rPr>
        <w:t>MRK 10:19</w:t>
      </w:r>
      <w:r>
        <w:rPr>
          <w:lang w:val="es_ES" w:bidi="es_ES"/>
        </w:rPr>
        <w:t xml:space="preserve"> · </w:t>
      </w:r>
      <w:r>
        <w:rPr>
          <w:lang w:val="es_ES" w:bidi="es_ES"/>
        </w:rPr>
        <w:t>LUK 18:20</w:t>
      </w:r>
      <w:r>
        <w:rPr>
          <w:lang w:val="es_ES" w:bidi="es_ES"/>
        </w:rPr>
        <w:t xml:space="preserve"> · </w:t>
      </w:r>
      <w:r>
        <w:rPr>
          <w:lang w:val="es_ES" w:bidi="es_ES"/>
        </w:rPr>
        <w:t>ROM 13:9</w:t>
      </w:r>
      <w:r>
        <w:rPr>
          <w:lang w:val="es_ES" w:bidi="es_ES"/>
        </w:rPr>
        <w:t xml:space="preserve"> · </w:t>
      </w:r>
      <w:r>
        <w:rPr>
          <w:lang w:val="es_ES" w:bidi="es_ES"/>
        </w:rPr>
        <w:t>JAS 2:11</w:t>
      </w:r>
      <w:r>
        <w:rPr>
          <w:lang w:val="es_ES" w:bidi="es_ES"/>
        </w:rPr>
        <w:t xml:space="preserve"> · </w:t>
      </w:r>
      <w:r>
        <w:rPr>
          <w:lang w:val="es_ES" w:bidi="es_ES"/>
        </w:rPr>
        <w:t>JAS 2:11</w:t>
      </w:r>
      <w:r>
        <w:rPr>
          <w:lang w:val="es_ES" w:bidi="es_ES"/>
        </w:rPr>
        <w:t xml:space="preserve"> · </w:t>
      </w:r>
      <w:r>
        <w:rPr>
          <w:lang w:val="es_ES" w:bidi="es_ES"/>
        </w:rPr>
        <w:t>JAS 4:2</w:t>
      </w:r>
      <w:r>
        <w:rPr>
          <w:lang w:val="es_ES" w:bidi="es_ES"/>
        </w:rPr>
        <w:t xml:space="preserve"> · </w:t>
      </w:r>
      <w:r>
        <w:rPr>
          <w:lang w:val="es_ES" w:bidi="es_ES"/>
        </w:rPr>
        <w:t>JAS 5:6</w:t>
      </w:r>
      <w:r>
        <w:rPr>
          <w:lang w:val="es_ES" w:bidi="es_ES"/>
        </w:rPr>
      </w:r>
      <w:r>
        <w:rPr>
          <w:lang w:val="es_ES" w:bidi="es_ES"/>
        </w:rPr>
      </w:r>
    </w:p>
    <w:p>
      <w:pPr/>
      <w:r>
        <w:rPr>
          <w:lang w:val="es_ES" w:bidi="es_ES"/>
        </w:rPr>
      </w:r>
    </w:p>
    <w:p>
      <w:pPr>
        <w:pStyle w:val="Heading2"/>
      </w:pPr>
      <w:r>
        <w:rPr>
          <w:lang w:val="es_ES" w:bidi="es_ES"/>
        </w:rPr>
        <w:t>φόνος</w:t>
      </w:r>
      <w:r>
        <w:rPr>
          <w:lang w:val="es_ES" w:bidi="es_ES"/>
        </w:rPr>
      </w:r>
    </w:p>
    <w:p>
      <w:pPr>
        <w:pStyle w:val="Heading1"/>
      </w:pPr>
      <w:r>
        <w:rPr>
          <w:lang w:val="es_ES" w:bidi="es_ES"/>
        </w:rPr>
        <w:t>φόνος</w:t>
      </w:r>
    </w:p>
    <w:p>
      <w:pPr/>
      <w:r>
        <w:rPr>
          <w:lang w:val="es_ES" w:bidi="es_ES"/>
        </w:rPr>
      </w:r>
      <w:r>
        <w:rPr>
          <w:lang w:val="es_ES" w:bidi="es_ES"/>
        </w:rPr>
        <w:t>φόνος</w:t>
      </w:r>
      <w:r>
        <w:rPr>
          <w:lang w:val="es_ES" w:bidi="es_ES"/>
        </w:rPr>
        <w:t xml:space="preserve"> (</w:t>
      </w:r>
      <w:r>
        <w:rPr>
          <w:lang w:val="es_ES" w:bidi="es_ES"/>
        </w:rPr>
        <w:t>G5408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φονεύω</w:t>
      </w:r>
    </w:p>
    <w:p>
      <w:pPr/>
      <w:r>
        <w:rPr>
          <w:lang w:val="es_ES" w:bidi="es_ES"/>
        </w:rPr>
      </w:r>
      <w:r>
        <w:rPr>
          <w:lang w:val="es_ES" w:bidi="es_ES"/>
        </w:rPr>
        <w:t>20.82</w:t>
      </w:r>
      <w:r>
        <w:rPr>
          <w:lang w:val="es_ES" w:bidi="es_ES"/>
        </w:rPr>
        <w:t xml:space="preserve"> · </w:t>
      </w:r>
      <w:r>
        <w:rPr>
          <w:lang w:val="es_ES" w:bidi="es_ES"/>
        </w:rPr>
        <w:t>Violencia, Daño, Destrucción, Matanza</w:t>
      </w:r>
      <w:r>
        <w:rPr>
          <w:lang w:val="es_ES" w:bidi="es_ES"/>
        </w:rPr>
        <w:t xml:space="preserve"> · </w:t>
      </w:r>
      <w:r>
        <w:rPr>
          <w:lang w:val="es_ES" w:bidi="es_ES"/>
        </w:rPr>
        <w:t>Matar</w:t>
      </w:r>
    </w:p>
    <w:p>
      <w:pPr/>
      <w:r>
        <w:rPr>
          <w:lang w:val="es_ES" w:bidi="es_ES"/>
        </w:rPr>
      </w:r>
      <w:r>
        <w:rPr>
          <w:lang w:val="es_ES" w:bidi="es_ES"/>
        </w:rPr>
        <w:t>asesinato</w:t>
      </w:r>
      <w:r>
        <w:rPr>
          <w:lang w:val="es_ES" w:bidi="es_ES"/>
        </w:rPr>
        <w:t xml:space="preserve"> </w:t>
      </w:r>
      <w:r>
        <w:rPr>
          <w:lang w:val="es_ES" w:bidi="es_ES"/>
        </w:rPr>
        <w:t>privar a una persona de la vida mediante el asesinato ilegal e intencional</w:t>
      </w:r>
    </w:p>
    <w:p>
      <w:pPr/>
      <w:r>
        <w:rPr>
          <w:lang w:val="es_ES" w:bidi="es_ES"/>
        </w:rPr>
      </w:r>
      <w:r>
        <w:rPr>
          <w:lang w:val="es_ES" w:bidi="es_ES"/>
        </w:rPr>
        <w:t>MAT 15:19</w:t>
      </w:r>
      <w:r>
        <w:rPr>
          <w:lang w:val="es_ES" w:bidi="es_ES"/>
        </w:rPr>
        <w:t xml:space="preserve"> · </w:t>
      </w:r>
      <w:r>
        <w:rPr>
          <w:lang w:val="es_ES" w:bidi="es_ES"/>
        </w:rPr>
        <w:t>MRK 7:21</w:t>
      </w:r>
      <w:r>
        <w:rPr>
          <w:lang w:val="es_ES" w:bidi="es_ES"/>
        </w:rPr>
        <w:t xml:space="preserve"> · </w:t>
      </w:r>
      <w:r>
        <w:rPr>
          <w:lang w:val="es_ES" w:bidi="es_ES"/>
        </w:rPr>
        <w:t>MRK 15:7</w:t>
      </w:r>
      <w:r>
        <w:rPr>
          <w:lang w:val="es_ES" w:bidi="es_ES"/>
        </w:rPr>
        <w:t xml:space="preserve"> · </w:t>
      </w:r>
      <w:r>
        <w:rPr>
          <w:lang w:val="es_ES" w:bidi="es_ES"/>
        </w:rPr>
        <w:t>LUK 23:19</w:t>
      </w:r>
      <w:r>
        <w:rPr>
          <w:lang w:val="es_ES" w:bidi="es_ES"/>
        </w:rPr>
        <w:t xml:space="preserve"> · </w:t>
      </w:r>
      <w:r>
        <w:rPr>
          <w:lang w:val="es_ES" w:bidi="es_ES"/>
        </w:rPr>
        <w:t>LUK 23:25</w:t>
      </w:r>
      <w:r>
        <w:rPr>
          <w:lang w:val="es_ES" w:bidi="es_ES"/>
        </w:rPr>
        <w:t xml:space="preserve"> · </w:t>
      </w:r>
      <w:r>
        <w:rPr>
          <w:lang w:val="es_ES" w:bidi="es_ES"/>
        </w:rPr>
        <w:t>ACT 9:1</w:t>
      </w:r>
      <w:r>
        <w:rPr>
          <w:lang w:val="es_ES" w:bidi="es_ES"/>
        </w:rPr>
        <w:t xml:space="preserve"> · </w:t>
      </w:r>
      <w:r>
        <w:rPr>
          <w:lang w:val="es_ES" w:bidi="es_ES"/>
        </w:rPr>
        <w:t>ROM 1:29</w:t>
      </w:r>
      <w:r>
        <w:rPr>
          <w:lang w:val="es_ES" w:bidi="es_ES"/>
        </w:rPr>
        <w:t xml:space="preserve"> · </w:t>
      </w:r>
      <w:r>
        <w:rPr>
          <w:lang w:val="es_ES" w:bidi="es_ES"/>
        </w:rPr>
        <w:t>HEB 11:37</w:t>
      </w:r>
      <w:r>
        <w:rPr>
          <w:lang w:val="es_ES" w:bidi="es_ES"/>
        </w:rPr>
        <w:t xml:space="preserve"> · </w:t>
      </w:r>
      <w:r>
        <w:rPr>
          <w:lang w:val="es_ES" w:bidi="es_ES"/>
        </w:rPr>
        <w:t>REV 9:21</w:t>
      </w:r>
      <w:r>
        <w:rPr>
          <w:lang w:val="es_ES" w:bidi="es_ES"/>
        </w:rPr>
      </w:r>
      <w:r>
        <w:rPr>
          <w:lang w:val="es_ES" w:bidi="es_ES"/>
        </w:rPr>
      </w:r>
    </w:p>
    <w:p>
      <w:pPr/>
      <w:r>
        <w:rPr>
          <w:lang w:val="es_ES" w:bidi="es_ES"/>
        </w:rPr>
      </w:r>
    </w:p>
    <w:p>
      <w:pPr>
        <w:pStyle w:val="Heading2"/>
      </w:pPr>
      <w:r>
        <w:rPr>
          <w:lang w:val="es_ES" w:bidi="es_ES"/>
        </w:rPr>
        <w:t>φορέω</w:t>
      </w:r>
      <w:r>
        <w:rPr>
          <w:lang w:val="es_ES" w:bidi="es_ES"/>
        </w:rPr>
      </w:r>
    </w:p>
    <w:p>
      <w:pPr>
        <w:pStyle w:val="Heading1"/>
      </w:pPr>
      <w:r>
        <w:rPr>
          <w:lang w:val="es_ES" w:bidi="es_ES"/>
        </w:rPr>
        <w:t>φορέω</w:t>
      </w:r>
    </w:p>
    <w:p>
      <w:pPr/>
      <w:r>
        <w:rPr>
          <w:lang w:val="es_ES" w:bidi="es_ES"/>
        </w:rPr>
      </w:r>
      <w:r>
        <w:rPr>
          <w:lang w:val="es_ES" w:bidi="es_ES"/>
        </w:rPr>
        <w:t>φορέω</w:t>
      </w:r>
      <w:r>
        <w:rPr>
          <w:lang w:val="es_ES" w:bidi="es_ES"/>
        </w:rPr>
        <w:t xml:space="preserve"> (</w:t>
      </w:r>
      <w:r>
        <w:rPr>
          <w:lang w:val="es_ES" w:bidi="es_ES"/>
        </w:rPr>
        <w:t>G5409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φέρω</w:t>
      </w:r>
    </w:p>
    <w:p>
      <w:pPr/>
      <w:r>
        <w:rPr>
          <w:lang w:val="es_ES" w:bidi="es_ES"/>
        </w:rPr>
      </w:r>
      <w:r>
        <w:rPr>
          <w:lang w:val="es_ES" w:bidi="es_ES"/>
        </w:rPr>
        <w:t>49.11</w:t>
      </w:r>
      <w:r>
        <w:rPr>
          <w:lang w:val="es_ES" w:bidi="es_ES"/>
        </w:rPr>
        <w:t xml:space="preserve"> · </w:t>
      </w:r>
      <w:r>
        <w:rPr>
          <w:lang w:val="es_ES" w:bidi="es_ES"/>
        </w:rPr>
        <w:t>Actividades que involucran telas y adornos</w:t>
      </w:r>
    </w:p>
    <w:p>
      <w:pPr/>
      <w:r>
        <w:rPr>
          <w:lang w:val="es_ES" w:bidi="es_ES"/>
        </w:rPr>
      </w:r>
      <w:r>
        <w:rPr>
          <w:lang w:val="es_ES" w:bidi="es_ES"/>
        </w:rPr>
        <w:t>vestir</w:t>
      </w:r>
      <w:r>
        <w:rPr>
          <w:lang w:val="es_ES" w:bidi="es_ES"/>
        </w:rPr>
        <w:t xml:space="preserve"> </w:t>
      </w:r>
      <w:r>
        <w:rPr>
          <w:lang w:val="es_ES" w:bidi="es_ES"/>
        </w:rPr>
        <w:t>ponerse ropa y usarla</w:t>
      </w:r>
    </w:p>
    <w:p>
      <w:pPr/>
      <w:r>
        <w:rPr>
          <w:lang w:val="es_ES" w:bidi="es_ES"/>
        </w:rPr>
      </w:r>
      <w:r>
        <w:rPr>
          <w:lang w:val="es_ES" w:bidi="es_ES"/>
        </w:rPr>
        <w:t>MAT 11:8</w:t>
      </w:r>
      <w:r>
        <w:rPr>
          <w:lang w:val="es_ES" w:bidi="es_ES"/>
        </w:rPr>
        <w:t xml:space="preserve"> · </w:t>
      </w:r>
      <w:r>
        <w:rPr>
          <w:lang w:val="es_ES" w:bidi="es_ES"/>
        </w:rPr>
        <w:t>JHN 19:5</w:t>
      </w:r>
      <w:r>
        <w:rPr>
          <w:lang w:val="es_ES" w:bidi="es_ES"/>
        </w:rPr>
        <w:t xml:space="preserve"> · </w:t>
      </w:r>
      <w:r>
        <w:rPr>
          <w:lang w:val="es_ES" w:bidi="es_ES"/>
        </w:rPr>
        <w:t>JAS 2:3</w:t>
      </w:r>
    </w:p>
    <w:p>
      <w:pPr/>
      <w:r>
        <w:rPr>
          <w:lang w:val="es_ES" w:bidi="es_ES"/>
        </w:rPr>
      </w:r>
      <w:r>
        <w:rPr>
          <w:lang w:val="es_ES" w:bidi="es_ES"/>
        </w:rPr>
        <w:t>13.2</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ser</w:t>
      </w:r>
      <w:r>
        <w:rPr>
          <w:lang w:val="es_ES" w:bidi="es_ES"/>
        </w:rPr>
        <w:t xml:space="preserve">, </w:t>
      </w:r>
      <w:r>
        <w:rPr>
          <w:lang w:val="es_ES" w:bidi="es_ES"/>
        </w:rPr>
        <w:t>llevar</w:t>
      </w:r>
      <w:r>
        <w:rPr>
          <w:lang w:val="es_ES" w:bidi="es_ES"/>
        </w:rPr>
        <w:t xml:space="preserve"> </w:t>
      </w:r>
      <w:r>
        <w:rPr>
          <w:lang w:val="es_ES" w:bidi="es_ES"/>
        </w:rPr>
        <w:t>estar en un estado o condición particular</w:t>
      </w:r>
    </w:p>
    <w:p>
      <w:pPr/>
      <w:r>
        <w:rPr>
          <w:lang w:val="es_ES" w:bidi="es_ES"/>
        </w:rPr>
      </w:r>
      <w:r>
        <w:rPr>
          <w:lang w:val="es_ES" w:bidi="es_ES"/>
        </w:rPr>
        <w:t>1CO 15:49</w:t>
      </w:r>
      <w:r>
        <w:rPr>
          <w:lang w:val="es_ES" w:bidi="es_ES"/>
        </w:rPr>
        <w:t xml:space="preserve"> · </w:t>
      </w:r>
      <w:r>
        <w:rPr>
          <w:lang w:val="es_ES" w:bidi="es_ES"/>
        </w:rPr>
        <w:t>1CO 15:49</w:t>
      </w:r>
    </w:p>
    <w:p>
      <w:pPr/>
      <w:r>
        <w:rPr>
          <w:lang w:val="es_ES" w:bidi="es_ES"/>
        </w:rPr>
      </w:r>
      <w:r>
        <w:rPr>
          <w:lang w:val="es_ES" w:bidi="es_ES"/>
        </w:rPr>
        <w:t>38.3</w:t>
      </w:r>
      <w:r>
        <w:rPr>
          <w:lang w:val="es_ES" w:bidi="es_ES"/>
        </w:rPr>
        <w:t xml:space="preserve"> · </w:t>
      </w:r>
      <w:r>
        <w:rPr>
          <w:lang w:val="es_ES" w:bidi="es_ES"/>
        </w:rPr>
        <w:t>Castigar, Recompensar</w:t>
      </w:r>
      <w:r>
        <w:rPr>
          <w:lang w:val="es_ES" w:bidi="es_ES"/>
        </w:rPr>
        <w:t xml:space="preserve"> · </w:t>
      </w:r>
      <w:r>
        <w:rPr>
          <w:lang w:val="es_ES" w:bidi="es_ES"/>
        </w:rPr>
        <w:t>Castigar</w:t>
      </w:r>
    </w:p>
    <w:p>
      <w:pPr/>
      <w:r>
        <w:rPr>
          <w:lang w:val="es_ES" w:bidi="es_ES"/>
        </w:rPr>
      </w:r>
      <w:r>
        <w:rPr>
          <w:b/>
          <w:lang w:val="es_ES" w:bidi="es_ES"/>
        </w:rPr>
        <w:t>Collocation:</w:t>
      </w:r>
      <w:r>
        <w:rPr>
          <w:lang w:val="es_ES" w:bidi="es_ES"/>
        </w:rPr>
        <w:t xml:space="preserve"> </w:t>
      </w:r>
      <w:r>
        <w:rPr>
          <w:lang w:val="es_ES" w:bidi="es_ES"/>
        </w:rPr>
        <w:t>φορέω τὴν μάχαιραν</w:t>
      </w:r>
    </w:p>
    <w:p>
      <w:pPr/>
      <w:r>
        <w:rPr>
          <w:lang w:val="es_ES" w:bidi="es_ES"/>
        </w:rPr>
      </w:r>
      <w:r>
        <w:rPr>
          <w:lang w:val="es_ES" w:bidi="es_ES"/>
        </w:rPr>
        <w:t>tener el poder de castigar</w:t>
      </w:r>
      <w:r>
        <w:rPr>
          <w:lang w:val="es_ES" w:bidi="es_ES"/>
        </w:rPr>
        <w:t xml:space="preserve"> </w:t>
      </w:r>
      <w:r>
        <w:rPr>
          <w:lang w:val="es_ES" w:bidi="es_ES"/>
        </w:rPr>
        <w:t>(expresión idiomática, literalmente: 'llevar la espada') tener la capacidad o autoridad para castigar</w:t>
      </w:r>
    </w:p>
    <w:p>
      <w:pPr/>
      <w:r>
        <w:rPr>
          <w:lang w:val="es_ES" w:bidi="es_ES"/>
        </w:rPr>
      </w:r>
      <w:r>
        <w:rPr>
          <w:lang w:val="es_ES" w:bidi="es_ES"/>
        </w:rPr>
        <w:t>ROM 13:4</w:t>
      </w:r>
      <w:r>
        <w:rPr>
          <w:lang w:val="es_ES" w:bidi="es_ES"/>
        </w:rPr>
      </w:r>
      <w:r>
        <w:rPr>
          <w:lang w:val="es_ES" w:bidi="es_ES"/>
        </w:rPr>
      </w:r>
    </w:p>
    <w:p>
      <w:pPr/>
      <w:r>
        <w:rPr>
          <w:lang w:val="es_ES" w:bidi="es_ES"/>
        </w:rPr>
      </w:r>
    </w:p>
    <w:p>
      <w:pPr>
        <w:pStyle w:val="Heading2"/>
      </w:pPr>
      <w:r>
        <w:rPr>
          <w:lang w:val="es_ES" w:bidi="es_ES"/>
        </w:rPr>
        <w:t>φόρος</w:t>
      </w:r>
      <w:r>
        <w:rPr>
          <w:lang w:val="es_ES" w:bidi="es_ES"/>
        </w:rPr>
      </w:r>
    </w:p>
    <w:p>
      <w:pPr>
        <w:pStyle w:val="Heading1"/>
      </w:pPr>
      <w:r>
        <w:rPr>
          <w:lang w:val="es_ES" w:bidi="es_ES"/>
        </w:rPr>
        <w:t>φόρος</w:t>
      </w:r>
    </w:p>
    <w:p>
      <w:pPr/>
      <w:r>
        <w:rPr>
          <w:lang w:val="es_ES" w:bidi="es_ES"/>
        </w:rPr>
      </w:r>
      <w:r>
        <w:rPr>
          <w:lang w:val="es_ES" w:bidi="es_ES"/>
        </w:rPr>
        <w:t>φόρος</w:t>
      </w:r>
      <w:r>
        <w:rPr>
          <w:lang w:val="es_ES" w:bidi="es_ES"/>
        </w:rPr>
        <w:t xml:space="preserve"> (</w:t>
      </w:r>
      <w:r>
        <w:rPr>
          <w:lang w:val="es_ES" w:bidi="es_ES"/>
        </w:rPr>
        <w:t>G5411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φέρω</w:t>
      </w:r>
    </w:p>
    <w:p>
      <w:pPr/>
      <w:r>
        <w:rPr>
          <w:lang w:val="es_ES" w:bidi="es_ES"/>
        </w:rPr>
      </w:r>
      <w:r>
        <w:rPr>
          <w:lang w:val="es_ES" w:bidi="es_ES"/>
        </w:rPr>
        <w:t>57.182</w:t>
      </w:r>
      <w:r>
        <w:rPr>
          <w:lang w:val="es_ES" w:bidi="es_ES"/>
        </w:rPr>
        <w:t xml:space="preserve"> · </w:t>
      </w:r>
      <w:r>
        <w:rPr>
          <w:lang w:val="es_ES" w:bidi="es_ES"/>
        </w:rPr>
        <w:t>Poseer, Transferir, Intercambiar</w:t>
      </w:r>
      <w:r>
        <w:rPr>
          <w:lang w:val="es_ES" w:bidi="es_ES"/>
        </w:rPr>
        <w:t xml:space="preserve"> · </w:t>
      </w:r>
      <w:r>
        <w:rPr>
          <w:lang w:val="es_ES" w:bidi="es_ES"/>
        </w:rPr>
        <w:t>Impuesto, tributo</w:t>
      </w:r>
    </w:p>
    <w:p>
      <w:pPr/>
      <w:r>
        <w:rPr>
          <w:lang w:val="es_ES" w:bidi="es_ES"/>
        </w:rPr>
      </w:r>
      <w:r>
        <w:rPr>
          <w:lang w:val="es_ES" w:bidi="es_ES"/>
        </w:rPr>
        <w:t>impuesto</w:t>
      </w:r>
      <w:r>
        <w:rPr>
          <w:lang w:val="es_ES" w:bidi="es_ES"/>
        </w:rPr>
        <w:t xml:space="preserve">, </w:t>
      </w:r>
      <w:r>
        <w:rPr>
          <w:lang w:val="es_ES" w:bidi="es_ES"/>
        </w:rPr>
        <w:t>tributo</w:t>
      </w:r>
      <w:r>
        <w:rPr>
          <w:lang w:val="es_ES" w:bidi="es_ES"/>
        </w:rPr>
        <w:t xml:space="preserve"> </w:t>
      </w:r>
      <w:r>
        <w:rPr>
          <w:lang w:val="es_ES" w:bidi="es_ES"/>
        </w:rPr>
        <w:t>pago realizado por las personas de una nación a otra, con la implicación de que este es un símbolo de sumisión y dependencia</w:t>
      </w:r>
    </w:p>
    <w:p>
      <w:pPr/>
      <w:r>
        <w:rPr>
          <w:lang w:val="es_ES" w:bidi="es_ES"/>
        </w:rPr>
      </w:r>
      <w:r>
        <w:rPr>
          <w:lang w:val="es_ES" w:bidi="es_ES"/>
        </w:rPr>
        <w:t>LUK 20:22</w:t>
      </w:r>
      <w:r>
        <w:rPr>
          <w:lang w:val="es_ES" w:bidi="es_ES"/>
        </w:rPr>
        <w:t xml:space="preserve"> · </w:t>
      </w:r>
      <w:r>
        <w:rPr>
          <w:lang w:val="es_ES" w:bidi="es_ES"/>
        </w:rPr>
        <w:t>LUK 23:2</w:t>
      </w:r>
      <w:r>
        <w:rPr>
          <w:lang w:val="es_ES" w:bidi="es_ES"/>
        </w:rPr>
        <w:t xml:space="preserve"> · </w:t>
      </w:r>
      <w:r>
        <w:rPr>
          <w:lang w:val="es_ES" w:bidi="es_ES"/>
        </w:rPr>
        <w:t>ROM 13:6</w:t>
      </w:r>
      <w:r>
        <w:rPr>
          <w:lang w:val="es_ES" w:bidi="es_ES"/>
        </w:rPr>
        <w:t xml:space="preserve"> · </w:t>
      </w:r>
      <w:r>
        <w:rPr>
          <w:lang w:val="es_ES" w:bidi="es_ES"/>
        </w:rPr>
        <w:t>ROM 13:7</w:t>
      </w:r>
      <w:r>
        <w:rPr>
          <w:lang w:val="es_ES" w:bidi="es_ES"/>
        </w:rPr>
        <w:t xml:space="preserve"> · </w:t>
      </w:r>
      <w:r>
        <w:rPr>
          <w:lang w:val="es_ES" w:bidi="es_ES"/>
        </w:rPr>
        <w:t>ROM 13:7</w:t>
      </w:r>
      <w:r>
        <w:rPr>
          <w:lang w:val="es_ES" w:bidi="es_ES"/>
        </w:rPr>
      </w:r>
      <w:r>
        <w:rPr>
          <w:lang w:val="es_ES" w:bidi="es_ES"/>
        </w:rPr>
      </w:r>
    </w:p>
    <w:p>
      <w:pPr/>
      <w:r>
        <w:rPr>
          <w:lang w:val="es_ES" w:bidi="es_ES"/>
        </w:rPr>
      </w:r>
    </w:p>
    <w:p>
      <w:pPr>
        <w:pStyle w:val="Heading2"/>
      </w:pPr>
      <w:r>
        <w:rPr>
          <w:lang w:val="es_ES" w:bidi="es_ES"/>
        </w:rPr>
        <w:t>φορτίζω</w:t>
      </w:r>
      <w:r>
        <w:rPr>
          <w:lang w:val="es_ES" w:bidi="es_ES"/>
        </w:rPr>
      </w:r>
    </w:p>
    <w:p>
      <w:pPr>
        <w:pStyle w:val="Heading1"/>
      </w:pPr>
      <w:r>
        <w:rPr>
          <w:lang w:val="es_ES" w:bidi="es_ES"/>
        </w:rPr>
        <w:t>φορτίζω</w:t>
      </w:r>
    </w:p>
    <w:p>
      <w:pPr/>
      <w:r>
        <w:rPr>
          <w:lang w:val="es_ES" w:bidi="es_ES"/>
        </w:rPr>
      </w:r>
      <w:r>
        <w:rPr>
          <w:lang w:val="es_ES" w:bidi="es_ES"/>
        </w:rPr>
        <w:t>φορτίζω</w:t>
      </w:r>
      <w:r>
        <w:rPr>
          <w:lang w:val="es_ES" w:bidi="es_ES"/>
        </w:rPr>
        <w:t xml:space="preserve"> (</w:t>
      </w:r>
      <w:r>
        <w:rPr>
          <w:lang w:val="es_ES" w:bidi="es_ES"/>
        </w:rPr>
        <w:t>G5412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φέρω</w:t>
      </w:r>
    </w:p>
    <w:p>
      <w:pPr/>
      <w:r>
        <w:rPr>
          <w:lang w:val="es_ES" w:bidi="es_ES"/>
        </w:rPr>
      </w:r>
      <w:r>
        <w:rPr>
          <w:lang w:val="es_ES" w:bidi="es_ES"/>
        </w:rPr>
        <w:t>15.207</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hacer llevar</w:t>
      </w:r>
      <w:r>
        <w:rPr>
          <w:lang w:val="es_ES" w:bidi="es_ES"/>
        </w:rPr>
        <w:t xml:space="preserve">, </w:t>
      </w:r>
      <w:r>
        <w:rPr>
          <w:lang w:val="es_ES" w:bidi="es_ES"/>
        </w:rPr>
        <w:t>hacer llevar una carga</w:t>
      </w:r>
      <w:r>
        <w:rPr>
          <w:lang w:val="es_ES" w:bidi="es_ES"/>
        </w:rPr>
        <w:t xml:space="preserve"> </w:t>
      </w:r>
      <w:r>
        <w:rPr>
          <w:lang w:val="es_ES" w:bidi="es_ES"/>
        </w:rPr>
        <w:t>hacer transportar o llevar una carga</w:t>
      </w:r>
      <w:r>
        <w:rPr>
          <w:vertAlign w:val="superscript"/>
          <w:lang w:val="es_ES" w:bidi="es_ES"/>
        </w:rPr>
        <w:t>1</w:t>
      </w:r>
    </w:p>
    <w:p>
      <w:pPr/>
      <w:r>
        <w:rPr>
          <w:lang w:val="es_ES" w:bidi="es_ES"/>
        </w:rPr>
      </w:r>
      <w:r>
        <w:rPr>
          <w:lang w:val="es_ES" w:bidi="es_ES"/>
        </w:rPr>
        <w:t>MAT 11:28</w:t>
      </w:r>
      <w:r>
        <w:rPr>
          <w:lang w:val="es_ES" w:bidi="es_ES"/>
        </w:rPr>
        <w:t xml:space="preserve"> · </w:t>
      </w:r>
      <w:r>
        <w:rPr>
          <w:lang w:val="es_ES" w:bidi="es_ES"/>
        </w:rPr>
        <w:t>LUK 11:46</w:t>
      </w:r>
    </w:p>
    <w:p>
      <w:pPr/>
      <w:r>
        <w:rPr>
          <w:lang w:val="es_ES" w:bidi="es_ES"/>
        </w:rPr>
      </w:r>
      <w:r>
        <w:rPr>
          <w:vertAlign w:val="superscript"/>
          <w:lang w:val="es_ES" w:bidi="es_ES"/>
        </w:rPr>
        <w:t>1</w:t>
      </w:r>
      <w:r>
        <w:rPr>
          <w:lang w:val="es_ES" w:bidi="es_ES"/>
        </w:rPr>
        <w:t xml:space="preserve"> En el NT, φορτίζω ocurre solo en contextos figurativos.</w:t>
      </w:r>
      <w:r>
        <w:rPr>
          <w:lang w:val="es_ES" w:bidi="es_ES"/>
        </w:rPr>
      </w:r>
      <w:r>
        <w:rPr>
          <w:lang w:val="es_ES" w:bidi="es_ES"/>
        </w:rPr>
      </w:r>
    </w:p>
    <w:p>
      <w:pPr/>
      <w:r>
        <w:rPr>
          <w:lang w:val="es_ES" w:bidi="es_ES"/>
        </w:rPr>
      </w:r>
    </w:p>
    <w:p>
      <w:pPr>
        <w:pStyle w:val="Heading2"/>
      </w:pPr>
      <w:r>
        <w:rPr>
          <w:lang w:val="es_ES" w:bidi="es_ES"/>
        </w:rPr>
        <w:t>φορτίον</w:t>
      </w:r>
      <w:r>
        <w:rPr>
          <w:lang w:val="es_ES" w:bidi="es_ES"/>
        </w:rPr>
      </w:r>
    </w:p>
    <w:p>
      <w:pPr>
        <w:pStyle w:val="Heading1"/>
      </w:pPr>
      <w:r>
        <w:rPr>
          <w:lang w:val="es_ES" w:bidi="es_ES"/>
        </w:rPr>
        <w:t>φορτίον</w:t>
      </w:r>
    </w:p>
    <w:p>
      <w:pPr/>
      <w:r>
        <w:rPr>
          <w:lang w:val="es_ES" w:bidi="es_ES"/>
        </w:rPr>
      </w:r>
      <w:r>
        <w:rPr>
          <w:lang w:val="es_ES" w:bidi="es_ES"/>
        </w:rPr>
        <w:t>φορτίον</w:t>
      </w:r>
      <w:r>
        <w:rPr>
          <w:lang w:val="es_ES" w:bidi="es_ES"/>
        </w:rPr>
        <w:t xml:space="preserve"> (</w:t>
      </w:r>
      <w:r>
        <w:rPr>
          <w:lang w:val="es_ES" w:bidi="es_ES"/>
        </w:rPr>
        <w:t>G5413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φέρω</w:t>
      </w:r>
    </w:p>
    <w:p>
      <w:pPr/>
      <w:r>
        <w:rPr>
          <w:lang w:val="es_ES" w:bidi="es_ES"/>
        </w:rPr>
      </w:r>
      <w:r>
        <w:rPr>
          <w:lang w:val="es_ES" w:bidi="es_ES"/>
        </w:rPr>
        <w:t>15.208</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carga</w:t>
      </w:r>
      <w:r>
        <w:rPr>
          <w:lang w:val="es_ES" w:bidi="es_ES"/>
        </w:rPr>
        <w:t xml:space="preserve">, </w:t>
      </w:r>
      <w:r>
        <w:rPr>
          <w:lang w:val="es_ES" w:bidi="es_ES"/>
        </w:rPr>
        <w:t>peso</w:t>
      </w:r>
      <w:r>
        <w:rPr>
          <w:lang w:val="es_ES" w:bidi="es_ES"/>
        </w:rPr>
        <w:t xml:space="preserve">, </w:t>
      </w:r>
      <w:r>
        <w:rPr>
          <w:lang w:val="es_ES" w:bidi="es_ES"/>
        </w:rPr>
        <w:t>cargamento (de un barco)</w:t>
      </w:r>
      <w:r>
        <w:rPr>
          <w:lang w:val="es_ES" w:bidi="es_ES"/>
        </w:rPr>
        <w:t xml:space="preserve"> </w:t>
      </w:r>
      <w:r>
        <w:rPr>
          <w:lang w:val="es_ES" w:bidi="es_ES"/>
        </w:rPr>
        <w:t xml:space="preserve">(derivado de </w:t>
      </w:r>
      <w:r>
        <w:rPr>
          <w:lang w:val="es_ES" w:bidi="es_ES"/>
        </w:rPr>
        <w:t>φορτίζω</w:t>
      </w:r>
      <w:r>
        <w:rPr>
          <w:lang w:val="es_ES" w:bidi="es_ES"/>
        </w:rPr>
        <w:t xml:space="preserve"> ‘hacer que se lleve una carga’, </w:t>
      </w:r>
      <w:hyperlink r:id="rId51">
        <w:r>
          <w:rPr>
            <w:lang w:val="es_ES" w:bidi="es_ES"/>
          </w:rPr>
          <w:rPr>
            <w:color w:val="0000EE"/>
            <w:u w:val="single"/>
          </w:rPr>
          <w:t>15.207</w:t>
        </w:r>
      </w:hyperlink>
      <w:r>
        <w:rPr>
          <w:lang w:val="es_ES" w:bidi="es_ES"/>
        </w:rPr>
        <w:t>) objeto relativamente pesado que está siendo transportado</w:t>
      </w:r>
    </w:p>
    <w:p>
      <w:pPr/>
      <w:r>
        <w:rPr>
          <w:lang w:val="es_ES" w:bidi="es_ES"/>
        </w:rPr>
      </w:r>
      <w:r>
        <w:rPr>
          <w:lang w:val="es_ES" w:bidi="es_ES"/>
        </w:rPr>
        <w:t>MAT 11:30</w:t>
      </w:r>
      <w:r>
        <w:rPr>
          <w:lang w:val="es_ES" w:bidi="es_ES"/>
        </w:rPr>
        <w:t xml:space="preserve"> · </w:t>
      </w:r>
      <w:r>
        <w:rPr>
          <w:lang w:val="es_ES" w:bidi="es_ES"/>
        </w:rPr>
        <w:t>MAT 23:4</w:t>
      </w:r>
      <w:r>
        <w:rPr>
          <w:lang w:val="es_ES" w:bidi="es_ES"/>
        </w:rPr>
        <w:t xml:space="preserve"> · </w:t>
      </w:r>
      <w:r>
        <w:rPr>
          <w:lang w:val="es_ES" w:bidi="es_ES"/>
        </w:rPr>
        <w:t>LUK 11:46</w:t>
      </w:r>
      <w:r>
        <w:rPr>
          <w:lang w:val="es_ES" w:bidi="es_ES"/>
        </w:rPr>
        <w:t xml:space="preserve"> · </w:t>
      </w:r>
      <w:r>
        <w:rPr>
          <w:lang w:val="es_ES" w:bidi="es_ES"/>
        </w:rPr>
        <w:t>LUK 11:46</w:t>
      </w:r>
      <w:r>
        <w:rPr>
          <w:lang w:val="es_ES" w:bidi="es_ES"/>
        </w:rPr>
        <w:t xml:space="preserve"> · </w:t>
      </w:r>
      <w:r>
        <w:rPr>
          <w:lang w:val="es_ES" w:bidi="es_ES"/>
        </w:rPr>
        <w:t>ACT 27:10</w:t>
      </w:r>
      <w:r>
        <w:rPr>
          <w:lang w:val="es_ES" w:bidi="es_ES"/>
        </w:rPr>
        <w:t xml:space="preserve"> · </w:t>
      </w:r>
      <w:r>
        <w:rPr>
          <w:lang w:val="es_ES" w:bidi="es_ES"/>
        </w:rPr>
        <w:t>GAL 6:5</w:t>
      </w:r>
      <w:r>
        <w:rPr>
          <w:lang w:val="es_ES" w:bidi="es_ES"/>
        </w:rPr>
      </w:r>
      <w:r>
        <w:rPr>
          <w:lang w:val="es_ES" w:bidi="es_ES"/>
        </w:rPr>
      </w:r>
    </w:p>
    <w:p>
      <w:pPr/>
      <w:r>
        <w:rPr>
          <w:lang w:val="es_ES" w:bidi="es_ES"/>
        </w:rPr>
      </w:r>
    </w:p>
    <w:p>
      <w:pPr>
        <w:pStyle w:val="Heading2"/>
      </w:pPr>
      <w:r>
        <w:rPr>
          <w:lang w:val="es_ES" w:bidi="es_ES"/>
        </w:rPr>
        <w:t>Φορτουνᾶτος</w:t>
      </w:r>
      <w:r>
        <w:rPr>
          <w:lang w:val="es_ES" w:bidi="es_ES"/>
        </w:rPr>
      </w:r>
    </w:p>
    <w:p>
      <w:pPr>
        <w:pStyle w:val="Heading1"/>
      </w:pPr>
      <w:r>
        <w:rPr>
          <w:lang w:val="es_ES" w:bidi="es_ES"/>
        </w:rPr>
        <w:t>Φορτουνᾶτος</w:t>
      </w:r>
    </w:p>
    <w:p>
      <w:pPr/>
      <w:r>
        <w:rPr>
          <w:lang w:val="es_ES" w:bidi="es_ES"/>
        </w:rPr>
      </w:r>
      <w:r>
        <w:rPr>
          <w:lang w:val="es_ES" w:bidi="es_ES"/>
        </w:rPr>
        <w:t>Φορτουνᾶτος</w:t>
      </w:r>
      <w:r>
        <w:rPr>
          <w:lang w:val="es_ES" w:bidi="es_ES"/>
        </w:rPr>
        <w:t xml:space="preserve"> (</w:t>
      </w:r>
      <w:r>
        <w:rPr>
          <w:lang w:val="es_ES" w:bidi="es_ES"/>
        </w:rPr>
        <w:t>G5415</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93.383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Fortunato</w:t>
      </w:r>
      <w:r>
        <w:rPr>
          <w:lang w:val="es_ES" w:bidi="es_ES"/>
        </w:rPr>
        <w:t xml:space="preserve"> </w:t>
      </w:r>
      <w:r>
        <w:rPr>
          <w:lang w:val="es_ES" w:bidi="es_ES"/>
        </w:rPr>
        <w:t>uno de los cristianos de Corinto</w:t>
      </w:r>
    </w:p>
    <w:p>
      <w:pPr/>
      <w:r>
        <w:rPr>
          <w:lang w:val="es_ES" w:bidi="es_ES"/>
        </w:rPr>
      </w:r>
      <w:r>
        <w:rPr>
          <w:lang w:val="es_ES" w:bidi="es_ES"/>
        </w:rPr>
        <w:t>1CO 16:17</w:t>
      </w:r>
      <w:r>
        <w:rPr>
          <w:lang w:val="es_ES" w:bidi="es_ES"/>
        </w:rPr>
      </w:r>
      <w:r>
        <w:rPr>
          <w:lang w:val="es_ES" w:bidi="es_ES"/>
        </w:rPr>
      </w:r>
    </w:p>
    <w:p>
      <w:pPr/>
      <w:r>
        <w:rPr>
          <w:lang w:val="es_ES" w:bidi="es_ES"/>
        </w:rPr>
      </w:r>
    </w:p>
    <w:p>
      <w:pPr>
        <w:pStyle w:val="Heading2"/>
      </w:pPr>
      <w:r>
        <w:rPr>
          <w:lang w:val="es_ES" w:bidi="es_ES"/>
        </w:rPr>
        <w:t>φραγέλλιον</w:t>
      </w:r>
      <w:r>
        <w:rPr>
          <w:lang w:val="es_ES" w:bidi="es_ES"/>
        </w:rPr>
      </w:r>
    </w:p>
    <w:p>
      <w:pPr>
        <w:pStyle w:val="Heading1"/>
      </w:pPr>
      <w:r>
        <w:rPr>
          <w:lang w:val="es_ES" w:bidi="es_ES"/>
        </w:rPr>
        <w:t>φραγέλλιον</w:t>
      </w:r>
    </w:p>
    <w:p>
      <w:pPr/>
      <w:r>
        <w:rPr>
          <w:lang w:val="es_ES" w:bidi="es_ES"/>
        </w:rPr>
      </w:r>
      <w:r>
        <w:rPr>
          <w:lang w:val="es_ES" w:bidi="es_ES"/>
        </w:rPr>
        <w:t>φραγέλλιον</w:t>
      </w:r>
      <w:r>
        <w:rPr>
          <w:lang w:val="es_ES" w:bidi="es_ES"/>
        </w:rPr>
        <w:t xml:space="preserve"> (</w:t>
      </w:r>
      <w:r>
        <w:rPr>
          <w:lang w:val="es_ES" w:bidi="es_ES"/>
        </w:rPr>
        <w:t>G5416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φραγελλόω</w:t>
      </w:r>
    </w:p>
    <w:p>
      <w:pPr/>
      <w:r>
        <w:rPr>
          <w:lang w:val="es_ES" w:bidi="es_ES"/>
        </w:rPr>
      </w:r>
      <w:r>
        <w:rPr>
          <w:lang w:val="es_ES" w:bidi="es_ES"/>
        </w:rPr>
        <w:t>6.26</w:t>
      </w:r>
      <w:r>
        <w:rPr>
          <w:lang w:val="es_ES" w:bidi="es_ES"/>
        </w:rPr>
        <w:t xml:space="preserve"> · </w:t>
      </w:r>
      <w:r>
        <w:rPr>
          <w:lang w:val="es_ES" w:bidi="es_ES"/>
        </w:rPr>
        <w:t>Artefactos</w:t>
      </w:r>
      <w:r>
        <w:rPr>
          <w:lang w:val="es_ES" w:bidi="es_ES"/>
        </w:rPr>
        <w:t xml:space="preserve"> · </w:t>
      </w:r>
      <w:r>
        <w:rPr>
          <w:lang w:val="es_ES" w:bidi="es_ES"/>
        </w:rPr>
        <w:t>Instrumentos utilizados para castigo y ejecución</w:t>
      </w:r>
    </w:p>
    <w:p>
      <w:pPr/>
      <w:r>
        <w:rPr>
          <w:lang w:val="es_ES" w:bidi="es_ES"/>
        </w:rPr>
      </w:r>
      <w:r>
        <w:rPr>
          <w:lang w:val="es_ES" w:bidi="es_ES"/>
        </w:rPr>
        <w:t>azote</w:t>
      </w:r>
      <w:r>
        <w:rPr>
          <w:lang w:val="es_ES" w:bidi="es_ES"/>
        </w:rPr>
        <w:t xml:space="preserve"> </w:t>
      </w:r>
      <w:r>
        <w:rPr>
          <w:lang w:val="es_ES" w:bidi="es_ES"/>
        </w:rPr>
        <w:t>instrumento que consiste en una o varias tiras de cuero, que puede o no tener puntas pesadas en los extremos; se usa para golpear animales para hacer que se muevan (más rápido), o como castigo para los humanos</w:t>
      </w:r>
      <w:r>
        <w:rPr>
          <w:lang w:val="es_ES" w:bidi="es_ES"/>
        </w:rPr>
        <w:t xml:space="preserve"> </w:t>
      </w:r>
      <w:r>
        <w:rPr>
          <w:lang w:val="es_ES" w:bidi="es_ES"/>
        </w:rPr>
        <w:t>Las puntas lastradas de un φραγέλλιον normalmente se habrían hecho de metal para aumentar la fuerza del golpe y para infligir un castigo más severo.</w:t>
      </w:r>
    </w:p>
    <w:p>
      <w:pPr/>
      <w:r>
        <w:rPr>
          <w:lang w:val="es_ES" w:bidi="es_ES"/>
        </w:rPr>
      </w:r>
      <w:r>
        <w:rPr>
          <w:lang w:val="es_ES" w:bidi="es_ES"/>
        </w:rPr>
        <w:t>JHN 2:15</w:t>
      </w:r>
      <w:r>
        <w:rPr>
          <w:lang w:val="es_ES" w:bidi="es_ES"/>
        </w:rPr>
      </w:r>
      <w:r>
        <w:rPr>
          <w:lang w:val="es_ES" w:bidi="es_ES"/>
        </w:rPr>
      </w:r>
    </w:p>
    <w:p>
      <w:pPr/>
      <w:r>
        <w:rPr>
          <w:lang w:val="es_ES" w:bidi="es_ES"/>
        </w:rPr>
      </w:r>
    </w:p>
    <w:p>
      <w:pPr>
        <w:pStyle w:val="Heading2"/>
      </w:pPr>
      <w:r>
        <w:rPr>
          <w:lang w:val="es_ES" w:bidi="es_ES"/>
        </w:rPr>
        <w:t>φραγελλόω</w:t>
      </w:r>
      <w:r>
        <w:rPr>
          <w:lang w:val="es_ES" w:bidi="es_ES"/>
        </w:rPr>
      </w:r>
    </w:p>
    <w:p>
      <w:pPr>
        <w:pStyle w:val="Heading1"/>
      </w:pPr>
      <w:r>
        <w:rPr>
          <w:lang w:val="es_ES" w:bidi="es_ES"/>
        </w:rPr>
        <w:t>φραγελλόω</w:t>
      </w:r>
    </w:p>
    <w:p>
      <w:pPr/>
      <w:r>
        <w:rPr>
          <w:lang w:val="es_ES" w:bidi="es_ES"/>
        </w:rPr>
      </w:r>
      <w:r>
        <w:rPr>
          <w:lang w:val="es_ES" w:bidi="es_ES"/>
        </w:rPr>
        <w:t>φραγελλόω</w:t>
      </w:r>
      <w:r>
        <w:rPr>
          <w:lang w:val="es_ES" w:bidi="es_ES"/>
        </w:rPr>
        <w:t xml:space="preserve"> (</w:t>
      </w:r>
      <w:r>
        <w:rPr>
          <w:lang w:val="es_ES" w:bidi="es_ES"/>
        </w:rPr>
        <w:t>G5417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φραγέλλιον</w:t>
      </w:r>
    </w:p>
    <w:p>
      <w:pPr/>
      <w:r>
        <w:rPr>
          <w:lang w:val="es_ES" w:bidi="es_ES"/>
        </w:rPr>
      </w:r>
      <w:r>
        <w:rPr>
          <w:lang w:val="es_ES" w:bidi="es_ES"/>
        </w:rPr>
        <w:t>19.9</w:t>
      </w:r>
      <w:r>
        <w:rPr>
          <w:lang w:val="es_ES" w:bidi="es_ES"/>
        </w:rPr>
        <w:t xml:space="preserve"> · </w:t>
      </w:r>
      <w:r>
        <w:rPr>
          <w:lang w:val="es_ES" w:bidi="es_ES"/>
        </w:rPr>
        <w:t>Impacto Físico</w:t>
      </w:r>
      <w:r>
        <w:rPr>
          <w:lang w:val="es_ES" w:bidi="es_ES"/>
        </w:rPr>
        <w:t xml:space="preserve"> · </w:t>
      </w:r>
      <w:r>
        <w:rPr>
          <w:lang w:val="es_ES" w:bidi="es_ES"/>
        </w:rPr>
        <w:t>Golpear, Pegar</w:t>
      </w:r>
    </w:p>
    <w:p>
      <w:pPr/>
      <w:r>
        <w:rPr>
          <w:lang w:val="es_ES" w:bidi="es_ES"/>
        </w:rPr>
      </w:r>
      <w:r>
        <w:rPr>
          <w:lang w:val="es_ES" w:bidi="es_ES"/>
        </w:rPr>
        <w:t>azotar</w:t>
      </w:r>
      <w:r>
        <w:rPr>
          <w:lang w:val="es_ES" w:bidi="es_ES"/>
        </w:rPr>
        <w:t xml:space="preserve">, </w:t>
      </w:r>
      <w:r>
        <w:rPr>
          <w:lang w:val="es_ES" w:bidi="es_ES"/>
        </w:rPr>
        <w:t>golpear con un látigo</w:t>
      </w:r>
      <w:r>
        <w:rPr>
          <w:lang w:val="es_ES" w:bidi="es_ES"/>
        </w:rPr>
        <w:t xml:space="preserve">, </w:t>
      </w:r>
      <w:r>
        <w:rPr>
          <w:lang w:val="es_ES" w:bidi="es_ES"/>
        </w:rPr>
        <w:t>flagelación</w:t>
      </w:r>
      <w:r>
        <w:rPr>
          <w:lang w:val="es_ES" w:bidi="es_ES"/>
        </w:rPr>
        <w:t xml:space="preserve">, </w:t>
      </w:r>
      <w:r>
        <w:rPr>
          <w:lang w:val="es_ES" w:bidi="es_ES"/>
        </w:rPr>
        <w:t>paliza</w:t>
      </w:r>
      <w:r>
        <w:rPr>
          <w:lang w:val="es_ES" w:bidi="es_ES"/>
        </w:rPr>
        <w:t xml:space="preserve"> </w:t>
      </w:r>
      <w:r>
        <w:rPr>
          <w:lang w:val="es_ES" w:bidi="es_ES"/>
        </w:rPr>
        <w:t>golpear severamente con un látigo</w:t>
      </w:r>
    </w:p>
    <w:p>
      <w:pPr/>
      <w:r>
        <w:rPr>
          <w:lang w:val="es_ES" w:bidi="es_ES"/>
        </w:rPr>
      </w:r>
      <w:r>
        <w:rPr>
          <w:lang w:val="es_ES" w:bidi="es_ES"/>
        </w:rPr>
        <w:t>MAT 27:26</w:t>
      </w:r>
      <w:r>
        <w:rPr>
          <w:lang w:val="es_ES" w:bidi="es_ES"/>
        </w:rPr>
        <w:t xml:space="preserve"> · </w:t>
      </w:r>
      <w:r>
        <w:rPr>
          <w:lang w:val="es_ES" w:bidi="es_ES"/>
        </w:rPr>
        <w:t>MRK 15:15</w:t>
      </w:r>
      <w:r>
        <w:rPr>
          <w:lang w:val="es_ES" w:bidi="es_ES"/>
        </w:rPr>
      </w:r>
      <w:r>
        <w:rPr>
          <w:lang w:val="es_ES" w:bidi="es_ES"/>
        </w:rPr>
      </w:r>
    </w:p>
    <w:p>
      <w:pPr/>
      <w:r>
        <w:rPr>
          <w:lang w:val="es_ES" w:bidi="es_ES"/>
        </w:rPr>
      </w:r>
    </w:p>
    <w:p>
      <w:pPr>
        <w:pStyle w:val="Heading2"/>
      </w:pPr>
      <w:r>
        <w:rPr>
          <w:lang w:val="es_ES" w:bidi="es_ES"/>
        </w:rPr>
        <w:t>φραγμός</w:t>
      </w:r>
      <w:r>
        <w:rPr>
          <w:lang w:val="es_ES" w:bidi="es_ES"/>
        </w:rPr>
      </w:r>
    </w:p>
    <w:p>
      <w:pPr>
        <w:pStyle w:val="Heading1"/>
      </w:pPr>
      <w:r>
        <w:rPr>
          <w:lang w:val="es_ES" w:bidi="es_ES"/>
        </w:rPr>
        <w:t>φραγμός</w:t>
      </w:r>
    </w:p>
    <w:p>
      <w:pPr/>
      <w:r>
        <w:rPr>
          <w:lang w:val="es_ES" w:bidi="es_ES"/>
        </w:rPr>
      </w:r>
      <w:r>
        <w:rPr>
          <w:lang w:val="es_ES" w:bidi="es_ES"/>
        </w:rPr>
        <w:t>φραγμός</w:t>
      </w:r>
      <w:r>
        <w:rPr>
          <w:lang w:val="es_ES" w:bidi="es_ES"/>
        </w:rPr>
        <w:t xml:space="preserve"> (</w:t>
      </w:r>
      <w:r>
        <w:rPr>
          <w:lang w:val="es_ES" w:bidi="es_ES"/>
        </w:rPr>
        <w:t>G5418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φράσσω</w:t>
      </w:r>
    </w:p>
    <w:p>
      <w:pPr/>
      <w:r>
        <w:rPr>
          <w:lang w:val="es_ES" w:bidi="es_ES"/>
        </w:rPr>
      </w:r>
      <w:r>
        <w:rPr>
          <w:lang w:val="es_ES" w:bidi="es_ES"/>
        </w:rPr>
        <w:t>7.59</w:t>
      </w:r>
      <w:r>
        <w:rPr>
          <w:lang w:val="es_ES" w:bidi="es_ES"/>
        </w:rPr>
        <w:t xml:space="preserve"> · </w:t>
      </w:r>
      <w:r>
        <w:rPr>
          <w:lang w:val="es_ES" w:bidi="es_ES"/>
        </w:rPr>
        <w:t>Construcciones</w:t>
      </w:r>
      <w:r>
        <w:rPr>
          <w:lang w:val="es_ES" w:bidi="es_ES"/>
        </w:rPr>
        <w:t xml:space="preserve"> · </w:t>
      </w:r>
      <w:r>
        <w:rPr>
          <w:lang w:val="es_ES" w:bidi="es_ES"/>
        </w:rPr>
        <w:t>Muros y vallas</w:t>
      </w:r>
    </w:p>
    <w:p>
      <w:pPr/>
      <w:r>
        <w:rPr>
          <w:lang w:val="es_ES" w:bidi="es_ES"/>
        </w:rPr>
      </w:r>
      <w:r>
        <w:rPr>
          <w:lang w:val="es_ES" w:bidi="es_ES"/>
        </w:rPr>
        <w:t>cerca</w:t>
      </w:r>
      <w:r>
        <w:rPr>
          <w:lang w:val="es_ES" w:bidi="es_ES"/>
        </w:rPr>
        <w:t xml:space="preserve">, </w:t>
      </w:r>
      <w:r>
        <w:rPr>
          <w:lang w:val="es_ES" w:bidi="es_ES"/>
        </w:rPr>
        <w:t>muro</w:t>
      </w:r>
      <w:r>
        <w:rPr>
          <w:lang w:val="es_ES" w:bidi="es_ES"/>
        </w:rPr>
        <w:t xml:space="preserve">, </w:t>
      </w:r>
      <w:r>
        <w:rPr>
          <w:lang w:val="es_ES" w:bidi="es_ES"/>
        </w:rPr>
        <w:t>pared</w:t>
      </w:r>
      <w:r>
        <w:rPr>
          <w:lang w:val="es_ES" w:bidi="es_ES"/>
        </w:rPr>
        <w:t xml:space="preserve"> </w:t>
      </w:r>
      <w:r>
        <w:rPr>
          <w:lang w:val="es_ES" w:bidi="es_ES"/>
        </w:rPr>
        <w:t>estructura para encerrar un área abierta</w:t>
      </w:r>
      <w:r>
        <w:rPr>
          <w:lang w:val="es_ES" w:bidi="es_ES"/>
        </w:rPr>
        <w:t xml:space="preserve"> </w:t>
      </w:r>
      <w:r>
        <w:rPr>
          <w:lang w:val="es_ES" w:bidi="es_ES"/>
        </w:rPr>
        <w:t>En prácticamente todas las sociedades hay algún tipo de cerca, muro o barrera empleada para rodear los campos. En algunos casos esto puede consistir de varios postes o palos; en otros casos, la pared puede estar hecha de tierra compactada o de piedras apiladas. Sin embargo, lo importante no es la forma sino la función y, por lo tanto, a menudo se puede usar una expresión descriptiva, por ejemplo, "una barrera para rodear un campo", a veces descrita como "una barrera para mantener a los animales fuera del campo".</w:t>
        <w:br/>
      </w:r>
      <w:r>
        <w:rPr>
          <w:lang w:val="es_ES" w:bidi="es_ES"/>
        </w:rPr>
        <w:t xml:space="preserve">φραγμός[a] también se usa figurativamente para la Ley, que constituía una barrera entre judíos y gentiles: τὸ μεσότοιχον τοῦ φραγμοῦ "el muro de separación" o "barrera" </w:t>
      </w:r>
      <w:r>
        <w:rPr>
          <w:lang w:val="es_ES" w:bidi="es_ES"/>
        </w:rPr>
        <w:t>EPH 2:14</w:t>
      </w:r>
      <w:r>
        <w:rPr>
          <w:lang w:val="es_ES" w:bidi="es_ES"/>
        </w:rPr>
        <w:t xml:space="preserve">. En </w:t>
      </w:r>
      <w:r>
        <w:rPr>
          <w:lang w:val="es_ES" w:bidi="es_ES"/>
        </w:rPr>
        <w:t>EPH 2:14</w:t>
      </w:r>
      <w:r>
        <w:rPr>
          <w:lang w:val="es_ES" w:bidi="es_ES"/>
        </w:rPr>
        <w:t xml:space="preserve"> φραγμός[a] se puede traducir como "el muro para separar" o "el muro para dividir" (ver </w:t>
      </w:r>
      <w:hyperlink r:id="rId52">
        <w:r>
          <w:rPr>
            <w:lang w:val="es_ES" w:bidi="es_ES"/>
          </w:rPr>
          <w:rPr>
            <w:color w:val="0000EE"/>
            <w:u w:val="single"/>
          </w:rPr>
          <w:t>34.39</w:t>
        </w:r>
      </w:hyperlink>
      <w:r>
        <w:rPr>
          <w:lang w:val="es_ES" w:bidi="es_ES"/>
        </w:rPr>
        <w:t>).</w:t>
      </w:r>
    </w:p>
    <w:p>
      <w:pPr/>
      <w:r>
        <w:rPr>
          <w:lang w:val="es_ES" w:bidi="es_ES"/>
        </w:rPr>
      </w:r>
      <w:r>
        <w:rPr>
          <w:lang w:val="es_ES" w:bidi="es_ES"/>
        </w:rPr>
        <w:t>MAT 21:33</w:t>
      </w:r>
      <w:r>
        <w:rPr>
          <w:lang w:val="es_ES" w:bidi="es_ES"/>
        </w:rPr>
        <w:t xml:space="preserve"> · </w:t>
      </w:r>
      <w:r>
        <w:rPr>
          <w:lang w:val="es_ES" w:bidi="es_ES"/>
        </w:rPr>
        <w:t>MRK 12:1</w:t>
      </w:r>
    </w:p>
    <w:p>
      <w:pPr/>
      <w:r>
        <w:rPr>
          <w:lang w:val="es_ES" w:bidi="es_ES"/>
        </w:rPr>
      </w:r>
      <w:r>
        <w:rPr>
          <w:lang w:val="es_ES" w:bidi="es_ES"/>
        </w:rPr>
        <w:t>1.105</w:t>
      </w:r>
      <w:r>
        <w:rPr>
          <w:lang w:val="es_ES" w:bidi="es_ES"/>
        </w:rPr>
        <w:t xml:space="preserve"> · </w:t>
      </w:r>
      <w:r>
        <w:rPr>
          <w:lang w:val="es_ES" w:bidi="es_ES"/>
        </w:rPr>
        <w:t>Objetos y rasgos geográficos</w:t>
      </w:r>
      <w:r>
        <w:rPr>
          <w:lang w:val="es_ES" w:bidi="es_ES"/>
        </w:rPr>
        <w:t xml:space="preserve"> · </w:t>
      </w:r>
      <w:r>
        <w:rPr>
          <w:lang w:val="es_ES" w:bidi="es_ES"/>
        </w:rPr>
        <w:t>Vías de comunicación: Carreteras, calles, caminos, etc.</w:t>
      </w:r>
    </w:p>
    <w:p>
      <w:pPr/>
      <w:r>
        <w:rPr>
          <w:lang w:val="es_ES" w:bidi="es_ES"/>
        </w:rPr>
      </w:r>
      <w:r>
        <w:rPr>
          <w:lang w:val="es_ES" w:bidi="es_ES"/>
        </w:rPr>
        <w:t>vallado</w:t>
      </w:r>
      <w:r>
        <w:rPr>
          <w:lang w:val="es_ES" w:bidi="es_ES"/>
        </w:rPr>
        <w:t xml:space="preserve">, </w:t>
      </w:r>
      <w:r>
        <w:rPr>
          <w:lang w:val="es_ES" w:bidi="es_ES"/>
        </w:rPr>
        <w:t>vereda</w:t>
      </w:r>
      <w:r>
        <w:rPr>
          <w:lang w:val="es_ES" w:bidi="es_ES"/>
        </w:rPr>
        <w:t xml:space="preserve">, </w:t>
      </w:r>
      <w:r>
        <w:rPr>
          <w:lang w:val="es_ES" w:bidi="es_ES"/>
        </w:rPr>
        <w:t>callejón</w:t>
      </w:r>
      <w:r>
        <w:rPr>
          <w:lang w:val="es_ES" w:bidi="es_ES"/>
        </w:rPr>
        <w:t xml:space="preserve"> </w:t>
      </w:r>
      <w:r>
        <w:rPr>
          <w:lang w:val="es_ES" w:bidi="es_ES"/>
        </w:rPr>
        <w:t>camino o área a lo largo de una cerca, muro o valla (donde personas desesperadamente pobres pueden quedarse)</w:t>
      </w:r>
    </w:p>
    <w:p>
      <w:pPr/>
      <w:r>
        <w:rPr>
          <w:lang w:val="es_ES" w:bidi="es_ES"/>
        </w:rPr>
      </w:r>
      <w:r>
        <w:rPr>
          <w:lang w:val="es_ES" w:bidi="es_ES"/>
        </w:rPr>
        <w:t>LUK 14:23</w:t>
      </w:r>
    </w:p>
    <w:p>
      <w:pPr/>
      <w:r>
        <w:rPr>
          <w:lang w:val="es_ES" w:bidi="es_ES"/>
        </w:rPr>
      </w:r>
      <w:r>
        <w:rPr>
          <w:lang w:val="es_ES" w:bidi="es_ES"/>
        </w:rPr>
        <w:t>34.39</w:t>
      </w:r>
      <w:r>
        <w:rPr>
          <w:lang w:val="es_ES" w:bidi="es_ES"/>
        </w:rPr>
        <w:t xml:space="preserve"> · </w:t>
      </w:r>
      <w:r>
        <w:rPr>
          <w:lang w:val="es_ES" w:bidi="es_ES"/>
        </w:rPr>
        <w:t>Asociación</w:t>
      </w:r>
      <w:r>
        <w:rPr>
          <w:lang w:val="es_ES" w:bidi="es_ES"/>
        </w:rPr>
        <w:t xml:space="preserve"> · </w:t>
      </w:r>
      <w:r>
        <w:rPr>
          <w:lang w:val="es_ES" w:bidi="es_ES"/>
        </w:rPr>
        <w:t>Pertenecer a, Estar incluido en la membresía de, Estar excluido de</w:t>
      </w:r>
    </w:p>
    <w:p>
      <w:pPr/>
      <w:r>
        <w:rPr>
          <w:lang w:val="es_ES" w:bidi="es_ES"/>
        </w:rPr>
      </w:r>
      <w:r>
        <w:rPr>
          <w:lang w:val="es_ES" w:bidi="es_ES"/>
        </w:rPr>
        <w:t>lo que separa</w:t>
      </w:r>
      <w:r>
        <w:rPr>
          <w:lang w:val="es_ES" w:bidi="es_ES"/>
        </w:rPr>
        <w:t xml:space="preserve">, </w:t>
      </w:r>
      <w:r>
        <w:rPr>
          <w:lang w:val="es_ES" w:bidi="es_ES"/>
        </w:rPr>
        <w:t>lo que aísla</w:t>
      </w:r>
      <w:r>
        <w:rPr>
          <w:lang w:val="es_ES" w:bidi="es_ES"/>
        </w:rPr>
        <w:t xml:space="preserve"> </w:t>
      </w:r>
      <w:r>
        <w:rPr>
          <w:lang w:val="es_ES" w:bidi="es_ES"/>
        </w:rPr>
        <w:t xml:space="preserve">(extensión figurativa del significado de </w:t>
      </w:r>
      <w:r>
        <w:rPr>
          <w:lang w:val="es_ES" w:bidi="es_ES"/>
        </w:rPr>
        <w:t>φραγμός</w:t>
      </w:r>
      <w:r>
        <w:rPr>
          <w:lang w:val="es_ES" w:bidi="es_ES"/>
        </w:rPr>
        <w:t xml:space="preserve">[a] 'cerca', </w:t>
      </w:r>
      <w:hyperlink r:id="rId53">
        <w:r>
          <w:rPr>
            <w:lang w:val="es_ES" w:bidi="es_ES"/>
          </w:rPr>
          <w:rPr>
            <w:color w:val="0000EE"/>
            <w:u w:val="single"/>
          </w:rPr>
          <w:t>7.59</w:t>
        </w:r>
      </w:hyperlink>
      <w:r>
        <w:rPr>
          <w:lang w:val="es_ES" w:bidi="es_ES"/>
        </w:rPr>
        <w:t>) aquello que sirve como medio de separación en las relaciones interpersonales</w:t>
      </w:r>
      <w:r>
        <w:rPr>
          <w:lang w:val="es_ES" w:bidi="es_ES"/>
        </w:rPr>
        <w:t xml:space="preserve"> </w:t>
      </w:r>
      <w:r>
        <w:rPr>
          <w:lang w:val="es_ES" w:bidi="es_ES"/>
        </w:rPr>
        <w:t xml:space="preserve">En algunos idiomas, sin embargo, podría ser necesario indicar qué o quién está separado, y por lo tanto, se podría necesitar traducir esta frase en </w:t>
      </w:r>
      <w:r>
        <w:rPr>
          <w:lang w:val="es_ES" w:bidi="es_ES"/>
        </w:rPr>
        <w:t>EPH 2:14</w:t>
      </w:r>
      <w:r>
        <w:rPr>
          <w:lang w:val="es_ES" w:bidi="es_ES"/>
        </w:rPr>
        <w:t xml:space="preserve"> como "... que separa a los judíos de los gentiles".</w:t>
      </w:r>
    </w:p>
    <w:p>
      <w:pPr/>
      <w:r>
        <w:rPr>
          <w:lang w:val="es_ES" w:bidi="es_ES"/>
        </w:rPr>
      </w:r>
      <w:r>
        <w:rPr>
          <w:lang w:val="es_ES" w:bidi="es_ES"/>
        </w:rPr>
        <w:t>EPH 2:14</w:t>
      </w:r>
      <w:r>
        <w:rPr>
          <w:lang w:val="es_ES" w:bidi="es_ES"/>
        </w:rPr>
      </w:r>
      <w:r>
        <w:rPr>
          <w:lang w:val="es_ES" w:bidi="es_ES"/>
        </w:rPr>
      </w:r>
    </w:p>
    <w:p>
      <w:pPr/>
      <w:r>
        <w:rPr>
          <w:lang w:val="es_ES" w:bidi="es_ES"/>
        </w:rPr>
      </w:r>
    </w:p>
    <w:p>
      <w:pPr>
        <w:pStyle w:val="Heading2"/>
      </w:pPr>
      <w:r>
        <w:rPr>
          <w:lang w:val="es_ES" w:bidi="es_ES"/>
        </w:rPr>
        <w:t>φράζω</w:t>
      </w:r>
      <w:r>
        <w:rPr>
          <w:lang w:val="es_ES" w:bidi="es_ES"/>
        </w:rPr>
      </w:r>
    </w:p>
    <w:p>
      <w:pPr>
        <w:pStyle w:val="Heading1"/>
      </w:pPr>
      <w:r>
        <w:rPr>
          <w:lang w:val="es_ES" w:bidi="es_ES"/>
        </w:rPr>
        <w:t>φράζω</w:t>
      </w:r>
    </w:p>
    <w:p>
      <w:pPr/>
      <w:r>
        <w:rPr>
          <w:lang w:val="es_ES" w:bidi="es_ES"/>
        </w:rPr>
      </w:r>
      <w:r>
        <w:rPr>
          <w:lang w:val="es_ES" w:bidi="es_ES"/>
        </w:rPr>
        <w:t>φράζω</w:t>
      </w:r>
      <w:r>
        <w:rPr>
          <w:lang w:val="es_ES" w:bidi="es_ES"/>
        </w:rPr>
        <w:t xml:space="preserve"> (</w:t>
      </w:r>
      <w:r>
        <w:rPr>
          <w:lang w:val="es_ES" w:bidi="es_ES"/>
        </w:rPr>
        <w:t>G5419</w:t>
      </w:r>
      <w:r>
        <w:rPr>
          <w:lang w:val="es_ES" w:bidi="es_ES"/>
        </w:rPr>
        <w:t>)</w:t>
      </w:r>
    </w:p>
    <w:p>
      <w:pPr/>
      <w:r>
        <w:rPr>
          <w:lang w:val="es_ES" w:bidi="es_ES"/>
        </w:rPr>
      </w:r>
      <w:r>
        <w:rPr>
          <w:lang w:val="es_ES" w:bidi="es_ES"/>
        </w:rPr>
        <w:t>verbe</w:t>
      </w:r>
    </w:p>
    <w:p>
      <w:pPr/>
      <w:r>
        <w:rPr>
          <w:lang w:val="es_ES" w:bidi="es_ES"/>
        </w:rPr>
      </w:r>
      <w:r>
        <w:rPr>
          <w:lang w:val="es_ES" w:bidi="es_ES"/>
        </w:rPr>
        <w:t>33.141</w:t>
      </w:r>
      <w:r>
        <w:rPr>
          <w:lang w:val="es_ES" w:bidi="es_ES"/>
        </w:rPr>
        <w:t xml:space="preserve"> · </w:t>
      </w:r>
      <w:r>
        <w:rPr>
          <w:lang w:val="es_ES" w:bidi="es_ES"/>
        </w:rPr>
        <w:t>Comunicación</w:t>
      </w:r>
      <w:r>
        <w:rPr>
          <w:lang w:val="es_ES" w:bidi="es_ES"/>
        </w:rPr>
        <w:t xml:space="preserve"> · </w:t>
      </w:r>
      <w:r>
        <w:rPr>
          <w:lang w:val="es_ES" w:bidi="es_ES"/>
        </w:rPr>
        <w:t>Interpretar, Significar, Explicar</w:t>
      </w:r>
    </w:p>
    <w:p>
      <w:pPr/>
      <w:r>
        <w:rPr>
          <w:lang w:val="es_ES" w:bidi="es_ES"/>
        </w:rPr>
      </w:r>
      <w:r>
        <w:rPr>
          <w:lang w:val="es_ES" w:bidi="es_ES"/>
        </w:rPr>
        <w:t>explicar</w:t>
      </w:r>
      <w:r>
        <w:rPr>
          <w:lang w:val="es_ES" w:bidi="es_ES"/>
        </w:rPr>
        <w:t xml:space="preserve">, </w:t>
      </w:r>
      <w:r>
        <w:rPr>
          <w:lang w:val="es_ES" w:bidi="es_ES"/>
        </w:rPr>
        <w:t>significado</w:t>
      </w:r>
      <w:r>
        <w:rPr>
          <w:lang w:val="es_ES" w:bidi="es_ES"/>
        </w:rPr>
        <w:t xml:space="preserve">, </w:t>
      </w:r>
      <w:r>
        <w:rPr>
          <w:lang w:val="es_ES" w:bidi="es_ES"/>
        </w:rPr>
        <w:t>explicación</w:t>
      </w:r>
      <w:r>
        <w:rPr>
          <w:lang w:val="es_ES" w:bidi="es_ES"/>
        </w:rPr>
        <w:t xml:space="preserve"> </w:t>
      </w:r>
      <w:r>
        <w:rPr>
          <w:lang w:val="es_ES" w:bidi="es_ES"/>
        </w:rPr>
        <w:t>explicar el significado de algo, con la implicación de que el texto en cuestión, es difícil o complejo</w:t>
      </w:r>
    </w:p>
    <w:p>
      <w:pPr/>
      <w:r>
        <w:rPr>
          <w:lang w:val="es_ES" w:bidi="es_ES"/>
        </w:rPr>
      </w:r>
      <w:r>
        <w:rPr>
          <w:lang w:val="es_ES" w:bidi="es_ES"/>
        </w:rPr>
        <w:t>MAT 15:15</w:t>
      </w:r>
      <w:r>
        <w:rPr>
          <w:lang w:val="es_ES" w:bidi="es_ES"/>
        </w:rPr>
      </w:r>
      <w:r>
        <w:rPr>
          <w:lang w:val="es_ES" w:bidi="es_ES"/>
        </w:rPr>
      </w:r>
    </w:p>
    <w:p>
      <w:pPr/>
      <w:r>
        <w:rPr>
          <w:lang w:val="es_ES" w:bidi="es_ES"/>
        </w:rPr>
      </w:r>
    </w:p>
    <w:p>
      <w:pPr>
        <w:pStyle w:val="Heading2"/>
      </w:pPr>
      <w:r>
        <w:rPr>
          <w:lang w:val="es_ES" w:bidi="es_ES"/>
        </w:rPr>
        <w:t>φράσσω</w:t>
      </w:r>
      <w:r>
        <w:rPr>
          <w:lang w:val="es_ES" w:bidi="es_ES"/>
        </w:rPr>
      </w:r>
    </w:p>
    <w:p>
      <w:pPr>
        <w:pStyle w:val="Heading1"/>
      </w:pPr>
      <w:r>
        <w:rPr>
          <w:lang w:val="es_ES" w:bidi="es_ES"/>
        </w:rPr>
        <w:t>φράσσω</w:t>
      </w:r>
    </w:p>
    <w:p>
      <w:pPr/>
      <w:r>
        <w:rPr>
          <w:lang w:val="es_ES" w:bidi="es_ES"/>
        </w:rPr>
      </w:r>
      <w:r>
        <w:rPr>
          <w:lang w:val="es_ES" w:bidi="es_ES"/>
        </w:rPr>
        <w:t>φράσσω</w:t>
      </w:r>
      <w:r>
        <w:rPr>
          <w:lang w:val="es_ES" w:bidi="es_ES"/>
        </w:rPr>
        <w:t xml:space="preserve"> (</w:t>
      </w:r>
      <w:r>
        <w:rPr>
          <w:lang w:val="es_ES" w:bidi="es_ES"/>
        </w:rPr>
        <w:t>G5420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aor.pass.subj. φραγῶ · fut.pass. φραγήσομαι </w:t>
      </w:r>
      <w:r>
        <w:rPr>
          <w:lang w:val="es_ES" w:bidi="es_ES"/>
        </w:rPr>
        <w:t>|</w:t>
      </w:r>
      <w:r>
        <w:rPr>
          <w:lang w:val="es_ES" w:bidi="es_ES"/>
        </w:rPr>
        <w:t xml:space="preserve"> </w:t>
      </w:r>
      <w:r>
        <w:rPr>
          <w:lang w:val="es_ES" w:bidi="es_ES"/>
        </w:rPr>
        <w:t>φραγμός</w:t>
      </w:r>
    </w:p>
    <w:p>
      <w:pPr/>
      <w:r>
        <w:rPr>
          <w:lang w:val="es_ES" w:bidi="es_ES"/>
        </w:rPr>
      </w:r>
      <w:r>
        <w:rPr>
          <w:lang w:val="es_ES" w:bidi="es_ES"/>
        </w:rPr>
        <w:t>68.45</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hacer cesar</w:t>
      </w:r>
      <w:r>
        <w:rPr>
          <w:lang w:val="es_ES" w:bidi="es_ES"/>
        </w:rPr>
        <w:t xml:space="preserve">, </w:t>
      </w:r>
      <w:r>
        <w:rPr>
          <w:lang w:val="es_ES" w:bidi="es_ES"/>
        </w:rPr>
        <w:t>detener</w:t>
      </w:r>
      <w:r>
        <w:rPr>
          <w:lang w:val="es_ES" w:bidi="es_ES"/>
        </w:rPr>
        <w:t xml:space="preserve"> </w:t>
      </w:r>
      <w:r>
        <w:rPr>
          <w:lang w:val="es_ES" w:bidi="es_ES"/>
        </w:rPr>
        <w:t>hacer que algo cese (usado con especial referencia al habla)</w:t>
      </w:r>
    </w:p>
    <w:p>
      <w:pPr/>
      <w:r>
        <w:rPr>
          <w:lang w:val="es_ES" w:bidi="es_ES"/>
        </w:rPr>
      </w:r>
      <w:r>
        <w:rPr>
          <w:lang w:val="es_ES" w:bidi="es_ES"/>
        </w:rPr>
        <w:t>2CO 11:10</w:t>
      </w:r>
    </w:p>
    <w:p>
      <w:pPr/>
      <w:r>
        <w:rPr>
          <w:lang w:val="es_ES" w:bidi="es_ES"/>
        </w:rPr>
      </w:r>
      <w:r>
        <w:rPr>
          <w:lang w:val="es_ES" w:bidi="es_ES"/>
        </w:rPr>
        <w:t>33.125</w:t>
      </w:r>
      <w:r>
        <w:rPr>
          <w:lang w:val="es_ES" w:bidi="es_ES"/>
        </w:rPr>
        <w:t xml:space="preserve"> · </w:t>
      </w:r>
      <w:r>
        <w:rPr>
          <w:lang w:val="es_ES" w:bidi="es_ES"/>
        </w:rPr>
        <w:t>Comunicación</w:t>
      </w:r>
      <w:r>
        <w:rPr>
          <w:lang w:val="es_ES" w:bidi="es_ES"/>
        </w:rPr>
        <w:t xml:space="preserve"> · </w:t>
      </w:r>
      <w:r>
        <w:rPr>
          <w:lang w:val="es_ES" w:bidi="es_ES"/>
        </w:rPr>
        <w:t>Guardar silencio</w:t>
      </w:r>
    </w:p>
    <w:p>
      <w:pPr/>
      <w:r>
        <w:rPr>
          <w:lang w:val="es_ES" w:bidi="es_ES"/>
        </w:rPr>
      </w:r>
      <w:r>
        <w:rPr>
          <w:b/>
          <w:lang w:val="es_ES" w:bidi="es_ES"/>
        </w:rPr>
        <w:t>Collocation:</w:t>
      </w:r>
      <w:r>
        <w:rPr>
          <w:lang w:val="es_ES" w:bidi="es_ES"/>
        </w:rPr>
        <w:t xml:space="preserve"> </w:t>
      </w:r>
      <w:r>
        <w:rPr>
          <w:lang w:val="es_ES" w:bidi="es_ES"/>
        </w:rPr>
        <w:t>στόμα φράσσω</w:t>
      </w:r>
    </w:p>
    <w:p>
      <w:pPr/>
      <w:r>
        <w:rPr>
          <w:lang w:val="es_ES" w:bidi="es_ES"/>
        </w:rPr>
      </w:r>
      <w:r>
        <w:rPr>
          <w:lang w:val="es_ES" w:bidi="es_ES"/>
        </w:rPr>
        <w:t>silenciar</w:t>
      </w:r>
      <w:r>
        <w:rPr>
          <w:lang w:val="es_ES" w:bidi="es_ES"/>
        </w:rPr>
        <w:t xml:space="preserve">, </w:t>
      </w:r>
      <w:r>
        <w:rPr>
          <w:lang w:val="es_ES" w:bidi="es_ES"/>
        </w:rPr>
        <w:t>eliminar cualquier motivo para hablar</w:t>
      </w:r>
      <w:r>
        <w:rPr>
          <w:lang w:val="es_ES" w:bidi="es_ES"/>
        </w:rPr>
        <w:t xml:space="preserve"> </w:t>
      </w:r>
      <w:r>
        <w:rPr>
          <w:lang w:val="es_ES" w:bidi="es_ES"/>
        </w:rPr>
        <w:t>(expresión idiomática, literalmente: 'bloquear la boca') hacer que alguien no tenga nada que decir</w:t>
      </w:r>
    </w:p>
    <w:p>
      <w:pPr/>
      <w:r>
        <w:rPr>
          <w:lang w:val="es_ES" w:bidi="es_ES"/>
        </w:rPr>
      </w:r>
      <w:r>
        <w:rPr>
          <w:lang w:val="es_ES" w:bidi="es_ES"/>
        </w:rPr>
        <w:t>ROM 3:19</w:t>
      </w:r>
    </w:p>
    <w:p>
      <w:pPr/>
      <w:r>
        <w:rPr>
          <w:lang w:val="es_ES" w:bidi="es_ES"/>
        </w:rPr>
      </w:r>
      <w:r>
        <w:rPr>
          <w:lang w:val="es_ES" w:bidi="es_ES"/>
        </w:rPr>
        <w:t>20.30</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b/>
          <w:lang w:val="es_ES" w:bidi="es_ES"/>
        </w:rPr>
        <w:t>Collocation:</w:t>
      </w:r>
      <w:r>
        <w:rPr>
          <w:lang w:val="es_ES" w:bidi="es_ES"/>
        </w:rPr>
        <w:t xml:space="preserve"> </w:t>
      </w:r>
      <w:r>
        <w:rPr>
          <w:lang w:val="es_ES" w:bidi="es_ES"/>
        </w:rPr>
        <w:t>φράσσω στόμα</w:t>
      </w:r>
    </w:p>
    <w:p>
      <w:pPr/>
      <w:r>
        <w:rPr>
          <w:lang w:val="es_ES" w:bidi="es_ES"/>
        </w:rPr>
      </w:r>
      <w:r>
        <w:rPr>
          <w:lang w:val="es_ES" w:bidi="es_ES"/>
        </w:rPr>
        <w:t>cerrar la boca de</w:t>
      </w:r>
      <w:r>
        <w:rPr>
          <w:lang w:val="es_ES" w:bidi="es_ES"/>
        </w:rPr>
        <w:t xml:space="preserve">, </w:t>
      </w:r>
      <w:r>
        <w:rPr>
          <w:lang w:val="es_ES" w:bidi="es_ES"/>
        </w:rPr>
        <w:t>evitar que haga daño</w:t>
      </w:r>
      <w:r>
        <w:rPr>
          <w:lang w:val="es_ES" w:bidi="es_ES"/>
        </w:rPr>
        <w:t xml:space="preserve"> </w:t>
      </w:r>
      <w:r>
        <w:rPr>
          <w:lang w:val="es_ES" w:bidi="es_ES"/>
        </w:rPr>
        <w:t xml:space="preserve">(expresión idiomática, literalmente: 'cerrar la boca') evitar daños o lesiones (en el único contexto del NT, </w:t>
      </w:r>
      <w:r>
        <w:rPr>
          <w:lang w:val="es_ES" w:bidi="es_ES"/>
        </w:rPr>
        <w:t>HEB 11:33</w:t>
      </w:r>
      <w:r>
        <w:rPr>
          <w:lang w:val="es_ES" w:bidi="es_ES"/>
        </w:rPr>
        <w:t>, una referencia a leones)</w:t>
      </w:r>
      <w:r>
        <w:rPr>
          <w:lang w:val="es_ES" w:bidi="es_ES"/>
        </w:rPr>
        <w:t xml:space="preserve"> </w:t>
      </w:r>
      <w:r>
        <w:rPr>
          <w:lang w:val="es_ES" w:bidi="es_ES"/>
        </w:rPr>
        <w:t xml:space="preserve">La referencia histórica particular de esta frase en </w:t>
      </w:r>
      <w:r>
        <w:rPr>
          <w:lang w:val="es_ES" w:bidi="es_ES"/>
        </w:rPr>
        <w:t>HEB 11:33</w:t>
      </w:r>
      <w:r>
        <w:rPr>
          <w:lang w:val="es_ES" w:bidi="es_ES"/>
        </w:rPr>
        <w:t xml:space="preserve"> no está clara. En la historia en </w:t>
      </w:r>
      <w:r>
        <w:rPr>
          <w:lang w:val="es_ES" w:bidi="es_ES"/>
        </w:rPr>
        <w:t>DAN 6:22</w:t>
      </w:r>
      <w:r>
        <w:rPr>
          <w:lang w:val="es_ES" w:bidi="es_ES"/>
        </w:rPr>
        <w:t xml:space="preserve"> es el ángel de Dios que cierra las bocas de los leones.</w:t>
      </w:r>
    </w:p>
    <w:p>
      <w:pPr/>
      <w:r>
        <w:rPr>
          <w:lang w:val="es_ES" w:bidi="es_ES"/>
        </w:rPr>
      </w:r>
      <w:r>
        <w:rPr>
          <w:lang w:val="es_ES" w:bidi="es_ES"/>
        </w:rPr>
        <w:t>HEB 11:33</w:t>
      </w:r>
      <w:r>
        <w:rPr>
          <w:lang w:val="es_ES" w:bidi="es_ES"/>
        </w:rPr>
      </w:r>
      <w:r>
        <w:rPr>
          <w:lang w:val="es_ES" w:bidi="es_ES"/>
        </w:rPr>
      </w:r>
    </w:p>
    <w:p>
      <w:pPr/>
      <w:r>
        <w:rPr>
          <w:lang w:val="es_ES" w:bidi="es_ES"/>
        </w:rPr>
      </w:r>
    </w:p>
    <w:p>
      <w:pPr>
        <w:pStyle w:val="Heading2"/>
      </w:pPr>
      <w:r>
        <w:rPr>
          <w:lang w:val="es_ES" w:bidi="es_ES"/>
        </w:rPr>
        <w:t>φρέαρ</w:t>
      </w:r>
      <w:r>
        <w:rPr>
          <w:lang w:val="es_ES" w:bidi="es_ES"/>
        </w:rPr>
      </w:r>
    </w:p>
    <w:p>
      <w:pPr>
        <w:pStyle w:val="Heading1"/>
      </w:pPr>
      <w:r>
        <w:rPr>
          <w:lang w:val="es_ES" w:bidi="es_ES"/>
        </w:rPr>
        <w:t>φρέαρ</w:t>
      </w:r>
    </w:p>
    <w:p>
      <w:pPr/>
      <w:r>
        <w:rPr>
          <w:lang w:val="es_ES" w:bidi="es_ES"/>
        </w:rPr>
      </w:r>
      <w:r>
        <w:rPr>
          <w:lang w:val="es_ES" w:bidi="es_ES"/>
        </w:rPr>
        <w:t>φρέαρ</w:t>
      </w:r>
      <w:r>
        <w:rPr>
          <w:lang w:val="es_ES" w:bidi="es_ES"/>
        </w:rPr>
        <w:t xml:space="preserve"> (</w:t>
      </w:r>
      <w:r>
        <w:rPr>
          <w:lang w:val="es_ES" w:bidi="es_ES"/>
        </w:rPr>
        <w:t>G5421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-ατος</w:t>
      </w:r>
    </w:p>
    <w:p>
      <w:pPr/>
      <w:r>
        <w:rPr>
          <w:lang w:val="es_ES" w:bidi="es_ES"/>
        </w:rPr>
      </w:r>
      <w:r>
        <w:rPr>
          <w:lang w:val="es_ES" w:bidi="es_ES"/>
        </w:rPr>
        <w:t>7.57</w:t>
      </w:r>
      <w:r>
        <w:rPr>
          <w:lang w:val="es_ES" w:bidi="es_ES"/>
        </w:rPr>
        <w:t xml:space="preserve"> · </w:t>
      </w:r>
      <w:r>
        <w:rPr>
          <w:lang w:val="es_ES" w:bidi="es_ES"/>
        </w:rPr>
        <w:t>Construcciones</w:t>
      </w:r>
      <w:r>
        <w:rPr>
          <w:lang w:val="es_ES" w:bidi="es_ES"/>
        </w:rPr>
        <w:t xml:space="preserve"> · </w:t>
      </w:r>
      <w:r>
        <w:rPr>
          <w:lang w:val="es_ES" w:bidi="es_ES"/>
        </w:rPr>
        <w:t>Construcciones para retener agua</w:t>
      </w:r>
    </w:p>
    <w:p>
      <w:pPr/>
      <w:r>
        <w:rPr>
          <w:lang w:val="es_ES" w:bidi="es_ES"/>
        </w:rPr>
      </w:r>
      <w:r>
        <w:rPr>
          <w:lang w:val="es_ES" w:bidi="es_ES"/>
        </w:rPr>
        <w:t>pozo</w:t>
      </w:r>
      <w:r>
        <w:rPr>
          <w:lang w:val="es_ES" w:bidi="es_ES"/>
        </w:rPr>
        <w:t xml:space="preserve"> </w:t>
      </w:r>
      <w:r>
        <w:rPr>
          <w:lang w:val="es_ES" w:bidi="es_ES"/>
        </w:rPr>
        <w:t>construcciones profundas, a menudo amuralladas con piedras, en cuyo fondo había un estanque de agua</w:t>
      </w:r>
      <w:r>
        <w:rPr>
          <w:lang w:val="es_ES" w:bidi="es_ES"/>
        </w:rPr>
        <w:t xml:space="preserve"> </w:t>
      </w:r>
      <w:r>
        <w:rPr>
          <w:lang w:val="es_ES" w:bidi="es_ES"/>
        </w:rPr>
        <w:t xml:space="preserve">Si hubiera un flujo de agua, un pozo podría apropiadamente llamarse </w:t>
      </w:r>
      <w:r>
        <w:rPr>
          <w:lang w:val="es_ES" w:bidi="es_ES"/>
        </w:rPr>
        <w:t>πηγή</w:t>
      </w:r>
      <w:r>
        <w:rPr>
          <w:lang w:val="es_ES" w:bidi="es_ES"/>
        </w:rPr>
        <w:t xml:space="preserve">[a] 'manantial', </w:t>
      </w:r>
      <w:hyperlink r:id="rId54">
        <w:r>
          <w:rPr>
            <w:lang w:val="es_ES" w:bidi="es_ES"/>
          </w:rPr>
          <w:rPr>
            <w:color w:val="0000EE"/>
            <w:u w:val="single"/>
          </w:rPr>
          <w:t>1.78</w:t>
        </w:r>
      </w:hyperlink>
      <w:r>
        <w:rPr>
          <w:lang w:val="es_ES" w:bidi="es_ES"/>
        </w:rPr>
        <w:t xml:space="preserve"> (y esta puede ser la razón para </w:t>
      </w:r>
      <w:r>
        <w:rPr>
          <w:lang w:val="es_ES" w:bidi="es_ES"/>
        </w:rPr>
        <w:t>πηγή</w:t>
      </w:r>
      <w:r>
        <w:rPr>
          <w:lang w:val="es_ES" w:bidi="es_ES"/>
        </w:rPr>
        <w:t xml:space="preserve">[a] en </w:t>
      </w:r>
      <w:r>
        <w:rPr>
          <w:lang w:val="es_ES" w:bidi="es_ES"/>
        </w:rPr>
        <w:t>JHN 4:6</w:t>
      </w:r>
      <w:r>
        <w:rPr>
          <w:lang w:val="es_ES" w:bidi="es_ES"/>
        </w:rPr>
        <w:t xml:space="preserve">). Sin embargo, ambos términos se usan indistintamente en ciertos contextos; compara, por ejemplo, </w:t>
      </w:r>
      <w:r>
        <w:rPr>
          <w:lang w:val="es_ES" w:bidi="es_ES"/>
        </w:rPr>
        <w:t>πηγή</w:t>
      </w:r>
      <w:r>
        <w:rPr>
          <w:lang w:val="es_ES" w:bidi="es_ES"/>
        </w:rPr>
        <w:t xml:space="preserve"> en </w:t>
      </w:r>
      <w:r>
        <w:rPr>
          <w:lang w:val="es_ES" w:bidi="es_ES"/>
        </w:rPr>
        <w:t>JHN 4:6</w:t>
      </w:r>
      <w:r>
        <w:rPr>
          <w:lang w:val="es_ES" w:bidi="es_ES"/>
        </w:rPr>
        <w:t xml:space="preserve"> y φρέαρ en </w:t>
      </w:r>
      <w:r>
        <w:rPr>
          <w:lang w:val="es_ES" w:bidi="es_ES"/>
        </w:rPr>
        <w:t>JHN 4:11</w:t>
      </w:r>
      <w:r>
        <w:rPr>
          <w:lang w:val="es_ES" w:bidi="es_ES"/>
        </w:rPr>
        <w:t>, ambos refiriéndose al pozo de Jacob en Sicar.</w:t>
      </w:r>
    </w:p>
    <w:p>
      <w:pPr/>
      <w:r>
        <w:rPr>
          <w:lang w:val="es_ES" w:bidi="es_ES"/>
        </w:rPr>
      </w:r>
      <w:r>
        <w:rPr>
          <w:lang w:val="es_ES" w:bidi="es_ES"/>
        </w:rPr>
        <w:t>LUK 14:5</w:t>
      </w:r>
      <w:r>
        <w:rPr>
          <w:lang w:val="es_ES" w:bidi="es_ES"/>
        </w:rPr>
        <w:t xml:space="preserve"> · </w:t>
      </w:r>
      <w:r>
        <w:rPr>
          <w:lang w:val="es_ES" w:bidi="es_ES"/>
        </w:rPr>
        <w:t>JHN 4:11</w:t>
      </w:r>
      <w:r>
        <w:rPr>
          <w:lang w:val="es_ES" w:bidi="es_ES"/>
        </w:rPr>
        <w:t xml:space="preserve"> · </w:t>
      </w:r>
      <w:r>
        <w:rPr>
          <w:lang w:val="es_ES" w:bidi="es_ES"/>
        </w:rPr>
        <w:t>JHN 4:12</w:t>
      </w:r>
    </w:p>
    <w:p>
      <w:pPr/>
      <w:r>
        <w:rPr>
          <w:lang w:val="es_ES" w:bidi="es_ES"/>
        </w:rPr>
      </w:r>
      <w:r>
        <w:rPr>
          <w:lang w:val="es_ES" w:bidi="es_ES"/>
        </w:rPr>
        <w:t>1.58</w:t>
      </w:r>
      <w:r>
        <w:rPr>
          <w:lang w:val="es_ES" w:bidi="es_ES"/>
        </w:rPr>
        <w:t xml:space="preserve"> · </w:t>
      </w:r>
      <w:r>
        <w:rPr>
          <w:lang w:val="es_ES" w:bidi="es_ES"/>
        </w:rPr>
        <w:t>Objetos y rasgos geográficos</w:t>
      </w:r>
      <w:r>
        <w:rPr>
          <w:lang w:val="es_ES" w:bidi="es_ES"/>
        </w:rPr>
        <w:t xml:space="preserve"> · </w:t>
      </w:r>
      <w:r>
        <w:rPr>
          <w:lang w:val="es_ES" w:bidi="es_ES"/>
        </w:rPr>
        <w:t>Depresiones y agujeros</w:t>
      </w:r>
    </w:p>
    <w:p>
      <w:pPr/>
      <w:r>
        <w:rPr>
          <w:lang w:val="es_ES" w:bidi="es_ES"/>
        </w:rPr>
      </w:r>
      <w:r>
        <w:rPr>
          <w:lang w:val="es_ES" w:bidi="es_ES"/>
        </w:rPr>
        <w:t>pozo</w:t>
      </w:r>
      <w:r>
        <w:rPr>
          <w:lang w:val="es_ES" w:bidi="es_ES"/>
        </w:rPr>
        <w:t xml:space="preserve"> </w:t>
      </w:r>
      <w:r>
        <w:rPr>
          <w:lang w:val="es_ES" w:bidi="es_ES"/>
        </w:rPr>
        <w:t>foso o pozo en el suelo, relativamente profundo</w:t>
      </w:r>
      <w:r>
        <w:rPr>
          <w:lang w:val="es_ES" w:bidi="es_ES"/>
        </w:rPr>
        <w:t xml:space="preserve"> </w:t>
      </w:r>
      <w:r>
        <w:rPr>
          <w:lang w:val="es_ES" w:bidi="es_ES"/>
        </w:rPr>
        <w:t>En esta ocurrencia de φρέαρ (</w:t>
      </w:r>
      <w:r>
        <w:rPr>
          <w:lang w:val="es_ES" w:bidi="es_ES"/>
        </w:rPr>
        <w:t>REV 9:1</w:t>
      </w:r>
      <w:r>
        <w:rPr>
          <w:lang w:val="es_ES" w:bidi="es_ES"/>
        </w:rPr>
        <w:t xml:space="preserve">), la referencia es esencialmente equivalente a la de </w:t>
      </w:r>
      <w:r>
        <w:rPr>
          <w:lang w:val="es_ES" w:bidi="es_ES"/>
        </w:rPr>
        <w:t>ἄβυσσος</w:t>
      </w:r>
      <w:r>
        <w:rPr>
          <w:lang w:val="es_ES" w:bidi="es_ES"/>
        </w:rPr>
        <w:t xml:space="preserve"> "abismo" (</w:t>
      </w:r>
      <w:hyperlink r:id="rId55">
        <w:r>
          <w:rPr>
            <w:lang w:val="es_ES" w:bidi="es_ES"/>
          </w:rPr>
          <w:rPr>
            <w:color w:val="0000EE"/>
            <w:u w:val="single"/>
          </w:rPr>
          <w:t>1.20</w:t>
        </w:r>
      </w:hyperlink>
      <w:r>
        <w:rPr>
          <w:lang w:val="es_ES" w:bidi="es_ES"/>
        </w:rPr>
        <w:t>).</w:t>
      </w:r>
    </w:p>
    <w:p>
      <w:pPr/>
      <w:r>
        <w:rPr>
          <w:lang w:val="es_ES" w:bidi="es_ES"/>
        </w:rPr>
      </w:r>
      <w:r>
        <w:rPr>
          <w:lang w:val="es_ES" w:bidi="es_ES"/>
        </w:rPr>
        <w:t>REV 9:1</w:t>
      </w:r>
      <w:r>
        <w:rPr>
          <w:lang w:val="es_ES" w:bidi="es_ES"/>
        </w:rPr>
        <w:t xml:space="preserve"> · </w:t>
      </w:r>
      <w:r>
        <w:rPr>
          <w:lang w:val="es_ES" w:bidi="es_ES"/>
        </w:rPr>
        <w:t>REV 9:2</w:t>
      </w:r>
      <w:r>
        <w:rPr>
          <w:lang w:val="es_ES" w:bidi="es_ES"/>
        </w:rPr>
        <w:t xml:space="preserve"> · </w:t>
      </w:r>
      <w:r>
        <w:rPr>
          <w:lang w:val="es_ES" w:bidi="es_ES"/>
        </w:rPr>
        <w:t>REV 9:2</w:t>
      </w:r>
      <w:r>
        <w:rPr>
          <w:lang w:val="es_ES" w:bidi="es_ES"/>
        </w:rPr>
        <w:t xml:space="preserve"> · </w:t>
      </w:r>
      <w:r>
        <w:rPr>
          <w:lang w:val="es_ES" w:bidi="es_ES"/>
        </w:rPr>
        <w:t>REV 9:2</w:t>
      </w:r>
      <w:r>
        <w:rPr>
          <w:lang w:val="es_ES" w:bidi="es_ES"/>
        </w:rPr>
      </w:r>
      <w:r>
        <w:rPr>
          <w:lang w:val="es_ES" w:bidi="es_ES"/>
        </w:rPr>
      </w:r>
    </w:p>
    <w:p>
      <w:pPr/>
      <w:r>
        <w:rPr>
          <w:lang w:val="es_ES" w:bidi="es_ES"/>
        </w:rPr>
      </w:r>
    </w:p>
    <w:p>
      <w:pPr>
        <w:pStyle w:val="Heading2"/>
      </w:pPr>
      <w:r>
        <w:rPr>
          <w:lang w:val="es_ES" w:bidi="es_ES"/>
        </w:rPr>
        <w:t>φρεναπατάω</w:t>
      </w:r>
      <w:r>
        <w:rPr>
          <w:lang w:val="es_ES" w:bidi="es_ES"/>
        </w:rPr>
      </w:r>
    </w:p>
    <w:p>
      <w:pPr>
        <w:pStyle w:val="Heading1"/>
      </w:pPr>
      <w:r>
        <w:rPr>
          <w:lang w:val="es_ES" w:bidi="es_ES"/>
        </w:rPr>
        <w:t>φρεναπατάω</w:t>
      </w:r>
    </w:p>
    <w:p>
      <w:pPr/>
      <w:r>
        <w:rPr>
          <w:lang w:val="es_ES" w:bidi="es_ES"/>
        </w:rPr>
      </w:r>
      <w:r>
        <w:rPr>
          <w:lang w:val="es_ES" w:bidi="es_ES"/>
        </w:rPr>
        <w:t>φρεναπατάω</w:t>
      </w:r>
      <w:r>
        <w:rPr>
          <w:lang w:val="es_ES" w:bidi="es_ES"/>
        </w:rPr>
        <w:t xml:space="preserve"> (</w:t>
      </w:r>
      <w:r>
        <w:rPr>
          <w:lang w:val="es_ES" w:bidi="es_ES"/>
        </w:rPr>
        <w:t>G5422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φρονέω + πατέω </w:t>
      </w:r>
      <w:r>
        <w:rPr>
          <w:lang w:val="es_ES" w:bidi="es_ES"/>
        </w:rPr>
        <w:t>|</w:t>
      </w:r>
      <w:r>
        <w:rPr>
          <w:lang w:val="es_ES" w:bidi="es_ES"/>
        </w:rPr>
        <w:t xml:space="preserve"> </w:t>
      </w:r>
      <w:r>
        <w:rPr>
          <w:lang w:val="es_ES" w:bidi="es_ES"/>
        </w:rPr>
        <w:t>ἀπατάω</w:t>
      </w:r>
    </w:p>
    <w:p>
      <w:pPr/>
      <w:r>
        <w:rPr>
          <w:lang w:val="es_ES" w:bidi="es_ES"/>
        </w:rPr>
      </w:r>
      <w:r>
        <w:rPr>
          <w:lang w:val="es_ES" w:bidi="es_ES"/>
        </w:rPr>
        <w:t>31.12</w:t>
      </w:r>
      <w:r>
        <w:rPr>
          <w:lang w:val="es_ES" w:bidi="es_ES"/>
        </w:rPr>
        <w:t xml:space="preserve"> · </w:t>
      </w:r>
      <w:r>
        <w:rPr>
          <w:lang w:val="es_ES" w:bidi="es_ES"/>
        </w:rPr>
        <w:t>Sostener un punto de vista, Creer, Confiar</w:t>
      </w:r>
      <w:r>
        <w:rPr>
          <w:lang w:val="es_ES" w:bidi="es_ES"/>
        </w:rPr>
        <w:t xml:space="preserve"> · </w:t>
      </w:r>
      <w:r>
        <w:rPr>
          <w:lang w:val="es_ES" w:bidi="es_ES"/>
        </w:rPr>
        <w:t>Sostener una opinión equivocada, estar equivocado</w:t>
      </w:r>
    </w:p>
    <w:p>
      <w:pPr/>
      <w:r>
        <w:rPr>
          <w:lang w:val="es_ES" w:bidi="es_ES"/>
        </w:rPr>
      </w:r>
      <w:r>
        <w:rPr>
          <w:lang w:val="es_ES" w:bidi="es_ES"/>
        </w:rPr>
        <w:t>confundir</w:t>
      </w:r>
      <w:r>
        <w:rPr>
          <w:lang w:val="es_ES" w:bidi="es_ES"/>
        </w:rPr>
        <w:t xml:space="preserve">, </w:t>
      </w:r>
      <w:r>
        <w:rPr>
          <w:lang w:val="es_ES" w:bidi="es_ES"/>
        </w:rPr>
        <w:t>engañar</w:t>
      </w:r>
      <w:r>
        <w:rPr>
          <w:lang w:val="es_ES" w:bidi="es_ES"/>
        </w:rPr>
        <w:t xml:space="preserve">, </w:t>
      </w:r>
      <w:r>
        <w:rPr>
          <w:lang w:val="es_ES" w:bidi="es_ES"/>
        </w:rPr>
        <w:t>engaño</w:t>
      </w:r>
      <w:r>
        <w:rPr>
          <w:lang w:val="es_ES" w:bidi="es_ES"/>
        </w:rPr>
        <w:t xml:space="preserve"> </w:t>
      </w:r>
      <w:r>
        <w:rPr>
          <w:lang w:val="es_ES" w:bidi="es_ES"/>
        </w:rPr>
        <w:t>hacer que alguien tenga opiniones engañosas o erróneas acerca de la verdad</w:t>
      </w:r>
      <w:r>
        <w:rPr>
          <w:vertAlign w:val="superscript"/>
          <w:lang w:val="es_ES" w:bidi="es_ES"/>
        </w:rPr>
        <w:t>1</w:t>
      </w:r>
    </w:p>
    <w:p>
      <w:pPr/>
      <w:r>
        <w:rPr>
          <w:lang w:val="es_ES" w:bidi="es_ES"/>
        </w:rPr>
      </w:r>
      <w:r>
        <w:rPr>
          <w:lang w:val="es_ES" w:bidi="es_ES"/>
        </w:rPr>
        <w:t>GAL 6:3</w:t>
      </w:r>
    </w:p>
    <w:p>
      <w:pPr/>
      <w:r>
        <w:rPr>
          <w:lang w:val="es_ES" w:bidi="es_ES"/>
        </w:rPr>
      </w:r>
      <w:r>
        <w:rPr>
          <w:vertAlign w:val="superscript"/>
          <w:lang w:val="es_ES" w:bidi="es_ES"/>
        </w:rPr>
        <w:t>1</w:t>
      </w:r>
      <w:r>
        <w:rPr>
          <w:lang w:val="es_ES" w:bidi="es_ES"/>
        </w:rPr>
        <w:t xml:space="preserve"> Esta serie de significados que contienen la raíz ἀπατ se superpone considerablemente en significado con las series previas que contienen la raíz πλαν (D:31.8-D:31.11). Ambos conjuntos de términos involucran decepción y vistas incorrectas. Es difícil determinar las implicaciones precisas de las diferencias en significado, pero puede ser que términos con la raíz πλαν estén en cierto modo relacionados a la conducta engañosa en general en vez de primariamente conceptos erróneos.</w:t>
      </w:r>
      <w:r>
        <w:rPr>
          <w:lang w:val="es_ES" w:bidi="es_ES"/>
        </w:rPr>
      </w:r>
      <w:r>
        <w:rPr>
          <w:lang w:val="es_ES" w:bidi="es_ES"/>
        </w:rPr>
      </w:r>
    </w:p>
    <w:p>
      <w:pPr/>
      <w:r>
        <w:rPr>
          <w:lang w:val="es_ES" w:bidi="es_ES"/>
        </w:rPr>
      </w:r>
    </w:p>
    <w:p>
      <w:pPr>
        <w:pStyle w:val="Heading2"/>
      </w:pPr>
      <w:r>
        <w:rPr>
          <w:lang w:val="es_ES" w:bidi="es_ES"/>
        </w:rPr>
        <w:t>φρεναπάτης</w:t>
      </w:r>
      <w:r>
        <w:rPr>
          <w:lang w:val="es_ES" w:bidi="es_ES"/>
        </w:rPr>
      </w:r>
    </w:p>
    <w:p>
      <w:pPr>
        <w:pStyle w:val="Heading1"/>
      </w:pPr>
      <w:r>
        <w:rPr>
          <w:lang w:val="es_ES" w:bidi="es_ES"/>
        </w:rPr>
        <w:t>φρεναπάτης</w:t>
      </w:r>
    </w:p>
    <w:p>
      <w:pPr/>
      <w:r>
        <w:rPr>
          <w:lang w:val="es_ES" w:bidi="es_ES"/>
        </w:rPr>
      </w:r>
      <w:r>
        <w:rPr>
          <w:lang w:val="es_ES" w:bidi="es_ES"/>
        </w:rPr>
        <w:t>φρεναπάτης</w:t>
      </w:r>
      <w:r>
        <w:rPr>
          <w:lang w:val="es_ES" w:bidi="es_ES"/>
        </w:rPr>
        <w:t xml:space="preserve"> (</w:t>
      </w:r>
      <w:r>
        <w:rPr>
          <w:lang w:val="es_ES" w:bidi="es_ES"/>
        </w:rPr>
        <w:t>G5423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φρεναπατάω</w:t>
      </w:r>
    </w:p>
    <w:p>
      <w:pPr/>
      <w:r>
        <w:rPr>
          <w:lang w:val="es_ES" w:bidi="es_ES"/>
        </w:rPr>
      </w:r>
      <w:r>
        <w:rPr>
          <w:lang w:val="es_ES" w:bidi="es_ES"/>
        </w:rPr>
        <w:t>31.13</w:t>
      </w:r>
      <w:r>
        <w:rPr>
          <w:lang w:val="es_ES" w:bidi="es_ES"/>
        </w:rPr>
        <w:t xml:space="preserve"> · </w:t>
      </w:r>
      <w:r>
        <w:rPr>
          <w:lang w:val="es_ES" w:bidi="es_ES"/>
        </w:rPr>
        <w:t>Sostener un punto de vista, Creer, Confiar</w:t>
      </w:r>
      <w:r>
        <w:rPr>
          <w:lang w:val="es_ES" w:bidi="es_ES"/>
        </w:rPr>
        <w:t xml:space="preserve"> · </w:t>
      </w:r>
      <w:r>
        <w:rPr>
          <w:lang w:val="es_ES" w:bidi="es_ES"/>
        </w:rPr>
        <w:t>Sostener una opinión equivocada, estar equivocado</w:t>
      </w:r>
    </w:p>
    <w:p>
      <w:pPr/>
      <w:r>
        <w:rPr>
          <w:lang w:val="es_ES" w:bidi="es_ES"/>
        </w:rPr>
      </w:r>
      <w:r>
        <w:rPr>
          <w:lang w:val="es_ES" w:bidi="es_ES"/>
        </w:rPr>
        <w:t>persona que engaña</w:t>
      </w:r>
      <w:r>
        <w:rPr>
          <w:lang w:val="es_ES" w:bidi="es_ES"/>
        </w:rPr>
        <w:t xml:space="preserve">, </w:t>
      </w:r>
      <w:r>
        <w:rPr>
          <w:lang w:val="es_ES" w:bidi="es_ES"/>
        </w:rPr>
        <w:t>engañador</w:t>
      </w:r>
      <w:r>
        <w:rPr>
          <w:lang w:val="es_ES" w:bidi="es_ES"/>
        </w:rPr>
        <w:t xml:space="preserve"> </w:t>
      </w:r>
      <w:r>
        <w:rPr>
          <w:lang w:val="es_ES" w:bidi="es_ES"/>
        </w:rPr>
        <w:t xml:space="preserve">(derivado de </w:t>
      </w:r>
      <w:r>
        <w:rPr>
          <w:lang w:val="es_ES" w:bidi="es_ES"/>
        </w:rPr>
        <w:t>φρεναπατάω</w:t>
      </w:r>
      <w:r>
        <w:rPr>
          <w:lang w:val="es_ES" w:bidi="es_ES"/>
        </w:rPr>
        <w:t xml:space="preserve"> 'llevar por mal camino', </w:t>
      </w:r>
      <w:hyperlink r:id="rId56">
        <w:r>
          <w:rPr>
            <w:lang w:val="es_ES" w:bidi="es_ES"/>
          </w:rPr>
          <w:rPr>
            <w:color w:val="0000EE"/>
            <w:u w:val="single"/>
          </w:rPr>
          <w:t>31.12</w:t>
        </w:r>
      </w:hyperlink>
      <w:r>
        <w:rPr>
          <w:lang w:val="es_ES" w:bidi="es_ES"/>
        </w:rPr>
        <w:t>) alguien que engaña a la gente con respecto a la verdad</w:t>
      </w:r>
      <w:r>
        <w:rPr>
          <w:lang w:val="es_ES" w:bidi="es_ES"/>
        </w:rPr>
        <w:t xml:space="preserve"> </w:t>
      </w:r>
      <w:r>
        <w:rPr>
          <w:lang w:val="es_ES" w:bidi="es_ES"/>
        </w:rPr>
        <w:t>En algunos idiomas el equivalente de φρεναπάτης es "el que lleva por el camino equivocado" o "uno que dice que lo incorrecto es lo correcto".</w:t>
      </w:r>
    </w:p>
    <w:p>
      <w:pPr/>
      <w:r>
        <w:rPr>
          <w:lang w:val="es_ES" w:bidi="es_ES"/>
        </w:rPr>
      </w:r>
      <w:r>
        <w:rPr>
          <w:lang w:val="es_ES" w:bidi="es_ES"/>
        </w:rPr>
        <w:t>TIT 1:10</w:t>
      </w:r>
      <w:r>
        <w:rPr>
          <w:lang w:val="es_ES" w:bidi="es_ES"/>
        </w:rPr>
      </w:r>
      <w:r>
        <w:rPr>
          <w:lang w:val="es_ES" w:bidi="es_ES"/>
        </w:rPr>
      </w:r>
    </w:p>
    <w:p>
      <w:pPr/>
      <w:r>
        <w:rPr>
          <w:lang w:val="es_ES" w:bidi="es_ES"/>
        </w:rPr>
      </w:r>
    </w:p>
    <w:p>
      <w:pPr>
        <w:pStyle w:val="Heading2"/>
      </w:pPr>
      <w:r>
        <w:rPr>
          <w:lang w:val="es_ES" w:bidi="es_ES"/>
        </w:rPr>
        <w:t>φρήν</w:t>
      </w:r>
      <w:r>
        <w:rPr>
          <w:lang w:val="es_ES" w:bidi="es_ES"/>
        </w:rPr>
      </w:r>
    </w:p>
    <w:p>
      <w:pPr>
        <w:pStyle w:val="Heading1"/>
      </w:pPr>
      <w:r>
        <w:rPr>
          <w:lang w:val="es_ES" w:bidi="es_ES"/>
        </w:rPr>
        <w:t>φρήν</w:t>
      </w:r>
    </w:p>
    <w:p>
      <w:pPr/>
      <w:r>
        <w:rPr>
          <w:lang w:val="es_ES" w:bidi="es_ES"/>
        </w:rPr>
      </w:r>
      <w:r>
        <w:rPr>
          <w:lang w:val="es_ES" w:bidi="es_ES"/>
        </w:rPr>
        <w:t>φρήν</w:t>
      </w:r>
      <w:r>
        <w:rPr>
          <w:lang w:val="es_ES" w:bidi="es_ES"/>
        </w:rPr>
        <w:t xml:space="preserve"> (</w:t>
      </w:r>
      <w:r>
        <w:rPr>
          <w:lang w:val="es_ES" w:bidi="es_ES"/>
        </w:rPr>
        <w:t>G5424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φρενός </w:t>
      </w:r>
      <w:r>
        <w:rPr>
          <w:lang w:val="es_ES" w:bidi="es_ES"/>
        </w:rPr>
        <w:t>|</w:t>
      </w:r>
      <w:r>
        <w:rPr>
          <w:lang w:val="es_ES" w:bidi="es_ES"/>
        </w:rPr>
        <w:t xml:space="preserve"> </w:t>
      </w:r>
      <w:r>
        <w:rPr>
          <w:lang w:val="es_ES" w:bidi="es_ES"/>
        </w:rPr>
        <w:t>φρονέω</w:t>
      </w:r>
    </w:p>
    <w:p>
      <w:pPr/>
      <w:r>
        <w:rPr>
          <w:lang w:val="es_ES" w:bidi="es_ES"/>
        </w:rPr>
      </w:r>
      <w:r>
        <w:rPr>
          <w:lang w:val="es_ES" w:bidi="es_ES"/>
        </w:rPr>
        <w:t>26.15</w:t>
      </w:r>
      <w:r>
        <w:rPr>
          <w:lang w:val="es_ES" w:bidi="es_ES"/>
        </w:rPr>
        <w:t xml:space="preserve"> · </w:t>
      </w:r>
      <w:r>
        <w:rPr>
          <w:lang w:val="es_ES" w:bidi="es_ES"/>
        </w:rPr>
        <w:t>Facultades psicológicas</w:t>
      </w:r>
    </w:p>
    <w:p>
      <w:pPr/>
      <w:r>
        <w:rPr>
          <w:lang w:val="es_ES" w:bidi="es_ES"/>
        </w:rPr>
      </w:r>
      <w:r>
        <w:rPr>
          <w:lang w:val="es_ES" w:bidi="es_ES"/>
        </w:rPr>
        <w:t>modo de pensar</w:t>
      </w:r>
      <w:r>
        <w:rPr>
          <w:lang w:val="es_ES" w:bidi="es_ES"/>
        </w:rPr>
        <w:t xml:space="preserve">, </w:t>
      </w:r>
      <w:r>
        <w:rPr>
          <w:lang w:val="es_ES" w:bidi="es_ES"/>
        </w:rPr>
        <w:t>punto de vista</w:t>
      </w:r>
      <w:r>
        <w:rPr>
          <w:lang w:val="es_ES" w:bidi="es_ES"/>
        </w:rPr>
        <w:t xml:space="preserve">, </w:t>
      </w:r>
      <w:r>
        <w:rPr>
          <w:lang w:val="es_ES" w:bidi="es_ES"/>
        </w:rPr>
        <w:t>planificación cuidadosa</w:t>
      </w:r>
      <w:r>
        <w:rPr>
          <w:lang w:val="es_ES" w:bidi="es_ES"/>
        </w:rPr>
        <w:t xml:space="preserve"> </w:t>
      </w:r>
      <w:r>
        <w:rPr>
          <w:lang w:val="es_ES" w:bidi="es_ES"/>
        </w:rPr>
        <w:t>la facultad psicológica de la planificación reflexiva, a menudo con la implicación de ser sabio y providente</w:t>
      </w:r>
    </w:p>
    <w:p>
      <w:pPr/>
      <w:r>
        <w:rPr>
          <w:lang w:val="es_ES" w:bidi="es_ES"/>
        </w:rPr>
      </w:r>
      <w:r>
        <w:rPr>
          <w:lang w:val="es_ES" w:bidi="es_ES"/>
        </w:rPr>
        <w:t>1CO 14:20</w:t>
      </w:r>
      <w:r>
        <w:rPr>
          <w:lang w:val="es_ES" w:bidi="es_ES"/>
        </w:rPr>
        <w:t xml:space="preserve"> · </w:t>
      </w:r>
      <w:r>
        <w:rPr>
          <w:lang w:val="es_ES" w:bidi="es_ES"/>
        </w:rPr>
        <w:t>1CO 14:20</w:t>
      </w:r>
      <w:r>
        <w:rPr>
          <w:lang w:val="es_ES" w:bidi="es_ES"/>
        </w:rPr>
      </w:r>
      <w:r>
        <w:rPr>
          <w:lang w:val="es_ES" w:bidi="es_ES"/>
        </w:rPr>
      </w:r>
    </w:p>
    <w:p>
      <w:pPr/>
      <w:r>
        <w:rPr>
          <w:lang w:val="es_ES" w:bidi="es_ES"/>
        </w:rPr>
      </w:r>
    </w:p>
    <w:p>
      <w:pPr>
        <w:pStyle w:val="Heading2"/>
      </w:pPr>
      <w:r>
        <w:rPr>
          <w:lang w:val="es_ES" w:bidi="es_ES"/>
        </w:rPr>
        <w:t>φρίσσω</w:t>
      </w:r>
      <w:r>
        <w:rPr>
          <w:lang w:val="es_ES" w:bidi="es_ES"/>
        </w:rPr>
      </w:r>
    </w:p>
    <w:p>
      <w:pPr>
        <w:pStyle w:val="Heading1"/>
      </w:pPr>
      <w:r>
        <w:rPr>
          <w:lang w:val="es_ES" w:bidi="es_ES"/>
        </w:rPr>
        <w:t>φρίσσω</w:t>
      </w:r>
    </w:p>
    <w:p>
      <w:pPr/>
      <w:r>
        <w:rPr>
          <w:lang w:val="es_ES" w:bidi="es_ES"/>
        </w:rPr>
      </w:r>
      <w:r>
        <w:rPr>
          <w:lang w:val="es_ES" w:bidi="es_ES"/>
        </w:rPr>
        <w:t>φρίσσω</w:t>
      </w:r>
      <w:r>
        <w:rPr>
          <w:lang w:val="es_ES" w:bidi="es_ES"/>
        </w:rPr>
        <w:t xml:space="preserve"> (</w:t>
      </w:r>
      <w:r>
        <w:rPr>
          <w:lang w:val="es_ES" w:bidi="es_ES"/>
        </w:rPr>
        <w:t>G5425</w:t>
      </w:r>
      <w:r>
        <w:rPr>
          <w:lang w:val="es_ES" w:bidi="es_ES"/>
        </w:rPr>
        <w:t>)</w:t>
      </w:r>
    </w:p>
    <w:p>
      <w:pPr/>
      <w:r>
        <w:rPr>
          <w:lang w:val="es_ES" w:bidi="es_ES"/>
        </w:rPr>
      </w:r>
      <w:r>
        <w:rPr>
          <w:lang w:val="es_ES" w:bidi="es_ES"/>
        </w:rPr>
        <w:t>verbe</w:t>
      </w:r>
    </w:p>
    <w:p>
      <w:pPr/>
      <w:r>
        <w:rPr>
          <w:lang w:val="es_ES" w:bidi="es_ES"/>
        </w:rPr>
      </w:r>
      <w:r>
        <w:rPr>
          <w:lang w:val="es_ES" w:bidi="es_ES"/>
        </w:rPr>
        <w:t>25.260</w:t>
      </w:r>
      <w:r>
        <w:rPr>
          <w:lang w:val="es_ES" w:bidi="es_ES"/>
        </w:rPr>
        <w:t xml:space="preserve"> · </w:t>
      </w:r>
      <w:r>
        <w:rPr>
          <w:lang w:val="es_ES" w:bidi="es_ES"/>
        </w:rPr>
        <w:t>Actitudes y Emociones</w:t>
      </w:r>
      <w:r>
        <w:rPr>
          <w:lang w:val="es_ES" w:bidi="es_ES"/>
        </w:rPr>
        <w:t xml:space="preserve"> · </w:t>
      </w:r>
      <w:r>
        <w:rPr>
          <w:lang w:val="es_ES" w:bidi="es_ES"/>
        </w:rPr>
        <w:t>Miedo, Terror, Alarma</w:t>
      </w:r>
    </w:p>
    <w:p>
      <w:pPr/>
      <w:r>
        <w:rPr>
          <w:lang w:val="es_ES" w:bidi="es_ES"/>
        </w:rPr>
      </w:r>
      <w:r>
        <w:rPr>
          <w:lang w:val="es_ES" w:bidi="es_ES"/>
        </w:rPr>
        <w:t>estremecerse de miedo</w:t>
      </w:r>
      <w:r>
        <w:rPr>
          <w:lang w:val="es_ES" w:bidi="es_ES"/>
        </w:rPr>
        <w:t xml:space="preserve">, </w:t>
      </w:r>
      <w:r>
        <w:rPr>
          <w:lang w:val="es_ES" w:bidi="es_ES"/>
        </w:rPr>
        <w:t>tener mucho miedo</w:t>
      </w:r>
      <w:r>
        <w:rPr>
          <w:lang w:val="es_ES" w:bidi="es_ES"/>
        </w:rPr>
        <w:t xml:space="preserve"> </w:t>
      </w:r>
      <w:r>
        <w:rPr>
          <w:lang w:val="es_ES" w:bidi="es_ES"/>
        </w:rPr>
        <w:t>tener mucho miedo acompañado de temor y estremecimiento</w:t>
      </w:r>
      <w:r>
        <w:rPr>
          <w:vertAlign w:val="superscript"/>
          <w:lang w:val="es_ES" w:bidi="es_ES"/>
        </w:rPr>
        <w:t>1</w:t>
      </w:r>
    </w:p>
    <w:p>
      <w:pPr/>
      <w:r>
        <w:rPr>
          <w:lang w:val="es_ES" w:bidi="es_ES"/>
        </w:rPr>
      </w:r>
      <w:r>
        <w:rPr>
          <w:lang w:val="es_ES" w:bidi="es_ES"/>
        </w:rPr>
        <w:t>JAS 2:19</w:t>
      </w:r>
    </w:p>
    <w:p>
      <w:pPr/>
      <w:r>
        <w:rPr>
          <w:lang w:val="es_ES" w:bidi="es_ES"/>
        </w:rPr>
      </w:r>
      <w:r>
        <w:rPr>
          <w:vertAlign w:val="superscript"/>
          <w:lang w:val="es_ES" w:bidi="es_ES"/>
        </w:rPr>
        <w:t>1</w:t>
      </w:r>
      <w:r>
        <w:rPr>
          <w:lang w:val="es_ES" w:bidi="es_ES"/>
        </w:rPr>
        <w:t xml:space="preserve"> Es posible considerar a τρέμω[b] (D:25.259) y φρίσσω (D:25.260) como pertenecientes simultáneamente a dos dominios semánticos bien distintos, uno es el fisiológico, es decir, algún tipo de respuesta física incontrolada a causa de miedo o gran sorpresa, y la experiencia psicológica de miedo o terror. Ya que, sin embargo, es el último que da paso al segundo, parecería tener mayor justificación tratar estos significados como asuntos de respuestas emotivas en vez de eventos fisiológicos.</w:t>
      </w:r>
      <w:r>
        <w:rPr>
          <w:lang w:val="es_ES" w:bidi="es_ES"/>
        </w:rPr>
      </w:r>
      <w:r>
        <w:rPr>
          <w:lang w:val="es_ES" w:bidi="es_ES"/>
        </w:rPr>
      </w:r>
    </w:p>
    <w:p>
      <w:pPr/>
      <w:r>
        <w:rPr>
          <w:lang w:val="es_ES" w:bidi="es_ES"/>
        </w:rPr>
      </w:r>
    </w:p>
    <w:p>
      <w:pPr>
        <w:pStyle w:val="Heading2"/>
      </w:pPr>
      <w:r>
        <w:rPr>
          <w:lang w:val="es_ES" w:bidi="es_ES"/>
        </w:rPr>
        <w:t>φρονέω</w:t>
      </w:r>
      <w:r>
        <w:rPr>
          <w:lang w:val="es_ES" w:bidi="es_ES"/>
        </w:rPr>
      </w:r>
    </w:p>
    <w:p>
      <w:pPr>
        <w:pStyle w:val="Heading1"/>
      </w:pPr>
      <w:r>
        <w:rPr>
          <w:lang w:val="es_ES" w:bidi="es_ES"/>
        </w:rPr>
        <w:t>φρονέω</w:t>
      </w:r>
    </w:p>
    <w:p>
      <w:pPr/>
      <w:r>
        <w:rPr>
          <w:lang w:val="es_ES" w:bidi="es_ES"/>
        </w:rPr>
      </w:r>
      <w:r>
        <w:rPr>
          <w:lang w:val="es_ES" w:bidi="es_ES"/>
        </w:rPr>
        <w:t>φρονέω</w:t>
      </w:r>
      <w:r>
        <w:rPr>
          <w:lang w:val="es_ES" w:bidi="es_ES"/>
        </w:rPr>
        <w:t xml:space="preserve"> (</w:t>
      </w:r>
      <w:r>
        <w:rPr>
          <w:lang w:val="es_ES" w:bidi="es_ES"/>
        </w:rPr>
        <w:t>G5426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ἀφροσύνη</w:t>
      </w:r>
      <w:r>
        <w:rPr>
          <w:lang w:val="es_ES" w:bidi="es_ES"/>
        </w:rPr>
        <w:t xml:space="preserve"> · </w:t>
      </w:r>
      <w:r>
        <w:rPr>
          <w:lang w:val="es_ES" w:bidi="es_ES"/>
        </w:rPr>
        <w:t>ἄφρων</w:t>
      </w:r>
      <w:r>
        <w:rPr>
          <w:lang w:val="es_ES" w:bidi="es_ES"/>
        </w:rPr>
        <w:t xml:space="preserve"> · </w:t>
      </w:r>
      <w:r>
        <w:rPr>
          <w:lang w:val="es_ES" w:bidi="es_ES"/>
        </w:rPr>
        <w:t>εὐφραίνω</w:t>
      </w:r>
      <w:r>
        <w:rPr>
          <w:lang w:val="es_ES" w:bidi="es_ES"/>
        </w:rPr>
        <w:t xml:space="preserve"> · </w:t>
      </w:r>
      <w:r>
        <w:rPr>
          <w:lang w:val="es_ES" w:bidi="es_ES"/>
        </w:rPr>
        <w:t>εὐφροσύνη</w:t>
      </w:r>
      <w:r>
        <w:rPr>
          <w:lang w:val="es_ES" w:bidi="es_ES"/>
        </w:rPr>
        <w:t xml:space="preserve"> · </w:t>
      </w:r>
      <w:r>
        <w:rPr>
          <w:lang w:val="es_ES" w:bidi="es_ES"/>
        </w:rPr>
        <w:t>καταφρονέω</w:t>
      </w:r>
      <w:r>
        <w:rPr>
          <w:lang w:val="es_ES" w:bidi="es_ES"/>
        </w:rPr>
        <w:t xml:space="preserve"> · </w:t>
      </w:r>
      <w:r>
        <w:rPr>
          <w:lang w:val="es_ES" w:bidi="es_ES"/>
        </w:rPr>
        <w:t>καταφρονητής</w:t>
      </w:r>
      <w:r>
        <w:rPr>
          <w:lang w:val="es_ES" w:bidi="es_ES"/>
        </w:rPr>
        <w:t xml:space="preserve"> · </w:t>
      </w:r>
      <w:r>
        <w:rPr>
          <w:lang w:val="es_ES" w:bidi="es_ES"/>
        </w:rPr>
        <w:t>ὁμόφρων</w:t>
      </w:r>
      <w:r>
        <w:rPr>
          <w:lang w:val="es_ES" w:bidi="es_ES"/>
        </w:rPr>
        <w:t xml:space="preserve"> · </w:t>
      </w:r>
      <w:r>
        <w:rPr>
          <w:lang w:val="es_ES" w:bidi="es_ES"/>
        </w:rPr>
        <w:t>παραφρονέω</w:t>
      </w:r>
      <w:r>
        <w:rPr>
          <w:lang w:val="es_ES" w:bidi="es_ES"/>
        </w:rPr>
        <w:t xml:space="preserve"> · </w:t>
      </w:r>
      <w:r>
        <w:rPr>
          <w:lang w:val="es_ES" w:bidi="es_ES"/>
        </w:rPr>
        <w:t>παραφρονία</w:t>
      </w:r>
      <w:r>
        <w:rPr>
          <w:lang w:val="es_ES" w:bidi="es_ES"/>
        </w:rPr>
        <w:t xml:space="preserve"> · </w:t>
      </w:r>
      <w:r>
        <w:rPr>
          <w:lang w:val="es_ES" w:bidi="es_ES"/>
        </w:rPr>
        <w:t>περιφρονέω</w:t>
      </w:r>
      <w:r>
        <w:rPr>
          <w:lang w:val="es_ES" w:bidi="es_ES"/>
        </w:rPr>
        <w:t xml:space="preserve"> · </w:t>
      </w:r>
      <w:r>
        <w:rPr>
          <w:lang w:val="es_ES" w:bidi="es_ES"/>
        </w:rPr>
        <w:t>ταπεινοφροσύνη</w:t>
      </w:r>
      <w:r>
        <w:rPr>
          <w:lang w:val="es_ES" w:bidi="es_ES"/>
        </w:rPr>
        <w:t xml:space="preserve"> · </w:t>
      </w:r>
      <w:r>
        <w:rPr>
          <w:lang w:val="es_ES" w:bidi="es_ES"/>
        </w:rPr>
        <w:t>ὑπερφρονέω</w:t>
      </w:r>
      <w:r>
        <w:rPr>
          <w:lang w:val="es_ES" w:bidi="es_ES"/>
        </w:rPr>
        <w:t xml:space="preserve"> · </w:t>
      </w:r>
      <w:r>
        <w:rPr>
          <w:lang w:val="es_ES" w:bidi="es_ES"/>
        </w:rPr>
        <w:t>ὑψηλοφρονέω</w:t>
      </w:r>
      <w:r>
        <w:rPr>
          <w:lang w:val="es_ES" w:bidi="es_ES"/>
        </w:rPr>
        <w:t xml:space="preserve"> · </w:t>
      </w:r>
      <w:r>
        <w:rPr>
          <w:lang w:val="es_ES" w:bidi="es_ES"/>
        </w:rPr>
        <w:t>φιλοφρόνως</w:t>
      </w:r>
      <w:r>
        <w:rPr>
          <w:lang w:val="es_ES" w:bidi="es_ES"/>
        </w:rPr>
        <w:t xml:space="preserve"> · </w:t>
      </w:r>
      <w:r>
        <w:rPr>
          <w:lang w:val="es_ES" w:bidi="es_ES"/>
        </w:rPr>
        <w:t>φρεναπατάω</w:t>
      </w:r>
      <w:r>
        <w:rPr>
          <w:lang w:val="es_ES" w:bidi="es_ES"/>
        </w:rPr>
        <w:t xml:space="preserve"> · </w:t>
      </w:r>
      <w:r>
        <w:rPr>
          <w:lang w:val="es_ES" w:bidi="es_ES"/>
        </w:rPr>
        <w:t>φρεναπάτης</w:t>
      </w:r>
      <w:r>
        <w:rPr>
          <w:lang w:val="es_ES" w:bidi="es_ES"/>
        </w:rPr>
        <w:t xml:space="preserve"> · </w:t>
      </w:r>
      <w:r>
        <w:rPr>
          <w:lang w:val="es_ES" w:bidi="es_ES"/>
        </w:rPr>
        <w:t>φρήν</w:t>
      </w:r>
      <w:r>
        <w:rPr>
          <w:lang w:val="es_ES" w:bidi="es_ES"/>
        </w:rPr>
        <w:t xml:space="preserve"> · </w:t>
      </w:r>
      <w:r>
        <w:rPr>
          <w:lang w:val="es_ES" w:bidi="es_ES"/>
        </w:rPr>
        <w:t>φρόνημα</w:t>
      </w:r>
      <w:r>
        <w:rPr>
          <w:lang w:val="es_ES" w:bidi="es_ES"/>
        </w:rPr>
        <w:t xml:space="preserve"> · </w:t>
      </w:r>
      <w:r>
        <w:rPr>
          <w:lang w:val="es_ES" w:bidi="es_ES"/>
        </w:rPr>
        <w:t>φρόνησις</w:t>
      </w:r>
      <w:r>
        <w:rPr>
          <w:lang w:val="es_ES" w:bidi="es_ES"/>
        </w:rPr>
        <w:t xml:space="preserve"> · </w:t>
      </w:r>
      <w:r>
        <w:rPr>
          <w:lang w:val="es_ES" w:bidi="es_ES"/>
        </w:rPr>
        <w:t>φρόνιμος</w:t>
      </w:r>
      <w:r>
        <w:rPr>
          <w:lang w:val="es_ES" w:bidi="es_ES"/>
        </w:rPr>
        <w:t xml:space="preserve"> · </w:t>
      </w:r>
      <w:r>
        <w:rPr>
          <w:lang w:val="es_ES" w:bidi="es_ES"/>
        </w:rPr>
        <w:t>φρονίμως</w:t>
      </w:r>
      <w:r>
        <w:rPr>
          <w:lang w:val="es_ES" w:bidi="es_ES"/>
        </w:rPr>
        <w:t xml:space="preserve"> · </w:t>
      </w:r>
      <w:r>
        <w:rPr>
          <w:lang w:val="es_ES" w:bidi="es_ES"/>
        </w:rPr>
        <w:t>φροντίζω</w:t>
      </w:r>
    </w:p>
    <w:p>
      <w:pPr/>
      <w:r>
        <w:rPr>
          <w:lang w:val="es_ES" w:bidi="es_ES"/>
        </w:rPr>
      </w:r>
      <w:r>
        <w:rPr>
          <w:lang w:val="es_ES" w:bidi="es_ES"/>
        </w:rPr>
        <w:t>26.16</w:t>
      </w:r>
      <w:r>
        <w:rPr>
          <w:lang w:val="es_ES" w:bidi="es_ES"/>
        </w:rPr>
        <w:t xml:space="preserve"> · </w:t>
      </w:r>
      <w:r>
        <w:rPr>
          <w:lang w:val="es_ES" w:bidi="es_ES"/>
        </w:rPr>
        <w:t>Facultades psicológicas</w:t>
      </w:r>
    </w:p>
    <w:p>
      <w:pPr/>
      <w:r>
        <w:rPr>
          <w:lang w:val="es_ES" w:bidi="es_ES"/>
        </w:rPr>
      </w:r>
      <w:r>
        <w:rPr>
          <w:lang w:val="es_ES" w:bidi="es_ES"/>
        </w:rPr>
        <w:t>tener una actitud</w:t>
      </w:r>
      <w:r>
        <w:rPr>
          <w:lang w:val="es_ES" w:bidi="es_ES"/>
        </w:rPr>
        <w:t xml:space="preserve">, </w:t>
      </w:r>
      <w:r>
        <w:rPr>
          <w:lang w:val="es_ES" w:bidi="es_ES"/>
        </w:rPr>
        <w:t>pensar de una manera particular</w:t>
      </w:r>
      <w:r>
        <w:rPr>
          <w:lang w:val="es_ES" w:bidi="es_ES"/>
        </w:rPr>
        <w:t xml:space="preserve"> </w:t>
      </w:r>
      <w:r>
        <w:rPr>
          <w:lang w:val="es_ES" w:bidi="es_ES"/>
        </w:rPr>
        <w:t xml:space="preserve">(derivado de la raíz de φρον 'planificación reflexiva', </w:t>
      </w:r>
      <w:hyperlink r:id="rId57">
        <w:r>
          <w:rPr>
            <w:lang w:val="es_ES" w:bidi="es_ES"/>
          </w:rPr>
          <w:rPr>
            <w:color w:val="0000EE"/>
            <w:u w:val="single"/>
          </w:rPr>
          <w:t>26.15</w:t>
        </w:r>
      </w:hyperlink>
      <w:r>
        <w:rPr>
          <w:lang w:val="es_ES" w:bidi="es_ES"/>
        </w:rPr>
        <w:t>) emplear la facultad de planificar reflexivamente, con énfasis en la disposición o actitud subyacente</w:t>
      </w:r>
      <w:r>
        <w:rPr>
          <w:lang w:val="es_ES" w:bidi="es_ES"/>
        </w:rPr>
        <w:t xml:space="preserve"> </w:t>
      </w:r>
      <w:r>
        <w:rPr>
          <w:lang w:val="es_ES" w:bidi="es_ES"/>
        </w:rPr>
        <w:t xml:space="preserve">En algunos casos puede ser apropiado traducir </w:t>
      </w:r>
      <w:r>
        <w:rPr>
          <w:lang w:val="es_ES" w:bidi="es_ES"/>
        </w:rPr>
        <w:t>PHP 2:5</w:t>
      </w:r>
      <w:r>
        <w:rPr>
          <w:lang w:val="es_ES" w:bidi="es_ES"/>
        </w:rPr>
        <w:t xml:space="preserve"> como "deben pensar como Cristo Jesús" o "la forma en que deben pensar las cosas es cómo Jesucristo pensaba de ellas" (en el que un término significa "cosas" se referiría a eventos y no simplemente a objetos materiales).</w:t>
        <w:br/>
      </w:r>
      <w:r>
        <w:rPr>
          <w:lang w:val="es_ES" w:bidi="es_ES"/>
        </w:rPr>
        <w:t xml:space="preserve">También es posible entender φρονέω en </w:t>
      </w:r>
      <w:r>
        <w:rPr>
          <w:lang w:val="es_ES" w:bidi="es_ES"/>
        </w:rPr>
        <w:t>PHP 2:5</w:t>
      </w:r>
      <w:r>
        <w:rPr>
          <w:lang w:val="es_ES" w:bidi="es_ES"/>
        </w:rPr>
        <w:t xml:space="preserve"> como una referencia específica a la actitud de las personas entre sí.</w:t>
      </w:r>
    </w:p>
    <w:p>
      <w:pPr/>
      <w:r>
        <w:rPr>
          <w:lang w:val="es_ES" w:bidi="es_ES"/>
        </w:rPr>
      </w:r>
      <w:r>
        <w:rPr>
          <w:lang w:val="es_ES" w:bidi="es_ES"/>
        </w:rPr>
        <w:t>ROM 12:16</w:t>
      </w:r>
      <w:r>
        <w:rPr>
          <w:lang w:val="es_ES" w:bidi="es_ES"/>
        </w:rPr>
        <w:t xml:space="preserve"> · </w:t>
      </w:r>
      <w:r>
        <w:rPr>
          <w:lang w:val="es_ES" w:bidi="es_ES"/>
        </w:rPr>
        <w:t>ROM 15:5</w:t>
      </w:r>
      <w:r>
        <w:rPr>
          <w:lang w:val="es_ES" w:bidi="es_ES"/>
        </w:rPr>
        <w:t xml:space="preserve"> · </w:t>
      </w:r>
      <w:r>
        <w:rPr>
          <w:lang w:val="es_ES" w:bidi="es_ES"/>
        </w:rPr>
        <w:t>1CO 13:11</w:t>
      </w:r>
      <w:r>
        <w:rPr>
          <w:lang w:val="es_ES" w:bidi="es_ES"/>
        </w:rPr>
        <w:t xml:space="preserve"> · </w:t>
      </w:r>
      <w:r>
        <w:rPr>
          <w:lang w:val="es_ES" w:bidi="es_ES"/>
        </w:rPr>
        <w:t>PHP 1:7</w:t>
      </w:r>
      <w:r>
        <w:rPr>
          <w:lang w:val="es_ES" w:bidi="es_ES"/>
        </w:rPr>
        <w:t xml:space="preserve"> · </w:t>
      </w:r>
      <w:r>
        <w:rPr>
          <w:lang w:val="es_ES" w:bidi="es_ES"/>
        </w:rPr>
        <w:t>PHP 2:2</w:t>
      </w:r>
      <w:r>
        <w:rPr>
          <w:lang w:val="es_ES" w:bidi="es_ES"/>
        </w:rPr>
        <w:t xml:space="preserve"> · </w:t>
      </w:r>
      <w:r>
        <w:rPr>
          <w:lang w:val="es_ES" w:bidi="es_ES"/>
        </w:rPr>
        <w:t>PHP 2:2</w:t>
      </w:r>
      <w:r>
        <w:rPr>
          <w:lang w:val="es_ES" w:bidi="es_ES"/>
        </w:rPr>
        <w:t xml:space="preserve"> · </w:t>
      </w:r>
      <w:r>
        <w:rPr>
          <w:lang w:val="es_ES" w:bidi="es_ES"/>
        </w:rPr>
        <w:t>PHP 2:5</w:t>
      </w:r>
      <w:r>
        <w:rPr>
          <w:lang w:val="es_ES" w:bidi="es_ES"/>
        </w:rPr>
        <w:t xml:space="preserve"> · </w:t>
      </w:r>
      <w:r>
        <w:rPr>
          <w:lang w:val="es_ES" w:bidi="es_ES"/>
        </w:rPr>
        <w:t>PHP 3:15</w:t>
      </w:r>
      <w:r>
        <w:rPr>
          <w:lang w:val="es_ES" w:bidi="es_ES"/>
        </w:rPr>
        <w:t xml:space="preserve"> · </w:t>
      </w:r>
      <w:r>
        <w:rPr>
          <w:lang w:val="es_ES" w:bidi="es_ES"/>
        </w:rPr>
        <w:t>PHP 3:15</w:t>
      </w:r>
      <w:r>
        <w:rPr>
          <w:lang w:val="es_ES" w:bidi="es_ES"/>
        </w:rPr>
        <w:t xml:space="preserve"> · </w:t>
      </w:r>
      <w:r>
        <w:rPr>
          <w:lang w:val="es_ES" w:bidi="es_ES"/>
        </w:rPr>
        <w:t>PHP 4:2</w:t>
      </w:r>
      <w:r>
        <w:rPr>
          <w:lang w:val="es_ES" w:bidi="es_ES"/>
        </w:rPr>
        <w:t xml:space="preserve"> · </w:t>
      </w:r>
      <w:r>
        <w:rPr>
          <w:lang w:val="es_ES" w:bidi="es_ES"/>
        </w:rPr>
        <w:t>PHP 4:10</w:t>
      </w:r>
      <w:r>
        <w:rPr>
          <w:lang w:val="es_ES" w:bidi="es_ES"/>
        </w:rPr>
        <w:t xml:space="preserve"> · </w:t>
      </w:r>
      <w:r>
        <w:rPr>
          <w:lang w:val="es_ES" w:bidi="es_ES"/>
        </w:rPr>
        <w:t>PHP 4:10</w:t>
      </w:r>
    </w:p>
    <w:p>
      <w:pPr/>
      <w:r>
        <w:rPr>
          <w:lang w:val="es_ES" w:bidi="es_ES"/>
        </w:rPr>
      </w:r>
      <w:r>
        <w:rPr>
          <w:lang w:val="es_ES" w:bidi="es_ES"/>
        </w:rPr>
        <w:t>30.20</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reflexionar</w:t>
      </w:r>
      <w:r>
        <w:rPr>
          <w:lang w:val="es_ES" w:bidi="es_ES"/>
        </w:rPr>
        <w:t xml:space="preserve">, </w:t>
      </w:r>
      <w:r>
        <w:rPr>
          <w:lang w:val="es_ES" w:bidi="es_ES"/>
        </w:rPr>
        <w:t>pensar continuamente sobre</w:t>
      </w:r>
      <w:r>
        <w:rPr>
          <w:lang w:val="es_ES" w:bidi="es_ES"/>
        </w:rPr>
        <w:t xml:space="preserve">, </w:t>
      </w:r>
      <w:r>
        <w:rPr>
          <w:lang w:val="es_ES" w:bidi="es_ES"/>
        </w:rPr>
        <w:t>seguir pensando</w:t>
      </w:r>
      <w:r>
        <w:rPr>
          <w:lang w:val="es_ES" w:bidi="es_ES"/>
        </w:rPr>
        <w:t xml:space="preserve">, </w:t>
      </w:r>
      <w:r>
        <w:rPr>
          <w:lang w:val="es_ES" w:bidi="es_ES"/>
        </w:rPr>
        <w:t>fijar la atención en</w:t>
      </w:r>
      <w:r>
        <w:rPr>
          <w:lang w:val="es_ES" w:bidi="es_ES"/>
        </w:rPr>
        <w:t xml:space="preserve"> </w:t>
      </w:r>
      <w:r>
        <w:rPr>
          <w:lang w:val="es_ES" w:bidi="es_ES"/>
        </w:rPr>
        <w:t>seguir prestando seria consideración a algo</w:t>
      </w:r>
    </w:p>
    <w:p>
      <w:pPr/>
      <w:r>
        <w:rPr>
          <w:lang w:val="es_ES" w:bidi="es_ES"/>
        </w:rPr>
      </w:r>
      <w:r>
        <w:rPr>
          <w:lang w:val="es_ES" w:bidi="es_ES"/>
        </w:rPr>
        <w:t>MAT 16:23</w:t>
      </w:r>
      <w:r>
        <w:rPr>
          <w:lang w:val="es_ES" w:bidi="es_ES"/>
        </w:rPr>
        <w:t xml:space="preserve"> · </w:t>
      </w:r>
      <w:r>
        <w:rPr>
          <w:lang w:val="es_ES" w:bidi="es_ES"/>
        </w:rPr>
        <w:t>ROM 8:5</w:t>
      </w:r>
      <w:r>
        <w:rPr>
          <w:lang w:val="es_ES" w:bidi="es_ES"/>
        </w:rPr>
        <w:t xml:space="preserve"> · </w:t>
      </w:r>
      <w:r>
        <w:rPr>
          <w:lang w:val="es_ES" w:bidi="es_ES"/>
        </w:rPr>
        <w:t>PHP 3:19</w:t>
      </w:r>
      <w:r>
        <w:rPr>
          <w:lang w:val="es_ES" w:bidi="es_ES"/>
        </w:rPr>
        <w:t xml:space="preserve"> · </w:t>
      </w:r>
      <w:r>
        <w:rPr>
          <w:lang w:val="es_ES" w:bidi="es_ES"/>
        </w:rPr>
        <w:t>COL 3:2</w:t>
      </w:r>
    </w:p>
    <w:p>
      <w:pPr/>
      <w:r>
        <w:rPr>
          <w:lang w:val="es_ES" w:bidi="es_ES"/>
        </w:rPr>
      </w:r>
      <w:r>
        <w:rPr>
          <w:lang w:val="es_ES" w:bidi="es_ES"/>
        </w:rPr>
        <w:t>31.1</w:t>
      </w:r>
      <w:r>
        <w:rPr>
          <w:lang w:val="es_ES" w:bidi="es_ES"/>
        </w:rPr>
        <w:t xml:space="preserve"> · </w:t>
      </w:r>
      <w:r>
        <w:rPr>
          <w:lang w:val="es_ES" w:bidi="es_ES"/>
        </w:rPr>
        <w:t>Sostener un punto de vista, Creer, Confiar</w:t>
      </w:r>
      <w:r>
        <w:rPr>
          <w:lang w:val="es_ES" w:bidi="es_ES"/>
        </w:rPr>
        <w:t xml:space="preserve"> · </w:t>
      </w:r>
      <w:r>
        <w:rPr>
          <w:lang w:val="es_ES" w:bidi="es_ES"/>
        </w:rPr>
        <w:t>Tener una opinión, Sostener un punto de vista</w:t>
      </w:r>
    </w:p>
    <w:p>
      <w:pPr/>
      <w:r>
        <w:rPr>
          <w:lang w:val="es_ES" w:bidi="es_ES"/>
        </w:rPr>
      </w:r>
      <w:r>
        <w:rPr>
          <w:lang w:val="es_ES" w:bidi="es_ES"/>
        </w:rPr>
        <w:t>sostener un punto de vista</w:t>
      </w:r>
      <w:r>
        <w:rPr>
          <w:lang w:val="es_ES" w:bidi="es_ES"/>
        </w:rPr>
        <w:t xml:space="preserve">, </w:t>
      </w:r>
      <w:r>
        <w:rPr>
          <w:lang w:val="es_ES" w:bidi="es_ES"/>
        </w:rPr>
        <w:t>tener una opinión</w:t>
      </w:r>
      <w:r>
        <w:rPr>
          <w:lang w:val="es_ES" w:bidi="es_ES"/>
        </w:rPr>
        <w:t xml:space="preserve">, </w:t>
      </w:r>
      <w:r>
        <w:rPr>
          <w:lang w:val="es_ES" w:bidi="es_ES"/>
        </w:rPr>
        <w:t>considerar</w:t>
      </w:r>
      <w:r>
        <w:rPr>
          <w:lang w:val="es_ES" w:bidi="es_ES"/>
        </w:rPr>
        <w:t xml:space="preserve">, </w:t>
      </w:r>
      <w:r>
        <w:rPr>
          <w:lang w:val="es_ES" w:bidi="es_ES"/>
        </w:rPr>
        <w:t>tener en cuenta</w:t>
      </w:r>
      <w:r>
        <w:rPr>
          <w:lang w:val="es_ES" w:bidi="es_ES"/>
        </w:rPr>
        <w:t xml:space="preserve"> </w:t>
      </w:r>
      <w:r>
        <w:rPr>
          <w:lang w:val="es_ES" w:bidi="es_ES"/>
        </w:rPr>
        <w:t>mantener un punto de vista o tener una opinión con respecto a algo</w:t>
      </w:r>
    </w:p>
    <w:p>
      <w:pPr/>
      <w:r>
        <w:rPr>
          <w:lang w:val="es_ES" w:bidi="es_ES"/>
        </w:rPr>
      </w:r>
      <w:r>
        <w:rPr>
          <w:lang w:val="es_ES" w:bidi="es_ES"/>
        </w:rPr>
        <w:t>MRK 8:33</w:t>
      </w:r>
      <w:r>
        <w:rPr>
          <w:lang w:val="es_ES" w:bidi="es_ES"/>
        </w:rPr>
        <w:t xml:space="preserve"> · </w:t>
      </w:r>
      <w:r>
        <w:rPr>
          <w:lang w:val="es_ES" w:bidi="es_ES"/>
        </w:rPr>
        <w:t>ACT 28:22</w:t>
      </w:r>
      <w:r>
        <w:rPr>
          <w:lang w:val="es_ES" w:bidi="es_ES"/>
        </w:rPr>
        <w:t xml:space="preserve"> · </w:t>
      </w:r>
      <w:r>
        <w:rPr>
          <w:lang w:val="es_ES" w:bidi="es_ES"/>
        </w:rPr>
        <w:t>ROM 12:3</w:t>
      </w:r>
      <w:r>
        <w:rPr>
          <w:lang w:val="es_ES" w:bidi="es_ES"/>
        </w:rPr>
        <w:t xml:space="preserve"> · </w:t>
      </w:r>
      <w:r>
        <w:rPr>
          <w:lang w:val="es_ES" w:bidi="es_ES"/>
        </w:rPr>
        <w:t>ROM 12:3</w:t>
      </w:r>
      <w:r>
        <w:rPr>
          <w:lang w:val="es_ES" w:bidi="es_ES"/>
        </w:rPr>
        <w:t xml:space="preserve"> · </w:t>
      </w:r>
      <w:r>
        <w:rPr>
          <w:lang w:val="es_ES" w:bidi="es_ES"/>
        </w:rPr>
        <w:t>2CO 13:11</w:t>
      </w:r>
      <w:r>
        <w:rPr>
          <w:lang w:val="es_ES" w:bidi="es_ES"/>
        </w:rPr>
        <w:t xml:space="preserve"> · </w:t>
      </w:r>
      <w:r>
        <w:rPr>
          <w:lang w:val="es_ES" w:bidi="es_ES"/>
        </w:rPr>
        <w:t>GAL 5:10</w:t>
      </w:r>
    </w:p>
    <w:p>
      <w:pPr/>
      <w:r>
        <w:rPr>
          <w:lang w:val="es_ES" w:bidi="es_ES"/>
        </w:rPr>
      </w:r>
      <w:r>
        <w:rPr>
          <w:lang w:val="es_ES" w:bidi="es_ES"/>
        </w:rPr>
        <w:t>87.12</w:t>
      </w:r>
      <w:r>
        <w:rPr>
          <w:lang w:val="es_ES" w:bidi="es_ES"/>
        </w:rPr>
        <w:t xml:space="preserve"> · </w:t>
      </w:r>
      <w:r>
        <w:rPr>
          <w:lang w:val="es_ES" w:bidi="es_ES"/>
        </w:rPr>
        <w:t>Estatus</w:t>
      </w:r>
      <w:r>
        <w:rPr>
          <w:lang w:val="es_ES" w:bidi="es_ES"/>
        </w:rPr>
        <w:t xml:space="preserve"> · </w:t>
      </w:r>
      <w:r>
        <w:rPr>
          <w:lang w:val="es_ES" w:bidi="es_ES"/>
        </w:rPr>
        <w:t>Honor o respeto en relación con el estatus</w:t>
      </w:r>
    </w:p>
    <w:p>
      <w:pPr/>
      <w:r>
        <w:rPr>
          <w:lang w:val="es_ES" w:bidi="es_ES"/>
        </w:rPr>
      </w:r>
      <w:r>
        <w:rPr>
          <w:lang w:val="es_ES" w:bidi="es_ES"/>
        </w:rPr>
        <w:t>honrar</w:t>
      </w:r>
      <w:r>
        <w:rPr>
          <w:lang w:val="es_ES" w:bidi="es_ES"/>
        </w:rPr>
        <w:t xml:space="preserve">, </w:t>
      </w:r>
      <w:r>
        <w:rPr>
          <w:lang w:val="es_ES" w:bidi="es_ES"/>
        </w:rPr>
        <w:t>mostrar honor a</w:t>
      </w:r>
      <w:r>
        <w:rPr>
          <w:lang w:val="es_ES" w:bidi="es_ES"/>
        </w:rPr>
        <w:t xml:space="preserve">, </w:t>
      </w:r>
      <w:r>
        <w:rPr>
          <w:lang w:val="es_ES" w:bidi="es_ES"/>
        </w:rPr>
        <w:t>respetar</w:t>
      </w:r>
      <w:r>
        <w:rPr>
          <w:lang w:val="es_ES" w:bidi="es_ES"/>
        </w:rPr>
        <w:t xml:space="preserve"> </w:t>
      </w:r>
      <w:r>
        <w:rPr>
          <w:lang w:val="es_ES" w:bidi="es_ES"/>
        </w:rPr>
        <w:t>reconocer el alto estatus de una persona o evento</w:t>
      </w:r>
    </w:p>
    <w:p>
      <w:pPr/>
      <w:r>
        <w:rPr>
          <w:lang w:val="es_ES" w:bidi="es_ES"/>
        </w:rPr>
      </w:r>
      <w:r>
        <w:rPr>
          <w:lang w:val="es_ES" w:bidi="es_ES"/>
        </w:rPr>
        <w:t>ROM 8:5</w:t>
      </w:r>
      <w:r>
        <w:rPr>
          <w:lang w:val="es_ES" w:bidi="es_ES"/>
        </w:rPr>
        <w:t xml:space="preserve"> · </w:t>
      </w:r>
      <w:r>
        <w:rPr>
          <w:lang w:val="es_ES" w:bidi="es_ES"/>
        </w:rPr>
        <w:t>ROM 14:6</w:t>
      </w:r>
      <w:r>
        <w:rPr>
          <w:lang w:val="es_ES" w:bidi="es_ES"/>
        </w:rPr>
        <w:t xml:space="preserve"> · </w:t>
      </w:r>
      <w:r>
        <w:rPr>
          <w:lang w:val="es_ES" w:bidi="es_ES"/>
        </w:rPr>
        <w:t>ROM 14:6</w:t>
      </w:r>
    </w:p>
    <w:p>
      <w:pPr/>
      <w:r>
        <w:rPr>
          <w:lang w:val="es_ES" w:bidi="es_ES"/>
        </w:rPr>
      </w:r>
      <w:r>
        <w:rPr>
          <w:lang w:val="es_ES" w:bidi="es_ES"/>
        </w:rPr>
        <w:t>88.209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Arrogancia, Altanería, Orgullo</w:t>
      </w:r>
    </w:p>
    <w:p>
      <w:pPr/>
      <w:r>
        <w:rPr>
          <w:lang w:val="es_ES" w:bidi="es_ES"/>
        </w:rPr>
      </w:r>
      <w:r>
        <w:rPr>
          <w:b/>
          <w:lang w:val="es_ES" w:bidi="es_ES"/>
        </w:rPr>
        <w:t>Collocation:</w:t>
      </w:r>
      <w:r>
        <w:rPr>
          <w:lang w:val="es_ES" w:bidi="es_ES"/>
        </w:rPr>
        <w:t xml:space="preserve"> </w:t>
      </w:r>
      <w:r>
        <w:rPr>
          <w:lang w:val="es_ES" w:bidi="es_ES"/>
        </w:rPr>
        <w:t>ὑψηλὰ φρονέω</w:t>
      </w:r>
    </w:p>
    <w:p>
      <w:pPr/>
      <w:r>
        <w:rPr>
          <w:lang w:val="es_ES" w:bidi="es_ES"/>
        </w:rPr>
      </w:r>
      <w:r>
        <w:rPr>
          <w:lang w:val="es_ES" w:bidi="es_ES"/>
        </w:rPr>
        <w:t>ser altivo</w:t>
      </w:r>
      <w:r>
        <w:rPr>
          <w:lang w:val="es_ES" w:bidi="es_ES"/>
        </w:rPr>
        <w:t xml:space="preserve">, </w:t>
      </w:r>
      <w:r>
        <w:rPr>
          <w:lang w:val="es_ES" w:bidi="es_ES"/>
        </w:rPr>
        <w:t>ser arrogante</w:t>
      </w:r>
      <w:r>
        <w:rPr>
          <w:lang w:val="es_ES" w:bidi="es_ES"/>
        </w:rPr>
        <w:t xml:space="preserve"> </w:t>
      </w:r>
      <w:r>
        <w:rPr>
          <w:lang w:val="es_ES" w:bidi="es_ES"/>
        </w:rPr>
        <w:t>tener una actitud arrogante, altiva</w:t>
      </w:r>
    </w:p>
    <w:p>
      <w:pPr/>
      <w:r>
        <w:rPr>
          <w:lang w:val="es_ES" w:bidi="es_ES"/>
        </w:rPr>
      </w:r>
      <w:r>
        <w:rPr>
          <w:lang w:val="es_ES" w:bidi="es_ES"/>
        </w:rPr>
        <w:t>ROM 11:20</w:t>
      </w:r>
      <w:r>
        <w:rPr>
          <w:lang w:val="es_ES" w:bidi="es_ES"/>
        </w:rPr>
        <w:t xml:space="preserve"> · </w:t>
      </w:r>
      <w:r>
        <w:rPr>
          <w:lang w:val="es_ES" w:bidi="es_ES"/>
        </w:rPr>
        <w:t>ROM 12:16</w:t>
      </w:r>
      <w:r>
        <w:rPr>
          <w:lang w:val="es_ES" w:bidi="es_ES"/>
        </w:rPr>
      </w:r>
      <w:r>
        <w:rPr>
          <w:lang w:val="es_ES" w:bidi="es_ES"/>
        </w:rPr>
      </w:r>
    </w:p>
    <w:p>
      <w:pPr/>
      <w:r>
        <w:rPr>
          <w:lang w:val="es_ES" w:bidi="es_ES"/>
        </w:rPr>
      </w:r>
    </w:p>
    <w:p>
      <w:pPr>
        <w:pStyle w:val="Heading2"/>
      </w:pPr>
      <w:r>
        <w:rPr>
          <w:lang w:val="es_ES" w:bidi="es_ES"/>
        </w:rPr>
        <w:t>φρόνημα</w:t>
      </w:r>
      <w:r>
        <w:rPr>
          <w:lang w:val="es_ES" w:bidi="es_ES"/>
        </w:rPr>
      </w:r>
    </w:p>
    <w:p>
      <w:pPr>
        <w:pStyle w:val="Heading1"/>
      </w:pPr>
      <w:r>
        <w:rPr>
          <w:lang w:val="es_ES" w:bidi="es_ES"/>
        </w:rPr>
        <w:t>φρόνημα</w:t>
      </w:r>
    </w:p>
    <w:p>
      <w:pPr/>
      <w:r>
        <w:rPr>
          <w:lang w:val="es_ES" w:bidi="es_ES"/>
        </w:rPr>
      </w:r>
      <w:r>
        <w:rPr>
          <w:lang w:val="es_ES" w:bidi="es_ES"/>
        </w:rPr>
        <w:t>φρόνημα</w:t>
      </w:r>
      <w:r>
        <w:rPr>
          <w:lang w:val="es_ES" w:bidi="es_ES"/>
        </w:rPr>
        <w:t xml:space="preserve"> (</w:t>
      </w:r>
      <w:r>
        <w:rPr>
          <w:lang w:val="es_ES" w:bidi="es_ES"/>
        </w:rPr>
        <w:t>G5427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φρονέω</w:t>
      </w:r>
    </w:p>
    <w:p>
      <w:pPr/>
      <w:r>
        <w:rPr>
          <w:lang w:val="es_ES" w:bidi="es_ES"/>
        </w:rPr>
      </w:r>
      <w:r>
        <w:rPr>
          <w:lang w:val="es_ES" w:bidi="es_ES"/>
        </w:rPr>
        <w:t>26.15</w:t>
      </w:r>
      <w:r>
        <w:rPr>
          <w:lang w:val="es_ES" w:bidi="es_ES"/>
        </w:rPr>
        <w:t xml:space="preserve"> · </w:t>
      </w:r>
      <w:r>
        <w:rPr>
          <w:lang w:val="es_ES" w:bidi="es_ES"/>
        </w:rPr>
        <w:t>Facultades psicológicas</w:t>
      </w:r>
    </w:p>
    <w:p>
      <w:pPr/>
      <w:r>
        <w:rPr>
          <w:lang w:val="es_ES" w:bidi="es_ES"/>
        </w:rPr>
      </w:r>
      <w:r>
        <w:rPr>
          <w:lang w:val="es_ES" w:bidi="es_ES"/>
        </w:rPr>
        <w:t>modo de pensar</w:t>
      </w:r>
      <w:r>
        <w:rPr>
          <w:lang w:val="es_ES" w:bidi="es_ES"/>
        </w:rPr>
        <w:t xml:space="preserve">, </w:t>
      </w:r>
      <w:r>
        <w:rPr>
          <w:lang w:val="es_ES" w:bidi="es_ES"/>
        </w:rPr>
        <w:t>punto de vista</w:t>
      </w:r>
      <w:r>
        <w:rPr>
          <w:lang w:val="es_ES" w:bidi="es_ES"/>
        </w:rPr>
        <w:t xml:space="preserve">, </w:t>
      </w:r>
      <w:r>
        <w:rPr>
          <w:lang w:val="es_ES" w:bidi="es_ES"/>
        </w:rPr>
        <w:t>planificación reflexiva</w:t>
      </w:r>
      <w:r>
        <w:rPr>
          <w:lang w:val="es_ES" w:bidi="es_ES"/>
        </w:rPr>
        <w:t xml:space="preserve"> </w:t>
      </w:r>
      <w:r>
        <w:rPr>
          <w:lang w:val="es_ES" w:bidi="es_ES"/>
        </w:rPr>
        <w:t>la facultad psicológica de la planificación reflexiva, a menudo con la implicación de ser sabio y providente</w:t>
      </w:r>
    </w:p>
    <w:p>
      <w:pPr/>
      <w:r>
        <w:rPr>
          <w:lang w:val="es_ES" w:bidi="es_ES"/>
        </w:rPr>
      </w:r>
      <w:r>
        <w:rPr>
          <w:lang w:val="es_ES" w:bidi="es_ES"/>
        </w:rPr>
        <w:t>ROM 8:6</w:t>
      </w:r>
      <w:r>
        <w:rPr>
          <w:lang w:val="es_ES" w:bidi="es_ES"/>
        </w:rPr>
        <w:t xml:space="preserve"> · </w:t>
      </w:r>
      <w:r>
        <w:rPr>
          <w:lang w:val="es_ES" w:bidi="es_ES"/>
        </w:rPr>
        <w:t>ROM 8:6</w:t>
      </w:r>
      <w:r>
        <w:rPr>
          <w:lang w:val="es_ES" w:bidi="es_ES"/>
        </w:rPr>
        <w:t xml:space="preserve"> · </w:t>
      </w:r>
      <w:r>
        <w:rPr>
          <w:lang w:val="es_ES" w:bidi="es_ES"/>
        </w:rPr>
        <w:t>ROM 8:7</w:t>
      </w:r>
      <w:r>
        <w:rPr>
          <w:lang w:val="es_ES" w:bidi="es_ES"/>
        </w:rPr>
        <w:t xml:space="preserve"> · </w:t>
      </w:r>
      <w:r>
        <w:rPr>
          <w:lang w:val="es_ES" w:bidi="es_ES"/>
        </w:rPr>
        <w:t>ROM 8:27</w:t>
      </w:r>
      <w:r>
        <w:rPr>
          <w:lang w:val="es_ES" w:bidi="es_ES"/>
        </w:rPr>
      </w:r>
      <w:r>
        <w:rPr>
          <w:lang w:val="es_ES" w:bidi="es_ES"/>
        </w:rPr>
      </w:r>
    </w:p>
    <w:p>
      <w:pPr/>
      <w:r>
        <w:rPr>
          <w:lang w:val="es_ES" w:bidi="es_ES"/>
        </w:rPr>
      </w:r>
    </w:p>
    <w:p>
      <w:pPr>
        <w:pStyle w:val="Heading2"/>
      </w:pPr>
      <w:r>
        <w:rPr>
          <w:lang w:val="es_ES" w:bidi="es_ES"/>
        </w:rPr>
        <w:t>φρόνησις</w:t>
      </w:r>
      <w:r>
        <w:rPr>
          <w:lang w:val="es_ES" w:bidi="es_ES"/>
        </w:rPr>
      </w:r>
    </w:p>
    <w:p>
      <w:pPr>
        <w:pStyle w:val="Heading1"/>
      </w:pPr>
      <w:r>
        <w:rPr>
          <w:lang w:val="es_ES" w:bidi="es_ES"/>
        </w:rPr>
        <w:t>φρόνησις</w:t>
      </w:r>
    </w:p>
    <w:p>
      <w:pPr/>
      <w:r>
        <w:rPr>
          <w:lang w:val="es_ES" w:bidi="es_ES"/>
        </w:rPr>
      </w:r>
      <w:r>
        <w:rPr>
          <w:lang w:val="es_ES" w:bidi="es_ES"/>
        </w:rPr>
        <w:t>φρόνησις</w:t>
      </w:r>
      <w:r>
        <w:rPr>
          <w:lang w:val="es_ES" w:bidi="es_ES"/>
        </w:rPr>
        <w:t xml:space="preserve"> (</w:t>
      </w:r>
      <w:r>
        <w:rPr>
          <w:lang w:val="es_ES" w:bidi="es_ES"/>
        </w:rPr>
        <w:t>G5428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φρονέω</w:t>
      </w:r>
    </w:p>
    <w:p>
      <w:pPr/>
      <w:r>
        <w:rPr>
          <w:lang w:val="es_ES" w:bidi="es_ES"/>
        </w:rPr>
      </w:r>
      <w:r>
        <w:rPr>
          <w:lang w:val="es_ES" w:bidi="es_ES"/>
        </w:rPr>
        <w:t>26.15</w:t>
      </w:r>
      <w:r>
        <w:rPr>
          <w:lang w:val="es_ES" w:bidi="es_ES"/>
        </w:rPr>
        <w:t xml:space="preserve"> · </w:t>
      </w:r>
      <w:r>
        <w:rPr>
          <w:lang w:val="es_ES" w:bidi="es_ES"/>
        </w:rPr>
        <w:t>Facultades psicológicas</w:t>
      </w:r>
    </w:p>
    <w:p>
      <w:pPr/>
      <w:r>
        <w:rPr>
          <w:lang w:val="es_ES" w:bidi="es_ES"/>
        </w:rPr>
      </w:r>
      <w:r>
        <w:rPr>
          <w:lang w:val="es_ES" w:bidi="es_ES"/>
        </w:rPr>
        <w:t>planificación reflexiva</w:t>
      </w:r>
      <w:r>
        <w:rPr>
          <w:lang w:val="es_ES" w:bidi="es_ES"/>
        </w:rPr>
        <w:t xml:space="preserve">, </w:t>
      </w:r>
      <w:r>
        <w:rPr>
          <w:lang w:val="es_ES" w:bidi="es_ES"/>
        </w:rPr>
        <w:t>modo de pensar</w:t>
      </w:r>
      <w:r>
        <w:rPr>
          <w:lang w:val="es_ES" w:bidi="es_ES"/>
        </w:rPr>
        <w:t xml:space="preserve">, </w:t>
      </w:r>
      <w:r>
        <w:rPr>
          <w:lang w:val="es_ES" w:bidi="es_ES"/>
        </w:rPr>
        <w:t>punto de vista</w:t>
      </w:r>
      <w:r>
        <w:rPr>
          <w:lang w:val="es_ES" w:bidi="es_ES"/>
        </w:rPr>
        <w:t xml:space="preserve"> </w:t>
      </w:r>
      <w:r>
        <w:rPr>
          <w:lang w:val="es_ES" w:bidi="es_ES"/>
        </w:rPr>
        <w:t>la facultad psicológica de la planificación reflexiva, a menudo con la implicación de ser sabio y providente</w:t>
      </w:r>
    </w:p>
    <w:p>
      <w:pPr/>
      <w:r>
        <w:rPr>
          <w:lang w:val="es_ES" w:bidi="es_ES"/>
        </w:rPr>
      </w:r>
      <w:r>
        <w:rPr>
          <w:lang w:val="es_ES" w:bidi="es_ES"/>
        </w:rPr>
        <w:t>LUK 1:17</w:t>
      </w:r>
    </w:p>
    <w:p>
      <w:pPr/>
      <w:r>
        <w:rPr>
          <w:lang w:val="es_ES" w:bidi="es_ES"/>
        </w:rPr>
      </w:r>
      <w:r>
        <w:rPr>
          <w:lang w:val="es_ES" w:bidi="es_ES"/>
        </w:rPr>
        <w:t>32.30</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lang w:val="es_ES" w:bidi="es_ES"/>
        </w:rPr>
        <w:t>capacidad de entender</w:t>
      </w:r>
      <w:r>
        <w:rPr>
          <w:lang w:val="es_ES" w:bidi="es_ES"/>
        </w:rPr>
        <w:t xml:space="preserve">, </w:t>
      </w:r>
      <w:r>
        <w:rPr>
          <w:lang w:val="es_ES" w:bidi="es_ES"/>
        </w:rPr>
        <w:t>sabiduría</w:t>
      </w:r>
      <w:r>
        <w:rPr>
          <w:lang w:val="es_ES" w:bidi="es_ES"/>
        </w:rPr>
        <w:t xml:space="preserve">, </w:t>
      </w:r>
      <w:r>
        <w:rPr>
          <w:lang w:val="es_ES" w:bidi="es_ES"/>
        </w:rPr>
        <w:t>ser sabio</w:t>
      </w:r>
      <w:r>
        <w:rPr>
          <w:lang w:val="es_ES" w:bidi="es_ES"/>
        </w:rPr>
        <w:t xml:space="preserve"> </w:t>
      </w:r>
      <w:r>
        <w:rPr>
          <w:lang w:val="es_ES" w:bidi="es_ES"/>
        </w:rPr>
        <w:t>la capacidad de entender, como resultado del conocimiento y la sabiduría</w:t>
      </w:r>
    </w:p>
    <w:p>
      <w:pPr/>
      <w:r>
        <w:rPr>
          <w:lang w:val="es_ES" w:bidi="es_ES"/>
        </w:rPr>
      </w:r>
      <w:r>
        <w:rPr>
          <w:lang w:val="es_ES" w:bidi="es_ES"/>
        </w:rPr>
        <w:t>EPH 1:8</w:t>
      </w:r>
      <w:r>
        <w:rPr>
          <w:lang w:val="es_ES" w:bidi="es_ES"/>
        </w:rPr>
      </w:r>
      <w:r>
        <w:rPr>
          <w:lang w:val="es_ES" w:bidi="es_ES"/>
        </w:rPr>
      </w:r>
    </w:p>
    <w:p>
      <w:pPr/>
      <w:r>
        <w:rPr>
          <w:lang w:val="es_ES" w:bidi="es_ES"/>
        </w:rPr>
      </w:r>
    </w:p>
    <w:p>
      <w:pPr>
        <w:pStyle w:val="Heading2"/>
      </w:pPr>
      <w:r>
        <w:rPr>
          <w:lang w:val="es_ES" w:bidi="es_ES"/>
        </w:rPr>
        <w:t>φρόνιμος</w:t>
      </w:r>
      <w:r>
        <w:rPr>
          <w:lang w:val="es_ES" w:bidi="es_ES"/>
        </w:rPr>
      </w:r>
    </w:p>
    <w:p>
      <w:pPr>
        <w:pStyle w:val="Heading1"/>
      </w:pPr>
      <w:r>
        <w:rPr>
          <w:lang w:val="es_ES" w:bidi="es_ES"/>
        </w:rPr>
        <w:t>φρόνιμος</w:t>
      </w:r>
    </w:p>
    <w:p>
      <w:pPr/>
      <w:r>
        <w:rPr>
          <w:lang w:val="es_ES" w:bidi="es_ES"/>
        </w:rPr>
      </w:r>
      <w:r>
        <w:rPr>
          <w:lang w:val="es_ES" w:bidi="es_ES"/>
        </w:rPr>
        <w:t>φρόνιμος</w:t>
      </w:r>
      <w:r>
        <w:rPr>
          <w:lang w:val="es_ES" w:bidi="es_ES"/>
        </w:rPr>
        <w:t xml:space="preserve"> (</w:t>
      </w:r>
      <w:r>
        <w:rPr>
          <w:lang w:val="es_ES" w:bidi="es_ES"/>
        </w:rPr>
        <w:t>G5429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φρονέω</w:t>
      </w:r>
    </w:p>
    <w:p>
      <w:pPr/>
      <w:r>
        <w:rPr>
          <w:lang w:val="es_ES" w:bidi="es_ES"/>
        </w:rPr>
      </w:r>
      <w:r>
        <w:rPr>
          <w:lang w:val="es_ES" w:bidi="es_ES"/>
        </w:rPr>
        <w:t>32.31</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lang w:val="es_ES" w:bidi="es_ES"/>
        </w:rPr>
        <w:t>sabio</w:t>
      </w:r>
      <w:r>
        <w:rPr>
          <w:lang w:val="es_ES" w:bidi="es_ES"/>
        </w:rPr>
        <w:t xml:space="preserve">, </w:t>
      </w:r>
      <w:r>
        <w:rPr>
          <w:lang w:val="es_ES" w:bidi="es_ES"/>
        </w:rPr>
        <w:t>sabiamente</w:t>
      </w:r>
      <w:r>
        <w:rPr>
          <w:lang w:val="es_ES" w:bidi="es_ES"/>
        </w:rPr>
        <w:t xml:space="preserve">, </w:t>
      </w:r>
      <w:r>
        <w:rPr>
          <w:lang w:val="es_ES" w:bidi="es_ES"/>
        </w:rPr>
        <w:t>con entendimiento</w:t>
      </w:r>
      <w:r>
        <w:rPr>
          <w:lang w:val="es_ES" w:bidi="es_ES"/>
        </w:rPr>
        <w:t xml:space="preserve">, </w:t>
      </w:r>
      <w:r>
        <w:rPr>
          <w:lang w:val="es_ES" w:bidi="es_ES"/>
        </w:rPr>
        <w:t>conocimiento</w:t>
      </w:r>
      <w:r>
        <w:rPr>
          <w:lang w:val="es_ES" w:bidi="es_ES"/>
        </w:rPr>
        <w:t xml:space="preserve"> </w:t>
      </w:r>
      <w:r>
        <w:rPr>
          <w:lang w:val="es_ES" w:bidi="es_ES"/>
        </w:rPr>
        <w:t>pertinente al entendimiento que resulta del conocimiento y la sabiduría</w:t>
      </w:r>
    </w:p>
    <w:p>
      <w:pPr/>
      <w:r>
        <w:rPr>
          <w:lang w:val="es_ES" w:bidi="es_ES"/>
        </w:rPr>
      </w:r>
      <w:r>
        <w:rPr>
          <w:lang w:val="es_ES" w:bidi="es_ES"/>
        </w:rPr>
        <w:t>MAT 7:24</w:t>
      </w:r>
      <w:r>
        <w:rPr>
          <w:lang w:val="es_ES" w:bidi="es_ES"/>
        </w:rPr>
        <w:t xml:space="preserve"> · </w:t>
      </w:r>
      <w:r>
        <w:rPr>
          <w:lang w:val="es_ES" w:bidi="es_ES"/>
        </w:rPr>
        <w:t>MAT 10:16</w:t>
      </w:r>
      <w:r>
        <w:rPr>
          <w:lang w:val="es_ES" w:bidi="es_ES"/>
        </w:rPr>
        <w:t xml:space="preserve"> · </w:t>
      </w:r>
      <w:r>
        <w:rPr>
          <w:lang w:val="es_ES" w:bidi="es_ES"/>
        </w:rPr>
        <w:t>MAT 24:45</w:t>
      </w:r>
      <w:r>
        <w:rPr>
          <w:lang w:val="es_ES" w:bidi="es_ES"/>
        </w:rPr>
        <w:t xml:space="preserve"> · </w:t>
      </w:r>
      <w:r>
        <w:rPr>
          <w:lang w:val="es_ES" w:bidi="es_ES"/>
        </w:rPr>
        <w:t>MAT 25:2</w:t>
      </w:r>
      <w:r>
        <w:rPr>
          <w:lang w:val="es_ES" w:bidi="es_ES"/>
        </w:rPr>
        <w:t xml:space="preserve"> · </w:t>
      </w:r>
      <w:r>
        <w:rPr>
          <w:lang w:val="es_ES" w:bidi="es_ES"/>
        </w:rPr>
        <w:t>MAT 25:4</w:t>
      </w:r>
      <w:r>
        <w:rPr>
          <w:lang w:val="es_ES" w:bidi="es_ES"/>
        </w:rPr>
        <w:t xml:space="preserve"> · </w:t>
      </w:r>
      <w:r>
        <w:rPr>
          <w:lang w:val="es_ES" w:bidi="es_ES"/>
        </w:rPr>
        <w:t>MAT 25:8</w:t>
      </w:r>
      <w:r>
        <w:rPr>
          <w:lang w:val="es_ES" w:bidi="es_ES"/>
        </w:rPr>
        <w:t xml:space="preserve"> · </w:t>
      </w:r>
      <w:r>
        <w:rPr>
          <w:lang w:val="es_ES" w:bidi="es_ES"/>
        </w:rPr>
        <w:t>MAT 25:9</w:t>
      </w:r>
      <w:r>
        <w:rPr>
          <w:lang w:val="es_ES" w:bidi="es_ES"/>
        </w:rPr>
        <w:t xml:space="preserve"> · </w:t>
      </w:r>
      <w:r>
        <w:rPr>
          <w:lang w:val="es_ES" w:bidi="es_ES"/>
        </w:rPr>
        <w:t>LUK 12:42</w:t>
      </w:r>
      <w:r>
        <w:rPr>
          <w:lang w:val="es_ES" w:bidi="es_ES"/>
        </w:rPr>
        <w:t xml:space="preserve"> · </w:t>
      </w:r>
      <w:r>
        <w:rPr>
          <w:lang w:val="es_ES" w:bidi="es_ES"/>
        </w:rPr>
        <w:t>LUK 16:8</w:t>
      </w:r>
      <w:r>
        <w:rPr>
          <w:lang w:val="es_ES" w:bidi="es_ES"/>
        </w:rPr>
        <w:t xml:space="preserve"> · </w:t>
      </w:r>
      <w:r>
        <w:rPr>
          <w:lang w:val="es_ES" w:bidi="es_ES"/>
        </w:rPr>
        <w:t>ROM 11:25</w:t>
      </w:r>
      <w:r>
        <w:rPr>
          <w:lang w:val="es_ES" w:bidi="es_ES"/>
        </w:rPr>
        <w:t xml:space="preserve"> · </w:t>
      </w:r>
      <w:r>
        <w:rPr>
          <w:lang w:val="es_ES" w:bidi="es_ES"/>
        </w:rPr>
        <w:t>ROM 12:16</w:t>
      </w:r>
      <w:r>
        <w:rPr>
          <w:lang w:val="es_ES" w:bidi="es_ES"/>
        </w:rPr>
        <w:t xml:space="preserve"> · </w:t>
      </w:r>
      <w:r>
        <w:rPr>
          <w:lang w:val="es_ES" w:bidi="es_ES"/>
        </w:rPr>
        <w:t>1CO 4:10</w:t>
      </w:r>
      <w:r>
        <w:rPr>
          <w:lang w:val="es_ES" w:bidi="es_ES"/>
        </w:rPr>
        <w:t xml:space="preserve"> · </w:t>
      </w:r>
      <w:r>
        <w:rPr>
          <w:lang w:val="es_ES" w:bidi="es_ES"/>
        </w:rPr>
        <w:t>1CO 10:15</w:t>
      </w:r>
      <w:r>
        <w:rPr>
          <w:lang w:val="es_ES" w:bidi="es_ES"/>
        </w:rPr>
        <w:t xml:space="preserve"> · </w:t>
      </w:r>
      <w:r>
        <w:rPr>
          <w:lang w:val="es_ES" w:bidi="es_ES"/>
        </w:rPr>
        <w:t>2CO 11:19</w:t>
      </w:r>
      <w:r>
        <w:rPr>
          <w:lang w:val="es_ES" w:bidi="es_ES"/>
        </w:rPr>
      </w:r>
      <w:r>
        <w:rPr>
          <w:lang w:val="es_ES" w:bidi="es_ES"/>
        </w:rPr>
      </w:r>
    </w:p>
    <w:p>
      <w:pPr/>
      <w:r>
        <w:rPr>
          <w:lang w:val="es_ES" w:bidi="es_ES"/>
        </w:rPr>
      </w:r>
    </w:p>
    <w:p>
      <w:pPr>
        <w:pStyle w:val="Heading2"/>
      </w:pPr>
      <w:r>
        <w:rPr>
          <w:lang w:val="es_ES" w:bidi="es_ES"/>
        </w:rPr>
        <w:t>φρονίμως</w:t>
      </w:r>
      <w:r>
        <w:rPr>
          <w:lang w:val="es_ES" w:bidi="es_ES"/>
        </w:rPr>
      </w:r>
    </w:p>
    <w:p>
      <w:pPr>
        <w:pStyle w:val="Heading1"/>
      </w:pPr>
      <w:r>
        <w:rPr>
          <w:lang w:val="es_ES" w:bidi="es_ES"/>
        </w:rPr>
        <w:t>φρονίμως</w:t>
      </w:r>
    </w:p>
    <w:p>
      <w:pPr/>
      <w:r>
        <w:rPr>
          <w:lang w:val="es_ES" w:bidi="es_ES"/>
        </w:rPr>
      </w:r>
      <w:r>
        <w:rPr>
          <w:lang w:val="es_ES" w:bidi="es_ES"/>
        </w:rPr>
        <w:t>φρονίμως</w:t>
      </w:r>
      <w:r>
        <w:rPr>
          <w:lang w:val="es_ES" w:bidi="es_ES"/>
        </w:rPr>
        <w:t xml:space="preserve"> (</w:t>
      </w:r>
      <w:r>
        <w:rPr>
          <w:lang w:val="es_ES" w:bidi="es_ES"/>
        </w:rPr>
        <w:t>G5430</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φρονέω</w:t>
      </w:r>
    </w:p>
    <w:p>
      <w:pPr/>
      <w:r>
        <w:rPr>
          <w:lang w:val="es_ES" w:bidi="es_ES"/>
        </w:rPr>
      </w:r>
      <w:r>
        <w:rPr>
          <w:lang w:val="es_ES" w:bidi="es_ES"/>
        </w:rPr>
        <w:t>32.31</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lang w:val="es_ES" w:bidi="es_ES"/>
        </w:rPr>
        <w:t>sabio</w:t>
      </w:r>
      <w:r>
        <w:rPr>
          <w:lang w:val="es_ES" w:bidi="es_ES"/>
        </w:rPr>
        <w:t xml:space="preserve">, </w:t>
      </w:r>
      <w:r>
        <w:rPr>
          <w:lang w:val="es_ES" w:bidi="es_ES"/>
        </w:rPr>
        <w:t>sabiamente</w:t>
      </w:r>
      <w:r>
        <w:rPr>
          <w:lang w:val="es_ES" w:bidi="es_ES"/>
        </w:rPr>
        <w:t xml:space="preserve">, </w:t>
      </w:r>
      <w:r>
        <w:rPr>
          <w:lang w:val="es_ES" w:bidi="es_ES"/>
        </w:rPr>
        <w:t>con entendimiento</w:t>
      </w:r>
      <w:r>
        <w:rPr>
          <w:lang w:val="es_ES" w:bidi="es_ES"/>
        </w:rPr>
        <w:t xml:space="preserve">, </w:t>
      </w:r>
      <w:r>
        <w:rPr>
          <w:lang w:val="es_ES" w:bidi="es_ES"/>
        </w:rPr>
        <w:t>conocimiento</w:t>
      </w:r>
      <w:r>
        <w:rPr>
          <w:lang w:val="es_ES" w:bidi="es_ES"/>
        </w:rPr>
        <w:t xml:space="preserve"> </w:t>
      </w:r>
      <w:r>
        <w:rPr>
          <w:lang w:val="es_ES" w:bidi="es_ES"/>
        </w:rPr>
        <w:t>pertinente al entendimiento resultante del conocimiento y la sabiduría</w:t>
      </w:r>
    </w:p>
    <w:p>
      <w:pPr/>
      <w:r>
        <w:rPr>
          <w:lang w:val="es_ES" w:bidi="es_ES"/>
        </w:rPr>
      </w:r>
      <w:r>
        <w:rPr>
          <w:lang w:val="es_ES" w:bidi="es_ES"/>
        </w:rPr>
        <w:t>LUK 16:8</w:t>
      </w:r>
      <w:r>
        <w:rPr>
          <w:lang w:val="es_ES" w:bidi="es_ES"/>
        </w:rPr>
      </w:r>
      <w:r>
        <w:rPr>
          <w:lang w:val="es_ES" w:bidi="es_ES"/>
        </w:rPr>
      </w:r>
    </w:p>
    <w:p>
      <w:pPr/>
      <w:r>
        <w:rPr>
          <w:lang w:val="es_ES" w:bidi="es_ES"/>
        </w:rPr>
      </w:r>
    </w:p>
    <w:p>
      <w:pPr>
        <w:pStyle w:val="Heading2"/>
      </w:pPr>
      <w:r>
        <w:rPr>
          <w:lang w:val="es_ES" w:bidi="es_ES"/>
        </w:rPr>
        <w:t>φροντίζω</w:t>
      </w:r>
      <w:r>
        <w:rPr>
          <w:lang w:val="es_ES" w:bidi="es_ES"/>
        </w:rPr>
      </w:r>
    </w:p>
    <w:p>
      <w:pPr>
        <w:pStyle w:val="Heading1"/>
      </w:pPr>
      <w:r>
        <w:rPr>
          <w:lang w:val="es_ES" w:bidi="es_ES"/>
        </w:rPr>
        <w:t>φροντίζω</w:t>
      </w:r>
    </w:p>
    <w:p>
      <w:pPr/>
      <w:r>
        <w:rPr>
          <w:lang w:val="es_ES" w:bidi="es_ES"/>
        </w:rPr>
      </w:r>
      <w:r>
        <w:rPr>
          <w:lang w:val="es_ES" w:bidi="es_ES"/>
        </w:rPr>
        <w:t>φροντίζω</w:t>
      </w:r>
      <w:r>
        <w:rPr>
          <w:lang w:val="es_ES" w:bidi="es_ES"/>
        </w:rPr>
        <w:t xml:space="preserve"> (</w:t>
      </w:r>
      <w:r>
        <w:rPr>
          <w:lang w:val="es_ES" w:bidi="es_ES"/>
        </w:rPr>
        <w:t>G5431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φρονέω</w:t>
      </w:r>
    </w:p>
    <w:p>
      <w:pPr/>
      <w:r>
        <w:rPr>
          <w:lang w:val="es_ES" w:bidi="es_ES"/>
        </w:rPr>
      </w:r>
      <w:r>
        <w:rPr>
          <w:lang w:val="es_ES" w:bidi="es_ES"/>
        </w:rPr>
        <w:t>30.20</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reflexionar</w:t>
      </w:r>
      <w:r>
        <w:rPr>
          <w:lang w:val="es_ES" w:bidi="es_ES"/>
        </w:rPr>
        <w:t xml:space="preserve">, </w:t>
      </w:r>
      <w:r>
        <w:rPr>
          <w:lang w:val="es_ES" w:bidi="es_ES"/>
        </w:rPr>
        <w:t>pensar continuamente en</w:t>
      </w:r>
      <w:r>
        <w:rPr>
          <w:lang w:val="es_ES" w:bidi="es_ES"/>
        </w:rPr>
        <w:t xml:space="preserve">, </w:t>
      </w:r>
      <w:r>
        <w:rPr>
          <w:lang w:val="es_ES" w:bidi="es_ES"/>
        </w:rPr>
        <w:t>seguir pensando</w:t>
      </w:r>
      <w:r>
        <w:rPr>
          <w:lang w:val="es_ES" w:bidi="es_ES"/>
        </w:rPr>
        <w:t xml:space="preserve">, </w:t>
      </w:r>
      <w:r>
        <w:rPr>
          <w:lang w:val="es_ES" w:bidi="es_ES"/>
        </w:rPr>
        <w:t>fijar la atención en</w:t>
      </w:r>
      <w:r>
        <w:rPr>
          <w:lang w:val="es_ES" w:bidi="es_ES"/>
        </w:rPr>
        <w:t xml:space="preserve"> </w:t>
      </w:r>
      <w:r>
        <w:rPr>
          <w:lang w:val="es_ES" w:bidi="es_ES"/>
        </w:rPr>
        <w:t>seguir prestando seria consideración a algo</w:t>
      </w:r>
    </w:p>
    <w:p>
      <w:pPr/>
      <w:r>
        <w:rPr>
          <w:lang w:val="es_ES" w:bidi="es_ES"/>
        </w:rPr>
      </w:r>
      <w:r>
        <w:rPr>
          <w:lang w:val="es_ES" w:bidi="es_ES"/>
        </w:rPr>
        <w:t>TIT 3:8</w:t>
      </w:r>
      <w:r>
        <w:rPr>
          <w:lang w:val="es_ES" w:bidi="es_ES"/>
        </w:rPr>
      </w:r>
      <w:r>
        <w:rPr>
          <w:lang w:val="es_ES" w:bidi="es_ES"/>
        </w:rPr>
      </w:r>
    </w:p>
    <w:p>
      <w:pPr/>
      <w:r>
        <w:rPr>
          <w:lang w:val="es_ES" w:bidi="es_ES"/>
        </w:rPr>
      </w:r>
    </w:p>
    <w:p>
      <w:pPr>
        <w:pStyle w:val="Heading2"/>
      </w:pPr>
      <w:r>
        <w:rPr>
          <w:lang w:val="es_ES" w:bidi="es_ES"/>
        </w:rPr>
        <w:t>φρουρέω</w:t>
      </w:r>
      <w:r>
        <w:rPr>
          <w:lang w:val="es_ES" w:bidi="es_ES"/>
        </w:rPr>
      </w:r>
    </w:p>
    <w:p>
      <w:pPr>
        <w:pStyle w:val="Heading1"/>
      </w:pPr>
      <w:r>
        <w:rPr>
          <w:lang w:val="es_ES" w:bidi="es_ES"/>
        </w:rPr>
        <w:t>φρουρέω</w:t>
      </w:r>
    </w:p>
    <w:p>
      <w:pPr/>
      <w:r>
        <w:rPr>
          <w:lang w:val="es_ES" w:bidi="es_ES"/>
        </w:rPr>
      </w:r>
      <w:r>
        <w:rPr>
          <w:lang w:val="es_ES" w:bidi="es_ES"/>
        </w:rPr>
        <w:t>φρουρέω</w:t>
      </w:r>
      <w:r>
        <w:rPr>
          <w:lang w:val="es_ES" w:bidi="es_ES"/>
        </w:rPr>
        <w:t xml:space="preserve"> (</w:t>
      </w:r>
      <w:r>
        <w:rPr>
          <w:lang w:val="es_ES" w:bidi="es_ES"/>
        </w:rPr>
        <w:t>G5432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ὁράω</w:t>
      </w:r>
    </w:p>
    <w:p>
      <w:pPr/>
      <w:r>
        <w:rPr>
          <w:lang w:val="es_ES" w:bidi="es_ES"/>
        </w:rPr>
      </w:r>
      <w:r>
        <w:rPr>
          <w:lang w:val="es_ES" w:bidi="es_ES"/>
        </w:rPr>
        <w:t>37.119</w:t>
      </w:r>
      <w:r>
        <w:rPr>
          <w:lang w:val="es_ES" w:bidi="es_ES"/>
        </w:rPr>
        <w:t xml:space="preserve"> · </w:t>
      </w:r>
      <w:r>
        <w:rPr>
          <w:lang w:val="es_ES" w:bidi="es_ES"/>
        </w:rPr>
        <w:t>Controlar, Gobernar</w:t>
      </w:r>
      <w:r>
        <w:rPr>
          <w:lang w:val="es_ES" w:bidi="es_ES"/>
        </w:rPr>
        <w:t xml:space="preserve"> · </w:t>
      </w:r>
      <w:r>
        <w:rPr>
          <w:lang w:val="es_ES" w:bidi="es_ES"/>
        </w:rPr>
        <w:t>Guardar, Vigilar</w:t>
      </w:r>
    </w:p>
    <w:p>
      <w:pPr/>
      <w:r>
        <w:rPr>
          <w:lang w:val="es_ES" w:bidi="es_ES"/>
        </w:rPr>
      </w:r>
      <w:r>
        <w:rPr>
          <w:lang w:val="es_ES" w:bidi="es_ES"/>
        </w:rPr>
        <w:t>protegerse en contra de</w:t>
      </w:r>
      <w:r>
        <w:rPr>
          <w:lang w:val="es_ES" w:bidi="es_ES"/>
        </w:rPr>
        <w:t xml:space="preserve">, </w:t>
      </w:r>
      <w:r>
        <w:rPr>
          <w:lang w:val="es_ES" w:bidi="es_ES"/>
        </w:rPr>
        <w:t>mantener bajo vigilancia</w:t>
      </w:r>
      <w:r>
        <w:rPr>
          <w:lang w:val="es_ES" w:bidi="es_ES"/>
        </w:rPr>
        <w:t xml:space="preserve">, </w:t>
      </w:r>
      <w:r>
        <w:rPr>
          <w:lang w:val="es_ES" w:bidi="es_ES"/>
        </w:rPr>
        <w:t>vigilar</w:t>
      </w:r>
      <w:r>
        <w:rPr>
          <w:lang w:val="es_ES" w:bidi="es_ES"/>
        </w:rPr>
        <w:t xml:space="preserve"> </w:t>
      </w:r>
      <w:r>
        <w:rPr>
          <w:lang w:val="es_ES" w:bidi="es_ES"/>
        </w:rPr>
        <w:t>estar en guardia contra alguna eventualidad</w:t>
      </w:r>
      <w:r>
        <w:rPr>
          <w:lang w:val="es_ES" w:bidi="es_ES"/>
        </w:rPr>
        <w:t xml:space="preserve"> </w:t>
      </w:r>
      <w:r>
        <w:rPr>
          <w:lang w:val="es_ES" w:bidi="es_ES"/>
        </w:rPr>
        <w:t>En algunos idiomas existe una gran diferencia en la terminología empleada al hablar sobre la protección de un área para detener a alguien y proteger a una bandada de animales por temor a que los ladrones los roben o al peligro de los animales salvajes.</w:t>
      </w:r>
    </w:p>
    <w:p>
      <w:pPr/>
      <w:r>
        <w:rPr>
          <w:lang w:val="es_ES" w:bidi="es_ES"/>
        </w:rPr>
      </w:r>
      <w:r>
        <w:rPr>
          <w:lang w:val="es_ES" w:bidi="es_ES"/>
        </w:rPr>
        <w:t>2CO 11:32</w:t>
      </w:r>
      <w:r>
        <w:rPr>
          <w:lang w:val="es_ES" w:bidi="es_ES"/>
        </w:rPr>
        <w:t xml:space="preserve"> · </w:t>
      </w:r>
      <w:r>
        <w:rPr>
          <w:lang w:val="es_ES" w:bidi="es_ES"/>
        </w:rPr>
        <w:t>GAL 3:23</w:t>
      </w:r>
      <w:r>
        <w:rPr>
          <w:lang w:val="es_ES" w:bidi="es_ES"/>
        </w:rPr>
        <w:t xml:space="preserve"> · </w:t>
      </w:r>
      <w:r>
        <w:rPr>
          <w:lang w:val="es_ES" w:bidi="es_ES"/>
        </w:rPr>
        <w:t>PHP 4:7</w:t>
      </w:r>
      <w:r>
        <w:rPr>
          <w:lang w:val="es_ES" w:bidi="es_ES"/>
        </w:rPr>
        <w:t xml:space="preserve"> · </w:t>
      </w:r>
      <w:r>
        <w:rPr>
          <w:lang w:val="es_ES" w:bidi="es_ES"/>
        </w:rPr>
        <w:t>1PE 1:5</w:t>
      </w:r>
      <w:r>
        <w:rPr>
          <w:lang w:val="es_ES" w:bidi="es_ES"/>
        </w:rPr>
      </w:r>
      <w:r>
        <w:rPr>
          <w:lang w:val="es_ES" w:bidi="es_ES"/>
        </w:rPr>
      </w:r>
    </w:p>
    <w:p>
      <w:pPr/>
      <w:r>
        <w:rPr>
          <w:lang w:val="es_ES" w:bidi="es_ES"/>
        </w:rPr>
      </w:r>
    </w:p>
    <w:p>
      <w:pPr>
        <w:pStyle w:val="Heading2"/>
      </w:pPr>
      <w:r>
        <w:rPr>
          <w:lang w:val="es_ES" w:bidi="es_ES"/>
        </w:rPr>
        <w:t>φρυάσσω</w:t>
      </w:r>
      <w:r>
        <w:rPr>
          <w:lang w:val="es_ES" w:bidi="es_ES"/>
        </w:rPr>
      </w:r>
    </w:p>
    <w:p>
      <w:pPr>
        <w:pStyle w:val="Heading1"/>
      </w:pPr>
      <w:r>
        <w:rPr>
          <w:lang w:val="es_ES" w:bidi="es_ES"/>
        </w:rPr>
        <w:t>φρυάσσω</w:t>
      </w:r>
    </w:p>
    <w:p>
      <w:pPr/>
      <w:r>
        <w:rPr>
          <w:lang w:val="es_ES" w:bidi="es_ES"/>
        </w:rPr>
      </w:r>
      <w:r>
        <w:rPr>
          <w:lang w:val="es_ES" w:bidi="es_ES"/>
        </w:rPr>
        <w:t>φρυάσσω</w:t>
      </w:r>
      <w:r>
        <w:rPr>
          <w:lang w:val="es_ES" w:bidi="es_ES"/>
        </w:rPr>
        <w:t xml:space="preserve"> (</w:t>
      </w:r>
      <w:r>
        <w:rPr>
          <w:lang w:val="es_ES" w:bidi="es_ES"/>
        </w:rPr>
        <w:t>G5433</w:t>
      </w:r>
      <w:r>
        <w:rPr>
          <w:lang w:val="es_ES" w:bidi="es_ES"/>
        </w:rPr>
        <w:t>)</w:t>
      </w:r>
    </w:p>
    <w:p>
      <w:pPr/>
      <w:r>
        <w:rPr>
          <w:lang w:val="es_ES" w:bidi="es_ES"/>
        </w:rPr>
      </w:r>
      <w:r>
        <w:rPr>
          <w:lang w:val="es_ES" w:bidi="es_ES"/>
        </w:rPr>
        <w:t>verbe</w:t>
      </w:r>
    </w:p>
    <w:p>
      <w:pPr/>
      <w:r>
        <w:rPr>
          <w:lang w:val="es_ES" w:bidi="es_ES"/>
        </w:rPr>
      </w:r>
      <w:r>
        <w:rPr>
          <w:lang w:val="es_ES" w:bidi="es_ES"/>
        </w:rPr>
        <w:t>88.185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estar indignado con</w:t>
      </w:r>
    </w:p>
    <w:p>
      <w:pPr/>
      <w:r>
        <w:rPr>
          <w:lang w:val="es_ES" w:bidi="es_ES"/>
        </w:rPr>
      </w:r>
      <w:r>
        <w:rPr>
          <w:lang w:val="es_ES" w:bidi="es_ES"/>
        </w:rPr>
        <w:t>enfurecer</w:t>
      </w:r>
      <w:r>
        <w:rPr>
          <w:lang w:val="es_ES" w:bidi="es_ES"/>
        </w:rPr>
        <w:t xml:space="preserve">, </w:t>
      </w:r>
      <w:r>
        <w:rPr>
          <w:lang w:val="es_ES" w:bidi="es_ES"/>
        </w:rPr>
        <w:t>estar indignado</w:t>
      </w:r>
      <w:r>
        <w:rPr>
          <w:lang w:val="es_ES" w:bidi="es_ES"/>
        </w:rPr>
        <w:t xml:space="preserve"> </w:t>
      </w:r>
      <w:r>
        <w:rPr>
          <w:lang w:val="es_ES" w:bidi="es_ES"/>
        </w:rPr>
        <w:t>mostrar ira insolente</w:t>
      </w:r>
      <w:r>
        <w:rPr>
          <w:lang w:val="es_ES" w:bidi="es_ES"/>
        </w:rPr>
        <w:t xml:space="preserve"> </w:t>
      </w:r>
      <w:r>
        <w:rPr>
          <w:lang w:val="es_ES" w:bidi="es_ES"/>
        </w:rPr>
        <w:t>Es evidente que φρυάσσω no solo combina ira, sino una considerable medida de oposición, tanto verbal como no verbal.</w:t>
      </w:r>
    </w:p>
    <w:p>
      <w:pPr/>
      <w:r>
        <w:rPr>
          <w:lang w:val="es_ES" w:bidi="es_ES"/>
        </w:rPr>
      </w:r>
      <w:r>
        <w:rPr>
          <w:lang w:val="es_ES" w:bidi="es_ES"/>
        </w:rPr>
        <w:t>ACT 4:25</w:t>
      </w:r>
      <w:r>
        <w:rPr>
          <w:lang w:val="es_ES" w:bidi="es_ES"/>
        </w:rPr>
      </w:r>
      <w:r>
        <w:rPr>
          <w:lang w:val="es_ES" w:bidi="es_ES"/>
        </w:rPr>
      </w:r>
    </w:p>
    <w:p>
      <w:pPr/>
      <w:r>
        <w:rPr>
          <w:lang w:val="es_ES" w:bidi="es_ES"/>
        </w:rPr>
      </w:r>
    </w:p>
    <w:p>
      <w:pPr>
        <w:pStyle w:val="Heading2"/>
      </w:pPr>
      <w:r>
        <w:rPr>
          <w:lang w:val="es_ES" w:bidi="es_ES"/>
        </w:rPr>
        <w:t>φρύγανον</w:t>
      </w:r>
      <w:r>
        <w:rPr>
          <w:lang w:val="es_ES" w:bidi="es_ES"/>
        </w:rPr>
      </w:r>
    </w:p>
    <w:p>
      <w:pPr>
        <w:pStyle w:val="Heading1"/>
      </w:pPr>
      <w:r>
        <w:rPr>
          <w:lang w:val="es_ES" w:bidi="es_ES"/>
        </w:rPr>
        <w:t>φρύγανον</w:t>
      </w:r>
    </w:p>
    <w:p>
      <w:pPr/>
      <w:r>
        <w:rPr>
          <w:lang w:val="es_ES" w:bidi="es_ES"/>
        </w:rPr>
      </w:r>
      <w:r>
        <w:rPr>
          <w:lang w:val="es_ES" w:bidi="es_ES"/>
        </w:rPr>
        <w:t>φρύγανον</w:t>
      </w:r>
      <w:r>
        <w:rPr>
          <w:lang w:val="es_ES" w:bidi="es_ES"/>
        </w:rPr>
        <w:t xml:space="preserve"> (</w:t>
      </w:r>
      <w:r>
        <w:rPr>
          <w:lang w:val="es_ES" w:bidi="es_ES"/>
        </w:rPr>
        <w:t>G5434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3.65</w:t>
      </w:r>
      <w:r>
        <w:rPr>
          <w:lang w:val="es_ES" w:bidi="es_ES"/>
        </w:rPr>
        <w:t xml:space="preserve"> · </w:t>
      </w:r>
      <w:r>
        <w:rPr>
          <w:lang w:val="es_ES" w:bidi="es_ES"/>
        </w:rPr>
        <w:t>Plantas</w:t>
      </w:r>
      <w:r>
        <w:rPr>
          <w:lang w:val="es_ES" w:bidi="es_ES"/>
        </w:rPr>
        <w:t xml:space="preserve"> · </w:t>
      </w:r>
      <w:r>
        <w:rPr>
          <w:lang w:val="es_ES" w:bidi="es_ES"/>
        </w:rPr>
        <w:t>Madera y derivados de la madera</w:t>
      </w:r>
    </w:p>
    <w:p>
      <w:pPr/>
      <w:r>
        <w:rPr>
          <w:lang w:val="es_ES" w:bidi="es_ES"/>
        </w:rPr>
      </w:r>
      <w:r>
        <w:rPr>
          <w:lang w:val="es_ES" w:bidi="es_ES"/>
        </w:rPr>
        <w:t>madera seca</w:t>
      </w:r>
      <w:r>
        <w:rPr>
          <w:lang w:val="es_ES" w:bidi="es_ES"/>
        </w:rPr>
        <w:t xml:space="preserve">, </w:t>
      </w:r>
      <w:r>
        <w:rPr>
          <w:lang w:val="es_ES" w:bidi="es_ES"/>
        </w:rPr>
        <w:t>leña</w:t>
      </w:r>
      <w:r>
        <w:rPr>
          <w:lang w:val="es_ES" w:bidi="es_ES"/>
        </w:rPr>
        <w:t xml:space="preserve">, </w:t>
      </w:r>
      <w:r>
        <w:rPr>
          <w:lang w:val="es_ES" w:bidi="es_ES"/>
        </w:rPr>
        <w:t>palos</w:t>
      </w:r>
      <w:r>
        <w:rPr>
          <w:lang w:val="es_ES" w:bidi="es_ES"/>
        </w:rPr>
        <w:t xml:space="preserve"> </w:t>
      </w:r>
      <w:r>
        <w:rPr>
          <w:lang w:val="es_ES" w:bidi="es_ES"/>
        </w:rPr>
        <w:t>ramas secas de árboles o arbustos rotos o cortados en longitudes adecuadas para su uso como leña</w:t>
      </w:r>
    </w:p>
    <w:p>
      <w:pPr/>
      <w:r>
        <w:rPr>
          <w:lang w:val="es_ES" w:bidi="es_ES"/>
        </w:rPr>
      </w:r>
      <w:r>
        <w:rPr>
          <w:lang w:val="es_ES" w:bidi="es_ES"/>
        </w:rPr>
        <w:t>ACT 28:3</w:t>
      </w:r>
      <w:r>
        <w:rPr>
          <w:lang w:val="es_ES" w:bidi="es_ES"/>
        </w:rPr>
      </w:r>
      <w:r>
        <w:rPr>
          <w:lang w:val="es_ES" w:bidi="es_ES"/>
        </w:rPr>
      </w:r>
    </w:p>
    <w:p>
      <w:pPr/>
      <w:r>
        <w:rPr>
          <w:lang w:val="es_ES" w:bidi="es_ES"/>
        </w:rPr>
      </w:r>
    </w:p>
    <w:p>
      <w:pPr>
        <w:pStyle w:val="Heading2"/>
      </w:pPr>
      <w:r>
        <w:rPr>
          <w:lang w:val="es_ES" w:bidi="es_ES"/>
        </w:rPr>
        <w:t>Φρυγία</w:t>
      </w:r>
      <w:r>
        <w:rPr>
          <w:lang w:val="es_ES" w:bidi="es_ES"/>
        </w:rPr>
      </w:r>
    </w:p>
    <w:p>
      <w:pPr>
        <w:pStyle w:val="Heading1"/>
      </w:pPr>
      <w:r>
        <w:rPr>
          <w:lang w:val="es_ES" w:bidi="es_ES"/>
        </w:rPr>
        <w:t>Φρυγία</w:t>
      </w:r>
    </w:p>
    <w:p>
      <w:pPr/>
      <w:r>
        <w:rPr>
          <w:lang w:val="es_ES" w:bidi="es_ES"/>
        </w:rPr>
      </w:r>
      <w:r>
        <w:rPr>
          <w:lang w:val="es_ES" w:bidi="es_ES"/>
        </w:rPr>
        <w:t>Φρυγία</w:t>
      </w:r>
      <w:r>
        <w:rPr>
          <w:lang w:val="es_ES" w:bidi="es_ES"/>
        </w:rPr>
        <w:t xml:space="preserve"> (</w:t>
      </w:r>
      <w:r>
        <w:rPr>
          <w:lang w:val="es_ES" w:bidi="es_ES"/>
        </w:rPr>
        <w:t>G5435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93.609</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Frigia</w:t>
      </w:r>
      <w:r>
        <w:rPr>
          <w:lang w:val="es_ES" w:bidi="es_ES"/>
        </w:rPr>
        <w:t xml:space="preserve"> </w:t>
      </w:r>
      <w:r>
        <w:rPr>
          <w:lang w:val="es_ES" w:bidi="es_ES"/>
        </w:rPr>
        <w:t>distrito en el centro de Asia Menor</w:t>
      </w:r>
    </w:p>
    <w:p>
      <w:pPr/>
      <w:r>
        <w:rPr>
          <w:lang w:val="es_ES" w:bidi="es_ES"/>
        </w:rPr>
      </w:r>
      <w:r>
        <w:rPr>
          <w:lang w:val="es_ES" w:bidi="es_ES"/>
        </w:rPr>
        <w:t>ACT 2:10</w:t>
      </w:r>
      <w:r>
        <w:rPr>
          <w:lang w:val="es_ES" w:bidi="es_ES"/>
        </w:rPr>
        <w:t xml:space="preserve"> · </w:t>
      </w:r>
      <w:r>
        <w:rPr>
          <w:lang w:val="es_ES" w:bidi="es_ES"/>
        </w:rPr>
        <w:t>ACT 16:6</w:t>
      </w:r>
      <w:r>
        <w:rPr>
          <w:lang w:val="es_ES" w:bidi="es_ES"/>
        </w:rPr>
        <w:t xml:space="preserve"> · </w:t>
      </w:r>
      <w:r>
        <w:rPr>
          <w:lang w:val="es_ES" w:bidi="es_ES"/>
        </w:rPr>
        <w:t>ACT 18:23</w:t>
      </w:r>
      <w:r>
        <w:rPr>
          <w:lang w:val="es_ES" w:bidi="es_ES"/>
        </w:rPr>
      </w:r>
      <w:r>
        <w:rPr>
          <w:lang w:val="es_ES" w:bidi="es_ES"/>
        </w:rPr>
      </w:r>
    </w:p>
    <w:p>
      <w:pPr/>
      <w:r>
        <w:rPr>
          <w:lang w:val="es_ES" w:bidi="es_ES"/>
        </w:rPr>
      </w:r>
    </w:p>
    <w:p>
      <w:pPr>
        <w:pStyle w:val="Heading2"/>
      </w:pPr>
      <w:r>
        <w:rPr>
          <w:lang w:val="es_ES" w:bidi="es_ES"/>
        </w:rPr>
        <w:t>Φύγελος</w:t>
      </w:r>
      <w:r>
        <w:rPr>
          <w:lang w:val="es_ES" w:bidi="es_ES"/>
        </w:rPr>
      </w:r>
    </w:p>
    <w:p>
      <w:pPr>
        <w:pStyle w:val="Heading1"/>
      </w:pPr>
      <w:r>
        <w:rPr>
          <w:lang w:val="es_ES" w:bidi="es_ES"/>
        </w:rPr>
        <w:t>Φύγελος</w:t>
      </w:r>
    </w:p>
    <w:p>
      <w:pPr/>
      <w:r>
        <w:rPr>
          <w:lang w:val="es_ES" w:bidi="es_ES"/>
        </w:rPr>
      </w:r>
      <w:r>
        <w:rPr>
          <w:lang w:val="es_ES" w:bidi="es_ES"/>
        </w:rPr>
        <w:t>Φύγελος</w:t>
      </w:r>
      <w:r>
        <w:rPr>
          <w:lang w:val="es_ES" w:bidi="es_ES"/>
        </w:rPr>
        <w:t xml:space="preserve"> (</w:t>
      </w:r>
      <w:r>
        <w:rPr>
          <w:lang w:val="es_ES" w:bidi="es_ES"/>
        </w:rPr>
        <w:t>G5436</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93.384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Figelo</w:t>
      </w:r>
      <w:r>
        <w:rPr>
          <w:lang w:val="es_ES" w:bidi="es_ES"/>
        </w:rPr>
        <w:t xml:space="preserve"> </w:t>
      </w:r>
      <w:r>
        <w:rPr>
          <w:lang w:val="es_ES" w:bidi="es_ES"/>
        </w:rPr>
        <w:t>uno de los hermanos de Asia quien junto a Hermógenes le dio la espalda a Pablo</w:t>
      </w:r>
    </w:p>
    <w:p>
      <w:pPr/>
      <w:r>
        <w:rPr>
          <w:lang w:val="es_ES" w:bidi="es_ES"/>
        </w:rPr>
      </w:r>
      <w:r>
        <w:rPr>
          <w:lang w:val="es_ES" w:bidi="es_ES"/>
        </w:rPr>
        <w:t>2TI 1:15</w:t>
      </w:r>
      <w:r>
        <w:rPr>
          <w:lang w:val="es_ES" w:bidi="es_ES"/>
        </w:rPr>
      </w:r>
      <w:r>
        <w:rPr>
          <w:lang w:val="es_ES" w:bidi="es_ES"/>
        </w:rPr>
      </w:r>
    </w:p>
    <w:p>
      <w:pPr/>
      <w:r>
        <w:rPr>
          <w:lang w:val="es_ES" w:bidi="es_ES"/>
        </w:rPr>
      </w:r>
    </w:p>
    <w:p>
      <w:pPr>
        <w:pStyle w:val="Heading2"/>
      </w:pPr>
      <w:r>
        <w:rPr>
          <w:lang w:val="es_ES" w:bidi="es_ES"/>
        </w:rPr>
        <w:t>φυγή</w:t>
      </w:r>
      <w:r>
        <w:rPr>
          <w:lang w:val="es_ES" w:bidi="es_ES"/>
        </w:rPr>
      </w:r>
    </w:p>
    <w:p>
      <w:pPr>
        <w:pStyle w:val="Heading1"/>
      </w:pPr>
      <w:r>
        <w:rPr>
          <w:lang w:val="es_ES" w:bidi="es_ES"/>
        </w:rPr>
        <w:t>φυγή</w:t>
      </w:r>
    </w:p>
    <w:p>
      <w:pPr/>
      <w:r>
        <w:rPr>
          <w:lang w:val="es_ES" w:bidi="es_ES"/>
        </w:rPr>
      </w:r>
      <w:r>
        <w:rPr>
          <w:lang w:val="es_ES" w:bidi="es_ES"/>
        </w:rPr>
        <w:t>φυγή</w:t>
      </w:r>
      <w:r>
        <w:rPr>
          <w:lang w:val="es_ES" w:bidi="es_ES"/>
        </w:rPr>
        <w:t xml:space="preserve"> (</w:t>
      </w:r>
      <w:r>
        <w:rPr>
          <w:lang w:val="es_ES" w:bidi="es_ES"/>
        </w:rPr>
        <w:t>G5437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φεύγω</w:t>
      </w:r>
    </w:p>
    <w:p>
      <w:pPr/>
      <w:r>
        <w:rPr>
          <w:lang w:val="es_ES" w:bidi="es_ES"/>
        </w:rPr>
      </w:r>
      <w:r>
        <w:rPr>
          <w:lang w:val="es_ES" w:bidi="es_ES"/>
        </w:rPr>
        <w:t>15.61</w:t>
      </w:r>
      <w:r>
        <w:rPr>
          <w:lang w:val="es_ES" w:bidi="es_ES"/>
        </w:rPr>
        <w:t xml:space="preserve"> · </w:t>
      </w:r>
      <w:r>
        <w:rPr>
          <w:lang w:val="es_ES" w:bidi="es_ES"/>
        </w:rPr>
        <w:t>Movimiento lineal</w:t>
      </w:r>
      <w:r>
        <w:rPr>
          <w:lang w:val="es_ES" w:bidi="es_ES"/>
        </w:rPr>
        <w:t xml:space="preserve"> · </w:t>
      </w:r>
      <w:r>
        <w:rPr>
          <w:lang w:val="es_ES" w:bidi="es_ES"/>
        </w:rPr>
        <w:t>Dejar, Salir, Huir, Escapar, Enviar</w:t>
      </w:r>
    </w:p>
    <w:p>
      <w:pPr/>
      <w:r>
        <w:rPr>
          <w:lang w:val="es_ES" w:bidi="es_ES"/>
        </w:rPr>
      </w:r>
      <w:r>
        <w:rPr>
          <w:lang w:val="es_ES" w:bidi="es_ES"/>
        </w:rPr>
        <w:t>huir</w:t>
      </w:r>
      <w:r>
        <w:rPr>
          <w:lang w:val="es_ES" w:bidi="es_ES"/>
        </w:rPr>
        <w:t xml:space="preserve">, </w:t>
      </w:r>
      <w:r>
        <w:rPr>
          <w:lang w:val="es_ES" w:bidi="es_ES"/>
        </w:rPr>
        <w:t>huida</w:t>
      </w:r>
      <w:r>
        <w:rPr>
          <w:lang w:val="es_ES" w:bidi="es_ES"/>
        </w:rPr>
        <w:t xml:space="preserve"> </w:t>
      </w:r>
      <w:r>
        <w:rPr>
          <w:lang w:val="es_ES" w:bidi="es_ES"/>
        </w:rPr>
        <w:t>moverse rápidamente desde un punto o área para evitar presuntos peligros o dificultades</w:t>
      </w:r>
    </w:p>
    <w:p>
      <w:pPr/>
      <w:r>
        <w:rPr>
          <w:lang w:val="es_ES" w:bidi="es_ES"/>
        </w:rPr>
      </w:r>
      <w:r>
        <w:rPr>
          <w:lang w:val="es_ES" w:bidi="es_ES"/>
        </w:rPr>
        <w:t>MAT 24:20</w:t>
      </w:r>
      <w:r>
        <w:rPr>
          <w:lang w:val="es_ES" w:bidi="es_ES"/>
        </w:rPr>
      </w:r>
      <w:r>
        <w:rPr>
          <w:lang w:val="es_ES" w:bidi="es_ES"/>
        </w:rPr>
      </w:r>
    </w:p>
    <w:p>
      <w:pPr/>
      <w:r>
        <w:rPr>
          <w:lang w:val="es_ES" w:bidi="es_ES"/>
        </w:rPr>
      </w:r>
    </w:p>
    <w:p>
      <w:pPr>
        <w:pStyle w:val="Heading2"/>
      </w:pPr>
      <w:r>
        <w:rPr>
          <w:lang w:val="es_ES" w:bidi="es_ES"/>
        </w:rPr>
        <w:t>φυλακή</w:t>
      </w:r>
      <w:r>
        <w:rPr>
          <w:lang w:val="es_ES" w:bidi="es_ES"/>
        </w:rPr>
      </w:r>
    </w:p>
    <w:p>
      <w:pPr>
        <w:pStyle w:val="Heading1"/>
      </w:pPr>
      <w:r>
        <w:rPr>
          <w:lang w:val="es_ES" w:bidi="es_ES"/>
        </w:rPr>
        <w:t>φυλακή</w:t>
      </w:r>
    </w:p>
    <w:p>
      <w:pPr/>
      <w:r>
        <w:rPr>
          <w:lang w:val="es_ES" w:bidi="es_ES"/>
        </w:rPr>
      </w:r>
      <w:r>
        <w:rPr>
          <w:lang w:val="es_ES" w:bidi="es_ES"/>
        </w:rPr>
        <w:t>φυλακή</w:t>
      </w:r>
      <w:r>
        <w:rPr>
          <w:lang w:val="es_ES" w:bidi="es_ES"/>
        </w:rPr>
        <w:t xml:space="preserve"> (</w:t>
      </w:r>
      <w:r>
        <w:rPr>
          <w:lang w:val="es_ES" w:bidi="es_ES"/>
        </w:rPr>
        <w:t>G5438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φυλάσσω</w:t>
      </w:r>
    </w:p>
    <w:p>
      <w:pPr/>
      <w:r>
        <w:rPr>
          <w:lang w:val="es_ES" w:bidi="es_ES"/>
        </w:rPr>
      </w:r>
      <w:r>
        <w:rPr>
          <w:lang w:val="es_ES" w:bidi="es_ES"/>
        </w:rPr>
        <w:t>7.24</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cárcel</w:t>
      </w:r>
      <w:r>
        <w:rPr>
          <w:lang w:val="es_ES" w:bidi="es_ES"/>
        </w:rPr>
        <w:t xml:space="preserve">, </w:t>
      </w:r>
      <w:r>
        <w:rPr>
          <w:lang w:val="es_ES" w:bidi="es_ES"/>
        </w:rPr>
        <w:t>prisión</w:t>
      </w:r>
      <w:r>
        <w:rPr>
          <w:lang w:val="es_ES" w:bidi="es_ES"/>
        </w:rPr>
        <w:t xml:space="preserve"> </w:t>
      </w:r>
      <w:r>
        <w:rPr>
          <w:lang w:val="es_ES" w:bidi="es_ES"/>
        </w:rPr>
        <w:t>lugar de detención</w:t>
      </w:r>
      <w:r>
        <w:rPr>
          <w:lang w:val="es_ES" w:bidi="es_ES"/>
        </w:rPr>
        <w:t xml:space="preserve"> </w:t>
      </w:r>
      <w:r>
        <w:rPr>
          <w:lang w:val="es_ES" w:bidi="es_ES"/>
        </w:rPr>
        <w:t>Prácticamente todos los idiomas tienen términos para una cárcel o prisión, aunque en algunos casos se emplea una frase descriptiva, "lugar donde las personas están atadas" o "lugar para ser encadenado". En algunos casos se usan expresiones muy idiomáticas, como "lugar para comer hierro" o "habitación con ratas".</w:t>
      </w:r>
    </w:p>
    <w:p>
      <w:pPr/>
      <w:r>
        <w:rPr>
          <w:lang w:val="es_ES" w:bidi="es_ES"/>
        </w:rPr>
      </w:r>
      <w:r>
        <w:rPr>
          <w:lang w:val="es_ES" w:bidi="es_ES"/>
        </w:rPr>
        <w:t>MAT 5:25</w:t>
      </w:r>
      <w:r>
        <w:rPr>
          <w:lang w:val="es_ES" w:bidi="es_ES"/>
        </w:rPr>
        <w:t xml:space="preserve"> · </w:t>
      </w:r>
      <w:r>
        <w:rPr>
          <w:lang w:val="es_ES" w:bidi="es_ES"/>
        </w:rPr>
        <w:t>MAT 14:3</w:t>
      </w:r>
      <w:r>
        <w:rPr>
          <w:lang w:val="es_ES" w:bidi="es_ES"/>
        </w:rPr>
        <w:t xml:space="preserve"> · </w:t>
      </w:r>
      <w:r>
        <w:rPr>
          <w:lang w:val="es_ES" w:bidi="es_ES"/>
        </w:rPr>
        <w:t>MAT 14:10</w:t>
      </w:r>
      <w:r>
        <w:rPr>
          <w:lang w:val="es_ES" w:bidi="es_ES"/>
        </w:rPr>
        <w:t xml:space="preserve"> · </w:t>
      </w:r>
      <w:r>
        <w:rPr>
          <w:lang w:val="es_ES" w:bidi="es_ES"/>
        </w:rPr>
        <w:t>MAT 18:30</w:t>
      </w:r>
      <w:r>
        <w:rPr>
          <w:lang w:val="es_ES" w:bidi="es_ES"/>
        </w:rPr>
        <w:t xml:space="preserve"> · </w:t>
      </w:r>
      <w:r>
        <w:rPr>
          <w:lang w:val="es_ES" w:bidi="es_ES"/>
        </w:rPr>
        <w:t>MAT 25:36</w:t>
      </w:r>
      <w:r>
        <w:rPr>
          <w:lang w:val="es_ES" w:bidi="es_ES"/>
        </w:rPr>
        <w:t xml:space="preserve"> · </w:t>
      </w:r>
      <w:r>
        <w:rPr>
          <w:lang w:val="es_ES" w:bidi="es_ES"/>
        </w:rPr>
        <w:t>MAT 25:39</w:t>
      </w:r>
      <w:r>
        <w:rPr>
          <w:lang w:val="es_ES" w:bidi="es_ES"/>
        </w:rPr>
        <w:t xml:space="preserve"> · </w:t>
      </w:r>
      <w:r>
        <w:rPr>
          <w:lang w:val="es_ES" w:bidi="es_ES"/>
        </w:rPr>
        <w:t>MAT 25:43</w:t>
      </w:r>
      <w:r>
        <w:rPr>
          <w:lang w:val="es_ES" w:bidi="es_ES"/>
        </w:rPr>
        <w:t xml:space="preserve"> · </w:t>
      </w:r>
      <w:r>
        <w:rPr>
          <w:lang w:val="es_ES" w:bidi="es_ES"/>
        </w:rPr>
        <w:t>MAT 25:44</w:t>
      </w:r>
      <w:r>
        <w:rPr>
          <w:lang w:val="es_ES" w:bidi="es_ES"/>
        </w:rPr>
        <w:t xml:space="preserve"> · </w:t>
      </w:r>
      <w:r>
        <w:rPr>
          <w:lang w:val="es_ES" w:bidi="es_ES"/>
        </w:rPr>
        <w:t>MRK 6:17</w:t>
      </w:r>
      <w:r>
        <w:rPr>
          <w:lang w:val="es_ES" w:bidi="es_ES"/>
        </w:rPr>
        <w:t xml:space="preserve"> · </w:t>
      </w:r>
      <w:r>
        <w:rPr>
          <w:lang w:val="es_ES" w:bidi="es_ES"/>
        </w:rPr>
        <w:t>MRK 6:27</w:t>
      </w:r>
      <w:r>
        <w:rPr>
          <w:lang w:val="es_ES" w:bidi="es_ES"/>
        </w:rPr>
        <w:t xml:space="preserve"> · </w:t>
      </w:r>
      <w:r>
        <w:rPr>
          <w:lang w:val="es_ES" w:bidi="es_ES"/>
        </w:rPr>
        <w:t>LUK 3:20</w:t>
      </w:r>
      <w:r>
        <w:rPr>
          <w:lang w:val="es_ES" w:bidi="es_ES"/>
        </w:rPr>
        <w:t xml:space="preserve"> · </w:t>
      </w:r>
      <w:r>
        <w:rPr>
          <w:lang w:val="es_ES" w:bidi="es_ES"/>
        </w:rPr>
        <w:t>LUK 12:58</w:t>
      </w:r>
      <w:r>
        <w:rPr>
          <w:lang w:val="es_ES" w:bidi="es_ES"/>
        </w:rPr>
        <w:t xml:space="preserve"> · </w:t>
      </w:r>
      <w:r>
        <w:rPr>
          <w:lang w:val="es_ES" w:bidi="es_ES"/>
        </w:rPr>
        <w:t>LUK 21:12</w:t>
      </w:r>
      <w:r>
        <w:rPr>
          <w:lang w:val="es_ES" w:bidi="es_ES"/>
        </w:rPr>
        <w:t xml:space="preserve"> · </w:t>
      </w:r>
      <w:r>
        <w:rPr>
          <w:lang w:val="es_ES" w:bidi="es_ES"/>
        </w:rPr>
        <w:t>LUK 22:33</w:t>
      </w:r>
      <w:r>
        <w:rPr>
          <w:lang w:val="es_ES" w:bidi="es_ES"/>
        </w:rPr>
        <w:t xml:space="preserve"> · </w:t>
      </w:r>
      <w:r>
        <w:rPr>
          <w:lang w:val="es_ES" w:bidi="es_ES"/>
        </w:rPr>
        <w:t>LUK 23:19</w:t>
      </w:r>
      <w:r>
        <w:rPr>
          <w:lang w:val="es_ES" w:bidi="es_ES"/>
        </w:rPr>
        <w:t xml:space="preserve"> · </w:t>
      </w:r>
      <w:r>
        <w:rPr>
          <w:lang w:val="es_ES" w:bidi="es_ES"/>
        </w:rPr>
        <w:t>LUK 23:25</w:t>
      </w:r>
      <w:r>
        <w:rPr>
          <w:lang w:val="es_ES" w:bidi="es_ES"/>
        </w:rPr>
        <w:t xml:space="preserve"> · </w:t>
      </w:r>
      <w:r>
        <w:rPr>
          <w:lang w:val="es_ES" w:bidi="es_ES"/>
        </w:rPr>
        <w:t>JHN 3:24</w:t>
      </w:r>
      <w:r>
        <w:rPr>
          <w:lang w:val="es_ES" w:bidi="es_ES"/>
        </w:rPr>
        <w:t xml:space="preserve"> · </w:t>
      </w:r>
      <w:r>
        <w:rPr>
          <w:lang w:val="es_ES" w:bidi="es_ES"/>
        </w:rPr>
        <w:t>ACT 5:19</w:t>
      </w:r>
      <w:r>
        <w:rPr>
          <w:lang w:val="es_ES" w:bidi="es_ES"/>
        </w:rPr>
        <w:t xml:space="preserve"> · </w:t>
      </w:r>
      <w:r>
        <w:rPr>
          <w:lang w:val="es_ES" w:bidi="es_ES"/>
        </w:rPr>
        <w:t>ACT 5:22</w:t>
      </w:r>
      <w:r>
        <w:rPr>
          <w:lang w:val="es_ES" w:bidi="es_ES"/>
        </w:rPr>
        <w:t xml:space="preserve"> · </w:t>
      </w:r>
      <w:r>
        <w:rPr>
          <w:lang w:val="es_ES" w:bidi="es_ES"/>
        </w:rPr>
        <w:t>ACT 5:25</w:t>
      </w:r>
      <w:r>
        <w:rPr>
          <w:lang w:val="es_ES" w:bidi="es_ES"/>
        </w:rPr>
        <w:t xml:space="preserve"> · </w:t>
      </w:r>
      <w:r>
        <w:rPr>
          <w:lang w:val="es_ES" w:bidi="es_ES"/>
        </w:rPr>
        <w:t>ACT 8:3</w:t>
      </w:r>
      <w:r>
        <w:rPr>
          <w:lang w:val="es_ES" w:bidi="es_ES"/>
        </w:rPr>
        <w:t xml:space="preserve"> · </w:t>
      </w:r>
      <w:r>
        <w:rPr>
          <w:lang w:val="es_ES" w:bidi="es_ES"/>
        </w:rPr>
        <w:t>ACT 12:4</w:t>
      </w:r>
      <w:r>
        <w:rPr>
          <w:lang w:val="es_ES" w:bidi="es_ES"/>
        </w:rPr>
        <w:t xml:space="preserve"> · </w:t>
      </w:r>
      <w:r>
        <w:rPr>
          <w:lang w:val="es_ES" w:bidi="es_ES"/>
        </w:rPr>
        <w:t>ACT 12:5</w:t>
      </w:r>
      <w:r>
        <w:rPr>
          <w:lang w:val="es_ES" w:bidi="es_ES"/>
        </w:rPr>
        <w:t xml:space="preserve"> · </w:t>
      </w:r>
      <w:r>
        <w:rPr>
          <w:lang w:val="es_ES" w:bidi="es_ES"/>
        </w:rPr>
        <w:t>ACT 12:6</w:t>
      </w:r>
      <w:r>
        <w:rPr>
          <w:lang w:val="es_ES" w:bidi="es_ES"/>
        </w:rPr>
        <w:t xml:space="preserve"> · </w:t>
      </w:r>
      <w:r>
        <w:rPr>
          <w:lang w:val="es_ES" w:bidi="es_ES"/>
        </w:rPr>
        <w:t>ACT 12:17</w:t>
      </w:r>
      <w:r>
        <w:rPr>
          <w:lang w:val="es_ES" w:bidi="es_ES"/>
        </w:rPr>
        <w:t xml:space="preserve"> · </w:t>
      </w:r>
      <w:r>
        <w:rPr>
          <w:lang w:val="es_ES" w:bidi="es_ES"/>
        </w:rPr>
        <w:t>ACT 16:23</w:t>
      </w:r>
      <w:r>
        <w:rPr>
          <w:lang w:val="es_ES" w:bidi="es_ES"/>
        </w:rPr>
        <w:t xml:space="preserve"> · </w:t>
      </w:r>
      <w:r>
        <w:rPr>
          <w:lang w:val="es_ES" w:bidi="es_ES"/>
        </w:rPr>
        <w:t>ACT 16:24</w:t>
      </w:r>
      <w:r>
        <w:rPr>
          <w:lang w:val="es_ES" w:bidi="es_ES"/>
        </w:rPr>
        <w:t xml:space="preserve"> · </w:t>
      </w:r>
      <w:r>
        <w:rPr>
          <w:lang w:val="es_ES" w:bidi="es_ES"/>
        </w:rPr>
        <w:t>ACT 16:27</w:t>
      </w:r>
      <w:r>
        <w:rPr>
          <w:lang w:val="es_ES" w:bidi="es_ES"/>
        </w:rPr>
        <w:t xml:space="preserve"> · </w:t>
      </w:r>
      <w:r>
        <w:rPr>
          <w:lang w:val="es_ES" w:bidi="es_ES"/>
        </w:rPr>
        <w:t>ACT 16:37</w:t>
      </w:r>
      <w:r>
        <w:rPr>
          <w:lang w:val="es_ES" w:bidi="es_ES"/>
        </w:rPr>
        <w:t xml:space="preserve"> · </w:t>
      </w:r>
      <w:r>
        <w:rPr>
          <w:lang w:val="es_ES" w:bidi="es_ES"/>
        </w:rPr>
        <w:t>ACT 16:40</w:t>
      </w:r>
      <w:r>
        <w:rPr>
          <w:lang w:val="es_ES" w:bidi="es_ES"/>
        </w:rPr>
        <w:t xml:space="preserve"> · </w:t>
      </w:r>
      <w:r>
        <w:rPr>
          <w:lang w:val="es_ES" w:bidi="es_ES"/>
        </w:rPr>
        <w:t>ACT 22:4</w:t>
      </w:r>
      <w:r>
        <w:rPr>
          <w:lang w:val="es_ES" w:bidi="es_ES"/>
        </w:rPr>
        <w:t xml:space="preserve"> · </w:t>
      </w:r>
      <w:r>
        <w:rPr>
          <w:lang w:val="es_ES" w:bidi="es_ES"/>
        </w:rPr>
        <w:t>ACT 26:10</w:t>
      </w:r>
      <w:r>
        <w:rPr>
          <w:lang w:val="es_ES" w:bidi="es_ES"/>
        </w:rPr>
        <w:t xml:space="preserve"> · </w:t>
      </w:r>
      <w:r>
        <w:rPr>
          <w:lang w:val="es_ES" w:bidi="es_ES"/>
        </w:rPr>
        <w:t>2CO 6:5</w:t>
      </w:r>
      <w:r>
        <w:rPr>
          <w:lang w:val="es_ES" w:bidi="es_ES"/>
        </w:rPr>
        <w:t xml:space="preserve"> · </w:t>
      </w:r>
      <w:r>
        <w:rPr>
          <w:lang w:val="es_ES" w:bidi="es_ES"/>
        </w:rPr>
        <w:t>2CO 11:23</w:t>
      </w:r>
      <w:r>
        <w:rPr>
          <w:lang w:val="es_ES" w:bidi="es_ES"/>
        </w:rPr>
        <w:t xml:space="preserve"> · </w:t>
      </w:r>
      <w:r>
        <w:rPr>
          <w:lang w:val="es_ES" w:bidi="es_ES"/>
        </w:rPr>
        <w:t>HEB 11:36</w:t>
      </w:r>
      <w:r>
        <w:rPr>
          <w:lang w:val="es_ES" w:bidi="es_ES"/>
        </w:rPr>
        <w:t xml:space="preserve"> · </w:t>
      </w:r>
      <w:r>
        <w:rPr>
          <w:lang w:val="es_ES" w:bidi="es_ES"/>
        </w:rPr>
        <w:t>1PE 3:19</w:t>
      </w:r>
      <w:r>
        <w:rPr>
          <w:lang w:val="es_ES" w:bidi="es_ES"/>
        </w:rPr>
        <w:t xml:space="preserve"> · </w:t>
      </w:r>
      <w:r>
        <w:rPr>
          <w:lang w:val="es_ES" w:bidi="es_ES"/>
        </w:rPr>
        <w:t>REV 2:10</w:t>
      </w:r>
      <w:r>
        <w:rPr>
          <w:lang w:val="es_ES" w:bidi="es_ES"/>
        </w:rPr>
        <w:t xml:space="preserve"> · </w:t>
      </w:r>
      <w:r>
        <w:rPr>
          <w:lang w:val="es_ES" w:bidi="es_ES"/>
        </w:rPr>
        <w:t>REV 20:7</w:t>
      </w:r>
    </w:p>
    <w:p>
      <w:pPr/>
      <w:r>
        <w:rPr>
          <w:lang w:val="es_ES" w:bidi="es_ES"/>
        </w:rPr>
      </w:r>
      <w:r>
        <w:rPr>
          <w:lang w:val="es_ES" w:bidi="es_ES"/>
        </w:rPr>
        <w:t>37.123</w:t>
      </w:r>
      <w:r>
        <w:rPr>
          <w:lang w:val="es_ES" w:bidi="es_ES"/>
        </w:rPr>
        <w:t xml:space="preserve"> · </w:t>
      </w:r>
      <w:r>
        <w:rPr>
          <w:lang w:val="es_ES" w:bidi="es_ES"/>
        </w:rPr>
        <w:t>Controlar, Gobernar</w:t>
      </w:r>
      <w:r>
        <w:rPr>
          <w:lang w:val="es_ES" w:bidi="es_ES"/>
        </w:rPr>
        <w:t xml:space="preserve"> · </w:t>
      </w:r>
      <w:r>
        <w:rPr>
          <w:lang w:val="es_ES" w:bidi="es_ES"/>
        </w:rPr>
        <w:t>Guardar, Vigilar</w:t>
      </w:r>
    </w:p>
    <w:p>
      <w:pPr/>
      <w:r>
        <w:rPr>
          <w:lang w:val="es_ES" w:bidi="es_ES"/>
        </w:rPr>
      </w:r>
      <w:r>
        <w:rPr>
          <w:lang w:val="es_ES" w:bidi="es_ES"/>
        </w:rPr>
        <w:t>puesto de guardia</w:t>
      </w:r>
      <w:r>
        <w:rPr>
          <w:lang w:val="es_ES" w:bidi="es_ES"/>
        </w:rPr>
        <w:t xml:space="preserve">, </w:t>
      </w:r>
      <w:r>
        <w:rPr>
          <w:lang w:val="es_ES" w:bidi="es_ES"/>
        </w:rPr>
        <w:t>estación de guardia</w:t>
      </w:r>
      <w:r>
        <w:rPr>
          <w:lang w:val="es_ES" w:bidi="es_ES"/>
        </w:rPr>
        <w:t xml:space="preserve"> </w:t>
      </w:r>
      <w:r>
        <w:rPr>
          <w:lang w:val="es_ES" w:bidi="es_ES"/>
        </w:rPr>
        <w:t xml:space="preserve">(derivado de </w:t>
      </w:r>
      <w:r>
        <w:rPr>
          <w:lang w:val="es_ES" w:bidi="es_ES"/>
        </w:rPr>
        <w:t>φυλάσσω</w:t>
      </w:r>
      <w:r>
        <w:rPr>
          <w:lang w:val="es_ES" w:bidi="es_ES"/>
        </w:rPr>
        <w:t xml:space="preserve">[a] 'vigilar cercanamente', </w:t>
      </w:r>
      <w:hyperlink r:id="rId58">
        <w:r>
          <w:rPr>
            <w:lang w:val="es_ES" w:bidi="es_ES"/>
          </w:rPr>
          <w:rPr>
            <w:color w:val="0000EE"/>
            <w:u w:val="single"/>
          </w:rPr>
          <w:t>37.120</w:t>
        </w:r>
      </w:hyperlink>
      <w:r>
        <w:rPr>
          <w:lang w:val="es_ES" w:bidi="es_ES"/>
        </w:rPr>
        <w:t>) lugar o puesto de vigilancia</w:t>
      </w:r>
    </w:p>
    <w:p>
      <w:pPr/>
      <w:r>
        <w:rPr>
          <w:lang w:val="es_ES" w:bidi="es_ES"/>
        </w:rPr>
      </w:r>
      <w:r>
        <w:rPr>
          <w:lang w:val="es_ES" w:bidi="es_ES"/>
        </w:rPr>
        <w:t>ACT 12:10</w:t>
      </w:r>
    </w:p>
    <w:p>
      <w:pPr/>
      <w:r>
        <w:rPr>
          <w:lang w:val="es_ES" w:bidi="es_ES"/>
        </w:rPr>
      </w:r>
      <w:r>
        <w:rPr>
          <w:lang w:val="es_ES" w:bidi="es_ES"/>
        </w:rPr>
        <w:t>67.196</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vigilia</w:t>
      </w:r>
      <w:r>
        <w:rPr>
          <w:lang w:val="es_ES" w:bidi="es_ES"/>
        </w:rPr>
        <w:t xml:space="preserve">, </w:t>
      </w:r>
      <w:r>
        <w:rPr>
          <w:lang w:val="es_ES" w:bidi="es_ES"/>
        </w:rPr>
        <w:t>cuarto de la noche</w:t>
      </w:r>
      <w:r>
        <w:rPr>
          <w:lang w:val="es_ES" w:bidi="es_ES"/>
        </w:rPr>
        <w:t xml:space="preserve"> </w:t>
      </w:r>
      <w:r>
        <w:rPr>
          <w:lang w:val="es_ES" w:bidi="es_ES"/>
        </w:rPr>
        <w:t>uno de los cuatro períodos de tiempo en que se dividía la noche (durante el cual ciertas personas asignadas estarían vigilando)</w:t>
      </w:r>
      <w:r>
        <w:rPr>
          <w:lang w:val="es_ES" w:bidi="es_ES"/>
        </w:rPr>
        <w:t xml:space="preserve"> </w:t>
      </w:r>
      <w:r>
        <w:rPr>
          <w:lang w:val="es_ES" w:bidi="es_ES"/>
        </w:rPr>
        <w:t xml:space="preserve">En general φυλακή en el NT se refiere a uno de los cuatro períodos en los que se dividía la noche, según la costumbre romana de dividir la noche en cuatro períodos o vigilias iguales. En </w:t>
      </w:r>
      <w:r>
        <w:rPr>
          <w:lang w:val="es_ES" w:bidi="es_ES"/>
        </w:rPr>
        <w:t>MAT 24:43</w:t>
      </w:r>
      <w:r>
        <w:rPr>
          <w:lang w:val="es_ES" w:bidi="es_ES"/>
        </w:rPr>
        <w:t xml:space="preserve"> y </w:t>
      </w:r>
      <w:r>
        <w:rPr>
          <w:lang w:val="es_ES" w:bidi="es_ES"/>
        </w:rPr>
        <w:t>LUK 12:38</w:t>
      </w:r>
      <w:r>
        <w:rPr>
          <w:lang w:val="es_ES" w:bidi="es_ES"/>
        </w:rPr>
        <w:t>, sin embargo, es posible que la referencia sea a tres vigilias nocturnas, como era típico entre hebreos y griegos.</w:t>
      </w:r>
    </w:p>
    <w:p>
      <w:pPr/>
      <w:r>
        <w:rPr>
          <w:lang w:val="es_ES" w:bidi="es_ES"/>
        </w:rPr>
      </w:r>
      <w:r>
        <w:rPr>
          <w:lang w:val="es_ES" w:bidi="es_ES"/>
        </w:rPr>
        <w:t>MAT 14:25</w:t>
      </w:r>
      <w:r>
        <w:rPr>
          <w:lang w:val="es_ES" w:bidi="es_ES"/>
        </w:rPr>
        <w:t xml:space="preserve"> · </w:t>
      </w:r>
      <w:r>
        <w:rPr>
          <w:lang w:val="es_ES" w:bidi="es_ES"/>
        </w:rPr>
        <w:t>MAT 24:43</w:t>
      </w:r>
      <w:r>
        <w:rPr>
          <w:lang w:val="es_ES" w:bidi="es_ES"/>
        </w:rPr>
        <w:t xml:space="preserve"> · </w:t>
      </w:r>
      <w:r>
        <w:rPr>
          <w:lang w:val="es_ES" w:bidi="es_ES"/>
        </w:rPr>
        <w:t>MRK 6:48</w:t>
      </w:r>
      <w:r>
        <w:rPr>
          <w:lang w:val="es_ES" w:bidi="es_ES"/>
        </w:rPr>
        <w:t xml:space="preserve"> · </w:t>
      </w:r>
      <w:r>
        <w:rPr>
          <w:lang w:val="es_ES" w:bidi="es_ES"/>
        </w:rPr>
        <w:t>LUK 2:8</w:t>
      </w:r>
      <w:r>
        <w:rPr>
          <w:lang w:val="es_ES" w:bidi="es_ES"/>
        </w:rPr>
        <w:t xml:space="preserve"> · </w:t>
      </w:r>
      <w:r>
        <w:rPr>
          <w:lang w:val="es_ES" w:bidi="es_ES"/>
        </w:rPr>
        <w:t>LUK 12:38</w:t>
      </w:r>
    </w:p>
    <w:p>
      <w:pPr/>
      <w:r>
        <w:rPr>
          <w:lang w:val="es_ES" w:bidi="es_ES"/>
        </w:rPr>
      </w:r>
      <w:r>
        <w:rPr>
          <w:lang w:val="es_ES" w:bidi="es_ES"/>
        </w:rPr>
        <w:t>85.85</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guarida</w:t>
      </w:r>
      <w:r>
        <w:rPr>
          <w:lang w:val="es_ES" w:bidi="es_ES"/>
        </w:rPr>
        <w:t xml:space="preserve">, </w:t>
      </w:r>
      <w:r>
        <w:rPr>
          <w:lang w:val="es_ES" w:bidi="es_ES"/>
        </w:rPr>
        <w:t>habitación</w:t>
      </w:r>
      <w:r>
        <w:rPr>
          <w:lang w:val="es_ES" w:bidi="es_ES"/>
        </w:rPr>
        <w:t xml:space="preserve"> </w:t>
      </w:r>
      <w:r>
        <w:rPr>
          <w:lang w:val="es_ES" w:bidi="es_ES"/>
        </w:rPr>
        <w:t>lugar de habitación para animales salvajes y espíritus malignos</w:t>
      </w:r>
    </w:p>
    <w:p>
      <w:pPr/>
      <w:r>
        <w:rPr>
          <w:lang w:val="es_ES" w:bidi="es_ES"/>
        </w:rPr>
      </w:r>
      <w:r>
        <w:rPr>
          <w:lang w:val="es_ES" w:bidi="es_ES"/>
        </w:rPr>
        <w:t>REV 18:2</w:t>
      </w:r>
      <w:r>
        <w:rPr>
          <w:lang w:val="es_ES" w:bidi="es_ES"/>
        </w:rPr>
        <w:t xml:space="preserve"> · </w:t>
      </w:r>
      <w:r>
        <w:rPr>
          <w:lang w:val="es_ES" w:bidi="es_ES"/>
        </w:rPr>
        <w:t>REV 18:2</w:t>
      </w:r>
      <w:r>
        <w:rPr>
          <w:lang w:val="es_ES" w:bidi="es_ES"/>
        </w:rPr>
        <w:t xml:space="preserve"> · </w:t>
      </w:r>
      <w:r>
        <w:rPr>
          <w:lang w:val="es_ES" w:bidi="es_ES"/>
        </w:rPr>
        <w:t>REV 18:2</w:t>
      </w:r>
    </w:p>
    <w:p>
      <w:pPr/>
      <w:r>
        <w:rPr>
          <w:lang w:val="es_ES" w:bidi="es_ES"/>
        </w:rPr>
      </w:r>
      <w:r>
        <w:rPr>
          <w:lang w:val="es_ES" w:bidi="es_ES"/>
        </w:rPr>
        <w:t>37.119</w:t>
      </w:r>
      <w:r>
        <w:rPr>
          <w:lang w:val="es_ES" w:bidi="es_ES"/>
        </w:rPr>
        <w:t xml:space="preserve"> · </w:t>
      </w:r>
      <w:r>
        <w:rPr>
          <w:lang w:val="es_ES" w:bidi="es_ES"/>
        </w:rPr>
        <w:t>Controlar, Gobernar</w:t>
      </w:r>
      <w:r>
        <w:rPr>
          <w:lang w:val="es_ES" w:bidi="es_ES"/>
        </w:rPr>
        <w:t xml:space="preserve"> · </w:t>
      </w:r>
      <w:r>
        <w:rPr>
          <w:lang w:val="es_ES" w:bidi="es_ES"/>
        </w:rPr>
        <w:t>Guardar, Vigilar</w:t>
      </w:r>
    </w:p>
    <w:p>
      <w:pPr/>
      <w:r>
        <w:rPr>
          <w:lang w:val="es_ES" w:bidi="es_ES"/>
        </w:rPr>
      </w:r>
      <w:r>
        <w:rPr>
          <w:b/>
          <w:lang w:val="es_ES" w:bidi="es_ES"/>
        </w:rPr>
        <w:t>Collocation:</w:t>
      </w:r>
      <w:r>
        <w:rPr>
          <w:lang w:val="es_ES" w:bidi="es_ES"/>
        </w:rPr>
        <w:t xml:space="preserve"> </w:t>
      </w:r>
      <w:r>
        <w:rPr>
          <w:lang w:val="es_ES" w:bidi="es_ES"/>
        </w:rPr>
        <w:t>φυλάσσω φυλακάς</w:t>
      </w:r>
    </w:p>
    <w:p>
      <w:pPr/>
      <w:r>
        <w:rPr>
          <w:lang w:val="es_ES" w:bidi="es_ES"/>
        </w:rPr>
      </w:r>
      <w:r>
        <w:rPr>
          <w:lang w:val="es_ES" w:bidi="es_ES"/>
        </w:rPr>
        <w:t>protegerse en contra de</w:t>
      </w:r>
      <w:r>
        <w:rPr>
          <w:lang w:val="es_ES" w:bidi="es_ES"/>
        </w:rPr>
        <w:t xml:space="preserve">, </w:t>
      </w:r>
      <w:r>
        <w:rPr>
          <w:lang w:val="es_ES" w:bidi="es_ES"/>
        </w:rPr>
        <w:t>mantener bajo vigilancia</w:t>
      </w:r>
      <w:r>
        <w:rPr>
          <w:lang w:val="es_ES" w:bidi="es_ES"/>
        </w:rPr>
        <w:t xml:space="preserve">, </w:t>
      </w:r>
      <w:r>
        <w:rPr>
          <w:lang w:val="es_ES" w:bidi="es_ES"/>
        </w:rPr>
        <w:t>vigilar</w:t>
      </w:r>
      <w:r>
        <w:rPr>
          <w:lang w:val="es_ES" w:bidi="es_ES"/>
        </w:rPr>
        <w:t xml:space="preserve"> </w:t>
      </w:r>
      <w:r>
        <w:rPr>
          <w:lang w:val="es_ES" w:bidi="es_ES"/>
        </w:rPr>
        <w:t>estar en guardia contra alguna eventualidad</w:t>
      </w:r>
      <w:r>
        <w:rPr>
          <w:lang w:val="es_ES" w:bidi="es_ES"/>
        </w:rPr>
        <w:t xml:space="preserve"> </w:t>
      </w:r>
      <w:r>
        <w:rPr>
          <w:lang w:val="es_ES" w:bidi="es_ES"/>
        </w:rPr>
        <w:t>En algunos idiomas existe una gran diferencia en la terminología empleada al hablar sobre la protección de un área para detener a alguien y proteger a una rebaño de animales por temor que los ladrones los roben o al peligro de animales salvajes.</w:t>
      </w:r>
    </w:p>
    <w:p>
      <w:pPr/>
      <w:r>
        <w:rPr>
          <w:lang w:val="es_ES" w:bidi="es_ES"/>
        </w:rPr>
      </w:r>
      <w:r>
        <w:rPr>
          <w:lang w:val="es_ES" w:bidi="es_ES"/>
        </w:rPr>
        <w:t>LUK 2:8</w:t>
      </w:r>
      <w:r>
        <w:rPr>
          <w:lang w:val="es_ES" w:bidi="es_ES"/>
        </w:rPr>
      </w:r>
      <w:r>
        <w:rPr>
          <w:lang w:val="es_ES" w:bidi="es_ES"/>
        </w:rPr>
      </w:r>
    </w:p>
    <w:p>
      <w:pPr/>
      <w:r>
        <w:rPr>
          <w:lang w:val="es_ES" w:bidi="es_ES"/>
        </w:rPr>
      </w:r>
    </w:p>
    <w:p>
      <w:pPr>
        <w:pStyle w:val="Heading2"/>
      </w:pPr>
      <w:r>
        <w:rPr>
          <w:lang w:val="es_ES" w:bidi="es_ES"/>
        </w:rPr>
        <w:t>φυλακίζω</w:t>
      </w:r>
      <w:r>
        <w:rPr>
          <w:lang w:val="es_ES" w:bidi="es_ES"/>
        </w:rPr>
      </w:r>
    </w:p>
    <w:p>
      <w:pPr>
        <w:pStyle w:val="Heading1"/>
      </w:pPr>
      <w:r>
        <w:rPr>
          <w:lang w:val="es_ES" w:bidi="es_ES"/>
        </w:rPr>
        <w:t>φυλακίζω</w:t>
      </w:r>
    </w:p>
    <w:p>
      <w:pPr/>
      <w:r>
        <w:rPr>
          <w:lang w:val="es_ES" w:bidi="es_ES"/>
        </w:rPr>
      </w:r>
      <w:r>
        <w:rPr>
          <w:lang w:val="es_ES" w:bidi="es_ES"/>
        </w:rPr>
        <w:t>φυλακίζω</w:t>
      </w:r>
      <w:r>
        <w:rPr>
          <w:lang w:val="es_ES" w:bidi="es_ES"/>
        </w:rPr>
        <w:t xml:space="preserve"> (</w:t>
      </w:r>
      <w:r>
        <w:rPr>
          <w:lang w:val="es_ES" w:bidi="es_ES"/>
        </w:rPr>
        <w:t>G5439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φυλάσσω</w:t>
      </w:r>
    </w:p>
    <w:p>
      <w:pPr/>
      <w:r>
        <w:rPr>
          <w:lang w:val="es_ES" w:bidi="es_ES"/>
        </w:rPr>
      </w:r>
      <w:r>
        <w:rPr>
          <w:lang w:val="es_ES" w:bidi="es_ES"/>
        </w:rPr>
        <w:t>37.114</w:t>
      </w:r>
      <w:r>
        <w:rPr>
          <w:lang w:val="es_ES" w:bidi="es_ES"/>
        </w:rPr>
        <w:t xml:space="preserve"> · </w:t>
      </w:r>
      <w:r>
        <w:rPr>
          <w:lang w:val="es_ES" w:bidi="es_ES"/>
        </w:rPr>
        <w:t>Controlar, Gobernar</w:t>
      </w:r>
      <w:r>
        <w:rPr>
          <w:lang w:val="es_ES" w:bidi="es_ES"/>
        </w:rPr>
        <w:t xml:space="preserve"> · </w:t>
      </w:r>
      <w:r>
        <w:rPr>
          <w:lang w:val="es_ES" w:bidi="es_ES"/>
        </w:rPr>
        <w:t>Encarcelar</w:t>
      </w:r>
    </w:p>
    <w:p>
      <w:pPr/>
      <w:r>
        <w:rPr>
          <w:lang w:val="es_ES" w:bidi="es_ES"/>
        </w:rPr>
      </w:r>
      <w:r>
        <w:rPr>
          <w:lang w:val="es_ES" w:bidi="es_ES"/>
        </w:rPr>
        <w:t>restringir</w:t>
      </w:r>
      <w:r>
        <w:rPr>
          <w:lang w:val="es_ES" w:bidi="es_ES"/>
        </w:rPr>
        <w:t xml:space="preserve">, </w:t>
      </w:r>
      <w:r>
        <w:rPr>
          <w:lang w:val="es_ES" w:bidi="es_ES"/>
        </w:rPr>
        <w:t>encarcelar</w:t>
      </w:r>
      <w:r>
        <w:rPr>
          <w:lang w:val="es_ES" w:bidi="es_ES"/>
        </w:rPr>
        <w:t xml:space="preserve">, </w:t>
      </w:r>
      <w:r>
        <w:rPr>
          <w:lang w:val="es_ES" w:bidi="es_ES"/>
        </w:rPr>
        <w:t>poner en la cárcel</w:t>
      </w:r>
      <w:r>
        <w:rPr>
          <w:lang w:val="es_ES" w:bidi="es_ES"/>
        </w:rPr>
        <w:t xml:space="preserve"> </w:t>
      </w:r>
      <w:r>
        <w:rPr>
          <w:lang w:val="es_ES" w:bidi="es_ES"/>
        </w:rPr>
        <w:t>confinar a alguien en prisión</w:t>
      </w:r>
      <w:r>
        <w:rPr>
          <w:lang w:val="es_ES" w:bidi="es_ES"/>
        </w:rPr>
        <w:t xml:space="preserve"> </w:t>
      </w:r>
      <w:r>
        <w:rPr>
          <w:lang w:val="es_ES" w:bidi="es_ES"/>
        </w:rPr>
        <w:t>"Encarcelar a una persona" a menudo se expresa en formas algo idiomáticas, por ejemplo, "estar atado dentro" o "estar encerrado en la oscuridad" o incluso "comer la comida con ratas".</w:t>
      </w:r>
    </w:p>
    <w:p>
      <w:pPr/>
      <w:r>
        <w:rPr>
          <w:lang w:val="es_ES" w:bidi="es_ES"/>
        </w:rPr>
      </w:r>
      <w:r>
        <w:rPr>
          <w:lang w:val="es_ES" w:bidi="es_ES"/>
        </w:rPr>
        <w:t>ACT 22:19</w:t>
      </w:r>
      <w:r>
        <w:rPr>
          <w:lang w:val="es_ES" w:bidi="es_ES"/>
        </w:rPr>
      </w:r>
      <w:r>
        <w:rPr>
          <w:lang w:val="es_ES" w:bidi="es_ES"/>
        </w:rPr>
      </w:r>
    </w:p>
    <w:p>
      <w:pPr/>
      <w:r>
        <w:rPr>
          <w:lang w:val="es_ES" w:bidi="es_ES"/>
        </w:rPr>
      </w:r>
    </w:p>
    <w:p>
      <w:pPr>
        <w:pStyle w:val="Heading2"/>
      </w:pPr>
      <w:r>
        <w:rPr>
          <w:lang w:val="es_ES" w:bidi="es_ES"/>
        </w:rPr>
        <w:t>φυλακτήριον</w:t>
      </w:r>
      <w:r>
        <w:rPr>
          <w:lang w:val="es_ES" w:bidi="es_ES"/>
        </w:rPr>
      </w:r>
    </w:p>
    <w:p>
      <w:pPr>
        <w:pStyle w:val="Heading1"/>
      </w:pPr>
      <w:r>
        <w:rPr>
          <w:lang w:val="es_ES" w:bidi="es_ES"/>
        </w:rPr>
        <w:t>φυλακτήριον</w:t>
      </w:r>
    </w:p>
    <w:p>
      <w:pPr/>
      <w:r>
        <w:rPr>
          <w:lang w:val="es_ES" w:bidi="es_ES"/>
        </w:rPr>
      </w:r>
      <w:r>
        <w:rPr>
          <w:lang w:val="es_ES" w:bidi="es_ES"/>
        </w:rPr>
        <w:t>φυλακτήριον</w:t>
      </w:r>
      <w:r>
        <w:rPr>
          <w:lang w:val="es_ES" w:bidi="es_ES"/>
        </w:rPr>
        <w:t xml:space="preserve"> (</w:t>
      </w:r>
      <w:r>
        <w:rPr>
          <w:lang w:val="es_ES" w:bidi="es_ES"/>
        </w:rPr>
        <w:t>G5440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6.195</w:t>
      </w:r>
      <w:r>
        <w:rPr>
          <w:lang w:val="es_ES" w:bidi="es_ES"/>
        </w:rPr>
        <w:t xml:space="preserve"> · </w:t>
      </w:r>
      <w:r>
        <w:rPr>
          <w:lang w:val="es_ES" w:bidi="es_ES"/>
        </w:rPr>
        <w:t>Artefactos</w:t>
      </w:r>
      <w:r>
        <w:rPr>
          <w:lang w:val="es_ES" w:bidi="es_ES"/>
        </w:rPr>
        <w:t xml:space="preserve"> · </w:t>
      </w:r>
      <w:r>
        <w:rPr>
          <w:lang w:val="es_ES" w:bidi="es_ES"/>
        </w:rPr>
        <w:t>Adornos</w:t>
      </w:r>
    </w:p>
    <w:p>
      <w:pPr/>
      <w:r>
        <w:rPr>
          <w:lang w:val="es_ES" w:bidi="es_ES"/>
        </w:rPr>
      </w:r>
      <w:r>
        <w:rPr>
          <w:lang w:val="es_ES" w:bidi="es_ES"/>
        </w:rPr>
        <w:t>filacteria</w:t>
      </w:r>
      <w:r>
        <w:rPr>
          <w:lang w:val="es_ES" w:bidi="es_ES"/>
        </w:rPr>
        <w:t xml:space="preserve"> </w:t>
      </w:r>
      <w:r>
        <w:rPr>
          <w:lang w:val="es_ES" w:bidi="es_ES"/>
        </w:rPr>
        <w:t>pequeña caja de cuero que contiene versículos de las escrituras del Antiguo Testamento y que los judíos llevaban en el brazo y la frente, especialmente cuando oraban</w:t>
      </w:r>
      <w:r>
        <w:rPr>
          <w:lang w:val="es_ES" w:bidi="es_ES"/>
        </w:rPr>
        <w:t xml:space="preserve"> </w:t>
      </w:r>
      <w:r>
        <w:rPr>
          <w:lang w:val="es_ES" w:bidi="es_ES"/>
        </w:rPr>
        <w:t xml:space="preserve">La palabra griega φυλακτήριον, tanto antes como durante los tiempos del NT, se refería a un objeto utilizado como medio de protección contra las fuerzas del mal. Como tal, constituyó una especie de amuleto, pero en </w:t>
      </w:r>
      <w:r>
        <w:rPr>
          <w:lang w:val="es_ES" w:bidi="es_ES"/>
        </w:rPr>
        <w:t>MAT 23:5</w:t>
      </w:r>
      <w:r>
        <w:rPr>
          <w:lang w:val="es_ES" w:bidi="es_ES"/>
        </w:rPr>
        <w:t xml:space="preserve"> φυλακτήριον es una referencia a lo que se llamaba en arameo "tefilín", que significa "oraciones". Las dos filacterias, una en la cabeza y la otra en el brazo izquierdo, son atadas durante las oraciones diarias de la mañana. Pero de lo que parece ser su función no estamos seguros. En </w:t>
      </w:r>
      <w:r>
        <w:rPr>
          <w:lang w:val="es_ES" w:bidi="es_ES"/>
        </w:rPr>
        <w:t>MAT 23:5</w:t>
      </w:r>
      <w:r>
        <w:rPr>
          <w:lang w:val="es_ES" w:bidi="es_ES"/>
        </w:rPr>
        <w:t>, Jesús no condena el uso de tales filacterias, pero sí denuncia su uso ostentoso.</w:t>
      </w:r>
    </w:p>
    <w:p>
      <w:pPr/>
      <w:r>
        <w:rPr>
          <w:lang w:val="es_ES" w:bidi="es_ES"/>
        </w:rPr>
      </w:r>
      <w:r>
        <w:rPr>
          <w:lang w:val="es_ES" w:bidi="es_ES"/>
        </w:rPr>
        <w:t>MAT 23:5</w:t>
      </w:r>
      <w:r>
        <w:rPr>
          <w:lang w:val="es_ES" w:bidi="es_ES"/>
        </w:rPr>
      </w:r>
      <w:r>
        <w:rPr>
          <w:lang w:val="es_ES" w:bidi="es_ES"/>
        </w:rPr>
      </w:r>
    </w:p>
    <w:p>
      <w:pPr/>
      <w:r>
        <w:rPr>
          <w:lang w:val="es_ES" w:bidi="es_ES"/>
        </w:rPr>
      </w:r>
    </w:p>
    <w:p>
      <w:pPr>
        <w:pStyle w:val="Heading2"/>
      </w:pPr>
      <w:r>
        <w:rPr>
          <w:lang w:val="es_ES" w:bidi="es_ES"/>
        </w:rPr>
        <w:t>φύλαξ</w:t>
      </w:r>
      <w:r>
        <w:rPr>
          <w:lang w:val="es_ES" w:bidi="es_ES"/>
        </w:rPr>
      </w:r>
    </w:p>
    <w:p>
      <w:pPr>
        <w:pStyle w:val="Heading1"/>
      </w:pPr>
      <w:r>
        <w:rPr>
          <w:lang w:val="es_ES" w:bidi="es_ES"/>
        </w:rPr>
        <w:t>φύλαξ</w:t>
      </w:r>
    </w:p>
    <w:p>
      <w:pPr/>
      <w:r>
        <w:rPr>
          <w:lang w:val="es_ES" w:bidi="es_ES"/>
        </w:rPr>
      </w:r>
      <w:r>
        <w:rPr>
          <w:lang w:val="es_ES" w:bidi="es_ES"/>
        </w:rPr>
        <w:t>φύλαξ</w:t>
      </w:r>
      <w:r>
        <w:rPr>
          <w:lang w:val="es_ES" w:bidi="es_ES"/>
        </w:rPr>
        <w:t xml:space="preserve"> (</w:t>
      </w:r>
      <w:r>
        <w:rPr>
          <w:lang w:val="es_ES" w:bidi="es_ES"/>
        </w:rPr>
        <w:t>G5441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-ακος </w:t>
      </w:r>
      <w:r>
        <w:rPr>
          <w:lang w:val="es_ES" w:bidi="es_ES"/>
        </w:rPr>
        <w:t>|</w:t>
      </w:r>
      <w:r>
        <w:rPr>
          <w:lang w:val="es_ES" w:bidi="es_ES"/>
        </w:rPr>
        <w:t xml:space="preserve"> </w:t>
      </w:r>
      <w:r>
        <w:rPr>
          <w:lang w:val="es_ES" w:bidi="es_ES"/>
        </w:rPr>
        <w:t>φυλάσσω</w:t>
      </w:r>
    </w:p>
    <w:p>
      <w:pPr/>
      <w:r>
        <w:rPr>
          <w:lang w:val="es_ES" w:bidi="es_ES"/>
        </w:rPr>
      </w:r>
      <w:r>
        <w:rPr>
          <w:lang w:val="es_ES" w:bidi="es_ES"/>
        </w:rPr>
        <w:t>37.121</w:t>
      </w:r>
      <w:r>
        <w:rPr>
          <w:lang w:val="es_ES" w:bidi="es_ES"/>
        </w:rPr>
        <w:t xml:space="preserve"> · </w:t>
      </w:r>
      <w:r>
        <w:rPr>
          <w:lang w:val="es_ES" w:bidi="es_ES"/>
        </w:rPr>
        <w:t>Controlar, Gobernar</w:t>
      </w:r>
      <w:r>
        <w:rPr>
          <w:lang w:val="es_ES" w:bidi="es_ES"/>
        </w:rPr>
        <w:t xml:space="preserve"> · </w:t>
      </w:r>
      <w:r>
        <w:rPr>
          <w:lang w:val="es_ES" w:bidi="es_ES"/>
        </w:rPr>
        <w:t>Guardar, Vigilar</w:t>
      </w:r>
    </w:p>
    <w:p>
      <w:pPr/>
      <w:r>
        <w:rPr>
          <w:lang w:val="es_ES" w:bidi="es_ES"/>
        </w:rPr>
      </w:r>
      <w:r>
        <w:rPr>
          <w:lang w:val="es_ES" w:bidi="es_ES"/>
        </w:rPr>
        <w:t>guardia</w:t>
      </w:r>
      <w:r>
        <w:rPr>
          <w:lang w:val="es_ES" w:bidi="es_ES"/>
        </w:rPr>
        <w:t xml:space="preserve">, </w:t>
      </w:r>
      <w:r>
        <w:rPr>
          <w:lang w:val="es_ES" w:bidi="es_ES"/>
        </w:rPr>
        <w:t>centinela</w:t>
      </w:r>
      <w:r>
        <w:rPr>
          <w:lang w:val="es_ES" w:bidi="es_ES"/>
        </w:rPr>
        <w:t xml:space="preserve"> </w:t>
      </w:r>
      <w:r>
        <w:rPr>
          <w:lang w:val="es_ES" w:bidi="es_ES"/>
        </w:rPr>
        <w:t>el que es responsable de proteger un área o a una persona</w:t>
      </w:r>
    </w:p>
    <w:p>
      <w:pPr/>
      <w:r>
        <w:rPr>
          <w:lang w:val="es_ES" w:bidi="es_ES"/>
        </w:rPr>
      </w:r>
      <w:r>
        <w:rPr>
          <w:lang w:val="es_ES" w:bidi="es_ES"/>
        </w:rPr>
        <w:t>ACT 5:23</w:t>
      </w:r>
      <w:r>
        <w:rPr>
          <w:lang w:val="es_ES" w:bidi="es_ES"/>
        </w:rPr>
        <w:t xml:space="preserve"> · </w:t>
      </w:r>
      <w:r>
        <w:rPr>
          <w:lang w:val="es_ES" w:bidi="es_ES"/>
        </w:rPr>
        <w:t>ACT 12:6</w:t>
      </w:r>
      <w:r>
        <w:rPr>
          <w:lang w:val="es_ES" w:bidi="es_ES"/>
        </w:rPr>
        <w:t xml:space="preserve"> · </w:t>
      </w:r>
      <w:r>
        <w:rPr>
          <w:lang w:val="es_ES" w:bidi="es_ES"/>
        </w:rPr>
        <w:t>ACT 12:19</w:t>
      </w:r>
      <w:r>
        <w:rPr>
          <w:lang w:val="es_ES" w:bidi="es_ES"/>
        </w:rPr>
      </w:r>
      <w:r>
        <w:rPr>
          <w:lang w:val="es_ES" w:bidi="es_ES"/>
        </w:rPr>
      </w:r>
    </w:p>
    <w:p>
      <w:pPr/>
      <w:r>
        <w:rPr>
          <w:lang w:val="es_ES" w:bidi="es_ES"/>
        </w:rPr>
      </w:r>
    </w:p>
    <w:p>
      <w:pPr>
        <w:pStyle w:val="Heading2"/>
      </w:pPr>
      <w:r>
        <w:rPr>
          <w:lang w:val="es_ES" w:bidi="es_ES"/>
        </w:rPr>
        <w:t>φυλάσσω</w:t>
      </w:r>
      <w:r>
        <w:rPr>
          <w:lang w:val="es_ES" w:bidi="es_ES"/>
        </w:rPr>
      </w:r>
    </w:p>
    <w:p>
      <w:pPr>
        <w:pStyle w:val="Heading1"/>
      </w:pPr>
      <w:r>
        <w:rPr>
          <w:lang w:val="es_ES" w:bidi="es_ES"/>
        </w:rPr>
        <w:t>φυλάσσω</w:t>
      </w:r>
    </w:p>
    <w:p>
      <w:pPr/>
      <w:r>
        <w:rPr>
          <w:lang w:val="es_ES" w:bidi="es_ES"/>
        </w:rPr>
      </w:r>
      <w:r>
        <w:rPr>
          <w:lang w:val="es_ES" w:bidi="es_ES"/>
        </w:rPr>
        <w:t>φυλάσσω</w:t>
      </w:r>
      <w:r>
        <w:rPr>
          <w:lang w:val="es_ES" w:bidi="es_ES"/>
        </w:rPr>
        <w:t xml:space="preserve"> (</w:t>
      </w:r>
      <w:r>
        <w:rPr>
          <w:lang w:val="es_ES" w:bidi="es_ES"/>
        </w:rPr>
        <w:t>G5442</w:t>
      </w:r>
      <w:r>
        <w:rPr>
          <w:lang w:val="es_ES" w:bidi="es_ES"/>
        </w:rPr>
        <w:t xml:space="preserve">) — </w:t>
      </w:r>
      <w:r>
        <w:rPr>
          <w:lang w:val="es_ES" w:bidi="es_ES"/>
        </w:rPr>
        <w:t>φυλάσσομαι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γαζοφυλάκιον</w:t>
      </w:r>
      <w:r>
        <w:rPr>
          <w:lang w:val="es_ES" w:bidi="es_ES"/>
        </w:rPr>
        <w:t xml:space="preserve"> · </w:t>
      </w:r>
      <w:r>
        <w:rPr>
          <w:lang w:val="es_ES" w:bidi="es_ES"/>
        </w:rPr>
        <w:t>δεσμοφύλαξ</w:t>
      </w:r>
      <w:r>
        <w:rPr>
          <w:lang w:val="es_ES" w:bidi="es_ES"/>
        </w:rPr>
        <w:t xml:space="preserve"> · </w:t>
      </w:r>
      <w:r>
        <w:rPr>
          <w:lang w:val="es_ES" w:bidi="es_ES"/>
        </w:rPr>
        <w:t>διαφυλάσσω</w:t>
      </w:r>
      <w:r>
        <w:rPr>
          <w:lang w:val="es_ES" w:bidi="es_ES"/>
        </w:rPr>
        <w:t xml:space="preserve"> · </w:t>
      </w:r>
      <w:r>
        <w:rPr>
          <w:lang w:val="es_ES" w:bidi="es_ES"/>
        </w:rPr>
        <w:t>φυλακή</w:t>
      </w:r>
      <w:r>
        <w:rPr>
          <w:lang w:val="es_ES" w:bidi="es_ES"/>
        </w:rPr>
        <w:t xml:space="preserve"> · </w:t>
      </w:r>
      <w:r>
        <w:rPr>
          <w:lang w:val="es_ES" w:bidi="es_ES"/>
        </w:rPr>
        <w:t>φυλακίζω</w:t>
      </w:r>
      <w:r>
        <w:rPr>
          <w:lang w:val="es_ES" w:bidi="es_ES"/>
        </w:rPr>
        <w:t xml:space="preserve"> · </w:t>
      </w:r>
      <w:r>
        <w:rPr>
          <w:lang w:val="es_ES" w:bidi="es_ES"/>
        </w:rPr>
        <w:t>φύλαξ</w:t>
      </w:r>
    </w:p>
    <w:p>
      <w:pPr/>
      <w:r>
        <w:rPr>
          <w:lang w:val="es_ES" w:bidi="es_ES"/>
        </w:rPr>
      </w:r>
      <w:r>
        <w:rPr>
          <w:lang w:val="es_ES" w:bidi="es_ES"/>
        </w:rPr>
        <w:t>37.120</w:t>
      </w:r>
      <w:r>
        <w:rPr>
          <w:lang w:val="es_ES" w:bidi="es_ES"/>
        </w:rPr>
        <w:t xml:space="preserve"> · </w:t>
      </w:r>
      <w:r>
        <w:rPr>
          <w:lang w:val="es_ES" w:bidi="es_ES"/>
        </w:rPr>
        <w:t>Controlar, Gobernar</w:t>
      </w:r>
      <w:r>
        <w:rPr>
          <w:lang w:val="es_ES" w:bidi="es_ES"/>
        </w:rPr>
        <w:t xml:space="preserve"> · </w:t>
      </w:r>
      <w:r>
        <w:rPr>
          <w:lang w:val="es_ES" w:bidi="es_ES"/>
        </w:rPr>
        <w:t>Guardar, Vigilar</w:t>
      </w:r>
    </w:p>
    <w:p>
      <w:pPr/>
      <w:r>
        <w:rPr>
          <w:lang w:val="es_ES" w:bidi="es_ES"/>
        </w:rPr>
      </w:r>
      <w:r>
        <w:rPr>
          <w:lang w:val="es_ES" w:bidi="es_ES"/>
        </w:rPr>
        <w:t>vigilar de cerca</w:t>
      </w:r>
      <w:r>
        <w:rPr>
          <w:lang w:val="es_ES" w:bidi="es_ES"/>
        </w:rPr>
        <w:t xml:space="preserve"> </w:t>
      </w:r>
      <w:r>
        <w:rPr>
          <w:lang w:val="es_ES" w:bidi="es_ES"/>
        </w:rPr>
        <w:t>mantener a alguien o algo en custodia cercana</w:t>
      </w:r>
    </w:p>
    <w:p>
      <w:pPr/>
      <w:r>
        <w:rPr>
          <w:lang w:val="es_ES" w:bidi="es_ES"/>
        </w:rPr>
      </w:r>
      <w:r>
        <w:rPr>
          <w:lang w:val="es_ES" w:bidi="es_ES"/>
        </w:rPr>
        <w:t>LUK 8:29</w:t>
      </w:r>
      <w:r>
        <w:rPr>
          <w:lang w:val="es_ES" w:bidi="es_ES"/>
        </w:rPr>
        <w:t xml:space="preserve"> · </w:t>
      </w:r>
      <w:r>
        <w:rPr>
          <w:lang w:val="es_ES" w:bidi="es_ES"/>
        </w:rPr>
        <w:t>LUK 11:21</w:t>
      </w:r>
      <w:r>
        <w:rPr>
          <w:lang w:val="es_ES" w:bidi="es_ES"/>
        </w:rPr>
        <w:t xml:space="preserve"> · </w:t>
      </w:r>
      <w:r>
        <w:rPr>
          <w:lang w:val="es_ES" w:bidi="es_ES"/>
        </w:rPr>
        <w:t>LUK 12:15</w:t>
      </w:r>
      <w:r>
        <w:rPr>
          <w:lang w:val="es_ES" w:bidi="es_ES"/>
        </w:rPr>
        <w:t xml:space="preserve"> · </w:t>
      </w:r>
      <w:r>
        <w:rPr>
          <w:lang w:val="es_ES" w:bidi="es_ES"/>
        </w:rPr>
        <w:t>JHN 12:25</w:t>
      </w:r>
      <w:r>
        <w:rPr>
          <w:lang w:val="es_ES" w:bidi="es_ES"/>
        </w:rPr>
        <w:t xml:space="preserve"> · </w:t>
      </w:r>
      <w:r>
        <w:rPr>
          <w:lang w:val="es_ES" w:bidi="es_ES"/>
        </w:rPr>
        <w:t>JHN 17:12</w:t>
      </w:r>
      <w:r>
        <w:rPr>
          <w:lang w:val="es_ES" w:bidi="es_ES"/>
        </w:rPr>
        <w:t xml:space="preserve"> · </w:t>
      </w:r>
      <w:r>
        <w:rPr>
          <w:lang w:val="es_ES" w:bidi="es_ES"/>
        </w:rPr>
        <w:t>ACT 12:4</w:t>
      </w:r>
      <w:r>
        <w:rPr>
          <w:lang w:val="es_ES" w:bidi="es_ES"/>
        </w:rPr>
        <w:t xml:space="preserve"> · </w:t>
      </w:r>
      <w:r>
        <w:rPr>
          <w:lang w:val="es_ES" w:bidi="es_ES"/>
        </w:rPr>
        <w:t>ACT 21:25</w:t>
      </w:r>
      <w:r>
        <w:rPr>
          <w:lang w:val="es_ES" w:bidi="es_ES"/>
        </w:rPr>
        <w:t xml:space="preserve"> · </w:t>
      </w:r>
      <w:r>
        <w:rPr>
          <w:lang w:val="es_ES" w:bidi="es_ES"/>
        </w:rPr>
        <w:t>ACT 22:20</w:t>
      </w:r>
      <w:r>
        <w:rPr>
          <w:lang w:val="es_ES" w:bidi="es_ES"/>
        </w:rPr>
        <w:t xml:space="preserve"> · </w:t>
      </w:r>
      <w:r>
        <w:rPr>
          <w:lang w:val="es_ES" w:bidi="es_ES"/>
        </w:rPr>
        <w:t>ACT 23:35</w:t>
      </w:r>
      <w:r>
        <w:rPr>
          <w:lang w:val="es_ES" w:bidi="es_ES"/>
        </w:rPr>
        <w:t xml:space="preserve"> · </w:t>
      </w:r>
      <w:r>
        <w:rPr>
          <w:lang w:val="es_ES" w:bidi="es_ES"/>
        </w:rPr>
        <w:t>ACT 28:16</w:t>
      </w:r>
      <w:r>
        <w:rPr>
          <w:lang w:val="es_ES" w:bidi="es_ES"/>
        </w:rPr>
        <w:t xml:space="preserve"> · </w:t>
      </w:r>
      <w:r>
        <w:rPr>
          <w:lang w:val="es_ES" w:bidi="es_ES"/>
        </w:rPr>
        <w:t>2TH 3:3</w:t>
      </w:r>
      <w:r>
        <w:rPr>
          <w:lang w:val="es_ES" w:bidi="es_ES"/>
        </w:rPr>
        <w:t xml:space="preserve"> · </w:t>
      </w:r>
      <w:r>
        <w:rPr>
          <w:lang w:val="es_ES" w:bidi="es_ES"/>
        </w:rPr>
        <w:t>1TI 6:20</w:t>
      </w:r>
      <w:r>
        <w:rPr>
          <w:lang w:val="es_ES" w:bidi="es_ES"/>
        </w:rPr>
        <w:t xml:space="preserve"> · </w:t>
      </w:r>
      <w:r>
        <w:rPr>
          <w:lang w:val="es_ES" w:bidi="es_ES"/>
        </w:rPr>
        <w:t>2TI 1:12</w:t>
      </w:r>
      <w:r>
        <w:rPr>
          <w:lang w:val="es_ES" w:bidi="es_ES"/>
        </w:rPr>
        <w:t xml:space="preserve"> · </w:t>
      </w:r>
      <w:r>
        <w:rPr>
          <w:lang w:val="es_ES" w:bidi="es_ES"/>
        </w:rPr>
        <w:t>2TI 1:14</w:t>
      </w:r>
      <w:r>
        <w:rPr>
          <w:lang w:val="es_ES" w:bidi="es_ES"/>
        </w:rPr>
        <w:t xml:space="preserve"> · </w:t>
      </w:r>
      <w:r>
        <w:rPr>
          <w:lang w:val="es_ES" w:bidi="es_ES"/>
        </w:rPr>
        <w:t>2TI 4:15</w:t>
      </w:r>
      <w:r>
        <w:rPr>
          <w:lang w:val="es_ES" w:bidi="es_ES"/>
        </w:rPr>
        <w:t xml:space="preserve"> · </w:t>
      </w:r>
      <w:r>
        <w:rPr>
          <w:lang w:val="es_ES" w:bidi="es_ES"/>
        </w:rPr>
        <w:t>2PE 2:5</w:t>
      </w:r>
      <w:r>
        <w:rPr>
          <w:lang w:val="es_ES" w:bidi="es_ES"/>
        </w:rPr>
        <w:t xml:space="preserve"> · </w:t>
      </w:r>
      <w:r>
        <w:rPr>
          <w:lang w:val="es_ES" w:bidi="es_ES"/>
        </w:rPr>
        <w:t>2PE 3:17</w:t>
      </w:r>
      <w:r>
        <w:rPr>
          <w:lang w:val="es_ES" w:bidi="es_ES"/>
        </w:rPr>
        <w:t xml:space="preserve"> · </w:t>
      </w:r>
      <w:r>
        <w:rPr>
          <w:lang w:val="es_ES" w:bidi="es_ES"/>
        </w:rPr>
        <w:t>1JN 5:21</w:t>
      </w:r>
      <w:r>
        <w:rPr>
          <w:lang w:val="es_ES" w:bidi="es_ES"/>
        </w:rPr>
        <w:t xml:space="preserve"> · </w:t>
      </w:r>
      <w:r>
        <w:rPr>
          <w:lang w:val="es_ES" w:bidi="es_ES"/>
        </w:rPr>
        <w:t>JUD 1:24</w:t>
      </w:r>
    </w:p>
    <w:p>
      <w:pPr/>
      <w:r>
        <w:rPr>
          <w:lang w:val="es_ES" w:bidi="es_ES"/>
        </w:rPr>
      </w:r>
      <w:r>
        <w:rPr>
          <w:lang w:val="es_ES" w:bidi="es_ES"/>
        </w:rPr>
        <w:t>36.19</w:t>
      </w:r>
      <w:r>
        <w:rPr>
          <w:lang w:val="es_ES" w:bidi="es_ES"/>
        </w:rPr>
        <w:t xml:space="preserve"> · </w:t>
      </w:r>
      <w:r>
        <w:rPr>
          <w:lang w:val="es_ES" w:bidi="es_ES"/>
        </w:rPr>
        <w:t>Guiar, Disciplinar, Seguir</w:t>
      </w:r>
      <w:r>
        <w:rPr>
          <w:lang w:val="es_ES" w:bidi="es_ES"/>
        </w:rPr>
        <w:t xml:space="preserve"> · </w:t>
      </w:r>
      <w:r>
        <w:rPr>
          <w:lang w:val="es_ES" w:bidi="es_ES"/>
        </w:rPr>
        <w:t>Obedecer, Desobedecer</w:t>
      </w:r>
    </w:p>
    <w:p>
      <w:pPr/>
      <w:r>
        <w:rPr>
          <w:lang w:val="es_ES" w:bidi="es_ES"/>
        </w:rPr>
      </w:r>
      <w:r>
        <w:rPr>
          <w:lang w:val="es_ES" w:bidi="es_ES"/>
        </w:rPr>
        <w:t>obedecer</w:t>
      </w:r>
      <w:r>
        <w:rPr>
          <w:lang w:val="es_ES" w:bidi="es_ES"/>
        </w:rPr>
        <w:t xml:space="preserve">, </w:t>
      </w:r>
      <w:r>
        <w:rPr>
          <w:lang w:val="es_ES" w:bidi="es_ES"/>
        </w:rPr>
        <w:t>guardar los mandamientos</w:t>
      </w:r>
      <w:r>
        <w:rPr>
          <w:lang w:val="es_ES" w:bidi="es_ES"/>
        </w:rPr>
        <w:t xml:space="preserve">, </w:t>
      </w:r>
      <w:r>
        <w:rPr>
          <w:lang w:val="es_ES" w:bidi="es_ES"/>
        </w:rPr>
        <w:t>obediencia</w:t>
      </w:r>
      <w:r>
        <w:rPr>
          <w:lang w:val="es_ES" w:bidi="es_ES"/>
        </w:rPr>
        <w:t xml:space="preserve"> </w:t>
      </w:r>
      <w:r>
        <w:rPr>
          <w:lang w:val="es_ES" w:bidi="es_ES"/>
        </w:rPr>
        <w:t>continuar obedeciendo órdenes o mandamientos</w:t>
      </w:r>
    </w:p>
    <w:p>
      <w:pPr/>
      <w:r>
        <w:rPr>
          <w:lang w:val="es_ES" w:bidi="es_ES"/>
        </w:rPr>
      </w:r>
      <w:r>
        <w:rPr>
          <w:lang w:val="es_ES" w:bidi="es_ES"/>
        </w:rPr>
        <w:t>MAT 19:20</w:t>
      </w:r>
      <w:r>
        <w:rPr>
          <w:lang w:val="es_ES" w:bidi="es_ES"/>
        </w:rPr>
        <w:t xml:space="preserve"> · </w:t>
      </w:r>
      <w:r>
        <w:rPr>
          <w:lang w:val="es_ES" w:bidi="es_ES"/>
        </w:rPr>
        <w:t>MRK 10:20</w:t>
      </w:r>
      <w:r>
        <w:rPr>
          <w:lang w:val="es_ES" w:bidi="es_ES"/>
        </w:rPr>
        <w:t xml:space="preserve"> · </w:t>
      </w:r>
      <w:r>
        <w:rPr>
          <w:lang w:val="es_ES" w:bidi="es_ES"/>
        </w:rPr>
        <w:t>LUK 11:28</w:t>
      </w:r>
      <w:r>
        <w:rPr>
          <w:lang w:val="es_ES" w:bidi="es_ES"/>
        </w:rPr>
        <w:t xml:space="preserve"> · </w:t>
      </w:r>
      <w:r>
        <w:rPr>
          <w:lang w:val="es_ES" w:bidi="es_ES"/>
        </w:rPr>
        <w:t>LUK 18:21</w:t>
      </w:r>
      <w:r>
        <w:rPr>
          <w:lang w:val="es_ES" w:bidi="es_ES"/>
        </w:rPr>
        <w:t xml:space="preserve"> · </w:t>
      </w:r>
      <w:r>
        <w:rPr>
          <w:lang w:val="es_ES" w:bidi="es_ES"/>
        </w:rPr>
        <w:t>JHN 12:47</w:t>
      </w:r>
      <w:r>
        <w:rPr>
          <w:lang w:val="es_ES" w:bidi="es_ES"/>
        </w:rPr>
        <w:t xml:space="preserve"> · </w:t>
      </w:r>
      <w:r>
        <w:rPr>
          <w:lang w:val="es_ES" w:bidi="es_ES"/>
        </w:rPr>
        <w:t>ACT 7:53</w:t>
      </w:r>
      <w:r>
        <w:rPr>
          <w:lang w:val="es_ES" w:bidi="es_ES"/>
        </w:rPr>
        <w:t xml:space="preserve"> · </w:t>
      </w:r>
      <w:r>
        <w:rPr>
          <w:lang w:val="es_ES" w:bidi="es_ES"/>
        </w:rPr>
        <w:t>ACT 16:4</w:t>
      </w:r>
      <w:r>
        <w:rPr>
          <w:lang w:val="es_ES" w:bidi="es_ES"/>
        </w:rPr>
        <w:t xml:space="preserve"> · </w:t>
      </w:r>
      <w:r>
        <w:rPr>
          <w:lang w:val="es_ES" w:bidi="es_ES"/>
        </w:rPr>
        <w:t>ACT 21:24</w:t>
      </w:r>
      <w:r>
        <w:rPr>
          <w:lang w:val="es_ES" w:bidi="es_ES"/>
        </w:rPr>
        <w:t xml:space="preserve"> · </w:t>
      </w:r>
      <w:r>
        <w:rPr>
          <w:lang w:val="es_ES" w:bidi="es_ES"/>
        </w:rPr>
        <w:t>ROM 2:26</w:t>
      </w:r>
      <w:r>
        <w:rPr>
          <w:lang w:val="es_ES" w:bidi="es_ES"/>
        </w:rPr>
        <w:t xml:space="preserve"> · </w:t>
      </w:r>
      <w:r>
        <w:rPr>
          <w:lang w:val="es_ES" w:bidi="es_ES"/>
        </w:rPr>
        <w:t>GAL 6:13</w:t>
      </w:r>
      <w:r>
        <w:rPr>
          <w:lang w:val="es_ES" w:bidi="es_ES"/>
        </w:rPr>
        <w:t xml:space="preserve"> · </w:t>
      </w:r>
      <w:r>
        <w:rPr>
          <w:lang w:val="es_ES" w:bidi="es_ES"/>
        </w:rPr>
        <w:t>1TI 5:21</w:t>
      </w:r>
    </w:p>
    <w:p>
      <w:pPr/>
      <w:r>
        <w:rPr>
          <w:lang w:val="es_ES" w:bidi="es_ES"/>
        </w:rPr>
      </w:r>
      <w:r>
        <w:rPr>
          <w:lang w:val="es_ES" w:bidi="es_ES"/>
        </w:rPr>
        <w:t>13.154</w:t>
      </w:r>
      <w:r>
        <w:rPr>
          <w:lang w:val="es_ES" w:bidi="es_ES"/>
        </w:rPr>
        <w:t xml:space="preserve"> · </w:t>
      </w:r>
      <w:r>
        <w:rPr>
          <w:lang w:val="es_ES" w:bidi="es_ES"/>
        </w:rPr>
        <w:t>(φυλάσσομαι)</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tener cuidado de no</w:t>
      </w:r>
      <w:r>
        <w:rPr>
          <w:lang w:val="es_ES" w:bidi="es_ES"/>
        </w:rPr>
        <w:t xml:space="preserve">, </w:t>
      </w:r>
      <w:r>
        <w:rPr>
          <w:lang w:val="es_ES" w:bidi="es_ES"/>
        </w:rPr>
        <w:t>hacer un esfuerzo para no</w:t>
      </w:r>
      <w:r>
        <w:rPr>
          <w:lang w:val="es_ES" w:bidi="es_ES"/>
        </w:rPr>
        <w:t xml:space="preserve">, </w:t>
      </w:r>
      <w:r>
        <w:rPr>
          <w:lang w:val="es_ES" w:bidi="es_ES"/>
        </w:rPr>
        <w:t>evitar seriamente</w:t>
      </w:r>
      <w:r>
        <w:rPr>
          <w:lang w:val="es_ES" w:bidi="es_ES"/>
        </w:rPr>
        <w:t xml:space="preserve">, </w:t>
      </w:r>
      <w:r>
        <w:rPr>
          <w:lang w:val="es_ES" w:bidi="es_ES"/>
        </w:rPr>
        <w:t>evitar</w:t>
      </w:r>
      <w:r>
        <w:rPr>
          <w:lang w:val="es_ES" w:bidi="es_ES"/>
        </w:rPr>
        <w:t xml:space="preserve"> </w:t>
      </w:r>
      <w:r>
        <w:rPr>
          <w:lang w:val="es_ES" w:bidi="es_ES"/>
        </w:rPr>
        <w:t>hacer un esfuerzo distinto para evitar que uno mismo haga algo</w:t>
      </w:r>
    </w:p>
    <w:p>
      <w:pPr/>
      <w:r>
        <w:rPr>
          <w:lang w:val="es_ES" w:bidi="es_ES"/>
        </w:rPr>
      </w:r>
      <w:r>
        <w:rPr>
          <w:lang w:val="es_ES" w:bidi="es_ES"/>
        </w:rPr>
        <w:t>LUK 12:15</w:t>
      </w:r>
      <w:r>
        <w:rPr>
          <w:lang w:val="es_ES" w:bidi="es_ES"/>
        </w:rPr>
        <w:t xml:space="preserve"> · </w:t>
      </w:r>
      <w:r>
        <w:rPr>
          <w:lang w:val="es_ES" w:bidi="es_ES"/>
        </w:rPr>
        <w:t>ACT 21:25</w:t>
      </w:r>
      <w:r>
        <w:rPr>
          <w:lang w:val="es_ES" w:bidi="es_ES"/>
        </w:rPr>
        <w:t xml:space="preserve"> · </w:t>
      </w:r>
      <w:r>
        <w:rPr>
          <w:lang w:val="es_ES" w:bidi="es_ES"/>
        </w:rPr>
        <w:t>1JN 5:21</w:t>
      </w:r>
    </w:p>
    <w:p>
      <w:pPr/>
      <w:r>
        <w:rPr>
          <w:lang w:val="es_ES" w:bidi="es_ES"/>
        </w:rPr>
      </w:r>
      <w:r>
        <w:rPr>
          <w:lang w:val="es_ES" w:bidi="es_ES"/>
        </w:rPr>
        <w:t>37.119</w:t>
      </w:r>
      <w:r>
        <w:rPr>
          <w:lang w:val="es_ES" w:bidi="es_ES"/>
        </w:rPr>
        <w:t xml:space="preserve"> · </w:t>
      </w:r>
      <w:r>
        <w:rPr>
          <w:lang w:val="es_ES" w:bidi="es_ES"/>
        </w:rPr>
        <w:t>Controlar, Gobernar</w:t>
      </w:r>
      <w:r>
        <w:rPr>
          <w:lang w:val="es_ES" w:bidi="es_ES"/>
        </w:rPr>
        <w:t xml:space="preserve"> · </w:t>
      </w:r>
      <w:r>
        <w:rPr>
          <w:lang w:val="es_ES" w:bidi="es_ES"/>
        </w:rPr>
        <w:t>Guardar, Vigilar</w:t>
      </w:r>
    </w:p>
    <w:p>
      <w:pPr/>
      <w:r>
        <w:rPr>
          <w:lang w:val="es_ES" w:bidi="es_ES"/>
        </w:rPr>
      </w:r>
      <w:r>
        <w:rPr>
          <w:b/>
          <w:lang w:val="es_ES" w:bidi="es_ES"/>
        </w:rPr>
        <w:t>Collocation:</w:t>
      </w:r>
      <w:r>
        <w:rPr>
          <w:lang w:val="es_ES" w:bidi="es_ES"/>
        </w:rPr>
        <w:t xml:space="preserve"> </w:t>
      </w:r>
      <w:r>
        <w:rPr>
          <w:lang w:val="es_ES" w:bidi="es_ES"/>
        </w:rPr>
        <w:t>φυλάσσω φυλακάς</w:t>
      </w:r>
    </w:p>
    <w:p>
      <w:pPr/>
      <w:r>
        <w:rPr>
          <w:lang w:val="es_ES" w:bidi="es_ES"/>
        </w:rPr>
      </w:r>
      <w:r>
        <w:rPr>
          <w:lang w:val="es_ES" w:bidi="es_ES"/>
        </w:rPr>
        <w:t>protegerse en contra de</w:t>
      </w:r>
      <w:r>
        <w:rPr>
          <w:lang w:val="es_ES" w:bidi="es_ES"/>
        </w:rPr>
        <w:t xml:space="preserve">, </w:t>
      </w:r>
      <w:r>
        <w:rPr>
          <w:lang w:val="es_ES" w:bidi="es_ES"/>
        </w:rPr>
        <w:t>mantener bajo vigilancia</w:t>
      </w:r>
      <w:r>
        <w:rPr>
          <w:lang w:val="es_ES" w:bidi="es_ES"/>
        </w:rPr>
        <w:t xml:space="preserve">, </w:t>
      </w:r>
      <w:r>
        <w:rPr>
          <w:lang w:val="es_ES" w:bidi="es_ES"/>
        </w:rPr>
        <w:t>vigilar</w:t>
      </w:r>
      <w:r>
        <w:rPr>
          <w:lang w:val="es_ES" w:bidi="es_ES"/>
        </w:rPr>
        <w:t xml:space="preserve"> </w:t>
      </w:r>
      <w:r>
        <w:rPr>
          <w:lang w:val="es_ES" w:bidi="es_ES"/>
        </w:rPr>
        <w:t>estar en guardia contra alguna eventualidad</w:t>
      </w:r>
      <w:r>
        <w:rPr>
          <w:lang w:val="es_ES" w:bidi="es_ES"/>
        </w:rPr>
        <w:t xml:space="preserve"> </w:t>
      </w:r>
      <w:r>
        <w:rPr>
          <w:lang w:val="es_ES" w:bidi="es_ES"/>
        </w:rPr>
        <w:t>En algunos idiomas existe una gran diferencia en la terminología empleada al hablar sobre la protección de un área para detener a alguien y proteger a un rebaño de animales por temor a que los ladrones los roben o al peligro de animales salvajes.</w:t>
      </w:r>
    </w:p>
    <w:p>
      <w:pPr/>
      <w:r>
        <w:rPr>
          <w:lang w:val="es_ES" w:bidi="es_ES"/>
        </w:rPr>
      </w:r>
      <w:r>
        <w:rPr>
          <w:lang w:val="es_ES" w:bidi="es_ES"/>
        </w:rPr>
        <w:t>LUK 2:8</w:t>
      </w:r>
      <w:r>
        <w:rPr>
          <w:lang w:val="es_ES" w:bidi="es_ES"/>
        </w:rPr>
      </w:r>
      <w:r>
        <w:rPr>
          <w:lang w:val="es_ES" w:bidi="es_ES"/>
        </w:rPr>
      </w:r>
    </w:p>
    <w:p>
      <w:pPr/>
      <w:r>
        <w:rPr>
          <w:lang w:val="es_ES" w:bidi="es_ES"/>
        </w:rPr>
      </w:r>
    </w:p>
    <w:p>
      <w:pPr>
        <w:pStyle w:val="Heading2"/>
      </w:pPr>
      <w:r>
        <w:rPr>
          <w:lang w:val="es_ES" w:bidi="es_ES"/>
        </w:rPr>
        <w:t>φυλή</w:t>
      </w:r>
      <w:r>
        <w:rPr>
          <w:lang w:val="es_ES" w:bidi="es_ES"/>
        </w:rPr>
      </w:r>
    </w:p>
    <w:p>
      <w:pPr>
        <w:pStyle w:val="Heading1"/>
      </w:pPr>
      <w:r>
        <w:rPr>
          <w:lang w:val="es_ES" w:bidi="es_ES"/>
        </w:rPr>
        <w:t>φυλή</w:t>
      </w:r>
    </w:p>
    <w:p>
      <w:pPr/>
      <w:r>
        <w:rPr>
          <w:lang w:val="es_ES" w:bidi="es_ES"/>
        </w:rPr>
      </w:r>
      <w:r>
        <w:rPr>
          <w:lang w:val="es_ES" w:bidi="es_ES"/>
        </w:rPr>
        <w:t>φυλή</w:t>
      </w:r>
      <w:r>
        <w:rPr>
          <w:lang w:val="es_ES" w:bidi="es_ES"/>
        </w:rPr>
        <w:t xml:space="preserve"> (</w:t>
      </w:r>
      <w:r>
        <w:rPr>
          <w:lang w:val="es_ES" w:bidi="es_ES"/>
        </w:rPr>
        <w:t>G5443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φύω</w:t>
      </w:r>
    </w:p>
    <w:p>
      <w:pPr/>
      <w:r>
        <w:rPr>
          <w:lang w:val="es_ES" w:bidi="es_ES"/>
        </w:rPr>
      </w:r>
      <w:r>
        <w:rPr>
          <w:lang w:val="es_ES" w:bidi="es_ES"/>
        </w:rPr>
        <w:t>10.2</w:t>
      </w:r>
      <w:r>
        <w:rPr>
          <w:lang w:val="es_ES" w:bidi="es_ES"/>
        </w:rPr>
        <w:t xml:space="preserve"> · </w:t>
      </w:r>
      <w:r>
        <w:rPr>
          <w:lang w:val="es_ES" w:bidi="es_ES"/>
        </w:rPr>
        <w:t>Términos de parentesco</w:t>
      </w:r>
      <w:r>
        <w:rPr>
          <w:lang w:val="es_ES" w:bidi="es_ES"/>
        </w:rPr>
        <w:t xml:space="preserve"> · </w:t>
      </w:r>
      <w:r>
        <w:rPr>
          <w:lang w:val="es_ES" w:bidi="es_ES"/>
        </w:rPr>
        <w:t>Grupos y miembros de grupos de personas considerados como parientes por consanguinidad, pero sin referencia especial a las generaciones sucesivas</w:t>
      </w:r>
    </w:p>
    <w:p>
      <w:pPr/>
      <w:r>
        <w:rPr>
          <w:lang w:val="es_ES" w:bidi="es_ES"/>
        </w:rPr>
      </w:r>
      <w:r>
        <w:rPr>
          <w:lang w:val="es_ES" w:bidi="es_ES"/>
        </w:rPr>
        <w:t>tribu</w:t>
      </w:r>
      <w:r>
        <w:rPr>
          <w:lang w:val="es_ES" w:bidi="es_ES"/>
        </w:rPr>
        <w:t xml:space="preserve"> </w:t>
      </w:r>
      <w:r>
        <w:rPr>
          <w:lang w:val="es_ES" w:bidi="es_ES"/>
        </w:rPr>
        <w:t>subgrupo de una nación que considera que está biológicamente más estrechamente relacionado entre ellaos que toda la nación</w:t>
      </w:r>
      <w:r>
        <w:rPr>
          <w:lang w:val="es_ES" w:bidi="es_ES"/>
        </w:rPr>
        <w:t xml:space="preserve"> </w:t>
      </w:r>
      <w:r>
        <w:rPr>
          <w:lang w:val="es_ES" w:bidi="es_ES"/>
        </w:rPr>
        <w:t>En varias sociedades solo hay tres grupos biológicamente bien definidos: (1) la familia nuclear (es decir, la familia inmediata); (2) la familia extendida (a menudo referida como "el clan"); y (3) la tribu o nación en su conjunto. En tales circunstancias, puede ser necesario hablar de las doce tribus de Israel como los "doce grandes clanes". Esto enfatizaría sus relaciones biológicas y al mismo tiempo sugeriría que formaban parte de una unidad étnica más grande, o sea, una nación. Por otro lado, varias de las llamadas "sociedades primitivas" tienen muchas designaciones para diferentes grupos de personas relacionadas biológicamente. Estos pueden designar una familia individual, una familia extensa, el clan, una agrupación de clanes, una división de una tribu en dos unidades interactivas, y finalmente la tribu en su conjunto, equivalente en sociedades más grandes a una nación. La elección de términos apropiados para varios grupos de personas relacionadas biológicamente se vuelve particularmente compleja en ciertos pasajes del AT.</w:t>
      </w:r>
    </w:p>
    <w:p>
      <w:pPr/>
      <w:r>
        <w:rPr>
          <w:lang w:val="es_ES" w:bidi="es_ES"/>
        </w:rPr>
      </w:r>
      <w:r>
        <w:rPr>
          <w:lang w:val="es_ES" w:bidi="es_ES"/>
        </w:rPr>
        <w:t>MAT 19:28</w:t>
      </w:r>
      <w:r>
        <w:rPr>
          <w:lang w:val="es_ES" w:bidi="es_ES"/>
        </w:rPr>
        <w:t xml:space="preserve"> · </w:t>
      </w:r>
      <w:r>
        <w:rPr>
          <w:lang w:val="es_ES" w:bidi="es_ES"/>
        </w:rPr>
        <w:t>LUK 2:36</w:t>
      </w:r>
      <w:r>
        <w:rPr>
          <w:lang w:val="es_ES" w:bidi="es_ES"/>
        </w:rPr>
        <w:t xml:space="preserve"> · </w:t>
      </w:r>
      <w:r>
        <w:rPr>
          <w:lang w:val="es_ES" w:bidi="es_ES"/>
        </w:rPr>
        <w:t>LUK 22:30</w:t>
      </w:r>
      <w:r>
        <w:rPr>
          <w:lang w:val="es_ES" w:bidi="es_ES"/>
        </w:rPr>
        <w:t xml:space="preserve"> · </w:t>
      </w:r>
      <w:r>
        <w:rPr>
          <w:lang w:val="es_ES" w:bidi="es_ES"/>
        </w:rPr>
        <w:t>ACT 13:21</w:t>
      </w:r>
      <w:r>
        <w:rPr>
          <w:lang w:val="es_ES" w:bidi="es_ES"/>
        </w:rPr>
        <w:t xml:space="preserve"> · </w:t>
      </w:r>
      <w:r>
        <w:rPr>
          <w:lang w:val="es_ES" w:bidi="es_ES"/>
        </w:rPr>
        <w:t>ROM 11:1</w:t>
      </w:r>
      <w:r>
        <w:rPr>
          <w:lang w:val="es_ES" w:bidi="es_ES"/>
        </w:rPr>
        <w:t xml:space="preserve"> · </w:t>
      </w:r>
      <w:r>
        <w:rPr>
          <w:lang w:val="es_ES" w:bidi="es_ES"/>
        </w:rPr>
        <w:t>PHP 3:5</w:t>
      </w:r>
      <w:r>
        <w:rPr>
          <w:lang w:val="es_ES" w:bidi="es_ES"/>
        </w:rPr>
        <w:t xml:space="preserve"> · </w:t>
      </w:r>
      <w:r>
        <w:rPr>
          <w:lang w:val="es_ES" w:bidi="es_ES"/>
        </w:rPr>
        <w:t>HEB 7:13</w:t>
      </w:r>
      <w:r>
        <w:rPr>
          <w:lang w:val="es_ES" w:bidi="es_ES"/>
        </w:rPr>
        <w:t xml:space="preserve"> · </w:t>
      </w:r>
      <w:r>
        <w:rPr>
          <w:lang w:val="es_ES" w:bidi="es_ES"/>
        </w:rPr>
        <w:t>HEB 7:14</w:t>
      </w:r>
      <w:r>
        <w:rPr>
          <w:lang w:val="es_ES" w:bidi="es_ES"/>
        </w:rPr>
        <w:t xml:space="preserve"> · </w:t>
      </w:r>
      <w:r>
        <w:rPr>
          <w:lang w:val="es_ES" w:bidi="es_ES"/>
        </w:rPr>
        <w:t>JAS 1:1</w:t>
      </w:r>
      <w:r>
        <w:rPr>
          <w:lang w:val="es_ES" w:bidi="es_ES"/>
        </w:rPr>
        <w:t xml:space="preserve"> · </w:t>
      </w:r>
      <w:r>
        <w:rPr>
          <w:lang w:val="es_ES" w:bidi="es_ES"/>
        </w:rPr>
        <w:t>REV 5:5</w:t>
      </w:r>
      <w:r>
        <w:rPr>
          <w:lang w:val="es_ES" w:bidi="es_ES"/>
        </w:rPr>
        <w:t xml:space="preserve"> · </w:t>
      </w:r>
      <w:r>
        <w:rPr>
          <w:lang w:val="es_ES" w:bidi="es_ES"/>
        </w:rPr>
        <w:t>REV 5:9</w:t>
      </w:r>
      <w:r>
        <w:rPr>
          <w:lang w:val="es_ES" w:bidi="es_ES"/>
        </w:rPr>
        <w:t xml:space="preserve"> · </w:t>
      </w:r>
      <w:r>
        <w:rPr>
          <w:lang w:val="es_ES" w:bidi="es_ES"/>
        </w:rPr>
        <w:t>REV 7:4</w:t>
      </w:r>
      <w:r>
        <w:rPr>
          <w:lang w:val="es_ES" w:bidi="es_ES"/>
        </w:rPr>
        <w:t xml:space="preserve"> · </w:t>
      </w:r>
      <w:r>
        <w:rPr>
          <w:lang w:val="es_ES" w:bidi="es_ES"/>
        </w:rPr>
        <w:t>REV 7:5</w:t>
      </w:r>
      <w:r>
        <w:rPr>
          <w:lang w:val="es_ES" w:bidi="es_ES"/>
        </w:rPr>
        <w:t xml:space="preserve"> · </w:t>
      </w:r>
      <w:r>
        <w:rPr>
          <w:lang w:val="es_ES" w:bidi="es_ES"/>
        </w:rPr>
        <w:t>REV 7:5</w:t>
      </w:r>
      <w:r>
        <w:rPr>
          <w:lang w:val="es_ES" w:bidi="es_ES"/>
        </w:rPr>
        <w:t xml:space="preserve"> · </w:t>
      </w:r>
      <w:r>
        <w:rPr>
          <w:lang w:val="es_ES" w:bidi="es_ES"/>
        </w:rPr>
        <w:t>REV 7:5</w:t>
      </w:r>
      <w:r>
        <w:rPr>
          <w:lang w:val="es_ES" w:bidi="es_ES"/>
        </w:rPr>
        <w:t xml:space="preserve"> · </w:t>
      </w:r>
      <w:r>
        <w:rPr>
          <w:lang w:val="es_ES" w:bidi="es_ES"/>
        </w:rPr>
        <w:t>REV 7:6</w:t>
      </w:r>
      <w:r>
        <w:rPr>
          <w:lang w:val="es_ES" w:bidi="es_ES"/>
        </w:rPr>
        <w:t xml:space="preserve"> · </w:t>
      </w:r>
      <w:r>
        <w:rPr>
          <w:lang w:val="es_ES" w:bidi="es_ES"/>
        </w:rPr>
        <w:t>REV 7:6</w:t>
      </w:r>
      <w:r>
        <w:rPr>
          <w:lang w:val="es_ES" w:bidi="es_ES"/>
        </w:rPr>
        <w:t xml:space="preserve"> · </w:t>
      </w:r>
      <w:r>
        <w:rPr>
          <w:lang w:val="es_ES" w:bidi="es_ES"/>
        </w:rPr>
        <w:t>REV 7:6</w:t>
      </w:r>
      <w:r>
        <w:rPr>
          <w:lang w:val="es_ES" w:bidi="es_ES"/>
        </w:rPr>
        <w:t xml:space="preserve"> · </w:t>
      </w:r>
      <w:r>
        <w:rPr>
          <w:lang w:val="es_ES" w:bidi="es_ES"/>
        </w:rPr>
        <w:t>REV 7:7</w:t>
      </w:r>
      <w:r>
        <w:rPr>
          <w:lang w:val="es_ES" w:bidi="es_ES"/>
        </w:rPr>
        <w:t xml:space="preserve"> · </w:t>
      </w:r>
      <w:r>
        <w:rPr>
          <w:lang w:val="es_ES" w:bidi="es_ES"/>
        </w:rPr>
        <w:t>REV 7:7</w:t>
      </w:r>
      <w:r>
        <w:rPr>
          <w:lang w:val="es_ES" w:bidi="es_ES"/>
        </w:rPr>
        <w:t xml:space="preserve"> · </w:t>
      </w:r>
      <w:r>
        <w:rPr>
          <w:lang w:val="es_ES" w:bidi="es_ES"/>
        </w:rPr>
        <w:t>REV 7:7</w:t>
      </w:r>
      <w:r>
        <w:rPr>
          <w:lang w:val="es_ES" w:bidi="es_ES"/>
        </w:rPr>
        <w:t xml:space="preserve"> · </w:t>
      </w:r>
      <w:r>
        <w:rPr>
          <w:lang w:val="es_ES" w:bidi="es_ES"/>
        </w:rPr>
        <w:t>REV 7:8</w:t>
      </w:r>
      <w:r>
        <w:rPr>
          <w:lang w:val="es_ES" w:bidi="es_ES"/>
        </w:rPr>
        <w:t xml:space="preserve"> · </w:t>
      </w:r>
      <w:r>
        <w:rPr>
          <w:lang w:val="es_ES" w:bidi="es_ES"/>
        </w:rPr>
        <w:t>REV 7:8</w:t>
      </w:r>
      <w:r>
        <w:rPr>
          <w:lang w:val="es_ES" w:bidi="es_ES"/>
        </w:rPr>
        <w:t xml:space="preserve"> · </w:t>
      </w:r>
      <w:r>
        <w:rPr>
          <w:lang w:val="es_ES" w:bidi="es_ES"/>
        </w:rPr>
        <w:t>REV 7:8</w:t>
      </w:r>
      <w:r>
        <w:rPr>
          <w:lang w:val="es_ES" w:bidi="es_ES"/>
        </w:rPr>
        <w:t xml:space="preserve"> · </w:t>
      </w:r>
      <w:r>
        <w:rPr>
          <w:lang w:val="es_ES" w:bidi="es_ES"/>
        </w:rPr>
        <w:t>REV 7:9</w:t>
      </w:r>
      <w:r>
        <w:rPr>
          <w:lang w:val="es_ES" w:bidi="es_ES"/>
        </w:rPr>
        <w:t xml:space="preserve"> · </w:t>
      </w:r>
      <w:r>
        <w:rPr>
          <w:lang w:val="es_ES" w:bidi="es_ES"/>
        </w:rPr>
        <w:t>REV 11:9</w:t>
      </w:r>
      <w:r>
        <w:rPr>
          <w:lang w:val="es_ES" w:bidi="es_ES"/>
        </w:rPr>
        <w:t xml:space="preserve"> · </w:t>
      </w:r>
      <w:r>
        <w:rPr>
          <w:lang w:val="es_ES" w:bidi="es_ES"/>
        </w:rPr>
        <w:t>REV 13:7</w:t>
      </w:r>
      <w:r>
        <w:rPr>
          <w:lang w:val="es_ES" w:bidi="es_ES"/>
        </w:rPr>
        <w:t xml:space="preserve"> · </w:t>
      </w:r>
      <w:r>
        <w:rPr>
          <w:lang w:val="es_ES" w:bidi="es_ES"/>
        </w:rPr>
        <w:t>REV 14:6</w:t>
      </w:r>
      <w:r>
        <w:rPr>
          <w:lang w:val="es_ES" w:bidi="es_ES"/>
        </w:rPr>
        <w:t xml:space="preserve"> · </w:t>
      </w:r>
      <w:r>
        <w:rPr>
          <w:lang w:val="es_ES" w:bidi="es_ES"/>
        </w:rPr>
        <w:t>REV 21:12</w:t>
      </w:r>
    </w:p>
    <w:p>
      <w:pPr/>
      <w:r>
        <w:rPr>
          <w:lang w:val="es_ES" w:bidi="es_ES"/>
        </w:rPr>
      </w:r>
      <w:r>
        <w:rPr>
          <w:lang w:val="es_ES" w:bidi="es_ES"/>
        </w:rPr>
        <w:t>11.56</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nación</w:t>
      </w:r>
      <w:r>
        <w:rPr>
          <w:lang w:val="es_ES" w:bidi="es_ES"/>
        </w:rPr>
        <w:t xml:space="preserve">, </w:t>
      </w:r>
      <w:r>
        <w:rPr>
          <w:lang w:val="es_ES" w:bidi="es_ES"/>
        </w:rPr>
        <w:t>pueblo</w:t>
      </w:r>
      <w:r>
        <w:rPr>
          <w:lang w:val="es_ES" w:bidi="es_ES"/>
        </w:rPr>
        <w:t xml:space="preserve"> </w:t>
      </w:r>
      <w:r>
        <w:rPr>
          <w:lang w:val="es_ES" w:bidi="es_ES"/>
        </w:rPr>
        <w:t xml:space="preserve">unidad relativamente grande de personas que constituyen un grupo sociopolítico, que comparten un supuesta descendencia biológica (en muchos contextos </w:t>
      </w:r>
      <w:r>
        <w:rPr>
          <w:lang w:val="es_ES" w:bidi="es_ES"/>
        </w:rPr>
        <w:t>πατριά</w:t>
      </w:r>
      <w:r>
        <w:rPr>
          <w:lang w:val="es_ES" w:bidi="es_ES"/>
        </w:rPr>
        <w:t xml:space="preserve">[b] y φυλή[b] tienen un significado muy similar al de </w:t>
      </w:r>
      <w:r>
        <w:rPr>
          <w:lang w:val="es_ES" w:bidi="es_ES"/>
        </w:rPr>
        <w:t>ἔθνος</w:t>
      </w:r>
      <w:r>
        <w:rPr>
          <w:lang w:val="es_ES" w:bidi="es_ES"/>
        </w:rPr>
        <w:t xml:space="preserve">[a], </w:t>
      </w:r>
      <w:hyperlink r:id="rId59">
        <w:r>
          <w:rPr>
            <w:lang w:val="es_ES" w:bidi="es_ES"/>
          </w:rPr>
          <w:rPr>
            <w:color w:val="0000EE"/>
            <w:u w:val="single"/>
          </w:rPr>
          <w:t>11.55</w:t>
        </w:r>
      </w:hyperlink>
      <w:r>
        <w:rPr>
          <w:lang w:val="es_ES" w:bidi="es_ES"/>
        </w:rPr>
        <w:t>)</w:t>
      </w:r>
      <w:r>
        <w:rPr>
          <w:vertAlign w:val="superscript"/>
          <w:lang w:val="es_ES" w:bidi="es_ES"/>
        </w:rPr>
        <w:t>1</w:t>
      </w:r>
    </w:p>
    <w:p>
      <w:pPr/>
      <w:r>
        <w:rPr>
          <w:lang w:val="es_ES" w:bidi="es_ES"/>
        </w:rPr>
      </w:r>
      <w:r>
        <w:rPr>
          <w:lang w:val="es_ES" w:bidi="es_ES"/>
        </w:rPr>
        <w:t>MAT 24:30</w:t>
      </w:r>
      <w:r>
        <w:rPr>
          <w:lang w:val="es_ES" w:bidi="es_ES"/>
        </w:rPr>
        <w:t xml:space="preserve"> · </w:t>
      </w:r>
      <w:r>
        <w:rPr>
          <w:lang w:val="es_ES" w:bidi="es_ES"/>
        </w:rPr>
        <w:t>REV 1:7</w:t>
      </w:r>
    </w:p>
    <w:p>
      <w:pPr/>
      <w:r>
        <w:rPr>
          <w:lang w:val="es_ES" w:bidi="es_ES"/>
        </w:rPr>
      </w:r>
      <w:r>
        <w:rPr>
          <w:lang w:val="es_ES" w:bidi="es_ES"/>
        </w:rPr>
        <w:t>11.15</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b/>
          <w:lang w:val="es_ES" w:bidi="es_ES"/>
        </w:rPr>
        <w:t>Collocation:</w:t>
      </w:r>
      <w:r>
        <w:rPr>
          <w:lang w:val="es_ES" w:bidi="es_ES"/>
        </w:rPr>
        <w:t xml:space="preserve"> </w:t>
      </w:r>
      <w:r>
        <w:rPr>
          <w:lang w:val="es_ES" w:bidi="es_ES"/>
        </w:rPr>
        <w:t>αἱ δώδεκα φυλαί</w:t>
      </w:r>
    </w:p>
    <w:p>
      <w:pPr/>
      <w:r>
        <w:rPr>
          <w:lang w:val="es_ES" w:bidi="es_ES"/>
        </w:rPr>
      </w:r>
      <w:r>
        <w:rPr>
          <w:lang w:val="es_ES" w:bidi="es_ES"/>
        </w:rPr>
        <w:t>todo el pueblo de Dios</w:t>
      </w:r>
      <w:r>
        <w:rPr>
          <w:lang w:val="es_ES" w:bidi="es_ES"/>
        </w:rPr>
        <w:t xml:space="preserve"> </w:t>
      </w:r>
      <w:r>
        <w:rPr>
          <w:lang w:val="es_ES" w:bidi="es_ES"/>
        </w:rPr>
        <w:t>(una frase establecida, literalmente: 'las doce tribus', pero usada en sentido figurado) todo el pueblo de Dios como una posible referencia al nuevo Israel</w:t>
      </w:r>
      <w:r>
        <w:rPr>
          <w:lang w:val="es_ES" w:bidi="es_ES"/>
        </w:rPr>
        <w:t xml:space="preserve"> </w:t>
      </w:r>
      <w:r>
        <w:rPr>
          <w:lang w:val="es_ES" w:bidi="es_ES"/>
        </w:rPr>
        <w:t xml:space="preserve">Es posible entender que </w:t>
      </w:r>
      <w:r>
        <w:rPr>
          <w:lang w:val="es_ES" w:bidi="es_ES"/>
        </w:rPr>
        <w:t>JAS 1:1</w:t>
      </w:r>
      <w:r>
        <w:rPr>
          <w:lang w:val="es_ES" w:bidi="es_ES"/>
        </w:rPr>
        <w:t xml:space="preserve"> contiene un saludo a las doce tribus de Israel dispersas en la diáspora, pero esta interpretación literal generalmente ha sido rechazada por la referencia a todo el pueblo de Dios esparcido por todo el mundo conocido. Si uno elige seguir una traducción literal de este pasaje, sería importante introducir una nota al margen que indique el significado alternativo y viceversa.</w:t>
      </w:r>
    </w:p>
    <w:p>
      <w:pPr/>
      <w:r>
        <w:rPr>
          <w:lang w:val="es_ES" w:bidi="es_ES"/>
        </w:rPr>
      </w:r>
      <w:r>
        <w:rPr>
          <w:lang w:val="es_ES" w:bidi="es_ES"/>
        </w:rPr>
        <w:t>JAS 1:1</w:t>
      </w:r>
      <w:r>
        <w:rPr>
          <w:lang w:val="es_ES" w:bidi="es_ES"/>
        </w:rPr>
        <w:t xml:space="preserve"> · </w:t>
      </w:r>
      <w:r>
        <w:rPr>
          <w:lang w:val="es_ES" w:bidi="es_ES"/>
        </w:rPr>
        <w:t>REV 21:12</w:t>
      </w:r>
    </w:p>
    <w:p>
      <w:pPr/>
      <w:r>
        <w:rPr>
          <w:lang w:val="es_ES" w:bidi="es_ES"/>
        </w:rPr>
      </w:r>
      <w:r>
        <w:rPr>
          <w:vertAlign w:val="superscript"/>
          <w:lang w:val="es_ES" w:bidi="es_ES"/>
        </w:rPr>
        <w:t>1</w:t>
      </w:r>
      <w:r>
        <w:rPr>
          <w:lang w:val="es_ES" w:bidi="es_ES"/>
        </w:rPr>
        <w:t xml:space="preserve"> πατριά[a] y φυλή[b] 'nación', 'pueblo' (D:11.56) enfocan su atención en un pueblo en particular como una unidad social funcional, mientras que el elemento descendencia biológica es en gran parte secundario. Pero en el caso de γένος[b] y σάρξ[e], el elemento descendencia biológica es focal, mientras que el grupo funcional es ampliamente secundario.</w:t>
      </w:r>
      <w:r>
        <w:rPr>
          <w:lang w:val="es_ES" w:bidi="es_ES"/>
        </w:rPr>
      </w:r>
      <w:r>
        <w:rPr>
          <w:lang w:val="es_ES" w:bidi="es_ES"/>
        </w:rPr>
      </w:r>
    </w:p>
    <w:p>
      <w:pPr/>
      <w:r>
        <w:rPr>
          <w:lang w:val="es_ES" w:bidi="es_ES"/>
        </w:rPr>
      </w:r>
    </w:p>
    <w:p>
      <w:pPr>
        <w:pStyle w:val="Heading2"/>
      </w:pPr>
      <w:r>
        <w:rPr>
          <w:lang w:val="es_ES" w:bidi="es_ES"/>
        </w:rPr>
        <w:t>φύλλον</w:t>
      </w:r>
      <w:r>
        <w:rPr>
          <w:lang w:val="es_ES" w:bidi="es_ES"/>
        </w:rPr>
      </w:r>
    </w:p>
    <w:p>
      <w:pPr>
        <w:pStyle w:val="Heading1"/>
      </w:pPr>
      <w:r>
        <w:rPr>
          <w:lang w:val="es_ES" w:bidi="es_ES"/>
        </w:rPr>
        <w:t>φύλλον</w:t>
      </w:r>
    </w:p>
    <w:p>
      <w:pPr/>
      <w:r>
        <w:rPr>
          <w:lang w:val="es_ES" w:bidi="es_ES"/>
        </w:rPr>
      </w:r>
      <w:r>
        <w:rPr>
          <w:lang w:val="es_ES" w:bidi="es_ES"/>
        </w:rPr>
        <w:t>φύλλον</w:t>
      </w:r>
      <w:r>
        <w:rPr>
          <w:lang w:val="es_ES" w:bidi="es_ES"/>
        </w:rPr>
        <w:t xml:space="preserve"> (</w:t>
      </w:r>
      <w:r>
        <w:rPr>
          <w:lang w:val="es_ES" w:bidi="es_ES"/>
        </w:rPr>
        <w:t>G5444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3.51</w:t>
      </w:r>
      <w:r>
        <w:rPr>
          <w:lang w:val="es_ES" w:bidi="es_ES"/>
        </w:rPr>
        <w:t xml:space="preserve"> · </w:t>
      </w:r>
      <w:r>
        <w:rPr>
          <w:lang w:val="es_ES" w:bidi="es_ES"/>
        </w:rPr>
        <w:t>Plantas</w:t>
      </w:r>
      <w:r>
        <w:rPr>
          <w:lang w:val="es_ES" w:bidi="es_ES"/>
        </w:rPr>
        <w:t xml:space="preserve"> · </w:t>
      </w:r>
      <w:r>
        <w:rPr>
          <w:lang w:val="es_ES" w:bidi="es_ES"/>
        </w:rPr>
        <w:t>Partes no frutales de las plantas</w:t>
      </w:r>
    </w:p>
    <w:p>
      <w:pPr/>
      <w:r>
        <w:rPr>
          <w:lang w:val="es_ES" w:bidi="es_ES"/>
        </w:rPr>
      </w:r>
      <w:r>
        <w:rPr>
          <w:lang w:val="es_ES" w:bidi="es_ES"/>
        </w:rPr>
        <w:t>hoja</w:t>
      </w:r>
      <w:r>
        <w:rPr>
          <w:lang w:val="es_ES" w:bidi="es_ES"/>
        </w:rPr>
        <w:t xml:space="preserve"> </w:t>
      </w:r>
      <w:r>
        <w:rPr>
          <w:lang w:val="es_ES" w:bidi="es_ES"/>
        </w:rPr>
        <w:t xml:space="preserve">Algunos idiomas hacen una clara distinción entre varios tipos de hojas, especialmente una diferencia entre hojas que tienen venas paralelas y las que tienen venas ramificadas. En </w:t>
      </w:r>
      <w:r>
        <w:rPr>
          <w:lang w:val="es_ES" w:bidi="es_ES"/>
        </w:rPr>
        <w:t>MRK 11:13</w:t>
      </w:r>
      <w:r>
        <w:rPr>
          <w:lang w:val="es_ES" w:bidi="es_ES"/>
        </w:rPr>
        <w:t xml:space="preserve"> lo importante es que la higuera estaba "en hoja", es decir, las hojas ya habían salido después de la temporada de invierno. En algunas lenguas un árbol en este estado puede denominarse "un árbol que es verde".</w:t>
      </w:r>
    </w:p>
    <w:p>
      <w:pPr/>
      <w:r>
        <w:rPr>
          <w:lang w:val="es_ES" w:bidi="es_ES"/>
        </w:rPr>
      </w:r>
      <w:r>
        <w:rPr>
          <w:lang w:val="es_ES" w:bidi="es_ES"/>
        </w:rPr>
        <w:t>MAT 21:19</w:t>
      </w:r>
      <w:r>
        <w:rPr>
          <w:lang w:val="es_ES" w:bidi="es_ES"/>
        </w:rPr>
        <w:t xml:space="preserve"> · </w:t>
      </w:r>
      <w:r>
        <w:rPr>
          <w:lang w:val="es_ES" w:bidi="es_ES"/>
        </w:rPr>
        <w:t>MAT 24:32</w:t>
      </w:r>
      <w:r>
        <w:rPr>
          <w:lang w:val="es_ES" w:bidi="es_ES"/>
        </w:rPr>
        <w:t xml:space="preserve"> · </w:t>
      </w:r>
      <w:r>
        <w:rPr>
          <w:lang w:val="es_ES" w:bidi="es_ES"/>
        </w:rPr>
        <w:t>MRK 11:13</w:t>
      </w:r>
      <w:r>
        <w:rPr>
          <w:lang w:val="es_ES" w:bidi="es_ES"/>
        </w:rPr>
        <w:t xml:space="preserve"> · </w:t>
      </w:r>
      <w:r>
        <w:rPr>
          <w:lang w:val="es_ES" w:bidi="es_ES"/>
        </w:rPr>
        <w:t>MRK 11:13</w:t>
      </w:r>
      <w:r>
        <w:rPr>
          <w:lang w:val="es_ES" w:bidi="es_ES"/>
        </w:rPr>
        <w:t xml:space="preserve"> · </w:t>
      </w:r>
      <w:r>
        <w:rPr>
          <w:lang w:val="es_ES" w:bidi="es_ES"/>
        </w:rPr>
        <w:t>MRK 13:28</w:t>
      </w:r>
      <w:r>
        <w:rPr>
          <w:lang w:val="es_ES" w:bidi="es_ES"/>
        </w:rPr>
        <w:t xml:space="preserve"> · </w:t>
      </w:r>
      <w:r>
        <w:rPr>
          <w:lang w:val="es_ES" w:bidi="es_ES"/>
        </w:rPr>
        <w:t>REV 22:2</w:t>
      </w:r>
      <w:r>
        <w:rPr>
          <w:lang w:val="es_ES" w:bidi="es_ES"/>
        </w:rPr>
      </w:r>
      <w:r>
        <w:rPr>
          <w:lang w:val="es_ES" w:bidi="es_ES"/>
        </w:rPr>
      </w:r>
    </w:p>
    <w:p>
      <w:pPr/>
      <w:r>
        <w:rPr>
          <w:lang w:val="es_ES" w:bidi="es_ES"/>
        </w:rPr>
      </w:r>
    </w:p>
    <w:p>
      <w:pPr>
        <w:pStyle w:val="Heading2"/>
      </w:pPr>
      <w:r>
        <w:rPr>
          <w:lang w:val="es_ES" w:bidi="es_ES"/>
        </w:rPr>
        <w:t>φύραμα</w:t>
      </w:r>
      <w:r>
        <w:rPr>
          <w:lang w:val="es_ES" w:bidi="es_ES"/>
        </w:rPr>
      </w:r>
    </w:p>
    <w:p>
      <w:pPr>
        <w:pStyle w:val="Heading1"/>
      </w:pPr>
      <w:r>
        <w:rPr>
          <w:lang w:val="es_ES" w:bidi="es_ES"/>
        </w:rPr>
        <w:t>φύραμα</w:t>
      </w:r>
    </w:p>
    <w:p>
      <w:pPr/>
      <w:r>
        <w:rPr>
          <w:lang w:val="es_ES" w:bidi="es_ES"/>
        </w:rPr>
      </w:r>
      <w:r>
        <w:rPr>
          <w:lang w:val="es_ES" w:bidi="es_ES"/>
        </w:rPr>
        <w:t>φύραμα</w:t>
      </w:r>
      <w:r>
        <w:rPr>
          <w:lang w:val="es_ES" w:bidi="es_ES"/>
        </w:rPr>
        <w:t xml:space="preserve"> (</w:t>
      </w:r>
      <w:r>
        <w:rPr>
          <w:lang w:val="es_ES" w:bidi="es_ES"/>
        </w:rPr>
        <w:t>G5445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w:t>
      </w:r>
    </w:p>
    <w:p>
      <w:pPr/>
      <w:r>
        <w:rPr>
          <w:lang w:val="es_ES" w:bidi="es_ES"/>
        </w:rPr>
      </w:r>
      <w:r>
        <w:rPr>
          <w:lang w:val="es_ES" w:bidi="es_ES"/>
        </w:rPr>
        <w:t>79.92</w:t>
      </w:r>
      <w:r>
        <w:rPr>
          <w:lang w:val="es_ES" w:bidi="es_ES"/>
        </w:rPr>
        <w:t xml:space="preserve"> · </w:t>
      </w:r>
      <w:r>
        <w:rPr>
          <w:lang w:val="es_ES" w:bidi="es_ES"/>
        </w:rPr>
        <w:t>Características de los Objetos</w:t>
      </w:r>
      <w:r>
        <w:rPr>
          <w:lang w:val="es_ES" w:bidi="es_ES"/>
        </w:rPr>
        <w:t xml:space="preserve"> · </w:t>
      </w:r>
      <w:r>
        <w:rPr>
          <w:lang w:val="es_ES" w:bidi="es_ES"/>
        </w:rPr>
        <w:t>Formas bidimensionales y tridimensionales</w:t>
      </w:r>
    </w:p>
    <w:p>
      <w:pPr/>
      <w:r>
        <w:rPr>
          <w:lang w:val="es_ES" w:bidi="es_ES"/>
        </w:rPr>
      </w:r>
      <w:r>
        <w:rPr>
          <w:lang w:val="es_ES" w:bidi="es_ES"/>
        </w:rPr>
        <w:t>masa</w:t>
      </w:r>
      <w:r>
        <w:rPr>
          <w:lang w:val="es_ES" w:bidi="es_ES"/>
        </w:rPr>
        <w:t xml:space="preserve"> </w:t>
      </w:r>
      <w:r>
        <w:rPr>
          <w:lang w:val="es_ES" w:bidi="es_ES"/>
        </w:rPr>
        <w:t>objeto tridimensional con contornos redondeados irregulares</w:t>
      </w:r>
    </w:p>
    <w:p>
      <w:pPr/>
      <w:r>
        <w:rPr>
          <w:lang w:val="es_ES" w:bidi="es_ES"/>
        </w:rPr>
      </w:r>
      <w:r>
        <w:rPr>
          <w:lang w:val="es_ES" w:bidi="es_ES"/>
        </w:rPr>
        <w:t>ROM 9:21</w:t>
      </w:r>
    </w:p>
    <w:p>
      <w:pPr/>
      <w:r>
        <w:rPr>
          <w:lang w:val="es_ES" w:bidi="es_ES"/>
        </w:rPr>
      </w:r>
      <w:r>
        <w:rPr>
          <w:lang w:val="es_ES" w:bidi="es_ES"/>
        </w:rPr>
        <w:t>63.12</w:t>
      </w:r>
      <w:r>
        <w:rPr>
          <w:lang w:val="es_ES" w:bidi="es_ES"/>
        </w:rPr>
        <w:t xml:space="preserve"> · </w:t>
      </w:r>
      <w:r>
        <w:rPr>
          <w:lang w:val="es_ES" w:bidi="es_ES"/>
        </w:rPr>
        <w:t>Entero, Unir, Parte, Dividir</w:t>
      </w:r>
      <w:r>
        <w:rPr>
          <w:lang w:val="es_ES" w:bidi="es_ES"/>
        </w:rPr>
        <w:t xml:space="preserve"> · </w:t>
      </w:r>
      <w:r>
        <w:rPr>
          <w:lang w:val="es_ES" w:bidi="es_ES"/>
        </w:rPr>
        <w:t>Mezclar</w:t>
      </w:r>
    </w:p>
    <w:p>
      <w:pPr/>
      <w:r>
        <w:rPr>
          <w:lang w:val="es_ES" w:bidi="es_ES"/>
        </w:rPr>
      </w:r>
      <w:r>
        <w:rPr>
          <w:lang w:val="es_ES" w:bidi="es_ES"/>
        </w:rPr>
        <w:t>mezcla</w:t>
      </w:r>
      <w:r>
        <w:rPr>
          <w:lang w:val="es_ES" w:bidi="es_ES"/>
        </w:rPr>
        <w:t xml:space="preserve">, </w:t>
      </w:r>
      <w:r>
        <w:rPr>
          <w:lang w:val="es_ES" w:bidi="es_ES"/>
        </w:rPr>
        <w:t>lote de harina</w:t>
      </w:r>
      <w:r>
        <w:rPr>
          <w:lang w:val="es_ES" w:bidi="es_ES"/>
        </w:rPr>
        <w:t xml:space="preserve"> </w:t>
      </w:r>
      <w:r>
        <w:rPr>
          <w:lang w:val="es_ES" w:bidi="es_ES"/>
        </w:rPr>
        <w:t>(derivado de φυράω 'mezclar sustancias' como la harina, ya sea con otras sustancias secas o con agua, que no se encuentra en el NT) lo que se mezcla o amasa</w:t>
      </w:r>
    </w:p>
    <w:p>
      <w:pPr/>
      <w:r>
        <w:rPr>
          <w:lang w:val="es_ES" w:bidi="es_ES"/>
        </w:rPr>
      </w:r>
      <w:r>
        <w:rPr>
          <w:lang w:val="es_ES" w:bidi="es_ES"/>
        </w:rPr>
        <w:t>ROM 11:16</w:t>
      </w:r>
      <w:r>
        <w:rPr>
          <w:lang w:val="es_ES" w:bidi="es_ES"/>
        </w:rPr>
        <w:t xml:space="preserve"> · </w:t>
      </w:r>
      <w:r>
        <w:rPr>
          <w:lang w:val="es_ES" w:bidi="es_ES"/>
        </w:rPr>
        <w:t>1CO 5:6</w:t>
      </w:r>
      <w:r>
        <w:rPr>
          <w:lang w:val="es_ES" w:bidi="es_ES"/>
        </w:rPr>
        <w:t xml:space="preserve"> · </w:t>
      </w:r>
      <w:r>
        <w:rPr>
          <w:lang w:val="es_ES" w:bidi="es_ES"/>
        </w:rPr>
        <w:t>1CO 5:7</w:t>
      </w:r>
      <w:r>
        <w:rPr>
          <w:lang w:val="es_ES" w:bidi="es_ES"/>
        </w:rPr>
        <w:t xml:space="preserve"> · </w:t>
      </w:r>
      <w:r>
        <w:rPr>
          <w:lang w:val="es_ES" w:bidi="es_ES"/>
        </w:rPr>
        <w:t>GAL 5:9</w:t>
      </w:r>
      <w:r>
        <w:rPr>
          <w:lang w:val="es_ES" w:bidi="es_ES"/>
        </w:rPr>
      </w:r>
      <w:r>
        <w:rPr>
          <w:lang w:val="es_ES" w:bidi="es_ES"/>
        </w:rPr>
      </w:r>
    </w:p>
    <w:p>
      <w:pPr/>
      <w:r>
        <w:rPr>
          <w:lang w:val="es_ES" w:bidi="es_ES"/>
        </w:rPr>
      </w:r>
    </w:p>
    <w:p>
      <w:pPr>
        <w:pStyle w:val="Heading2"/>
      </w:pPr>
      <w:r>
        <w:rPr>
          <w:lang w:val="es_ES" w:bidi="es_ES"/>
        </w:rPr>
        <w:t>φυσικός</w:t>
      </w:r>
      <w:r>
        <w:rPr>
          <w:lang w:val="es_ES" w:bidi="es_ES"/>
        </w:rPr>
      </w:r>
    </w:p>
    <w:p>
      <w:pPr>
        <w:pStyle w:val="Heading1"/>
      </w:pPr>
      <w:r>
        <w:rPr>
          <w:lang w:val="es_ES" w:bidi="es_ES"/>
        </w:rPr>
        <w:t>φυσικός</w:t>
      </w:r>
    </w:p>
    <w:p>
      <w:pPr/>
      <w:r>
        <w:rPr>
          <w:lang w:val="es_ES" w:bidi="es_ES"/>
        </w:rPr>
      </w:r>
      <w:r>
        <w:rPr>
          <w:lang w:val="es_ES" w:bidi="es_ES"/>
        </w:rPr>
        <w:t>φυσικός</w:t>
      </w:r>
      <w:r>
        <w:rPr>
          <w:lang w:val="es_ES" w:bidi="es_ES"/>
        </w:rPr>
        <w:t xml:space="preserve"> (</w:t>
      </w:r>
      <w:r>
        <w:rPr>
          <w:lang w:val="es_ES" w:bidi="es_ES"/>
        </w:rPr>
        <w:t>G5446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φύω</w:t>
      </w:r>
    </w:p>
    <w:p>
      <w:pPr/>
      <w:r>
        <w:rPr>
          <w:lang w:val="es_ES" w:bidi="es_ES"/>
        </w:rPr>
      </w:r>
      <w:r>
        <w:rPr>
          <w:lang w:val="es_ES" w:bidi="es_ES"/>
        </w:rPr>
        <w:t>58.9</w:t>
      </w:r>
      <w:r>
        <w:rPr>
          <w:lang w:val="es_ES" w:bidi="es_ES"/>
        </w:rPr>
        <w:t xml:space="preserve"> · </w:t>
      </w:r>
      <w:r>
        <w:rPr>
          <w:lang w:val="es_ES" w:bidi="es_ES"/>
        </w:rPr>
        <w:t>Naturaleza, Clase, Ejemplo</w:t>
      </w:r>
      <w:r>
        <w:rPr>
          <w:lang w:val="es_ES" w:bidi="es_ES"/>
        </w:rPr>
        <w:t xml:space="preserve"> · </w:t>
      </w:r>
      <w:r>
        <w:rPr>
          <w:lang w:val="es_ES" w:bidi="es_ES"/>
        </w:rPr>
        <w:t>Naturaleza, Carácter</w:t>
      </w:r>
    </w:p>
    <w:p>
      <w:pPr/>
      <w:r>
        <w:rPr>
          <w:lang w:val="es_ES" w:bidi="es_ES"/>
        </w:rPr>
      </w:r>
      <w:r>
        <w:rPr>
          <w:lang w:val="es_ES" w:bidi="es_ES"/>
        </w:rPr>
        <w:t>natural</w:t>
      </w:r>
      <w:r>
        <w:rPr>
          <w:lang w:val="es_ES" w:bidi="es_ES"/>
        </w:rPr>
        <w:t xml:space="preserve">, </w:t>
      </w:r>
      <w:r>
        <w:rPr>
          <w:lang w:val="es_ES" w:bidi="es_ES"/>
        </w:rPr>
        <w:t>naturalmente</w:t>
      </w:r>
      <w:r>
        <w:rPr>
          <w:lang w:val="es_ES" w:bidi="es_ES"/>
        </w:rPr>
        <w:t xml:space="preserve">, </w:t>
      </w:r>
      <w:r>
        <w:rPr>
          <w:lang w:val="es_ES" w:bidi="es_ES"/>
        </w:rPr>
        <w:t>por naturaleza</w:t>
      </w:r>
      <w:r>
        <w:rPr>
          <w:lang w:val="es_ES" w:bidi="es_ES"/>
        </w:rPr>
        <w:t xml:space="preserve">, </w:t>
      </w:r>
      <w:r>
        <w:rPr>
          <w:lang w:val="es_ES" w:bidi="es_ES"/>
        </w:rPr>
        <w:t>por instinto</w:t>
      </w:r>
      <w:r>
        <w:rPr>
          <w:lang w:val="es_ES" w:bidi="es_ES"/>
        </w:rPr>
        <w:t xml:space="preserve"> </w:t>
      </w:r>
      <w:r>
        <w:rPr>
          <w:lang w:val="es_ES" w:bidi="es_ES"/>
        </w:rPr>
        <w:t>pertinente a lo que está de acuerdo con la naturaleza o el carácter de algo</w:t>
      </w:r>
      <w:r>
        <w:rPr>
          <w:lang w:val="es_ES" w:bidi="es_ES"/>
        </w:rPr>
        <w:t xml:space="preserve"> </w:t>
      </w:r>
      <w:r>
        <w:rPr>
          <w:lang w:val="es_ES" w:bidi="es_ES"/>
        </w:rPr>
        <w:t>Para algunos idiomas, el equivalente de "estar de acuerdo con la naturaleza" es simplemente "ser como debería ser" (</w:t>
      </w:r>
      <w:r>
        <w:rPr>
          <w:lang w:val="es_ES" w:bidi="es_ES"/>
        </w:rPr>
        <w:t>ROM 1:26</w:t>
      </w:r>
      <w:r>
        <w:rPr>
          <w:lang w:val="es_ES" w:bidi="es_ES"/>
        </w:rPr>
        <w:t xml:space="preserve">). Para </w:t>
      </w:r>
      <w:r>
        <w:rPr>
          <w:lang w:val="es_ES" w:bidi="es_ES"/>
        </w:rPr>
        <w:t>2PE 2:12</w:t>
      </w:r>
      <w:r>
        <w:rPr>
          <w:lang w:val="es_ES" w:bidi="es_ES"/>
        </w:rPr>
        <w:t>, en lugar de una expresión como "criaturas naturales" un equivalente más apropiado en algunos idiomas es simplemente "animales".</w:t>
      </w:r>
    </w:p>
    <w:p>
      <w:pPr/>
      <w:r>
        <w:rPr>
          <w:lang w:val="es_ES" w:bidi="es_ES"/>
        </w:rPr>
      </w:r>
      <w:r>
        <w:rPr>
          <w:lang w:val="es_ES" w:bidi="es_ES"/>
        </w:rPr>
        <w:t>ROM 1:26</w:t>
      </w:r>
      <w:r>
        <w:rPr>
          <w:lang w:val="es_ES" w:bidi="es_ES"/>
        </w:rPr>
        <w:t xml:space="preserve"> · </w:t>
      </w:r>
      <w:r>
        <w:rPr>
          <w:lang w:val="es_ES" w:bidi="es_ES"/>
        </w:rPr>
        <w:t>ROM 1:27</w:t>
      </w:r>
      <w:r>
        <w:rPr>
          <w:lang w:val="es_ES" w:bidi="es_ES"/>
        </w:rPr>
        <w:t xml:space="preserve"> · </w:t>
      </w:r>
      <w:r>
        <w:rPr>
          <w:lang w:val="es_ES" w:bidi="es_ES"/>
        </w:rPr>
        <w:t>2PE 2:12</w:t>
      </w:r>
      <w:r>
        <w:rPr>
          <w:lang w:val="es_ES" w:bidi="es_ES"/>
        </w:rPr>
      </w:r>
      <w:r>
        <w:rPr>
          <w:lang w:val="es_ES" w:bidi="es_ES"/>
        </w:rPr>
      </w:r>
    </w:p>
    <w:p>
      <w:pPr/>
      <w:r>
        <w:rPr>
          <w:lang w:val="es_ES" w:bidi="es_ES"/>
        </w:rPr>
      </w:r>
    </w:p>
    <w:p>
      <w:pPr>
        <w:pStyle w:val="Heading2"/>
      </w:pPr>
      <w:r>
        <w:rPr>
          <w:lang w:val="es_ES" w:bidi="es_ES"/>
        </w:rPr>
        <w:t>φυσικῶς</w:t>
      </w:r>
      <w:r>
        <w:rPr>
          <w:lang w:val="es_ES" w:bidi="es_ES"/>
        </w:rPr>
      </w:r>
    </w:p>
    <w:p>
      <w:pPr>
        <w:pStyle w:val="Heading1"/>
      </w:pPr>
      <w:r>
        <w:rPr>
          <w:lang w:val="es_ES" w:bidi="es_ES"/>
        </w:rPr>
        <w:t>φυσικῶς</w:t>
      </w:r>
    </w:p>
    <w:p>
      <w:pPr/>
      <w:r>
        <w:rPr>
          <w:lang w:val="es_ES" w:bidi="es_ES"/>
        </w:rPr>
      </w:r>
      <w:r>
        <w:rPr>
          <w:lang w:val="es_ES" w:bidi="es_ES"/>
        </w:rPr>
        <w:t>φυσικῶς</w:t>
      </w:r>
      <w:r>
        <w:rPr>
          <w:lang w:val="es_ES" w:bidi="es_ES"/>
        </w:rPr>
        <w:t xml:space="preserve"> (</w:t>
      </w:r>
      <w:r>
        <w:rPr>
          <w:lang w:val="es_ES" w:bidi="es_ES"/>
        </w:rPr>
        <w:t>G5447</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φύω</w:t>
      </w:r>
    </w:p>
    <w:p>
      <w:pPr/>
      <w:r>
        <w:rPr>
          <w:lang w:val="es_ES" w:bidi="es_ES"/>
        </w:rPr>
      </w:r>
      <w:r>
        <w:rPr>
          <w:lang w:val="es_ES" w:bidi="es_ES"/>
        </w:rPr>
        <w:t>58.9</w:t>
      </w:r>
      <w:r>
        <w:rPr>
          <w:lang w:val="es_ES" w:bidi="es_ES"/>
        </w:rPr>
        <w:t xml:space="preserve"> · </w:t>
      </w:r>
      <w:r>
        <w:rPr>
          <w:lang w:val="es_ES" w:bidi="es_ES"/>
        </w:rPr>
        <w:t>Naturaleza, Clase, Ejemplo</w:t>
      </w:r>
      <w:r>
        <w:rPr>
          <w:lang w:val="es_ES" w:bidi="es_ES"/>
        </w:rPr>
        <w:t xml:space="preserve"> · </w:t>
      </w:r>
      <w:r>
        <w:rPr>
          <w:lang w:val="es_ES" w:bidi="es_ES"/>
        </w:rPr>
        <w:t>Naturaleza, Carácter</w:t>
      </w:r>
    </w:p>
    <w:p>
      <w:pPr/>
      <w:r>
        <w:rPr>
          <w:lang w:val="es_ES" w:bidi="es_ES"/>
        </w:rPr>
      </w:r>
      <w:r>
        <w:rPr>
          <w:lang w:val="es_ES" w:bidi="es_ES"/>
        </w:rPr>
        <w:t>natural</w:t>
      </w:r>
      <w:r>
        <w:rPr>
          <w:lang w:val="es_ES" w:bidi="es_ES"/>
        </w:rPr>
        <w:t xml:space="preserve">, </w:t>
      </w:r>
      <w:r>
        <w:rPr>
          <w:lang w:val="es_ES" w:bidi="es_ES"/>
        </w:rPr>
        <w:t>naturalmente</w:t>
      </w:r>
      <w:r>
        <w:rPr>
          <w:lang w:val="es_ES" w:bidi="es_ES"/>
        </w:rPr>
        <w:t xml:space="preserve">, </w:t>
      </w:r>
      <w:r>
        <w:rPr>
          <w:lang w:val="es_ES" w:bidi="es_ES"/>
        </w:rPr>
        <w:t>por naturaleza</w:t>
      </w:r>
      <w:r>
        <w:rPr>
          <w:lang w:val="es_ES" w:bidi="es_ES"/>
        </w:rPr>
        <w:t xml:space="preserve">, </w:t>
      </w:r>
      <w:r>
        <w:rPr>
          <w:lang w:val="es_ES" w:bidi="es_ES"/>
        </w:rPr>
        <w:t>por instinto</w:t>
      </w:r>
      <w:r>
        <w:rPr>
          <w:lang w:val="es_ES" w:bidi="es_ES"/>
        </w:rPr>
        <w:t xml:space="preserve"> </w:t>
      </w:r>
      <w:r>
        <w:rPr>
          <w:lang w:val="es_ES" w:bidi="es_ES"/>
        </w:rPr>
        <w:t>pertinente a lo que está de acuerdo con la naturaleza o el carácter de algo</w:t>
      </w:r>
    </w:p>
    <w:p>
      <w:pPr/>
      <w:r>
        <w:rPr>
          <w:lang w:val="es_ES" w:bidi="es_ES"/>
        </w:rPr>
      </w:r>
      <w:r>
        <w:rPr>
          <w:lang w:val="es_ES" w:bidi="es_ES"/>
        </w:rPr>
        <w:t>JUD 1:10</w:t>
      </w:r>
      <w:r>
        <w:rPr>
          <w:lang w:val="es_ES" w:bidi="es_ES"/>
        </w:rPr>
      </w:r>
      <w:r>
        <w:rPr>
          <w:lang w:val="es_ES" w:bidi="es_ES"/>
        </w:rPr>
      </w:r>
    </w:p>
    <w:p>
      <w:pPr/>
      <w:r>
        <w:rPr>
          <w:lang w:val="es_ES" w:bidi="es_ES"/>
        </w:rPr>
      </w:r>
    </w:p>
    <w:p>
      <w:pPr>
        <w:pStyle w:val="Heading2"/>
      </w:pPr>
      <w:r>
        <w:rPr>
          <w:lang w:val="es_ES" w:bidi="es_ES"/>
        </w:rPr>
        <w:t>φυσιόω</w:t>
      </w:r>
      <w:r>
        <w:rPr>
          <w:lang w:val="es_ES" w:bidi="es_ES"/>
        </w:rPr>
      </w:r>
    </w:p>
    <w:p>
      <w:pPr>
        <w:pStyle w:val="Heading1"/>
      </w:pPr>
      <w:r>
        <w:rPr>
          <w:lang w:val="es_ES" w:bidi="es_ES"/>
        </w:rPr>
        <w:t>φυσιόω</w:t>
      </w:r>
    </w:p>
    <w:p>
      <w:pPr/>
      <w:r>
        <w:rPr>
          <w:lang w:val="es_ES" w:bidi="es_ES"/>
        </w:rPr>
      </w:r>
      <w:r>
        <w:rPr>
          <w:lang w:val="es_ES" w:bidi="es_ES"/>
        </w:rPr>
        <w:t>φυσιόω</w:t>
      </w:r>
      <w:r>
        <w:rPr>
          <w:lang w:val="es_ES" w:bidi="es_ES"/>
        </w:rPr>
        <w:t xml:space="preserve"> (</w:t>
      </w:r>
      <w:r>
        <w:rPr>
          <w:lang w:val="es_ES" w:bidi="es_ES"/>
        </w:rPr>
        <w:t>G5448</w:t>
      </w:r>
      <w:r>
        <w:rPr>
          <w:lang w:val="es_ES" w:bidi="es_ES"/>
        </w:rPr>
        <w:t xml:space="preserve">) — </w:t>
      </w:r>
      <w:r>
        <w:rPr>
          <w:lang w:val="es_ES" w:bidi="es_ES"/>
        </w:rPr>
        <w:t>φυσιόομαι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φύω</w:t>
      </w:r>
    </w:p>
    <w:p>
      <w:pPr/>
      <w:r>
        <w:rPr>
          <w:lang w:val="es_ES" w:bidi="es_ES"/>
        </w:rPr>
      </w:r>
      <w:r>
        <w:rPr>
          <w:lang w:val="es_ES" w:bidi="es_ES"/>
        </w:rPr>
        <w:t>88.217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Arrogancia, Altanería, Orgullo</w:t>
      </w:r>
    </w:p>
    <w:p>
      <w:pPr/>
      <w:r>
        <w:rPr>
          <w:lang w:val="es_ES" w:bidi="es_ES"/>
        </w:rPr>
      </w:r>
      <w:r>
        <w:rPr>
          <w:lang w:val="es_ES" w:bidi="es_ES"/>
        </w:rPr>
        <w:t>enorgullecerse</w:t>
      </w:r>
      <w:r>
        <w:rPr>
          <w:lang w:val="es_ES" w:bidi="es_ES"/>
        </w:rPr>
        <w:t xml:space="preserve">, </w:t>
      </w:r>
      <w:r>
        <w:rPr>
          <w:lang w:val="es_ES" w:bidi="es_ES"/>
        </w:rPr>
        <w:t>hacer arrogante</w:t>
      </w:r>
      <w:r>
        <w:rPr>
          <w:lang w:val="es_ES" w:bidi="es_ES"/>
        </w:rPr>
        <w:t xml:space="preserve">, </w:t>
      </w:r>
      <w:r>
        <w:rPr>
          <w:lang w:val="es_ES" w:bidi="es_ES"/>
        </w:rPr>
        <w:t>hacer altivo</w:t>
      </w:r>
      <w:r>
        <w:rPr>
          <w:lang w:val="es_ES" w:bidi="es_ES"/>
        </w:rPr>
        <w:t xml:space="preserve"> </w:t>
      </w:r>
      <w:r>
        <w:rPr>
          <w:lang w:val="es_ES" w:bidi="es_ES"/>
        </w:rPr>
        <w:t>(extensión figurativa del significado de φυσιόω 'hincharse, inflarse', no ocurre en el NT) hacer que alguien se sienta orgulloso, arrogante o altivo</w:t>
      </w:r>
    </w:p>
    <w:p>
      <w:pPr/>
      <w:r>
        <w:rPr>
          <w:lang w:val="es_ES" w:bidi="es_ES"/>
        </w:rPr>
      </w:r>
      <w:r>
        <w:rPr>
          <w:lang w:val="es_ES" w:bidi="es_ES"/>
        </w:rPr>
        <w:t>1CO 4:18</w:t>
      </w:r>
      <w:r>
        <w:rPr>
          <w:lang w:val="es_ES" w:bidi="es_ES"/>
        </w:rPr>
        <w:t xml:space="preserve"> · </w:t>
      </w:r>
      <w:r>
        <w:rPr>
          <w:lang w:val="es_ES" w:bidi="es_ES"/>
        </w:rPr>
        <w:t>1CO 4:19</w:t>
      </w:r>
      <w:r>
        <w:rPr>
          <w:lang w:val="es_ES" w:bidi="es_ES"/>
        </w:rPr>
        <w:t xml:space="preserve"> · </w:t>
      </w:r>
      <w:r>
        <w:rPr>
          <w:lang w:val="es_ES" w:bidi="es_ES"/>
        </w:rPr>
        <w:t>1CO 8:1</w:t>
      </w:r>
      <w:r>
        <w:rPr>
          <w:lang w:val="es_ES" w:bidi="es_ES"/>
        </w:rPr>
        <w:t xml:space="preserve"> · </w:t>
      </w:r>
      <w:r>
        <w:rPr>
          <w:lang w:val="es_ES" w:bidi="es_ES"/>
        </w:rPr>
        <w:t>1CO 13:4</w:t>
      </w:r>
      <w:r>
        <w:rPr>
          <w:lang w:val="es_ES" w:bidi="es_ES"/>
        </w:rPr>
        <w:t xml:space="preserve"> · </w:t>
      </w:r>
      <w:r>
        <w:rPr>
          <w:lang w:val="es_ES" w:bidi="es_ES"/>
        </w:rPr>
        <w:t>COL 2:18</w:t>
      </w:r>
    </w:p>
    <w:p>
      <w:pPr/>
      <w:r>
        <w:rPr>
          <w:lang w:val="es_ES" w:bidi="es_ES"/>
        </w:rPr>
      </w:r>
      <w:r>
        <w:rPr>
          <w:lang w:val="es_ES" w:bidi="es_ES"/>
        </w:rPr>
        <w:t>88.216</w:t>
      </w:r>
      <w:r>
        <w:rPr>
          <w:lang w:val="es_ES" w:bidi="es_ES"/>
        </w:rPr>
        <w:t xml:space="preserve"> · </w:t>
      </w:r>
      <w:r>
        <w:rPr>
          <w:lang w:val="es_ES" w:bidi="es_ES"/>
        </w:rPr>
        <w:t>(φυσιόομαι)</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Arrogancia, Altanería, Orgullo</w:t>
      </w:r>
    </w:p>
    <w:p>
      <w:pPr/>
      <w:r>
        <w:rPr>
          <w:lang w:val="es_ES" w:bidi="es_ES"/>
        </w:rPr>
      </w:r>
      <w:r>
        <w:rPr>
          <w:lang w:val="es_ES" w:bidi="es_ES"/>
        </w:rPr>
        <w:t>estar orgulloso</w:t>
      </w:r>
      <w:r>
        <w:rPr>
          <w:lang w:val="es_ES" w:bidi="es_ES"/>
        </w:rPr>
        <w:t xml:space="preserve">, </w:t>
      </w:r>
      <w:r>
        <w:rPr>
          <w:lang w:val="es_ES" w:bidi="es_ES"/>
        </w:rPr>
        <w:t>ser altanero</w:t>
      </w:r>
      <w:r>
        <w:rPr>
          <w:lang w:val="es_ES" w:bidi="es_ES"/>
        </w:rPr>
        <w:t xml:space="preserve"> </w:t>
      </w:r>
      <w:r>
        <w:rPr>
          <w:lang w:val="es_ES" w:bidi="es_ES"/>
        </w:rPr>
        <w:t>(extensión figurativa del significado de φυσιόω 'inflar, inchar', no ocurre en el NT) inflarse de orgullo</w:t>
      </w:r>
    </w:p>
    <w:p>
      <w:pPr/>
      <w:r>
        <w:rPr>
          <w:lang w:val="es_ES" w:bidi="es_ES"/>
        </w:rPr>
      </w:r>
      <w:r>
        <w:rPr>
          <w:lang w:val="es_ES" w:bidi="es_ES"/>
        </w:rPr>
        <w:t>1CO 4:6</w:t>
      </w:r>
      <w:r>
        <w:rPr>
          <w:lang w:val="es_ES" w:bidi="es_ES"/>
        </w:rPr>
        <w:t xml:space="preserve"> · </w:t>
      </w:r>
      <w:r>
        <w:rPr>
          <w:lang w:val="es_ES" w:bidi="es_ES"/>
        </w:rPr>
        <w:t>1CO 5:2</w:t>
      </w:r>
      <w:r>
        <w:rPr>
          <w:lang w:val="es_ES" w:bidi="es_ES"/>
        </w:rPr>
      </w:r>
      <w:r>
        <w:rPr>
          <w:lang w:val="es_ES" w:bidi="es_ES"/>
        </w:rPr>
      </w:r>
    </w:p>
    <w:p>
      <w:pPr/>
      <w:r>
        <w:rPr>
          <w:lang w:val="es_ES" w:bidi="es_ES"/>
        </w:rPr>
      </w:r>
    </w:p>
    <w:p>
      <w:pPr>
        <w:pStyle w:val="Heading2"/>
      </w:pPr>
      <w:r>
        <w:rPr>
          <w:lang w:val="es_ES" w:bidi="es_ES"/>
        </w:rPr>
        <w:t>φύσις</w:t>
      </w:r>
      <w:r>
        <w:rPr>
          <w:lang w:val="es_ES" w:bidi="es_ES"/>
        </w:rPr>
      </w:r>
    </w:p>
    <w:p>
      <w:pPr>
        <w:pStyle w:val="Heading1"/>
      </w:pPr>
      <w:r>
        <w:rPr>
          <w:lang w:val="es_ES" w:bidi="es_ES"/>
        </w:rPr>
        <w:t>φύσις</w:t>
      </w:r>
    </w:p>
    <w:p>
      <w:pPr/>
      <w:r>
        <w:rPr>
          <w:lang w:val="es_ES" w:bidi="es_ES"/>
        </w:rPr>
      </w:r>
      <w:r>
        <w:rPr>
          <w:lang w:val="es_ES" w:bidi="es_ES"/>
        </w:rPr>
        <w:t>φύσις</w:t>
      </w:r>
      <w:r>
        <w:rPr>
          <w:lang w:val="es_ES" w:bidi="es_ES"/>
        </w:rPr>
        <w:t xml:space="preserve"> (</w:t>
      </w:r>
      <w:r>
        <w:rPr>
          <w:lang w:val="es_ES" w:bidi="es_ES"/>
        </w:rPr>
        <w:t>G5449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φύω</w:t>
      </w:r>
    </w:p>
    <w:p>
      <w:pPr/>
      <w:r>
        <w:rPr>
          <w:lang w:val="es_ES" w:bidi="es_ES"/>
        </w:rPr>
      </w:r>
      <w:r>
        <w:rPr>
          <w:lang w:val="es_ES" w:bidi="es_ES"/>
        </w:rPr>
        <w:t>58.8</w:t>
      </w:r>
      <w:r>
        <w:rPr>
          <w:lang w:val="es_ES" w:bidi="es_ES"/>
        </w:rPr>
        <w:t xml:space="preserve"> · </w:t>
      </w:r>
      <w:r>
        <w:rPr>
          <w:lang w:val="es_ES" w:bidi="es_ES"/>
        </w:rPr>
        <w:t>Naturaleza, Clase, Ejemplo</w:t>
      </w:r>
      <w:r>
        <w:rPr>
          <w:lang w:val="es_ES" w:bidi="es_ES"/>
        </w:rPr>
        <w:t xml:space="preserve"> · </w:t>
      </w:r>
      <w:r>
        <w:rPr>
          <w:lang w:val="es_ES" w:bidi="es_ES"/>
        </w:rPr>
        <w:t>Naturaleza, Carácter</w:t>
      </w:r>
    </w:p>
    <w:p>
      <w:pPr/>
      <w:r>
        <w:rPr>
          <w:lang w:val="es_ES" w:bidi="es_ES"/>
        </w:rPr>
      </w:r>
      <w:r>
        <w:rPr>
          <w:lang w:val="es_ES" w:bidi="es_ES"/>
        </w:rPr>
        <w:t>naturaleza</w:t>
      </w:r>
      <w:r>
        <w:rPr>
          <w:lang w:val="es_ES" w:bidi="es_ES"/>
        </w:rPr>
        <w:t xml:space="preserve"> </w:t>
      </w:r>
      <w:r>
        <w:rPr>
          <w:lang w:val="es_ES" w:bidi="es_ES"/>
        </w:rPr>
        <w:t>la naturaleza de algo como resultado de su desarrollo o condición natural</w:t>
      </w:r>
      <w:r>
        <w:rPr>
          <w:lang w:val="es_ES" w:bidi="es_ES"/>
        </w:rPr>
        <w:t xml:space="preserve"> </w:t>
      </w:r>
      <w:r>
        <w:rPr>
          <w:lang w:val="es_ES" w:bidi="es_ES"/>
        </w:rPr>
        <w:t xml:space="preserve">Para los idiomas en los que no existe un equivalente apropiado para el término lexical "naturaleza", podría traducirse la expresión en </w:t>
      </w:r>
      <w:r>
        <w:rPr>
          <w:lang w:val="es_ES" w:bidi="es_ES"/>
        </w:rPr>
        <w:t>GAL 4:8</w:t>
      </w:r>
      <w:r>
        <w:rPr>
          <w:lang w:val="es_ES" w:bidi="es_ES"/>
        </w:rPr>
        <w:t xml:space="preserve"> como "seres que realmente no son dioses", y en </w:t>
      </w:r>
      <w:r>
        <w:rPr>
          <w:lang w:val="es_ES" w:bidi="es_ES"/>
        </w:rPr>
        <w:t>2PE 1:4</w:t>
      </w:r>
      <w:r>
        <w:rPr>
          <w:lang w:val="es_ES" w:bidi="es_ES"/>
        </w:rPr>
        <w:t xml:space="preserve"> uno puede traducir como "compartir en como es Dios" o "ser como Dios en cierta forma".</w:t>
      </w:r>
    </w:p>
    <w:p>
      <w:pPr/>
      <w:r>
        <w:rPr>
          <w:lang w:val="es_ES" w:bidi="es_ES"/>
        </w:rPr>
      </w:r>
      <w:r>
        <w:rPr>
          <w:lang w:val="es_ES" w:bidi="es_ES"/>
        </w:rPr>
        <w:t>ROM 1:26</w:t>
      </w:r>
      <w:r>
        <w:rPr>
          <w:lang w:val="es_ES" w:bidi="es_ES"/>
        </w:rPr>
        <w:t xml:space="preserve"> · </w:t>
      </w:r>
      <w:r>
        <w:rPr>
          <w:lang w:val="es_ES" w:bidi="es_ES"/>
        </w:rPr>
        <w:t>ROM 2:14</w:t>
      </w:r>
      <w:r>
        <w:rPr>
          <w:lang w:val="es_ES" w:bidi="es_ES"/>
        </w:rPr>
        <w:t xml:space="preserve"> · </w:t>
      </w:r>
      <w:r>
        <w:rPr>
          <w:lang w:val="es_ES" w:bidi="es_ES"/>
        </w:rPr>
        <w:t>ROM 2:27</w:t>
      </w:r>
      <w:r>
        <w:rPr>
          <w:lang w:val="es_ES" w:bidi="es_ES"/>
        </w:rPr>
        <w:t xml:space="preserve"> · </w:t>
      </w:r>
      <w:r>
        <w:rPr>
          <w:lang w:val="es_ES" w:bidi="es_ES"/>
        </w:rPr>
        <w:t>ROM 11:21</w:t>
      </w:r>
      <w:r>
        <w:rPr>
          <w:lang w:val="es_ES" w:bidi="es_ES"/>
        </w:rPr>
        <w:t xml:space="preserve"> · </w:t>
      </w:r>
      <w:r>
        <w:rPr>
          <w:lang w:val="es_ES" w:bidi="es_ES"/>
        </w:rPr>
        <w:t>ROM 11:24</w:t>
      </w:r>
      <w:r>
        <w:rPr>
          <w:lang w:val="es_ES" w:bidi="es_ES"/>
        </w:rPr>
        <w:t xml:space="preserve"> · </w:t>
      </w:r>
      <w:r>
        <w:rPr>
          <w:lang w:val="es_ES" w:bidi="es_ES"/>
        </w:rPr>
        <w:t>ROM 11:24</w:t>
      </w:r>
      <w:r>
        <w:rPr>
          <w:lang w:val="es_ES" w:bidi="es_ES"/>
        </w:rPr>
        <w:t xml:space="preserve"> · </w:t>
      </w:r>
      <w:r>
        <w:rPr>
          <w:lang w:val="es_ES" w:bidi="es_ES"/>
        </w:rPr>
        <w:t>ROM 11:24</w:t>
      </w:r>
      <w:r>
        <w:rPr>
          <w:lang w:val="es_ES" w:bidi="es_ES"/>
        </w:rPr>
        <w:t xml:space="preserve"> · </w:t>
      </w:r>
      <w:r>
        <w:rPr>
          <w:lang w:val="es_ES" w:bidi="es_ES"/>
        </w:rPr>
        <w:t>1CO 11:14</w:t>
      </w:r>
      <w:r>
        <w:rPr>
          <w:lang w:val="es_ES" w:bidi="es_ES"/>
        </w:rPr>
        <w:t xml:space="preserve"> · </w:t>
      </w:r>
      <w:r>
        <w:rPr>
          <w:lang w:val="es_ES" w:bidi="es_ES"/>
        </w:rPr>
        <w:t>GAL 2:15</w:t>
      </w:r>
      <w:r>
        <w:rPr>
          <w:lang w:val="es_ES" w:bidi="es_ES"/>
        </w:rPr>
        <w:t xml:space="preserve"> · </w:t>
      </w:r>
      <w:r>
        <w:rPr>
          <w:lang w:val="es_ES" w:bidi="es_ES"/>
        </w:rPr>
        <w:t>GAL 4:8</w:t>
      </w:r>
      <w:r>
        <w:rPr>
          <w:lang w:val="es_ES" w:bidi="es_ES"/>
        </w:rPr>
        <w:t xml:space="preserve"> · </w:t>
      </w:r>
      <w:r>
        <w:rPr>
          <w:lang w:val="es_ES" w:bidi="es_ES"/>
        </w:rPr>
        <w:t>EPH 2:3</w:t>
      </w:r>
      <w:r>
        <w:rPr>
          <w:lang w:val="es_ES" w:bidi="es_ES"/>
        </w:rPr>
        <w:t xml:space="preserve"> · </w:t>
      </w:r>
      <w:r>
        <w:rPr>
          <w:lang w:val="es_ES" w:bidi="es_ES"/>
        </w:rPr>
        <w:t>JAS 3:7</w:t>
      </w:r>
      <w:r>
        <w:rPr>
          <w:lang w:val="es_ES" w:bidi="es_ES"/>
        </w:rPr>
        <w:t xml:space="preserve"> · </w:t>
      </w:r>
      <w:r>
        <w:rPr>
          <w:lang w:val="es_ES" w:bidi="es_ES"/>
        </w:rPr>
        <w:t>2PE 1:4</w:t>
      </w:r>
    </w:p>
    <w:p>
      <w:pPr/>
      <w:r>
        <w:rPr>
          <w:lang w:val="es_ES" w:bidi="es_ES"/>
        </w:rPr>
      </w:r>
      <w:r>
        <w:rPr>
          <w:lang w:val="es_ES" w:bidi="es_ES"/>
        </w:rPr>
        <w:t>58.24</w:t>
      </w:r>
      <w:r>
        <w:rPr>
          <w:lang w:val="es_ES" w:bidi="es_ES"/>
        </w:rPr>
        <w:t xml:space="preserve"> · </w:t>
      </w:r>
      <w:r>
        <w:rPr>
          <w:lang w:val="es_ES" w:bidi="es_ES"/>
        </w:rPr>
        <w:t>Naturaleza, Clase, Ejemplo</w:t>
      </w:r>
      <w:r>
        <w:rPr>
          <w:lang w:val="es_ES" w:bidi="es_ES"/>
        </w:rPr>
        <w:t xml:space="preserve"> · </w:t>
      </w:r>
      <w:r>
        <w:rPr>
          <w:lang w:val="es_ES" w:bidi="es_ES"/>
        </w:rPr>
        <w:t>Clase, tipo</w:t>
      </w:r>
    </w:p>
    <w:p>
      <w:pPr/>
      <w:r>
        <w:rPr>
          <w:lang w:val="es_ES" w:bidi="es_ES"/>
        </w:rPr>
      </w:r>
      <w:r>
        <w:rPr>
          <w:lang w:val="es_ES" w:bidi="es_ES"/>
        </w:rPr>
        <w:t>tipo</w:t>
      </w:r>
      <w:r>
        <w:rPr>
          <w:lang w:val="es_ES" w:bidi="es_ES"/>
        </w:rPr>
        <w:t xml:space="preserve">, </w:t>
      </w:r>
      <w:r>
        <w:rPr>
          <w:lang w:val="es_ES" w:bidi="es_ES"/>
        </w:rPr>
        <w:t>clase</w:t>
      </w:r>
      <w:r>
        <w:rPr>
          <w:lang w:val="es_ES" w:bidi="es_ES"/>
        </w:rPr>
        <w:t xml:space="preserve">, </w:t>
      </w:r>
      <w:r>
        <w:rPr>
          <w:lang w:val="es_ES" w:bidi="es_ES"/>
        </w:rPr>
        <w:t>especie</w:t>
      </w:r>
      <w:r>
        <w:rPr>
          <w:lang w:val="es_ES" w:bidi="es_ES"/>
        </w:rPr>
        <w:t xml:space="preserve"> </w:t>
      </w:r>
      <w:r>
        <w:rPr>
          <w:lang w:val="es_ES" w:bidi="es_ES"/>
        </w:rPr>
        <w:t>clase de entidades basadas en similitud fisiológica y genética</w:t>
      </w:r>
    </w:p>
    <w:p>
      <w:pPr/>
      <w:r>
        <w:rPr>
          <w:lang w:val="es_ES" w:bidi="es_ES"/>
        </w:rPr>
      </w:r>
      <w:r>
        <w:rPr>
          <w:lang w:val="es_ES" w:bidi="es_ES"/>
        </w:rPr>
        <w:t>JAS 3:7</w:t>
      </w:r>
      <w:r>
        <w:rPr>
          <w:lang w:val="es_ES" w:bidi="es_ES"/>
        </w:rPr>
        <w:t xml:space="preserve"> · </w:t>
      </w:r>
      <w:r>
        <w:rPr>
          <w:lang w:val="es_ES" w:bidi="es_ES"/>
        </w:rPr>
        <w:t>JAS 3:7</w:t>
      </w:r>
    </w:p>
    <w:p>
      <w:pPr/>
      <w:r>
        <w:rPr>
          <w:lang w:val="es_ES" w:bidi="es_ES"/>
        </w:rPr>
      </w:r>
      <w:r>
        <w:rPr>
          <w:vertAlign w:val="superscript"/>
          <w:lang w:val="es_ES" w:bidi="es_ES"/>
        </w:rPr>
        <w:t>1</w:t>
      </w:r>
      <w:r>
        <w:rPr>
          <w:lang w:val="es_ES" w:bidi="es_ES"/>
        </w:rPr>
        <w:t xml:space="preserve"> Hay claramente un juego de palabras en el uso del término φύσις tanto al principio como al final de </w:t>
      </w:r>
      <w:r>
        <w:rPr>
          <w:lang w:val="es_ES" w:bidi="es_ES"/>
        </w:rPr>
        <w:t>JAS 3:7</w:t>
      </w:r>
      <w:r>
        <w:rPr>
          <w:lang w:val="es_ES" w:bidi="es_ES"/>
        </w:rPr>
        <w:t xml:space="preserve"> </w:t>
      </w:r>
      <w:r>
        <w:rPr>
          <w:lang w:val="es_ES" w:bidi="es_ES"/>
        </w:rPr>
        <w:t>JAS 3:7</w:t>
      </w:r>
      <w:r>
        <w:rPr>
          <w:lang w:val="es_ES" w:bidi="es_ES"/>
        </w:rPr>
        <w:t>.</w:t>
      </w:r>
      <w:r>
        <w:rPr>
          <w:lang w:val="es_ES" w:bidi="es_ES"/>
        </w:rPr>
      </w:r>
      <w:r>
        <w:rPr>
          <w:lang w:val="es_ES" w:bidi="es_ES"/>
        </w:rPr>
      </w:r>
    </w:p>
    <w:p>
      <w:pPr/>
      <w:r>
        <w:rPr>
          <w:lang w:val="es_ES" w:bidi="es_ES"/>
        </w:rPr>
      </w:r>
    </w:p>
    <w:p>
      <w:pPr>
        <w:pStyle w:val="Heading2"/>
      </w:pPr>
      <w:r>
        <w:rPr>
          <w:lang w:val="es_ES" w:bidi="es_ES"/>
        </w:rPr>
        <w:t>φυσίωσις</w:t>
      </w:r>
      <w:r>
        <w:rPr>
          <w:lang w:val="es_ES" w:bidi="es_ES"/>
        </w:rPr>
      </w:r>
    </w:p>
    <w:p>
      <w:pPr>
        <w:pStyle w:val="Heading1"/>
      </w:pPr>
      <w:r>
        <w:rPr>
          <w:lang w:val="es_ES" w:bidi="es_ES"/>
        </w:rPr>
        <w:t>φυσίωσις</w:t>
      </w:r>
    </w:p>
    <w:p>
      <w:pPr/>
      <w:r>
        <w:rPr>
          <w:lang w:val="es_ES" w:bidi="es_ES"/>
        </w:rPr>
      </w:r>
      <w:r>
        <w:rPr>
          <w:lang w:val="es_ES" w:bidi="es_ES"/>
        </w:rPr>
        <w:t>φυσίωσις</w:t>
      </w:r>
      <w:r>
        <w:rPr>
          <w:lang w:val="es_ES" w:bidi="es_ES"/>
        </w:rPr>
        <w:t xml:space="preserve"> (</w:t>
      </w:r>
      <w:r>
        <w:rPr>
          <w:lang w:val="es_ES" w:bidi="es_ES"/>
        </w:rPr>
        <w:t>G5450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φύω</w:t>
      </w:r>
    </w:p>
    <w:p>
      <w:pPr/>
      <w:r>
        <w:rPr>
          <w:lang w:val="es_ES" w:bidi="es_ES"/>
        </w:rPr>
      </w:r>
      <w:r>
        <w:rPr>
          <w:lang w:val="es_ES" w:bidi="es_ES"/>
        </w:rPr>
        <w:t>88.215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Arrogancia, Altanería, Orgullo</w:t>
      </w:r>
    </w:p>
    <w:p>
      <w:pPr/>
      <w:r>
        <w:rPr>
          <w:lang w:val="es_ES" w:bidi="es_ES"/>
        </w:rPr>
      </w:r>
      <w:r>
        <w:rPr>
          <w:lang w:val="es_ES" w:bidi="es_ES"/>
        </w:rPr>
        <w:t>orgullo</w:t>
      </w:r>
      <w:r>
        <w:rPr>
          <w:lang w:val="es_ES" w:bidi="es_ES"/>
        </w:rPr>
        <w:t xml:space="preserve">, </w:t>
      </w:r>
      <w:r>
        <w:rPr>
          <w:lang w:val="es_ES" w:bidi="es_ES"/>
        </w:rPr>
        <w:t>arrogancia</w:t>
      </w:r>
      <w:r>
        <w:rPr>
          <w:lang w:val="es_ES" w:bidi="es_ES"/>
        </w:rPr>
        <w:t xml:space="preserve">, </w:t>
      </w:r>
      <w:r>
        <w:rPr>
          <w:lang w:val="es_ES" w:bidi="es_ES"/>
        </w:rPr>
        <w:t>sentimiento de auto-importancia</w:t>
      </w:r>
      <w:r>
        <w:rPr>
          <w:lang w:val="es_ES" w:bidi="es_ES"/>
        </w:rPr>
        <w:t xml:space="preserve"> </w:t>
      </w:r>
      <w:r>
        <w:rPr>
          <w:lang w:val="es_ES" w:bidi="es_ES"/>
        </w:rPr>
        <w:t>(extensión figurativa del significado de φυσίωσις 'inflación', no ocurre en el NT) visión exagerada, inflada e hinchada que alguien tiene de su propia importancia.</w:t>
      </w:r>
    </w:p>
    <w:p>
      <w:pPr/>
      <w:r>
        <w:rPr>
          <w:lang w:val="es_ES" w:bidi="es_ES"/>
        </w:rPr>
      </w:r>
      <w:r>
        <w:rPr>
          <w:lang w:val="es_ES" w:bidi="es_ES"/>
        </w:rPr>
        <w:t>2CO 12:20</w:t>
      </w:r>
      <w:r>
        <w:rPr>
          <w:lang w:val="es_ES" w:bidi="es_ES"/>
        </w:rPr>
      </w:r>
      <w:r>
        <w:rPr>
          <w:lang w:val="es_ES" w:bidi="es_ES"/>
        </w:rPr>
      </w:r>
    </w:p>
    <w:p>
      <w:pPr/>
      <w:r>
        <w:rPr>
          <w:lang w:val="es_ES" w:bidi="es_ES"/>
        </w:rPr>
      </w:r>
    </w:p>
    <w:p>
      <w:pPr>
        <w:pStyle w:val="Heading2"/>
      </w:pPr>
      <w:r>
        <w:rPr>
          <w:lang w:val="es_ES" w:bidi="es_ES"/>
        </w:rPr>
        <w:t>φυτεία</w:t>
      </w:r>
      <w:r>
        <w:rPr>
          <w:lang w:val="es_ES" w:bidi="es_ES"/>
        </w:rPr>
      </w:r>
    </w:p>
    <w:p>
      <w:pPr>
        <w:pStyle w:val="Heading1"/>
      </w:pPr>
      <w:r>
        <w:rPr>
          <w:lang w:val="es_ES" w:bidi="es_ES"/>
        </w:rPr>
        <w:t>φυτεία</w:t>
      </w:r>
    </w:p>
    <w:p>
      <w:pPr/>
      <w:r>
        <w:rPr>
          <w:lang w:val="es_ES" w:bidi="es_ES"/>
        </w:rPr>
      </w:r>
      <w:r>
        <w:rPr>
          <w:lang w:val="es_ES" w:bidi="es_ES"/>
        </w:rPr>
        <w:t>φυτεία</w:t>
      </w:r>
      <w:r>
        <w:rPr>
          <w:lang w:val="es_ES" w:bidi="es_ES"/>
        </w:rPr>
        <w:t xml:space="preserve"> (</w:t>
      </w:r>
      <w:r>
        <w:rPr>
          <w:lang w:val="es_ES" w:bidi="es_ES"/>
        </w:rPr>
        <w:t>G5451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φύω</w:t>
      </w:r>
    </w:p>
    <w:p>
      <w:pPr/>
      <w:r>
        <w:rPr>
          <w:lang w:val="es_ES" w:bidi="es_ES"/>
        </w:rPr>
      </w:r>
      <w:r>
        <w:rPr>
          <w:lang w:val="es_ES" w:bidi="es_ES"/>
        </w:rPr>
        <w:t>3.1</w:t>
      </w:r>
      <w:r>
        <w:rPr>
          <w:lang w:val="es_ES" w:bidi="es_ES"/>
        </w:rPr>
        <w:t xml:space="preserve"> · </w:t>
      </w:r>
      <w:r>
        <w:rPr>
          <w:lang w:val="es_ES" w:bidi="es_ES"/>
        </w:rPr>
        <w:t>Plantas</w:t>
      </w:r>
      <w:r>
        <w:rPr>
          <w:lang w:val="es_ES" w:bidi="es_ES"/>
        </w:rPr>
        <w:t xml:space="preserve"> · </w:t>
      </w:r>
      <w:r>
        <w:rPr>
          <w:lang w:val="es_ES" w:bidi="es_ES"/>
        </w:rPr>
        <w:t>Plantas [Significado general]</w:t>
      </w:r>
    </w:p>
    <w:p>
      <w:pPr/>
      <w:r>
        <w:rPr>
          <w:lang w:val="es_ES" w:bidi="es_ES"/>
        </w:rPr>
      </w:r>
      <w:r>
        <w:rPr>
          <w:lang w:val="es_ES" w:bidi="es_ES"/>
        </w:rPr>
        <w:t>planta</w:t>
      </w:r>
      <w:r>
        <w:rPr>
          <w:lang w:val="es_ES" w:bidi="es_ES"/>
        </w:rPr>
        <w:t xml:space="preserve"> </w:t>
      </w:r>
      <w:r>
        <w:rPr>
          <w:lang w:val="es_ES" w:bidi="es_ES"/>
        </w:rPr>
        <w:t>cualquier tipo de planta, ya sea árbol, arbusto o hierba</w:t>
      </w:r>
      <w:r>
        <w:rPr>
          <w:lang w:val="es_ES" w:bidi="es_ES"/>
        </w:rPr>
        <w:t xml:space="preserve"> </w:t>
      </w:r>
      <w:r>
        <w:rPr>
          <w:lang w:val="es_ES" w:bidi="es_ES"/>
        </w:rPr>
        <w:t>La principal dificultad de traducción con φυτεία es que en muchos idiomas no hay un término con un significado tan genérico. A veces el equivalente más cercano es una frase descriptiva "cosas verdes" o "cosas frondosas".</w:t>
        <w:br/>
      </w:r>
      <w:r>
        <w:rPr>
          <w:lang w:val="es_ES" w:bidi="es_ES"/>
        </w:rPr>
        <w:t>Las clasificaciones de las plantas varían mucho de un idioma a otro. Las distinciones principales se basan en el tamaño, la madera, si las plantas son perennes o anuales y si son plantas que producen alimentos o no.</w:t>
      </w:r>
    </w:p>
    <w:p>
      <w:pPr/>
      <w:r>
        <w:rPr>
          <w:lang w:val="es_ES" w:bidi="es_ES"/>
        </w:rPr>
      </w:r>
      <w:r>
        <w:rPr>
          <w:lang w:val="es_ES" w:bidi="es_ES"/>
        </w:rPr>
        <w:t>MAT 15:13</w:t>
      </w:r>
      <w:r>
        <w:rPr>
          <w:lang w:val="es_ES" w:bidi="es_ES"/>
        </w:rPr>
      </w:r>
      <w:r>
        <w:rPr>
          <w:lang w:val="es_ES" w:bidi="es_ES"/>
        </w:rPr>
      </w:r>
    </w:p>
    <w:p>
      <w:pPr/>
      <w:r>
        <w:rPr>
          <w:lang w:val="es_ES" w:bidi="es_ES"/>
        </w:rPr>
      </w:r>
    </w:p>
    <w:p>
      <w:pPr>
        <w:pStyle w:val="Heading2"/>
      </w:pPr>
      <w:r>
        <w:rPr>
          <w:lang w:val="es_ES" w:bidi="es_ES"/>
        </w:rPr>
        <w:t>φυτεύω</w:t>
      </w:r>
      <w:r>
        <w:rPr>
          <w:lang w:val="es_ES" w:bidi="es_ES"/>
        </w:rPr>
      </w:r>
    </w:p>
    <w:p>
      <w:pPr>
        <w:pStyle w:val="Heading1"/>
      </w:pPr>
      <w:r>
        <w:rPr>
          <w:lang w:val="es_ES" w:bidi="es_ES"/>
        </w:rPr>
        <w:t>φυτεύω</w:t>
      </w:r>
    </w:p>
    <w:p>
      <w:pPr/>
      <w:r>
        <w:rPr>
          <w:lang w:val="es_ES" w:bidi="es_ES"/>
        </w:rPr>
      </w:r>
      <w:r>
        <w:rPr>
          <w:lang w:val="es_ES" w:bidi="es_ES"/>
        </w:rPr>
        <w:t>φυτεύω</w:t>
      </w:r>
      <w:r>
        <w:rPr>
          <w:lang w:val="es_ES" w:bidi="es_ES"/>
        </w:rPr>
        <w:t xml:space="preserve"> (</w:t>
      </w:r>
      <w:r>
        <w:rPr>
          <w:lang w:val="es_ES" w:bidi="es_ES"/>
        </w:rPr>
        <w:t>G5452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φύω</w:t>
      </w:r>
    </w:p>
    <w:p>
      <w:pPr/>
      <w:r>
        <w:rPr>
          <w:lang w:val="es_ES" w:bidi="es_ES"/>
        </w:rPr>
      </w:r>
      <w:r>
        <w:rPr>
          <w:lang w:val="es_ES" w:bidi="es_ES"/>
        </w:rPr>
        <w:t>43.5</w:t>
      </w:r>
      <w:r>
        <w:rPr>
          <w:lang w:val="es_ES" w:bidi="es_ES"/>
        </w:rPr>
        <w:t xml:space="preserve"> · </w:t>
      </w:r>
      <w:r>
        <w:rPr>
          <w:lang w:val="es_ES" w:bidi="es_ES"/>
        </w:rPr>
        <w:t>Agricultura</w:t>
      </w:r>
    </w:p>
    <w:p>
      <w:pPr/>
      <w:r>
        <w:rPr>
          <w:lang w:val="es_ES" w:bidi="es_ES"/>
        </w:rPr>
      </w:r>
      <w:r>
        <w:rPr>
          <w:lang w:val="es_ES" w:bidi="es_ES"/>
        </w:rPr>
        <w:t>plantar</w:t>
      </w:r>
      <w:r>
        <w:rPr>
          <w:lang w:val="es_ES" w:bidi="es_ES"/>
        </w:rPr>
        <w:t xml:space="preserve"> </w:t>
      </w:r>
      <w:r>
        <w:rPr>
          <w:lang w:val="es_ES" w:bidi="es_ES"/>
        </w:rPr>
        <w:t>plantar, se usa principalmente en relación con la vid, los arbustos y los árboles</w:t>
      </w:r>
    </w:p>
    <w:p>
      <w:pPr/>
      <w:r>
        <w:rPr>
          <w:lang w:val="es_ES" w:bidi="es_ES"/>
        </w:rPr>
      </w:r>
      <w:r>
        <w:rPr>
          <w:lang w:val="es_ES" w:bidi="es_ES"/>
        </w:rPr>
        <w:t>MAT 15:13</w:t>
      </w:r>
      <w:r>
        <w:rPr>
          <w:lang w:val="es_ES" w:bidi="es_ES"/>
        </w:rPr>
        <w:t xml:space="preserve"> · </w:t>
      </w:r>
      <w:r>
        <w:rPr>
          <w:lang w:val="es_ES" w:bidi="es_ES"/>
        </w:rPr>
        <w:t>MAT 21:33</w:t>
      </w:r>
      <w:r>
        <w:rPr>
          <w:lang w:val="es_ES" w:bidi="es_ES"/>
        </w:rPr>
        <w:t xml:space="preserve"> · </w:t>
      </w:r>
      <w:r>
        <w:rPr>
          <w:lang w:val="es_ES" w:bidi="es_ES"/>
        </w:rPr>
        <w:t>MRK 12:1</w:t>
      </w:r>
      <w:r>
        <w:rPr>
          <w:lang w:val="es_ES" w:bidi="es_ES"/>
        </w:rPr>
        <w:t xml:space="preserve"> · </w:t>
      </w:r>
      <w:r>
        <w:rPr>
          <w:lang w:val="es_ES" w:bidi="es_ES"/>
        </w:rPr>
        <w:t>LUK 13:6</w:t>
      </w:r>
      <w:r>
        <w:rPr>
          <w:lang w:val="es_ES" w:bidi="es_ES"/>
        </w:rPr>
        <w:t xml:space="preserve"> · </w:t>
      </w:r>
      <w:r>
        <w:rPr>
          <w:lang w:val="es_ES" w:bidi="es_ES"/>
        </w:rPr>
        <w:t>LUK 17:6</w:t>
      </w:r>
      <w:r>
        <w:rPr>
          <w:lang w:val="es_ES" w:bidi="es_ES"/>
        </w:rPr>
        <w:t xml:space="preserve"> · </w:t>
      </w:r>
      <w:r>
        <w:rPr>
          <w:lang w:val="es_ES" w:bidi="es_ES"/>
        </w:rPr>
        <w:t>LUK 17:28</w:t>
      </w:r>
      <w:r>
        <w:rPr>
          <w:lang w:val="es_ES" w:bidi="es_ES"/>
        </w:rPr>
        <w:t xml:space="preserve"> · </w:t>
      </w:r>
      <w:r>
        <w:rPr>
          <w:lang w:val="es_ES" w:bidi="es_ES"/>
        </w:rPr>
        <w:t>LUK 20:9</w:t>
      </w:r>
      <w:r>
        <w:rPr>
          <w:lang w:val="es_ES" w:bidi="es_ES"/>
        </w:rPr>
        <w:t xml:space="preserve"> · </w:t>
      </w:r>
      <w:r>
        <w:rPr>
          <w:lang w:val="es_ES" w:bidi="es_ES"/>
        </w:rPr>
        <w:t>1CO 3:6</w:t>
      </w:r>
      <w:r>
        <w:rPr>
          <w:lang w:val="es_ES" w:bidi="es_ES"/>
        </w:rPr>
        <w:t xml:space="preserve"> · </w:t>
      </w:r>
      <w:r>
        <w:rPr>
          <w:lang w:val="es_ES" w:bidi="es_ES"/>
        </w:rPr>
        <w:t>1CO 3:7</w:t>
      </w:r>
      <w:r>
        <w:rPr>
          <w:lang w:val="es_ES" w:bidi="es_ES"/>
        </w:rPr>
        <w:t xml:space="preserve"> · </w:t>
      </w:r>
      <w:r>
        <w:rPr>
          <w:lang w:val="es_ES" w:bidi="es_ES"/>
        </w:rPr>
        <w:t>1CO 3:8</w:t>
      </w:r>
      <w:r>
        <w:rPr>
          <w:lang w:val="es_ES" w:bidi="es_ES"/>
        </w:rPr>
        <w:t xml:space="preserve"> · </w:t>
      </w:r>
      <w:r>
        <w:rPr>
          <w:lang w:val="es_ES" w:bidi="es_ES"/>
        </w:rPr>
        <w:t>1CO 9:7</w:t>
      </w:r>
      <w:r>
        <w:rPr>
          <w:lang w:val="es_ES" w:bidi="es_ES"/>
        </w:rPr>
      </w:r>
      <w:r>
        <w:rPr>
          <w:lang w:val="es_ES" w:bidi="es_ES"/>
        </w:rPr>
      </w:r>
    </w:p>
    <w:p>
      <w:pPr/>
      <w:r>
        <w:rPr>
          <w:lang w:val="es_ES" w:bidi="es_ES"/>
        </w:rPr>
      </w:r>
    </w:p>
    <w:p>
      <w:pPr>
        <w:pStyle w:val="Heading2"/>
      </w:pPr>
      <w:r>
        <w:rPr>
          <w:lang w:val="es_ES" w:bidi="es_ES"/>
        </w:rPr>
        <w:t>φύω</w:t>
      </w:r>
      <w:r>
        <w:rPr>
          <w:lang w:val="es_ES" w:bidi="es_ES"/>
        </w:rPr>
      </w:r>
    </w:p>
    <w:p>
      <w:pPr>
        <w:pStyle w:val="Heading1"/>
      </w:pPr>
      <w:r>
        <w:rPr>
          <w:lang w:val="es_ES" w:bidi="es_ES"/>
        </w:rPr>
        <w:t>φύω</w:t>
      </w:r>
    </w:p>
    <w:p>
      <w:pPr/>
      <w:r>
        <w:rPr>
          <w:lang w:val="es_ES" w:bidi="es_ES"/>
        </w:rPr>
      </w:r>
      <w:r>
        <w:rPr>
          <w:lang w:val="es_ES" w:bidi="es_ES"/>
        </w:rPr>
        <w:t>φύω</w:t>
      </w:r>
      <w:r>
        <w:rPr>
          <w:lang w:val="es_ES" w:bidi="es_ES"/>
        </w:rPr>
        <w:t xml:space="preserve"> (</w:t>
      </w:r>
      <w:r>
        <w:rPr>
          <w:lang w:val="es_ES" w:bidi="es_ES"/>
        </w:rPr>
        <w:t>G5453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aor.pass.ptc.neut. φυέν </w:t>
      </w:r>
      <w:r>
        <w:rPr>
          <w:lang w:val="es_ES" w:bidi="es_ES"/>
        </w:rPr>
        <w:t>|</w:t>
      </w:r>
      <w:r>
        <w:rPr>
          <w:lang w:val="es_ES" w:bidi="es_ES"/>
        </w:rPr>
        <w:t xml:space="preserve"> </w:t>
      </w:r>
      <w:r>
        <w:rPr>
          <w:lang w:val="es_ES" w:bidi="es_ES"/>
        </w:rPr>
        <w:t>ἀλλόφυλος</w:t>
      </w:r>
      <w:r>
        <w:rPr>
          <w:lang w:val="es_ES" w:bidi="es_ES"/>
        </w:rPr>
        <w:t xml:space="preserve"> · </w:t>
      </w:r>
      <w:r>
        <w:rPr>
          <w:lang w:val="es_ES" w:bidi="es_ES"/>
        </w:rPr>
        <w:t>δωδεκάφυλον</w:t>
      </w:r>
      <w:r>
        <w:rPr>
          <w:lang w:val="es_ES" w:bidi="es_ES"/>
        </w:rPr>
        <w:t xml:space="preserve"> · </w:t>
      </w:r>
      <w:r>
        <w:rPr>
          <w:lang w:val="es_ES" w:bidi="es_ES"/>
        </w:rPr>
        <w:t>ἐκφύω</w:t>
      </w:r>
      <w:r>
        <w:rPr>
          <w:lang w:val="es_ES" w:bidi="es_ES"/>
        </w:rPr>
        <w:t xml:space="preserve"> · </w:t>
      </w:r>
      <w:r>
        <w:rPr>
          <w:lang w:val="es_ES" w:bidi="es_ES"/>
        </w:rPr>
        <w:t>ἔμφυτος</w:t>
      </w:r>
      <w:r>
        <w:rPr>
          <w:lang w:val="es_ES" w:bidi="es_ES"/>
        </w:rPr>
        <w:t xml:space="preserve"> · </w:t>
      </w:r>
      <w:r>
        <w:rPr>
          <w:lang w:val="es_ES" w:bidi="es_ES"/>
        </w:rPr>
        <w:t>νεόφυτος</w:t>
      </w:r>
      <w:r>
        <w:rPr>
          <w:lang w:val="es_ES" w:bidi="es_ES"/>
        </w:rPr>
        <w:t xml:space="preserve"> · </w:t>
      </w:r>
      <w:r>
        <w:rPr>
          <w:lang w:val="es_ES" w:bidi="es_ES"/>
        </w:rPr>
        <w:t>συμφυλέτης</w:t>
      </w:r>
      <w:r>
        <w:rPr>
          <w:lang w:val="es_ES" w:bidi="es_ES"/>
        </w:rPr>
        <w:t xml:space="preserve"> · </w:t>
      </w:r>
      <w:r>
        <w:rPr>
          <w:lang w:val="es_ES" w:bidi="es_ES"/>
        </w:rPr>
        <w:t>συμφύομαι</w:t>
      </w:r>
      <w:r>
        <w:rPr>
          <w:lang w:val="es_ES" w:bidi="es_ES"/>
        </w:rPr>
        <w:t xml:space="preserve"> · </w:t>
      </w:r>
      <w:r>
        <w:rPr>
          <w:lang w:val="es_ES" w:bidi="es_ES"/>
        </w:rPr>
        <w:t>σύμφυτος</w:t>
      </w:r>
      <w:r>
        <w:rPr>
          <w:lang w:val="es_ES" w:bidi="es_ES"/>
        </w:rPr>
        <w:t xml:space="preserve"> · </w:t>
      </w:r>
      <w:r>
        <w:rPr>
          <w:lang w:val="es_ES" w:bidi="es_ES"/>
        </w:rPr>
        <w:t>φυλή</w:t>
      </w:r>
      <w:r>
        <w:rPr>
          <w:lang w:val="es_ES" w:bidi="es_ES"/>
        </w:rPr>
        <w:t xml:space="preserve"> · </w:t>
      </w:r>
      <w:r>
        <w:rPr>
          <w:lang w:val="es_ES" w:bidi="es_ES"/>
        </w:rPr>
        <w:t>φυσικός</w:t>
      </w:r>
      <w:r>
        <w:rPr>
          <w:lang w:val="es_ES" w:bidi="es_ES"/>
        </w:rPr>
        <w:t xml:space="preserve"> · </w:t>
      </w:r>
      <w:r>
        <w:rPr>
          <w:lang w:val="es_ES" w:bidi="es_ES"/>
        </w:rPr>
        <w:t>φυσικῶς</w:t>
      </w:r>
      <w:r>
        <w:rPr>
          <w:lang w:val="es_ES" w:bidi="es_ES"/>
        </w:rPr>
        <w:t xml:space="preserve"> · </w:t>
      </w:r>
      <w:r>
        <w:rPr>
          <w:lang w:val="es_ES" w:bidi="es_ES"/>
        </w:rPr>
        <w:t>φυσιόω</w:t>
      </w:r>
      <w:r>
        <w:rPr>
          <w:lang w:val="es_ES" w:bidi="es_ES"/>
        </w:rPr>
        <w:t xml:space="preserve"> · </w:t>
      </w:r>
      <w:r>
        <w:rPr>
          <w:lang w:val="es_ES" w:bidi="es_ES"/>
        </w:rPr>
        <w:t>φύσις</w:t>
      </w:r>
      <w:r>
        <w:rPr>
          <w:lang w:val="es_ES" w:bidi="es_ES"/>
        </w:rPr>
        <w:t xml:space="preserve"> · </w:t>
      </w:r>
      <w:r>
        <w:rPr>
          <w:lang w:val="es_ES" w:bidi="es_ES"/>
        </w:rPr>
        <w:t>φυσίωσις</w:t>
      </w:r>
      <w:r>
        <w:rPr>
          <w:lang w:val="es_ES" w:bidi="es_ES"/>
        </w:rPr>
        <w:t xml:space="preserve"> · </w:t>
      </w:r>
      <w:r>
        <w:rPr>
          <w:lang w:val="es_ES" w:bidi="es_ES"/>
        </w:rPr>
        <w:t>φυτεία</w:t>
      </w:r>
      <w:r>
        <w:rPr>
          <w:lang w:val="es_ES" w:bidi="es_ES"/>
        </w:rPr>
        <w:t xml:space="preserve"> · </w:t>
      </w:r>
      <w:r>
        <w:rPr>
          <w:lang w:val="es_ES" w:bidi="es_ES"/>
        </w:rPr>
        <w:t>φυτεύω</w:t>
      </w:r>
    </w:p>
    <w:p>
      <w:pPr/>
      <w:r>
        <w:rPr>
          <w:lang w:val="es_ES" w:bidi="es_ES"/>
        </w:rPr>
      </w:r>
      <w:r>
        <w:rPr>
          <w:lang w:val="es_ES" w:bidi="es_ES"/>
        </w:rPr>
        <w:t>23.191</w:t>
      </w:r>
      <w:r>
        <w:rPr>
          <w:lang w:val="es_ES" w:bidi="es_ES"/>
        </w:rPr>
        <w:t xml:space="preserve"> · </w:t>
      </w:r>
      <w:r>
        <w:rPr>
          <w:lang w:val="es_ES" w:bidi="es_ES"/>
        </w:rPr>
        <w:t>Procesos y Estados Fisiológicos</w:t>
      </w:r>
      <w:r>
        <w:rPr>
          <w:lang w:val="es_ES" w:bidi="es_ES"/>
        </w:rPr>
        <w:t xml:space="preserve"> · </w:t>
      </w:r>
      <w:r>
        <w:rPr>
          <w:lang w:val="es_ES" w:bidi="es_ES"/>
        </w:rPr>
        <w:t>Crecer, Crecimiento</w:t>
      </w:r>
    </w:p>
    <w:p>
      <w:pPr/>
      <w:r>
        <w:rPr>
          <w:lang w:val="es_ES" w:bidi="es_ES"/>
        </w:rPr>
      </w:r>
      <w:r>
        <w:rPr>
          <w:lang w:val="es_ES" w:bidi="es_ES"/>
        </w:rPr>
        <w:t>crecer</w:t>
      </w:r>
      <w:r>
        <w:rPr>
          <w:lang w:val="es_ES" w:bidi="es_ES"/>
        </w:rPr>
        <w:t xml:space="preserve"> </w:t>
      </w:r>
      <w:r>
        <w:rPr>
          <w:lang w:val="es_ES" w:bidi="es_ES"/>
        </w:rPr>
        <w:t>cultivar (plantas)</w:t>
      </w:r>
      <w:r>
        <w:rPr>
          <w:lang w:val="es_ES" w:bidi="es_ES"/>
        </w:rPr>
        <w:t xml:space="preserve"> </w:t>
      </w:r>
      <w:r>
        <w:rPr>
          <w:lang w:val="es_ES" w:bidi="es_ES"/>
        </w:rPr>
        <w:t xml:space="preserve">En </w:t>
      </w:r>
      <w:r>
        <w:rPr>
          <w:lang w:val="es_ES" w:bidi="es_ES"/>
        </w:rPr>
        <w:t>HEB 12:15</w:t>
      </w:r>
      <w:r>
        <w:rPr>
          <w:lang w:val="es_ES" w:bidi="es_ES"/>
        </w:rPr>
        <w:t xml:space="preserve"> φύω ocurre en un contexto figurativo extendido que puede tratarse mejor como un símil. Compárese, por ejemplo, una traducción literal de μή τις ῥίζα πικρίας ἄνω φύουσα "para que ninguna raíz de amargura crezca" con el tratamiento de esta expresión como un tipo de símil, "para que nadie sea como una planta amarga en crecimiento".</w:t>
      </w:r>
    </w:p>
    <w:p>
      <w:pPr/>
      <w:r>
        <w:rPr>
          <w:lang w:val="es_ES" w:bidi="es_ES"/>
        </w:rPr>
      </w:r>
      <w:r>
        <w:rPr>
          <w:lang w:val="es_ES" w:bidi="es_ES"/>
        </w:rPr>
        <w:t>LUK 8:6</w:t>
      </w:r>
      <w:r>
        <w:rPr>
          <w:lang w:val="es_ES" w:bidi="es_ES"/>
        </w:rPr>
        <w:t xml:space="preserve"> · </w:t>
      </w:r>
      <w:r>
        <w:rPr>
          <w:lang w:val="es_ES" w:bidi="es_ES"/>
        </w:rPr>
        <w:t>LUK 8:8</w:t>
      </w:r>
      <w:r>
        <w:rPr>
          <w:lang w:val="es_ES" w:bidi="es_ES"/>
        </w:rPr>
        <w:t xml:space="preserve"> · </w:t>
      </w:r>
      <w:r>
        <w:rPr>
          <w:lang w:val="es_ES" w:bidi="es_ES"/>
        </w:rPr>
        <w:t>HEB 12:15</w:t>
      </w:r>
      <w:r>
        <w:rPr>
          <w:lang w:val="es_ES" w:bidi="es_ES"/>
        </w:rPr>
      </w:r>
      <w:r>
        <w:rPr>
          <w:lang w:val="es_ES" w:bidi="es_ES"/>
        </w:rPr>
      </w:r>
    </w:p>
    <w:p>
      <w:pPr/>
      <w:r>
        <w:rPr>
          <w:lang w:val="es_ES" w:bidi="es_ES"/>
        </w:rPr>
      </w:r>
    </w:p>
    <w:p>
      <w:pPr>
        <w:pStyle w:val="Heading2"/>
      </w:pPr>
      <w:r>
        <w:rPr>
          <w:lang w:val="es_ES" w:bidi="es_ES"/>
        </w:rPr>
        <w:t>φωλεός</w:t>
      </w:r>
      <w:r>
        <w:rPr>
          <w:lang w:val="es_ES" w:bidi="es_ES"/>
        </w:rPr>
      </w:r>
    </w:p>
    <w:p>
      <w:pPr>
        <w:pStyle w:val="Heading1"/>
      </w:pPr>
      <w:r>
        <w:rPr>
          <w:lang w:val="es_ES" w:bidi="es_ES"/>
        </w:rPr>
        <w:t>φωλεός</w:t>
      </w:r>
    </w:p>
    <w:p>
      <w:pPr/>
      <w:r>
        <w:rPr>
          <w:lang w:val="es_ES" w:bidi="es_ES"/>
        </w:rPr>
      </w:r>
      <w:r>
        <w:rPr>
          <w:lang w:val="es_ES" w:bidi="es_ES"/>
        </w:rPr>
        <w:t>φωλεός</w:t>
      </w:r>
      <w:r>
        <w:rPr>
          <w:lang w:val="es_ES" w:bidi="es_ES"/>
        </w:rPr>
        <w:t xml:space="preserve"> (</w:t>
      </w:r>
      <w:r>
        <w:rPr>
          <w:lang w:val="es_ES" w:bidi="es_ES"/>
        </w:rPr>
        <w:t>G5454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1.56</w:t>
      </w:r>
      <w:r>
        <w:rPr>
          <w:lang w:val="es_ES" w:bidi="es_ES"/>
        </w:rPr>
        <w:t xml:space="preserve"> · </w:t>
      </w:r>
      <w:r>
        <w:rPr>
          <w:lang w:val="es_ES" w:bidi="es_ES"/>
        </w:rPr>
        <w:t>Objetos y rasgos geográficos</w:t>
      </w:r>
      <w:r>
        <w:rPr>
          <w:lang w:val="es_ES" w:bidi="es_ES"/>
        </w:rPr>
        <w:t xml:space="preserve"> · </w:t>
      </w:r>
      <w:r>
        <w:rPr>
          <w:lang w:val="es_ES" w:bidi="es_ES"/>
        </w:rPr>
        <w:t>Depresiones y agujeros</w:t>
      </w:r>
    </w:p>
    <w:p>
      <w:pPr/>
      <w:r>
        <w:rPr>
          <w:lang w:val="es_ES" w:bidi="es_ES"/>
        </w:rPr>
      </w:r>
      <w:r>
        <w:rPr>
          <w:lang w:val="es_ES" w:bidi="es_ES"/>
        </w:rPr>
        <w:t>agujero</w:t>
      </w:r>
      <w:r>
        <w:rPr>
          <w:lang w:val="es_ES" w:bidi="es_ES"/>
        </w:rPr>
        <w:t xml:space="preserve">, </w:t>
      </w:r>
      <w:r>
        <w:rPr>
          <w:lang w:val="es_ES" w:bidi="es_ES"/>
        </w:rPr>
        <w:t>guarida</w:t>
      </w:r>
      <w:r>
        <w:rPr>
          <w:lang w:val="es_ES" w:bidi="es_ES"/>
        </w:rPr>
        <w:t xml:space="preserve"> </w:t>
      </w:r>
      <w:r>
        <w:rPr>
          <w:lang w:val="es_ES" w:bidi="es_ES"/>
        </w:rPr>
        <w:t>un hoyo, típicamente ocupado como guarida o escondite por un animal</w:t>
      </w:r>
      <w:r>
        <w:rPr>
          <w:lang w:val="es_ES" w:bidi="es_ES"/>
        </w:rPr>
        <w:t xml:space="preserve"> </w:t>
      </w:r>
      <w:r>
        <w:rPr>
          <w:lang w:val="es_ES" w:bidi="es_ES"/>
        </w:rPr>
        <w:t xml:space="preserve">En la mayoría de los idiomas es importante hacer una distinción entre </w:t>
      </w:r>
      <w:r>
        <w:rPr>
          <w:lang w:val="es_ES" w:bidi="es_ES"/>
        </w:rPr>
        <w:t>φωλεός</w:t>
      </w:r>
      <w:r>
        <w:rPr>
          <w:lang w:val="es_ES" w:bidi="es_ES"/>
        </w:rPr>
        <w:t xml:space="preserve"> como en </w:t>
      </w:r>
      <w:r>
        <w:rPr>
          <w:lang w:val="es_ES" w:bidi="es_ES"/>
        </w:rPr>
        <w:t>LUK 9:58</w:t>
      </w:r>
      <w:r>
        <w:rPr>
          <w:lang w:val="es_ES" w:bidi="es_ES"/>
        </w:rPr>
        <w:t xml:space="preserve"> y </w:t>
      </w:r>
      <w:r>
        <w:rPr>
          <w:lang w:val="es_ES" w:bidi="es_ES"/>
        </w:rPr>
        <w:t>ὀπή</w:t>
      </w:r>
      <w:r>
        <w:rPr>
          <w:lang w:val="es_ES" w:bidi="es_ES"/>
        </w:rPr>
        <w:t xml:space="preserve"> "hoyo" (</w:t>
      </w:r>
      <w:hyperlink r:id="rId60">
        <w:r>
          <w:rPr>
            <w:lang w:val="es_ES" w:bidi="es_ES"/>
          </w:rPr>
          <w:rPr>
            <w:color w:val="0000EE"/>
            <w:u w:val="single"/>
          </w:rPr>
          <w:t>1.53</w:t>
        </w:r>
      </w:hyperlink>
      <w:r>
        <w:rPr>
          <w:lang w:val="es_ES" w:bidi="es_ES"/>
        </w:rPr>
        <w:t xml:space="preserve">), para </w:t>
      </w:r>
      <w:r>
        <w:rPr>
          <w:lang w:val="es_ES" w:bidi="es_ES"/>
        </w:rPr>
        <w:t>φωλεός</w:t>
      </w:r>
      <w:r>
        <w:rPr>
          <w:lang w:val="es_ES" w:bidi="es_ES"/>
        </w:rPr>
        <w:t xml:space="preserve"> es normalmente un tipo de agujero que sirve como habitación o lugar de escape típico para un animal, mientras que </w:t>
      </w:r>
      <w:r>
        <w:rPr>
          <w:lang w:val="es_ES" w:bidi="es_ES"/>
        </w:rPr>
        <w:t>ὀπή</w:t>
      </w:r>
      <w:r>
        <w:rPr>
          <w:lang w:val="es_ES" w:bidi="es_ES"/>
        </w:rPr>
        <w:t xml:space="preserve"> </w:t>
      </w:r>
      <w:r>
        <w:rPr>
          <w:lang w:val="es_ES" w:bidi="es_ES"/>
        </w:rPr>
        <w:t>HEB 11:38</w:t>
      </w:r>
      <w:r>
        <w:rPr>
          <w:lang w:val="es_ES" w:bidi="es_ES"/>
        </w:rPr>
        <w:t xml:space="preserve"> no sería un lugar de habitación normal.</w:t>
      </w:r>
    </w:p>
    <w:p>
      <w:pPr/>
      <w:r>
        <w:rPr>
          <w:lang w:val="es_ES" w:bidi="es_ES"/>
        </w:rPr>
      </w:r>
      <w:r>
        <w:rPr>
          <w:lang w:val="es_ES" w:bidi="es_ES"/>
        </w:rPr>
        <w:t>MAT 8:20</w:t>
      </w:r>
      <w:r>
        <w:rPr>
          <w:lang w:val="es_ES" w:bidi="es_ES"/>
        </w:rPr>
        <w:t xml:space="preserve"> · </w:t>
      </w:r>
      <w:r>
        <w:rPr>
          <w:lang w:val="es_ES" w:bidi="es_ES"/>
        </w:rPr>
        <w:t>LUK 9:58</w:t>
      </w:r>
      <w:r>
        <w:rPr>
          <w:lang w:val="es_ES" w:bidi="es_ES"/>
        </w:rPr>
      </w:r>
      <w:r>
        <w:rPr>
          <w:lang w:val="es_ES" w:bidi="es_ES"/>
        </w:rPr>
      </w:r>
    </w:p>
    <w:p>
      <w:pPr/>
      <w:r>
        <w:rPr>
          <w:lang w:val="es_ES" w:bidi="es_ES"/>
        </w:rPr>
      </w:r>
    </w:p>
    <w:p>
      <w:pPr>
        <w:pStyle w:val="Heading2"/>
      </w:pPr>
      <w:r>
        <w:rPr>
          <w:lang w:val="es_ES" w:bidi="es_ES"/>
        </w:rPr>
        <w:t>φωνέω</w:t>
      </w:r>
      <w:r>
        <w:rPr>
          <w:lang w:val="es_ES" w:bidi="es_ES"/>
        </w:rPr>
      </w:r>
    </w:p>
    <w:p>
      <w:pPr>
        <w:pStyle w:val="Heading1"/>
      </w:pPr>
      <w:r>
        <w:rPr>
          <w:lang w:val="es_ES" w:bidi="es_ES"/>
        </w:rPr>
        <w:t>φωνέω</w:t>
      </w:r>
    </w:p>
    <w:p>
      <w:pPr/>
      <w:r>
        <w:rPr>
          <w:lang w:val="es_ES" w:bidi="es_ES"/>
        </w:rPr>
      </w:r>
      <w:r>
        <w:rPr>
          <w:lang w:val="es_ES" w:bidi="es_ES"/>
        </w:rPr>
        <w:t>φωνέω</w:t>
      </w:r>
      <w:r>
        <w:rPr>
          <w:lang w:val="es_ES" w:bidi="es_ES"/>
        </w:rPr>
        <w:t xml:space="preserve"> (</w:t>
      </w:r>
      <w:r>
        <w:rPr>
          <w:lang w:val="es_ES" w:bidi="es_ES"/>
        </w:rPr>
        <w:t>G5455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ἀλεκτοροφωνία</w:t>
      </w:r>
      <w:r>
        <w:rPr>
          <w:lang w:val="es_ES" w:bidi="es_ES"/>
        </w:rPr>
        <w:t xml:space="preserve"> · </w:t>
      </w:r>
      <w:r>
        <w:rPr>
          <w:lang w:val="es_ES" w:bidi="es_ES"/>
        </w:rPr>
        <w:t>ἀναφωνέω</w:t>
      </w:r>
      <w:r>
        <w:rPr>
          <w:lang w:val="es_ES" w:bidi="es_ES"/>
        </w:rPr>
        <w:t xml:space="preserve"> · </w:t>
      </w:r>
      <w:r>
        <w:rPr>
          <w:lang w:val="es_ES" w:bidi="es_ES"/>
        </w:rPr>
        <w:t>ἀσύμφωνος</w:t>
      </w:r>
      <w:r>
        <w:rPr>
          <w:lang w:val="es_ES" w:bidi="es_ES"/>
        </w:rPr>
        <w:t xml:space="preserve"> · </w:t>
      </w:r>
      <w:r>
        <w:rPr>
          <w:lang w:val="es_ES" w:bidi="es_ES"/>
        </w:rPr>
        <w:t>ἄφωνος</w:t>
      </w:r>
      <w:r>
        <w:rPr>
          <w:lang w:val="es_ES" w:bidi="es_ES"/>
        </w:rPr>
        <w:t xml:space="preserve"> · </w:t>
      </w:r>
      <w:r>
        <w:rPr>
          <w:lang w:val="es_ES" w:bidi="es_ES"/>
        </w:rPr>
        <w:t>ἐπιφωνέω</w:t>
      </w:r>
      <w:r>
        <w:rPr>
          <w:lang w:val="es_ES" w:bidi="es_ES"/>
        </w:rPr>
        <w:t xml:space="preserve"> · </w:t>
      </w:r>
      <w:r>
        <w:rPr>
          <w:lang w:val="es_ES" w:bidi="es_ES"/>
        </w:rPr>
        <w:t>κενοφωνία</w:t>
      </w:r>
      <w:r>
        <w:rPr>
          <w:lang w:val="es_ES" w:bidi="es_ES"/>
        </w:rPr>
        <w:t xml:space="preserve"> · </w:t>
      </w:r>
      <w:r>
        <w:rPr>
          <w:lang w:val="es_ES" w:bidi="es_ES"/>
        </w:rPr>
        <w:t>προσφωνέω</w:t>
      </w:r>
      <w:r>
        <w:rPr>
          <w:lang w:val="es_ES" w:bidi="es_ES"/>
        </w:rPr>
        <w:t xml:space="preserve"> · </w:t>
      </w:r>
      <w:r>
        <w:rPr>
          <w:lang w:val="es_ES" w:bidi="es_ES"/>
        </w:rPr>
        <w:t>συμφωνέω</w:t>
      </w:r>
      <w:r>
        <w:rPr>
          <w:lang w:val="es_ES" w:bidi="es_ES"/>
        </w:rPr>
        <w:t xml:space="preserve"> · </w:t>
      </w:r>
      <w:r>
        <w:rPr>
          <w:lang w:val="es_ES" w:bidi="es_ES"/>
        </w:rPr>
        <w:t>συμφώνησις</w:t>
      </w:r>
      <w:r>
        <w:rPr>
          <w:lang w:val="es_ES" w:bidi="es_ES"/>
        </w:rPr>
        <w:t xml:space="preserve"> · </w:t>
      </w:r>
      <w:r>
        <w:rPr>
          <w:lang w:val="es_ES" w:bidi="es_ES"/>
        </w:rPr>
        <w:t>συμφωνία</w:t>
      </w:r>
      <w:r>
        <w:rPr>
          <w:lang w:val="es_ES" w:bidi="es_ES"/>
        </w:rPr>
        <w:t xml:space="preserve"> · </w:t>
      </w:r>
      <w:r>
        <w:rPr>
          <w:lang w:val="es_ES" w:bidi="es_ES"/>
        </w:rPr>
        <w:t>σύμφωνον</w:t>
      </w:r>
      <w:r>
        <w:rPr>
          <w:lang w:val="es_ES" w:bidi="es_ES"/>
        </w:rPr>
        <w:t xml:space="preserve"> · </w:t>
      </w:r>
      <w:r>
        <w:rPr>
          <w:lang w:val="es_ES" w:bidi="es_ES"/>
        </w:rPr>
        <w:t>φωνή</w:t>
      </w:r>
    </w:p>
    <w:p>
      <w:pPr/>
      <w:r>
        <w:rPr>
          <w:lang w:val="es_ES" w:bidi="es_ES"/>
        </w:rPr>
      </w:r>
      <w:r>
        <w:rPr>
          <w:lang w:val="es_ES" w:bidi="es_ES"/>
        </w:rPr>
        <w:t>33.307</w:t>
      </w:r>
      <w:r>
        <w:rPr>
          <w:lang w:val="es_ES" w:bidi="es_ES"/>
        </w:rPr>
        <w:t xml:space="preserve"> · </w:t>
      </w:r>
      <w:r>
        <w:rPr>
          <w:lang w:val="es_ES" w:bidi="es_ES"/>
        </w:rPr>
        <w:t>Comunicación</w:t>
      </w:r>
      <w:r>
        <w:rPr>
          <w:lang w:val="es_ES" w:bidi="es_ES"/>
        </w:rPr>
        <w:t xml:space="preserve"> · </w:t>
      </w:r>
      <w:r>
        <w:rPr>
          <w:lang w:val="es_ES" w:bidi="es_ES"/>
        </w:rPr>
        <w:t>Llamar</w:t>
      </w:r>
    </w:p>
    <w:p>
      <w:pPr/>
      <w:r>
        <w:rPr>
          <w:lang w:val="es_ES" w:bidi="es_ES"/>
        </w:rPr>
      </w:r>
      <w:r>
        <w:rPr>
          <w:lang w:val="es_ES" w:bidi="es_ES"/>
        </w:rPr>
        <w:t>llamar</w:t>
      </w:r>
      <w:r>
        <w:rPr>
          <w:lang w:val="es_ES" w:bidi="es_ES"/>
        </w:rPr>
        <w:t xml:space="preserve">, </w:t>
      </w:r>
      <w:r>
        <w:rPr>
          <w:lang w:val="es_ES" w:bidi="es_ES"/>
        </w:rPr>
        <w:t>convocar</w:t>
      </w:r>
      <w:r>
        <w:rPr>
          <w:lang w:val="es_ES" w:bidi="es_ES"/>
        </w:rPr>
        <w:t xml:space="preserve"> </w:t>
      </w:r>
      <w:r>
        <w:rPr>
          <w:lang w:val="es_ES" w:bidi="es_ES"/>
        </w:rPr>
        <w:t>comunicarse directa o indirectamente con alguien que supuestamente está a cierta distancia, para decirle a esa persona que venga</w:t>
      </w:r>
      <w:r>
        <w:rPr>
          <w:vertAlign w:val="superscript"/>
          <w:lang w:val="es_ES" w:bidi="es_ES"/>
        </w:rPr>
        <w:t>1</w:t>
      </w:r>
    </w:p>
    <w:p>
      <w:pPr/>
      <w:r>
        <w:rPr>
          <w:lang w:val="es_ES" w:bidi="es_ES"/>
        </w:rPr>
      </w:r>
      <w:r>
        <w:rPr>
          <w:lang w:val="es_ES" w:bidi="es_ES"/>
        </w:rPr>
        <w:t>MAT 20:32</w:t>
      </w:r>
      <w:r>
        <w:rPr>
          <w:lang w:val="es_ES" w:bidi="es_ES"/>
        </w:rPr>
        <w:t xml:space="preserve"> · </w:t>
      </w:r>
      <w:r>
        <w:rPr>
          <w:lang w:val="es_ES" w:bidi="es_ES"/>
        </w:rPr>
        <w:t>MAT 27:47</w:t>
      </w:r>
      <w:r>
        <w:rPr>
          <w:lang w:val="es_ES" w:bidi="es_ES"/>
        </w:rPr>
        <w:t xml:space="preserve"> · </w:t>
      </w:r>
      <w:r>
        <w:rPr>
          <w:lang w:val="es_ES" w:bidi="es_ES"/>
        </w:rPr>
        <w:t>MRK 9:35</w:t>
      </w:r>
      <w:r>
        <w:rPr>
          <w:lang w:val="es_ES" w:bidi="es_ES"/>
        </w:rPr>
        <w:t xml:space="preserve"> · </w:t>
      </w:r>
      <w:r>
        <w:rPr>
          <w:lang w:val="es_ES" w:bidi="es_ES"/>
        </w:rPr>
        <w:t>MRK 10:49</w:t>
      </w:r>
      <w:r>
        <w:rPr>
          <w:lang w:val="es_ES" w:bidi="es_ES"/>
        </w:rPr>
        <w:t xml:space="preserve"> · </w:t>
      </w:r>
      <w:r>
        <w:rPr>
          <w:lang w:val="es_ES" w:bidi="es_ES"/>
        </w:rPr>
        <w:t>MRK 10:49</w:t>
      </w:r>
      <w:r>
        <w:rPr>
          <w:lang w:val="es_ES" w:bidi="es_ES"/>
        </w:rPr>
        <w:t xml:space="preserve"> · </w:t>
      </w:r>
      <w:r>
        <w:rPr>
          <w:lang w:val="es_ES" w:bidi="es_ES"/>
        </w:rPr>
        <w:t>MRK 10:49</w:t>
      </w:r>
      <w:r>
        <w:rPr>
          <w:lang w:val="es_ES" w:bidi="es_ES"/>
        </w:rPr>
        <w:t xml:space="preserve"> · </w:t>
      </w:r>
      <w:r>
        <w:rPr>
          <w:lang w:val="es_ES" w:bidi="es_ES"/>
        </w:rPr>
        <w:t>MRK 15:35</w:t>
      </w:r>
      <w:r>
        <w:rPr>
          <w:lang w:val="es_ES" w:bidi="es_ES"/>
        </w:rPr>
        <w:t xml:space="preserve"> · </w:t>
      </w:r>
      <w:r>
        <w:rPr>
          <w:lang w:val="es_ES" w:bidi="es_ES"/>
        </w:rPr>
        <w:t>LUK 16:2</w:t>
      </w:r>
      <w:r>
        <w:rPr>
          <w:lang w:val="es_ES" w:bidi="es_ES"/>
        </w:rPr>
        <w:t xml:space="preserve"> · </w:t>
      </w:r>
      <w:r>
        <w:rPr>
          <w:lang w:val="es_ES" w:bidi="es_ES"/>
        </w:rPr>
        <w:t>LUK 19:15</w:t>
      </w:r>
      <w:r>
        <w:rPr>
          <w:lang w:val="es_ES" w:bidi="es_ES"/>
        </w:rPr>
        <w:t xml:space="preserve"> · </w:t>
      </w:r>
      <w:r>
        <w:rPr>
          <w:lang w:val="es_ES" w:bidi="es_ES"/>
        </w:rPr>
        <w:t>JHN 1:48</w:t>
      </w:r>
      <w:r>
        <w:rPr>
          <w:lang w:val="es_ES" w:bidi="es_ES"/>
        </w:rPr>
        <w:t xml:space="preserve"> · </w:t>
      </w:r>
      <w:r>
        <w:rPr>
          <w:lang w:val="es_ES" w:bidi="es_ES"/>
        </w:rPr>
        <w:t>JHN 2:9</w:t>
      </w:r>
      <w:r>
        <w:rPr>
          <w:lang w:val="es_ES" w:bidi="es_ES"/>
        </w:rPr>
        <w:t xml:space="preserve"> · </w:t>
      </w:r>
      <w:r>
        <w:rPr>
          <w:lang w:val="es_ES" w:bidi="es_ES"/>
        </w:rPr>
        <w:t>JHN 4:16</w:t>
      </w:r>
      <w:r>
        <w:rPr>
          <w:lang w:val="es_ES" w:bidi="es_ES"/>
        </w:rPr>
        <w:t xml:space="preserve"> · </w:t>
      </w:r>
      <w:r>
        <w:rPr>
          <w:lang w:val="es_ES" w:bidi="es_ES"/>
        </w:rPr>
        <w:t>JHN 9:18</w:t>
      </w:r>
      <w:r>
        <w:rPr>
          <w:lang w:val="es_ES" w:bidi="es_ES"/>
        </w:rPr>
        <w:t xml:space="preserve"> · </w:t>
      </w:r>
      <w:r>
        <w:rPr>
          <w:lang w:val="es_ES" w:bidi="es_ES"/>
        </w:rPr>
        <w:t>JHN 9:24</w:t>
      </w:r>
      <w:r>
        <w:rPr>
          <w:lang w:val="es_ES" w:bidi="es_ES"/>
        </w:rPr>
        <w:t xml:space="preserve"> · </w:t>
      </w:r>
      <w:r>
        <w:rPr>
          <w:lang w:val="es_ES" w:bidi="es_ES"/>
        </w:rPr>
        <w:t>JHN 10:3</w:t>
      </w:r>
      <w:r>
        <w:rPr>
          <w:lang w:val="es_ES" w:bidi="es_ES"/>
        </w:rPr>
        <w:t xml:space="preserve"> · </w:t>
      </w:r>
      <w:r>
        <w:rPr>
          <w:lang w:val="es_ES" w:bidi="es_ES"/>
        </w:rPr>
        <w:t>JHN 11:28</w:t>
      </w:r>
      <w:r>
        <w:rPr>
          <w:lang w:val="es_ES" w:bidi="es_ES"/>
        </w:rPr>
        <w:t xml:space="preserve"> · </w:t>
      </w:r>
      <w:r>
        <w:rPr>
          <w:lang w:val="es_ES" w:bidi="es_ES"/>
        </w:rPr>
        <w:t>JHN 11:28</w:t>
      </w:r>
      <w:r>
        <w:rPr>
          <w:lang w:val="es_ES" w:bidi="es_ES"/>
        </w:rPr>
        <w:t xml:space="preserve"> · </w:t>
      </w:r>
      <w:r>
        <w:rPr>
          <w:lang w:val="es_ES" w:bidi="es_ES"/>
        </w:rPr>
        <w:t>JHN 12:17</w:t>
      </w:r>
      <w:r>
        <w:rPr>
          <w:lang w:val="es_ES" w:bidi="es_ES"/>
        </w:rPr>
        <w:t xml:space="preserve"> · </w:t>
      </w:r>
      <w:r>
        <w:rPr>
          <w:lang w:val="es_ES" w:bidi="es_ES"/>
        </w:rPr>
        <w:t>JHN 18:33</w:t>
      </w:r>
      <w:r>
        <w:rPr>
          <w:lang w:val="es_ES" w:bidi="es_ES"/>
        </w:rPr>
        <w:t xml:space="preserve"> · </w:t>
      </w:r>
      <w:r>
        <w:rPr>
          <w:lang w:val="es_ES" w:bidi="es_ES"/>
        </w:rPr>
        <w:t>ACT 9:41</w:t>
      </w:r>
      <w:r>
        <w:rPr>
          <w:lang w:val="es_ES" w:bidi="es_ES"/>
        </w:rPr>
        <w:t xml:space="preserve"> · </w:t>
      </w:r>
      <w:r>
        <w:rPr>
          <w:lang w:val="es_ES" w:bidi="es_ES"/>
        </w:rPr>
        <w:t>ACT 10:7</w:t>
      </w:r>
    </w:p>
    <w:p>
      <w:pPr/>
      <w:r>
        <w:rPr>
          <w:lang w:val="es_ES" w:bidi="es_ES"/>
        </w:rPr>
      </w:r>
      <w:r>
        <w:rPr>
          <w:lang w:val="es_ES" w:bidi="es_ES"/>
        </w:rPr>
        <w:t>33.77</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clamar</w:t>
      </w:r>
      <w:r>
        <w:rPr>
          <w:lang w:val="es_ES" w:bidi="es_ES"/>
        </w:rPr>
        <w:t xml:space="preserve">, </w:t>
      </w:r>
      <w:r>
        <w:rPr>
          <w:lang w:val="es_ES" w:bidi="es_ES"/>
        </w:rPr>
        <w:t>gritar</w:t>
      </w:r>
      <w:r>
        <w:rPr>
          <w:lang w:val="es_ES" w:bidi="es_ES"/>
        </w:rPr>
        <w:t xml:space="preserve">, </w:t>
      </w:r>
      <w:r>
        <w:rPr>
          <w:lang w:val="es_ES" w:bidi="es_ES"/>
        </w:rPr>
        <w:t>convocar</w:t>
      </w:r>
      <w:r>
        <w:rPr>
          <w:lang w:val="es_ES" w:bidi="es_ES"/>
        </w:rPr>
        <w:t xml:space="preserve">, </w:t>
      </w:r>
      <w:r>
        <w:rPr>
          <w:lang w:val="es_ES" w:bidi="es_ES"/>
        </w:rPr>
        <w:t>hablar en voz alta</w:t>
      </w:r>
      <w:r>
        <w:rPr>
          <w:lang w:val="es_ES" w:bidi="es_ES"/>
        </w:rPr>
        <w:t xml:space="preserve"> </w:t>
      </w:r>
      <w:r>
        <w:rPr>
          <w:lang w:val="es_ES" w:bidi="es_ES"/>
        </w:rPr>
        <w:t>hablar con considerable fuerza o volumen</w:t>
      </w:r>
      <w:r>
        <w:rPr>
          <w:vertAlign w:val="superscript"/>
          <w:lang w:val="es_ES" w:bidi="es_ES"/>
        </w:rPr>
        <w:t>2</w:t>
      </w:r>
    </w:p>
    <w:p>
      <w:pPr/>
      <w:r>
        <w:rPr>
          <w:lang w:val="es_ES" w:bidi="es_ES"/>
        </w:rPr>
      </w:r>
      <w:r>
        <w:rPr>
          <w:lang w:val="es_ES" w:bidi="es_ES"/>
        </w:rPr>
        <w:t>MRK 1:26</w:t>
      </w:r>
      <w:r>
        <w:rPr>
          <w:lang w:val="es_ES" w:bidi="es_ES"/>
        </w:rPr>
        <w:t xml:space="preserve"> · </w:t>
      </w:r>
      <w:r>
        <w:rPr>
          <w:lang w:val="es_ES" w:bidi="es_ES"/>
        </w:rPr>
        <w:t>LUK 8:8</w:t>
      </w:r>
      <w:r>
        <w:rPr>
          <w:lang w:val="es_ES" w:bidi="es_ES"/>
        </w:rPr>
        <w:t xml:space="preserve"> · </w:t>
      </w:r>
      <w:r>
        <w:rPr>
          <w:lang w:val="es_ES" w:bidi="es_ES"/>
        </w:rPr>
        <w:t>LUK 8:54</w:t>
      </w:r>
      <w:r>
        <w:rPr>
          <w:lang w:val="es_ES" w:bidi="es_ES"/>
        </w:rPr>
        <w:t xml:space="preserve"> · </w:t>
      </w:r>
      <w:r>
        <w:rPr>
          <w:lang w:val="es_ES" w:bidi="es_ES"/>
        </w:rPr>
        <w:t>LUK 16:24</w:t>
      </w:r>
      <w:r>
        <w:rPr>
          <w:lang w:val="es_ES" w:bidi="es_ES"/>
        </w:rPr>
        <w:t xml:space="preserve"> · </w:t>
      </w:r>
      <w:r>
        <w:rPr>
          <w:lang w:val="es_ES" w:bidi="es_ES"/>
        </w:rPr>
        <w:t>LUK 23:46</w:t>
      </w:r>
      <w:r>
        <w:rPr>
          <w:lang w:val="es_ES" w:bidi="es_ES"/>
        </w:rPr>
        <w:t xml:space="preserve"> · </w:t>
      </w:r>
      <w:r>
        <w:rPr>
          <w:lang w:val="es_ES" w:bidi="es_ES"/>
        </w:rPr>
        <w:t>ACT 10:18</w:t>
      </w:r>
      <w:r>
        <w:rPr>
          <w:lang w:val="es_ES" w:bidi="es_ES"/>
        </w:rPr>
        <w:t xml:space="preserve"> · </w:t>
      </w:r>
      <w:r>
        <w:rPr>
          <w:lang w:val="es_ES" w:bidi="es_ES"/>
        </w:rPr>
        <w:t>ACT 16:28</w:t>
      </w:r>
      <w:r>
        <w:rPr>
          <w:lang w:val="es_ES" w:bidi="es_ES"/>
        </w:rPr>
        <w:t xml:space="preserve"> · </w:t>
      </w:r>
      <w:r>
        <w:rPr>
          <w:lang w:val="es_ES" w:bidi="es_ES"/>
        </w:rPr>
        <w:t>REV 14:18</w:t>
      </w:r>
    </w:p>
    <w:p>
      <w:pPr/>
      <w:r>
        <w:rPr>
          <w:lang w:val="es_ES" w:bidi="es_ES"/>
        </w:rPr>
      </w:r>
      <w:r>
        <w:rPr>
          <w:lang w:val="es_ES" w:bidi="es_ES"/>
        </w:rPr>
        <w:t>33.131</w:t>
      </w:r>
      <w:r>
        <w:rPr>
          <w:lang w:val="es_ES" w:bidi="es_ES"/>
        </w:rPr>
        <w:t xml:space="preserve"> · </w:t>
      </w:r>
      <w:r>
        <w:rPr>
          <w:lang w:val="es_ES" w:bidi="es_ES"/>
        </w:rPr>
        <w:t>Comunicación</w:t>
      </w:r>
      <w:r>
        <w:rPr>
          <w:lang w:val="es_ES" w:bidi="es_ES"/>
        </w:rPr>
        <w:t xml:space="preserve"> · </w:t>
      </w:r>
      <w:r>
        <w:rPr>
          <w:lang w:val="es_ES" w:bidi="es_ES"/>
        </w:rPr>
        <w:t>Nombre</w:t>
      </w:r>
    </w:p>
    <w:p>
      <w:pPr/>
      <w:r>
        <w:rPr>
          <w:lang w:val="es_ES" w:bidi="es_ES"/>
        </w:rPr>
      </w:r>
      <w:r>
        <w:rPr>
          <w:lang w:val="es_ES" w:bidi="es_ES"/>
        </w:rPr>
        <w:t>llamar</w:t>
      </w:r>
      <w:r>
        <w:rPr>
          <w:lang w:val="es_ES" w:bidi="es_ES"/>
        </w:rPr>
        <w:t xml:space="preserve">, </w:t>
      </w:r>
      <w:r>
        <w:rPr>
          <w:lang w:val="es_ES" w:bidi="es_ES"/>
        </w:rPr>
        <w:t>nombrar</w:t>
      </w:r>
      <w:r>
        <w:rPr>
          <w:lang w:val="es_ES" w:bidi="es_ES"/>
        </w:rPr>
        <w:t xml:space="preserve"> </w:t>
      </w:r>
      <w:r>
        <w:rPr>
          <w:lang w:val="es_ES" w:bidi="es_ES"/>
        </w:rPr>
        <w:t>usar una atribución al hablar de una persona</w:t>
      </w:r>
      <w:r>
        <w:rPr>
          <w:lang w:val="es_ES" w:bidi="es_ES"/>
        </w:rPr>
        <w:t xml:space="preserve"> </w:t>
      </w:r>
      <w:r>
        <w:rPr>
          <w:lang w:val="es_ES" w:bidi="es_ES"/>
        </w:rPr>
        <w:t xml:space="preserve">No siempre es posible determinar a partir del contexto si el acto involucrado es el nombramiento inicial de una persona o simplemente llamar a una persona por un nombre en particular. Del mismo modo, en el caso de las atribuciones o títulos, no siempre es posible determinar si se trata de otorgar una atribución o título a una persona o simplemente de hablar de una persona por medio de dicha atribución o título. En algunos casos la entrega de un título puede hacerse indirecta. Por ejemplo, en </w:t>
      </w:r>
      <w:r>
        <w:rPr>
          <w:lang w:val="es_ES" w:bidi="es_ES"/>
        </w:rPr>
        <w:t>MAT 1:23</w:t>
      </w:r>
      <w:r>
        <w:rPr>
          <w:lang w:val="es_ES" w:bidi="es_ES"/>
        </w:rPr>
        <w:t xml:space="preserve"> la declaración "y llamarán su nombre Emanuel" sugiere la entrega de un título, pero el proceso se establece en términos de cómo todos hablarán de esta persona.</w:t>
      </w:r>
    </w:p>
    <w:p>
      <w:pPr/>
      <w:r>
        <w:rPr>
          <w:lang w:val="es_ES" w:bidi="es_ES"/>
        </w:rPr>
      </w:r>
      <w:r>
        <w:rPr>
          <w:lang w:val="es_ES" w:bidi="es_ES"/>
        </w:rPr>
        <w:t>JHN 13:13</w:t>
      </w:r>
    </w:p>
    <w:p>
      <w:pPr/>
      <w:r>
        <w:rPr>
          <w:lang w:val="es_ES" w:bidi="es_ES"/>
        </w:rPr>
      </w:r>
      <w:r>
        <w:rPr>
          <w:lang w:val="es_ES" w:bidi="es_ES"/>
        </w:rPr>
        <w:t>33.315</w:t>
      </w:r>
      <w:r>
        <w:rPr>
          <w:lang w:val="es_ES" w:bidi="es_ES"/>
        </w:rPr>
        <w:t xml:space="preserve"> · </w:t>
      </w:r>
      <w:r>
        <w:rPr>
          <w:lang w:val="es_ES" w:bidi="es_ES"/>
        </w:rPr>
        <w:t>Comunicación</w:t>
      </w:r>
      <w:r>
        <w:rPr>
          <w:lang w:val="es_ES" w:bidi="es_ES"/>
        </w:rPr>
        <w:t xml:space="preserve"> · </w:t>
      </w:r>
      <w:r>
        <w:rPr>
          <w:lang w:val="es_ES" w:bidi="es_ES"/>
        </w:rPr>
        <w:t>Invitar</w:t>
      </w:r>
    </w:p>
    <w:p>
      <w:pPr/>
      <w:r>
        <w:rPr>
          <w:lang w:val="es_ES" w:bidi="es_ES"/>
        </w:rPr>
      </w:r>
      <w:r>
        <w:rPr>
          <w:lang w:val="es_ES" w:bidi="es_ES"/>
        </w:rPr>
        <w:t>invitar</w:t>
      </w:r>
      <w:r>
        <w:rPr>
          <w:lang w:val="es_ES" w:bidi="es_ES"/>
        </w:rPr>
        <w:t xml:space="preserve"> </w:t>
      </w:r>
      <w:r>
        <w:rPr>
          <w:lang w:val="es_ES" w:bidi="es_ES"/>
        </w:rPr>
        <w:t>pedir a una persona que acepte la hospitalidad ofrecida</w:t>
      </w:r>
      <w:r>
        <w:rPr>
          <w:vertAlign w:val="superscript"/>
          <w:lang w:val="es_ES" w:bidi="es_ES"/>
        </w:rPr>
        <w:t>3</w:t>
      </w:r>
    </w:p>
    <w:p>
      <w:pPr/>
      <w:r>
        <w:rPr>
          <w:lang w:val="es_ES" w:bidi="es_ES"/>
        </w:rPr>
      </w:r>
      <w:r>
        <w:rPr>
          <w:lang w:val="es_ES" w:bidi="es_ES"/>
        </w:rPr>
        <w:t>LUK 14:12</w:t>
      </w:r>
    </w:p>
    <w:p>
      <w:pPr/>
      <w:r>
        <w:rPr>
          <w:lang w:val="es_ES" w:bidi="es_ES"/>
        </w:rPr>
      </w:r>
      <w:r>
        <w:rPr>
          <w:lang w:val="es_ES" w:bidi="es_ES"/>
        </w:rPr>
        <w:t>14.76</w:t>
      </w:r>
      <w:r>
        <w:rPr>
          <w:lang w:val="es_ES" w:bidi="es_ES"/>
        </w:rPr>
        <w:t xml:space="preserve"> · </w:t>
      </w:r>
      <w:r>
        <w:rPr>
          <w:lang w:val="es_ES" w:bidi="es_ES"/>
        </w:rPr>
        <w:t>Eventos y Estados Físicos</w:t>
      </w:r>
      <w:r>
        <w:rPr>
          <w:lang w:val="es_ES" w:bidi="es_ES"/>
        </w:rPr>
        <w:t xml:space="preserve"> · </w:t>
      </w:r>
      <w:r>
        <w:rPr>
          <w:lang w:val="es_ES" w:bidi="es_ES"/>
        </w:rPr>
        <w:t>Sonido</w:t>
      </w:r>
    </w:p>
    <w:p>
      <w:pPr/>
      <w:r>
        <w:rPr>
          <w:lang w:val="es_ES" w:bidi="es_ES"/>
        </w:rPr>
      </w:r>
      <w:r>
        <w:rPr>
          <w:lang w:val="es_ES" w:bidi="es_ES"/>
        </w:rPr>
        <w:t>sonar</w:t>
      </w:r>
      <w:r>
        <w:rPr>
          <w:lang w:val="es_ES" w:bidi="es_ES"/>
        </w:rPr>
        <w:t xml:space="preserve"> </w:t>
      </w:r>
      <w:r>
        <w:rPr>
          <w:lang w:val="es_ES" w:bidi="es_ES"/>
        </w:rPr>
        <w:t>producir un sonido</w:t>
      </w:r>
      <w:r>
        <w:rPr>
          <w:lang w:val="es_ES" w:bidi="es_ES"/>
        </w:rPr>
        <w:t xml:space="preserve"> </w:t>
      </w:r>
      <w:r>
        <w:rPr>
          <w:lang w:val="es_ES" w:bidi="es_ES"/>
        </w:rPr>
        <w:t xml:space="preserve">Aunque en </w:t>
      </w:r>
      <w:r>
        <w:rPr>
          <w:lang w:val="es_ES" w:bidi="es_ES"/>
        </w:rPr>
        <w:t>MAT 26:75</w:t>
      </w:r>
      <w:r>
        <w:rPr>
          <w:lang w:val="es_ES" w:bidi="es_ES"/>
        </w:rPr>
        <w:t xml:space="preserve"> se puede desear usar un término más específico, como 'cacareo', el significado de φωνέω[e] es simplemente 'producir un sonido'.</w:t>
      </w:r>
    </w:p>
    <w:p>
      <w:pPr/>
      <w:r>
        <w:rPr>
          <w:lang w:val="es_ES" w:bidi="es_ES"/>
        </w:rPr>
      </w:r>
      <w:r>
        <w:rPr>
          <w:lang w:val="es_ES" w:bidi="es_ES"/>
        </w:rPr>
        <w:t>MAT 26:34</w:t>
      </w:r>
      <w:r>
        <w:rPr>
          <w:lang w:val="es_ES" w:bidi="es_ES"/>
        </w:rPr>
        <w:t xml:space="preserve"> · </w:t>
      </w:r>
      <w:r>
        <w:rPr>
          <w:lang w:val="es_ES" w:bidi="es_ES"/>
        </w:rPr>
        <w:t>MAT 26:74</w:t>
      </w:r>
      <w:r>
        <w:rPr>
          <w:lang w:val="es_ES" w:bidi="es_ES"/>
        </w:rPr>
        <w:t xml:space="preserve"> · </w:t>
      </w:r>
      <w:r>
        <w:rPr>
          <w:lang w:val="es_ES" w:bidi="es_ES"/>
        </w:rPr>
        <w:t>MAT 26:75</w:t>
      </w:r>
      <w:r>
        <w:rPr>
          <w:lang w:val="es_ES" w:bidi="es_ES"/>
        </w:rPr>
        <w:t xml:space="preserve"> · </w:t>
      </w:r>
      <w:r>
        <w:rPr>
          <w:lang w:val="es_ES" w:bidi="es_ES"/>
        </w:rPr>
        <w:t>MRK 14:30</w:t>
      </w:r>
      <w:r>
        <w:rPr>
          <w:lang w:val="es_ES" w:bidi="es_ES"/>
        </w:rPr>
        <w:t xml:space="preserve"> · </w:t>
      </w:r>
      <w:r>
        <w:rPr>
          <w:lang w:val="es_ES" w:bidi="es_ES"/>
        </w:rPr>
        <w:t>MRK 14:68</w:t>
      </w:r>
      <w:r>
        <w:rPr>
          <w:lang w:val="es_ES" w:bidi="es_ES"/>
        </w:rPr>
        <w:t xml:space="preserve"> · </w:t>
      </w:r>
      <w:r>
        <w:rPr>
          <w:lang w:val="es_ES" w:bidi="es_ES"/>
        </w:rPr>
        <w:t>MRK 14:72</w:t>
      </w:r>
      <w:r>
        <w:rPr>
          <w:lang w:val="es_ES" w:bidi="es_ES"/>
        </w:rPr>
        <w:t xml:space="preserve"> · </w:t>
      </w:r>
      <w:r>
        <w:rPr>
          <w:lang w:val="es_ES" w:bidi="es_ES"/>
        </w:rPr>
        <w:t>MRK 14:72</w:t>
      </w:r>
      <w:r>
        <w:rPr>
          <w:lang w:val="es_ES" w:bidi="es_ES"/>
        </w:rPr>
        <w:t xml:space="preserve"> · </w:t>
      </w:r>
      <w:r>
        <w:rPr>
          <w:lang w:val="es_ES" w:bidi="es_ES"/>
        </w:rPr>
        <w:t>LUK 22:34</w:t>
      </w:r>
      <w:r>
        <w:rPr>
          <w:lang w:val="es_ES" w:bidi="es_ES"/>
        </w:rPr>
        <w:t xml:space="preserve"> · </w:t>
      </w:r>
      <w:r>
        <w:rPr>
          <w:lang w:val="es_ES" w:bidi="es_ES"/>
        </w:rPr>
        <w:t>LUK 22:60</w:t>
      </w:r>
      <w:r>
        <w:rPr>
          <w:lang w:val="es_ES" w:bidi="es_ES"/>
        </w:rPr>
        <w:t xml:space="preserve"> · </w:t>
      </w:r>
      <w:r>
        <w:rPr>
          <w:lang w:val="es_ES" w:bidi="es_ES"/>
        </w:rPr>
        <w:t>LUK 22:61</w:t>
      </w:r>
      <w:r>
        <w:rPr>
          <w:lang w:val="es_ES" w:bidi="es_ES"/>
        </w:rPr>
        <w:t xml:space="preserve"> · </w:t>
      </w:r>
      <w:r>
        <w:rPr>
          <w:lang w:val="es_ES" w:bidi="es_ES"/>
        </w:rPr>
        <w:t>JHN 13:38</w:t>
      </w:r>
      <w:r>
        <w:rPr>
          <w:lang w:val="es_ES" w:bidi="es_ES"/>
        </w:rPr>
        <w:t xml:space="preserve"> · </w:t>
      </w:r>
      <w:r>
        <w:rPr>
          <w:lang w:val="es_ES" w:bidi="es_ES"/>
        </w:rPr>
        <w:t>JHN 18:27</w:t>
      </w:r>
    </w:p>
    <w:p>
      <w:pPr/>
      <w:r>
        <w:rPr>
          <w:lang w:val="es_ES" w:bidi="es_ES"/>
        </w:rPr>
      </w:r>
      <w:r>
        <w:rPr>
          <w:vertAlign w:val="superscript"/>
          <w:lang w:val="es_ES" w:bidi="es_ES"/>
        </w:rPr>
        <w:t>1</w:t>
      </w:r>
      <w:r>
        <w:rPr>
          <w:lang w:val="es_ES" w:bidi="es_ES"/>
        </w:rPr>
        <w:t xml:space="preserve"> Es posible que φωνέω[a] difiera de καλέω[c] en que su enfoque está más en la altura de la voz, pero esto no puede determinarse mediante los contextos existentes.</w:t>
      </w:r>
      <w:r>
        <w:rPr>
          <w:lang w:val="es_ES" w:bidi="es_ES"/>
        </w:rPr>
        <w:t xml:space="preserve"> </w:t>
      </w:r>
      <w:r>
        <w:rPr>
          <w:vertAlign w:val="superscript"/>
          <w:lang w:val="es_ES" w:bidi="es_ES"/>
        </w:rPr>
        <w:t>2</w:t>
      </w:r>
      <w:r>
        <w:rPr>
          <w:lang w:val="es_ES" w:bidi="es_ES"/>
        </w:rPr>
        <w:t xml:space="preserve"> Es posible que ἀναφωνέω implique un volumen algo más alto que φωνέω[b] y que ἐπιφωνέω se enfoque más en el contenido o en la persona o las personas a quienes el mensaje va dirigido, pero estas distinciones no pueden determinarse de una en los contextos que tenemos disponibles.</w:t>
      </w:r>
      <w:r>
        <w:rPr>
          <w:lang w:val="es_ES" w:bidi="es_ES"/>
        </w:rPr>
        <w:t xml:space="preserve"> </w:t>
      </w:r>
      <w:r>
        <w:rPr>
          <w:vertAlign w:val="superscript"/>
          <w:lang w:val="es_ES" w:bidi="es_ES"/>
        </w:rPr>
        <w:t>3</w:t>
      </w:r>
      <w:r>
        <w:rPr>
          <w:lang w:val="es_ES" w:bidi="es_ES"/>
        </w:rPr>
        <w:t xml:space="preserve"> Es posible que παρακαλέω[b] difiera un tanto en significado de καλέω[e] y φωνέω[d] en que implica un mayor grado de urgencia.</w:t>
      </w:r>
      <w:r>
        <w:rPr>
          <w:lang w:val="es_ES" w:bidi="es_ES"/>
        </w:rPr>
      </w:r>
      <w:r>
        <w:rPr>
          <w:lang w:val="es_ES" w:bidi="es_ES"/>
        </w:rPr>
      </w:r>
    </w:p>
    <w:p>
      <w:pPr/>
      <w:r>
        <w:rPr>
          <w:lang w:val="es_ES" w:bidi="es_ES"/>
        </w:rPr>
      </w:r>
    </w:p>
    <w:p>
      <w:pPr>
        <w:pStyle w:val="Heading2"/>
      </w:pPr>
      <w:r>
        <w:rPr>
          <w:lang w:val="es_ES" w:bidi="es_ES"/>
        </w:rPr>
        <w:t>φωνή</w:t>
      </w:r>
      <w:r>
        <w:rPr>
          <w:lang w:val="es_ES" w:bidi="es_ES"/>
        </w:rPr>
      </w:r>
    </w:p>
    <w:p>
      <w:pPr>
        <w:pStyle w:val="Heading1"/>
      </w:pPr>
      <w:r>
        <w:rPr>
          <w:lang w:val="es_ES" w:bidi="es_ES"/>
        </w:rPr>
        <w:t>φωνή</w:t>
      </w:r>
    </w:p>
    <w:p>
      <w:pPr/>
      <w:r>
        <w:rPr>
          <w:lang w:val="es_ES" w:bidi="es_ES"/>
        </w:rPr>
      </w:r>
      <w:r>
        <w:rPr>
          <w:lang w:val="es_ES" w:bidi="es_ES"/>
        </w:rPr>
        <w:t>φωνή</w:t>
      </w:r>
      <w:r>
        <w:rPr>
          <w:lang w:val="es_ES" w:bidi="es_ES"/>
        </w:rPr>
        <w:t xml:space="preserve"> (</w:t>
      </w:r>
      <w:r>
        <w:rPr>
          <w:lang w:val="es_ES" w:bidi="es_ES"/>
        </w:rPr>
        <w:t>G5456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φωνέω</w:t>
      </w:r>
    </w:p>
    <w:p>
      <w:pPr/>
      <w:r>
        <w:rPr>
          <w:lang w:val="es_ES" w:bidi="es_ES"/>
        </w:rPr>
      </w:r>
      <w:r>
        <w:rPr>
          <w:lang w:val="es_ES" w:bidi="es_ES"/>
        </w:rPr>
        <w:t>14.74</w:t>
      </w:r>
      <w:r>
        <w:rPr>
          <w:lang w:val="es_ES" w:bidi="es_ES"/>
        </w:rPr>
        <w:t xml:space="preserve"> · </w:t>
      </w:r>
      <w:r>
        <w:rPr>
          <w:lang w:val="es_ES" w:bidi="es_ES"/>
        </w:rPr>
        <w:t>Eventos y Estados Físicos</w:t>
      </w:r>
      <w:r>
        <w:rPr>
          <w:lang w:val="es_ES" w:bidi="es_ES"/>
        </w:rPr>
        <w:t xml:space="preserve"> · </w:t>
      </w:r>
      <w:r>
        <w:rPr>
          <w:lang w:val="es_ES" w:bidi="es_ES"/>
        </w:rPr>
        <w:t>Sonido</w:t>
      </w:r>
    </w:p>
    <w:p>
      <w:pPr/>
      <w:r>
        <w:rPr>
          <w:lang w:val="es_ES" w:bidi="es_ES"/>
        </w:rPr>
      </w:r>
      <w:r>
        <w:rPr>
          <w:lang w:val="es_ES" w:bidi="es_ES"/>
        </w:rPr>
        <w:t>sonido</w:t>
      </w:r>
      <w:r>
        <w:rPr>
          <w:lang w:val="es_ES" w:bidi="es_ES"/>
        </w:rPr>
        <w:t xml:space="preserve"> </w:t>
      </w:r>
      <w:r>
        <w:rPr>
          <w:lang w:val="es_ES" w:bidi="es_ES"/>
        </w:rPr>
        <w:t>cualquier tipo de sonido, incluyendo el habla humana, pero normalmente un sonido de carácter distintivo pero opuesto a un ruido confuso</w:t>
      </w:r>
      <w:r>
        <w:rPr>
          <w:lang w:val="es_ES" w:bidi="es_ES"/>
        </w:rPr>
        <w:t xml:space="preserve"> </w:t>
      </w:r>
      <w:r>
        <w:rPr>
          <w:lang w:val="es_ES" w:bidi="es_ES"/>
        </w:rPr>
        <w:t>En muchos idiomas se hace una distinción importante entre los sonidos verbales, es decir, los sonidos del habla, y los sonidos no verbales. En algunos idiomas, los sonidos musicales también requieren algún tipo de terminología especial, a menudo con distinciones según el tipo de instrumento involucrado.</w:t>
      </w:r>
    </w:p>
    <w:p>
      <w:pPr/>
      <w:r>
        <w:rPr>
          <w:lang w:val="es_ES" w:bidi="es_ES"/>
        </w:rPr>
      </w:r>
      <w:r>
        <w:rPr>
          <w:lang w:val="es_ES" w:bidi="es_ES"/>
        </w:rPr>
        <w:t>LUK 1:44</w:t>
      </w:r>
      <w:r>
        <w:rPr>
          <w:lang w:val="es_ES" w:bidi="es_ES"/>
        </w:rPr>
        <w:t xml:space="preserve"> · </w:t>
      </w:r>
      <w:r>
        <w:rPr>
          <w:lang w:val="es_ES" w:bidi="es_ES"/>
        </w:rPr>
        <w:t>JHN 3:8</w:t>
      </w:r>
      <w:r>
        <w:rPr>
          <w:lang w:val="es_ES" w:bidi="es_ES"/>
        </w:rPr>
        <w:t xml:space="preserve"> · </w:t>
      </w:r>
      <w:r>
        <w:rPr>
          <w:lang w:val="es_ES" w:bidi="es_ES"/>
        </w:rPr>
        <w:t>ACT 2:6</w:t>
      </w:r>
      <w:r>
        <w:rPr>
          <w:lang w:val="es_ES" w:bidi="es_ES"/>
        </w:rPr>
        <w:t xml:space="preserve"> · </w:t>
      </w:r>
      <w:r>
        <w:rPr>
          <w:lang w:val="es_ES" w:bidi="es_ES"/>
        </w:rPr>
        <w:t>1CO 14:7</w:t>
      </w:r>
      <w:r>
        <w:rPr>
          <w:lang w:val="es_ES" w:bidi="es_ES"/>
        </w:rPr>
        <w:t xml:space="preserve"> · </w:t>
      </w:r>
      <w:r>
        <w:rPr>
          <w:lang w:val="es_ES" w:bidi="es_ES"/>
        </w:rPr>
        <w:t>1CO 14:8</w:t>
      </w:r>
      <w:r>
        <w:rPr>
          <w:lang w:val="es_ES" w:bidi="es_ES"/>
        </w:rPr>
        <w:t xml:space="preserve"> · </w:t>
      </w:r>
      <w:r>
        <w:rPr>
          <w:lang w:val="es_ES" w:bidi="es_ES"/>
        </w:rPr>
        <w:t>GAL 4:20</w:t>
      </w:r>
      <w:r>
        <w:rPr>
          <w:lang w:val="es_ES" w:bidi="es_ES"/>
        </w:rPr>
        <w:t xml:space="preserve"> · </w:t>
      </w:r>
      <w:r>
        <w:rPr>
          <w:lang w:val="es_ES" w:bidi="es_ES"/>
        </w:rPr>
        <w:t>HEB 12:19</w:t>
      </w:r>
      <w:r>
        <w:rPr>
          <w:lang w:val="es_ES" w:bidi="es_ES"/>
        </w:rPr>
        <w:t xml:space="preserve"> · </w:t>
      </w:r>
      <w:r>
        <w:rPr>
          <w:lang w:val="es_ES" w:bidi="es_ES"/>
        </w:rPr>
        <w:t>REV 1:15</w:t>
      </w:r>
      <w:r>
        <w:rPr>
          <w:lang w:val="es_ES" w:bidi="es_ES"/>
        </w:rPr>
        <w:t xml:space="preserve"> · </w:t>
      </w:r>
      <w:r>
        <w:rPr>
          <w:lang w:val="es_ES" w:bidi="es_ES"/>
        </w:rPr>
        <w:t>REV 4:5</w:t>
      </w:r>
      <w:r>
        <w:rPr>
          <w:lang w:val="es_ES" w:bidi="es_ES"/>
        </w:rPr>
        <w:t xml:space="preserve"> · </w:t>
      </w:r>
      <w:r>
        <w:rPr>
          <w:lang w:val="es_ES" w:bidi="es_ES"/>
        </w:rPr>
        <w:t>REV 8:5</w:t>
      </w:r>
      <w:r>
        <w:rPr>
          <w:lang w:val="es_ES" w:bidi="es_ES"/>
        </w:rPr>
        <w:t xml:space="preserve"> · </w:t>
      </w:r>
      <w:r>
        <w:rPr>
          <w:lang w:val="es_ES" w:bidi="es_ES"/>
        </w:rPr>
        <w:t>REV 9:9</w:t>
      </w:r>
      <w:r>
        <w:rPr>
          <w:lang w:val="es_ES" w:bidi="es_ES"/>
        </w:rPr>
        <w:t xml:space="preserve"> · </w:t>
      </w:r>
      <w:r>
        <w:rPr>
          <w:lang w:val="es_ES" w:bidi="es_ES"/>
        </w:rPr>
        <w:t>REV 9:9</w:t>
      </w:r>
      <w:r>
        <w:rPr>
          <w:lang w:val="es_ES" w:bidi="es_ES"/>
        </w:rPr>
        <w:t xml:space="preserve"> · </w:t>
      </w:r>
      <w:r>
        <w:rPr>
          <w:lang w:val="es_ES" w:bidi="es_ES"/>
        </w:rPr>
        <w:t>REV 10:7</w:t>
      </w:r>
      <w:r>
        <w:rPr>
          <w:lang w:val="es_ES" w:bidi="es_ES"/>
        </w:rPr>
        <w:t xml:space="preserve"> · </w:t>
      </w:r>
      <w:r>
        <w:rPr>
          <w:lang w:val="es_ES" w:bidi="es_ES"/>
        </w:rPr>
        <w:t>REV 11:19</w:t>
      </w:r>
      <w:r>
        <w:rPr>
          <w:lang w:val="es_ES" w:bidi="es_ES"/>
        </w:rPr>
        <w:t xml:space="preserve"> · </w:t>
      </w:r>
      <w:r>
        <w:rPr>
          <w:lang w:val="es_ES" w:bidi="es_ES"/>
        </w:rPr>
        <w:t>REV 14:2</w:t>
      </w:r>
      <w:r>
        <w:rPr>
          <w:lang w:val="es_ES" w:bidi="es_ES"/>
        </w:rPr>
        <w:t xml:space="preserve"> · </w:t>
      </w:r>
      <w:r>
        <w:rPr>
          <w:lang w:val="es_ES" w:bidi="es_ES"/>
        </w:rPr>
        <w:t>REV 14:2</w:t>
      </w:r>
      <w:r>
        <w:rPr>
          <w:lang w:val="es_ES" w:bidi="es_ES"/>
        </w:rPr>
        <w:t xml:space="preserve"> · </w:t>
      </w:r>
      <w:r>
        <w:rPr>
          <w:lang w:val="es_ES" w:bidi="es_ES"/>
        </w:rPr>
        <w:t>REV 16:18</w:t>
      </w:r>
      <w:r>
        <w:rPr>
          <w:lang w:val="es_ES" w:bidi="es_ES"/>
        </w:rPr>
        <w:t xml:space="preserve"> · </w:t>
      </w:r>
      <w:r>
        <w:rPr>
          <w:lang w:val="es_ES" w:bidi="es_ES"/>
        </w:rPr>
        <w:t>REV 18:22</w:t>
      </w:r>
      <w:r>
        <w:rPr>
          <w:lang w:val="es_ES" w:bidi="es_ES"/>
        </w:rPr>
        <w:t xml:space="preserve"> · </w:t>
      </w:r>
      <w:r>
        <w:rPr>
          <w:lang w:val="es_ES" w:bidi="es_ES"/>
        </w:rPr>
        <w:t>REV 18:22</w:t>
      </w:r>
      <w:r>
        <w:rPr>
          <w:lang w:val="es_ES" w:bidi="es_ES"/>
        </w:rPr>
        <w:t xml:space="preserve"> · </w:t>
      </w:r>
      <w:r>
        <w:rPr>
          <w:lang w:val="es_ES" w:bidi="es_ES"/>
        </w:rPr>
        <w:t>REV 19:6</w:t>
      </w:r>
      <w:r>
        <w:rPr>
          <w:lang w:val="es_ES" w:bidi="es_ES"/>
        </w:rPr>
        <w:t xml:space="preserve"> · </w:t>
      </w:r>
      <w:r>
        <w:rPr>
          <w:lang w:val="es_ES" w:bidi="es_ES"/>
        </w:rPr>
        <w:t>REV 19:6</w:t>
      </w:r>
    </w:p>
    <w:p>
      <w:pPr/>
      <w:r>
        <w:rPr>
          <w:lang w:val="es_ES" w:bidi="es_ES"/>
        </w:rPr>
      </w:r>
      <w:r>
        <w:rPr>
          <w:lang w:val="es_ES" w:bidi="es_ES"/>
        </w:rPr>
        <w:t>33.103</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voz</w:t>
      </w:r>
      <w:r>
        <w:rPr>
          <w:lang w:val="es_ES" w:bidi="es_ES"/>
        </w:rPr>
        <w:t xml:space="preserve"> </w:t>
      </w:r>
      <w:r>
        <w:rPr>
          <w:lang w:val="es_ES" w:bidi="es_ES"/>
        </w:rPr>
        <w:t>la voz humana como instrumento de comunicación</w:t>
      </w:r>
      <w:r>
        <w:rPr>
          <w:lang w:val="es_ES" w:bidi="es_ES"/>
        </w:rPr>
        <w:t xml:space="preserve"> </w:t>
      </w:r>
      <w:r>
        <w:rPr>
          <w:lang w:val="es_ES" w:bidi="es_ES"/>
        </w:rPr>
        <w:t>En algunos idiomas no se puede hablar de una voz sin identificar quién está hablando, y dado que el contexto indica claramente que se trata de Dios, se puede decir "la voz de Dios vino de la nube" o "Dios habló de una nube".</w:t>
      </w:r>
    </w:p>
    <w:p>
      <w:pPr/>
      <w:r>
        <w:rPr>
          <w:lang w:val="es_ES" w:bidi="es_ES"/>
        </w:rPr>
      </w:r>
      <w:r>
        <w:rPr>
          <w:lang w:val="es_ES" w:bidi="es_ES"/>
        </w:rPr>
        <w:t>MAT 3:3</w:t>
      </w:r>
      <w:r>
        <w:rPr>
          <w:lang w:val="es_ES" w:bidi="es_ES"/>
        </w:rPr>
        <w:t xml:space="preserve"> · </w:t>
      </w:r>
      <w:r>
        <w:rPr>
          <w:lang w:val="es_ES" w:bidi="es_ES"/>
        </w:rPr>
        <w:t>MAT 3:17</w:t>
      </w:r>
      <w:r>
        <w:rPr>
          <w:lang w:val="es_ES" w:bidi="es_ES"/>
        </w:rPr>
        <w:t xml:space="preserve"> · </w:t>
      </w:r>
      <w:r>
        <w:rPr>
          <w:lang w:val="es_ES" w:bidi="es_ES"/>
        </w:rPr>
        <w:t>MAT 12:19</w:t>
      </w:r>
      <w:r>
        <w:rPr>
          <w:lang w:val="es_ES" w:bidi="es_ES"/>
        </w:rPr>
        <w:t xml:space="preserve"> · </w:t>
      </w:r>
      <w:r>
        <w:rPr>
          <w:lang w:val="es_ES" w:bidi="es_ES"/>
        </w:rPr>
        <w:t>MAT 17:5</w:t>
      </w:r>
      <w:r>
        <w:rPr>
          <w:lang w:val="es_ES" w:bidi="es_ES"/>
        </w:rPr>
        <w:t xml:space="preserve"> · </w:t>
      </w:r>
      <w:r>
        <w:rPr>
          <w:lang w:val="es_ES" w:bidi="es_ES"/>
        </w:rPr>
        <w:t>MRK 1:3</w:t>
      </w:r>
      <w:r>
        <w:rPr>
          <w:lang w:val="es_ES" w:bidi="es_ES"/>
        </w:rPr>
        <w:t xml:space="preserve"> · </w:t>
      </w:r>
      <w:r>
        <w:rPr>
          <w:lang w:val="es_ES" w:bidi="es_ES"/>
        </w:rPr>
        <w:t>MRK 1:11</w:t>
      </w:r>
      <w:r>
        <w:rPr>
          <w:lang w:val="es_ES" w:bidi="es_ES"/>
        </w:rPr>
        <w:t xml:space="preserve"> · </w:t>
      </w:r>
      <w:r>
        <w:rPr>
          <w:lang w:val="es_ES" w:bidi="es_ES"/>
        </w:rPr>
        <w:t>MRK 9:7</w:t>
      </w:r>
      <w:r>
        <w:rPr>
          <w:lang w:val="es_ES" w:bidi="es_ES"/>
        </w:rPr>
        <w:t xml:space="preserve"> · </w:t>
      </w:r>
      <w:r>
        <w:rPr>
          <w:lang w:val="es_ES" w:bidi="es_ES"/>
        </w:rPr>
        <w:t>LUK 3:4</w:t>
      </w:r>
      <w:r>
        <w:rPr>
          <w:lang w:val="es_ES" w:bidi="es_ES"/>
        </w:rPr>
        <w:t xml:space="preserve"> · </w:t>
      </w:r>
      <w:r>
        <w:rPr>
          <w:lang w:val="es_ES" w:bidi="es_ES"/>
        </w:rPr>
        <w:t>LUK 3:22</w:t>
      </w:r>
      <w:r>
        <w:rPr>
          <w:lang w:val="es_ES" w:bidi="es_ES"/>
        </w:rPr>
        <w:t xml:space="preserve"> · </w:t>
      </w:r>
      <w:r>
        <w:rPr>
          <w:lang w:val="es_ES" w:bidi="es_ES"/>
        </w:rPr>
        <w:t>LUK 9:35</w:t>
      </w:r>
      <w:r>
        <w:rPr>
          <w:lang w:val="es_ES" w:bidi="es_ES"/>
        </w:rPr>
        <w:t xml:space="preserve"> · </w:t>
      </w:r>
      <w:r>
        <w:rPr>
          <w:lang w:val="es_ES" w:bidi="es_ES"/>
        </w:rPr>
        <w:t>LUK 9:36</w:t>
      </w:r>
      <w:r>
        <w:rPr>
          <w:lang w:val="es_ES" w:bidi="es_ES"/>
        </w:rPr>
        <w:t xml:space="preserve"> · </w:t>
      </w:r>
      <w:r>
        <w:rPr>
          <w:lang w:val="es_ES" w:bidi="es_ES"/>
        </w:rPr>
        <w:t>LUK 11:27</w:t>
      </w:r>
      <w:r>
        <w:rPr>
          <w:lang w:val="es_ES" w:bidi="es_ES"/>
        </w:rPr>
        <w:t xml:space="preserve"> · </w:t>
      </w:r>
      <w:r>
        <w:rPr>
          <w:lang w:val="es_ES" w:bidi="es_ES"/>
        </w:rPr>
        <w:t>JHN 1:23</w:t>
      </w:r>
      <w:r>
        <w:rPr>
          <w:lang w:val="es_ES" w:bidi="es_ES"/>
        </w:rPr>
        <w:t xml:space="preserve"> · </w:t>
      </w:r>
      <w:r>
        <w:rPr>
          <w:lang w:val="es_ES" w:bidi="es_ES"/>
        </w:rPr>
        <w:t>JHN 3:29</w:t>
      </w:r>
      <w:r>
        <w:rPr>
          <w:lang w:val="es_ES" w:bidi="es_ES"/>
        </w:rPr>
        <w:t xml:space="preserve"> · </w:t>
      </w:r>
      <w:r>
        <w:rPr>
          <w:lang w:val="es_ES" w:bidi="es_ES"/>
        </w:rPr>
        <w:t>JHN 5:25</w:t>
      </w:r>
      <w:r>
        <w:rPr>
          <w:lang w:val="es_ES" w:bidi="es_ES"/>
        </w:rPr>
        <w:t xml:space="preserve"> · </w:t>
      </w:r>
      <w:r>
        <w:rPr>
          <w:lang w:val="es_ES" w:bidi="es_ES"/>
        </w:rPr>
        <w:t>JHN 5:28</w:t>
      </w:r>
      <w:r>
        <w:rPr>
          <w:lang w:val="es_ES" w:bidi="es_ES"/>
        </w:rPr>
        <w:t xml:space="preserve"> · </w:t>
      </w:r>
      <w:r>
        <w:rPr>
          <w:lang w:val="es_ES" w:bidi="es_ES"/>
        </w:rPr>
        <w:t>JHN 5:37</w:t>
      </w:r>
      <w:r>
        <w:rPr>
          <w:lang w:val="es_ES" w:bidi="es_ES"/>
        </w:rPr>
        <w:t xml:space="preserve"> · </w:t>
      </w:r>
      <w:r>
        <w:rPr>
          <w:lang w:val="es_ES" w:bidi="es_ES"/>
        </w:rPr>
        <w:t>JHN 10:3</w:t>
      </w:r>
      <w:r>
        <w:rPr>
          <w:lang w:val="es_ES" w:bidi="es_ES"/>
        </w:rPr>
        <w:t xml:space="preserve"> · </w:t>
      </w:r>
      <w:r>
        <w:rPr>
          <w:lang w:val="es_ES" w:bidi="es_ES"/>
        </w:rPr>
        <w:t>JHN 10:4</w:t>
      </w:r>
      <w:r>
        <w:rPr>
          <w:lang w:val="es_ES" w:bidi="es_ES"/>
        </w:rPr>
        <w:t xml:space="preserve"> · </w:t>
      </w:r>
      <w:r>
        <w:rPr>
          <w:lang w:val="es_ES" w:bidi="es_ES"/>
        </w:rPr>
        <w:t>JHN 10:5</w:t>
      </w:r>
      <w:r>
        <w:rPr>
          <w:lang w:val="es_ES" w:bidi="es_ES"/>
        </w:rPr>
        <w:t xml:space="preserve"> · </w:t>
      </w:r>
      <w:r>
        <w:rPr>
          <w:lang w:val="es_ES" w:bidi="es_ES"/>
        </w:rPr>
        <w:t>JHN 10:16</w:t>
      </w:r>
      <w:r>
        <w:rPr>
          <w:lang w:val="es_ES" w:bidi="es_ES"/>
        </w:rPr>
        <w:t xml:space="preserve"> · </w:t>
      </w:r>
      <w:r>
        <w:rPr>
          <w:lang w:val="es_ES" w:bidi="es_ES"/>
        </w:rPr>
        <w:t>JHN 10:27</w:t>
      </w:r>
      <w:r>
        <w:rPr>
          <w:lang w:val="es_ES" w:bidi="es_ES"/>
        </w:rPr>
        <w:t xml:space="preserve"> · </w:t>
      </w:r>
      <w:r>
        <w:rPr>
          <w:lang w:val="es_ES" w:bidi="es_ES"/>
        </w:rPr>
        <w:t>JHN 11:43</w:t>
      </w:r>
      <w:r>
        <w:rPr>
          <w:lang w:val="es_ES" w:bidi="es_ES"/>
        </w:rPr>
        <w:t xml:space="preserve"> · </w:t>
      </w:r>
      <w:r>
        <w:rPr>
          <w:lang w:val="es_ES" w:bidi="es_ES"/>
        </w:rPr>
        <w:t>JHN 12:28</w:t>
      </w:r>
      <w:r>
        <w:rPr>
          <w:lang w:val="es_ES" w:bidi="es_ES"/>
        </w:rPr>
        <w:t xml:space="preserve"> · </w:t>
      </w:r>
      <w:r>
        <w:rPr>
          <w:lang w:val="es_ES" w:bidi="es_ES"/>
        </w:rPr>
        <w:t>JHN 12:30</w:t>
      </w:r>
      <w:r>
        <w:rPr>
          <w:lang w:val="es_ES" w:bidi="es_ES"/>
        </w:rPr>
        <w:t xml:space="preserve"> · </w:t>
      </w:r>
      <w:r>
        <w:rPr>
          <w:lang w:val="es_ES" w:bidi="es_ES"/>
        </w:rPr>
        <w:t>JHN 18:37</w:t>
      </w:r>
      <w:r>
        <w:rPr>
          <w:lang w:val="es_ES" w:bidi="es_ES"/>
        </w:rPr>
        <w:t xml:space="preserve"> · </w:t>
      </w:r>
      <w:r>
        <w:rPr>
          <w:lang w:val="es_ES" w:bidi="es_ES"/>
        </w:rPr>
        <w:t>ACT 4:24</w:t>
      </w:r>
      <w:r>
        <w:rPr>
          <w:lang w:val="es_ES" w:bidi="es_ES"/>
        </w:rPr>
        <w:t xml:space="preserve"> · </w:t>
      </w:r>
      <w:r>
        <w:rPr>
          <w:lang w:val="es_ES" w:bidi="es_ES"/>
        </w:rPr>
        <w:t>ACT 7:31</w:t>
      </w:r>
      <w:r>
        <w:rPr>
          <w:lang w:val="es_ES" w:bidi="es_ES"/>
        </w:rPr>
        <w:t xml:space="preserve"> · </w:t>
      </w:r>
      <w:r>
        <w:rPr>
          <w:lang w:val="es_ES" w:bidi="es_ES"/>
        </w:rPr>
        <w:t>ACT 7:57</w:t>
      </w:r>
      <w:r>
        <w:rPr>
          <w:lang w:val="es_ES" w:bidi="es_ES"/>
        </w:rPr>
        <w:t xml:space="preserve"> · </w:t>
      </w:r>
      <w:r>
        <w:rPr>
          <w:lang w:val="es_ES" w:bidi="es_ES"/>
        </w:rPr>
        <w:t>ACT 7:60</w:t>
      </w:r>
      <w:r>
        <w:rPr>
          <w:lang w:val="es_ES" w:bidi="es_ES"/>
        </w:rPr>
        <w:t xml:space="preserve"> · </w:t>
      </w:r>
      <w:r>
        <w:rPr>
          <w:lang w:val="es_ES" w:bidi="es_ES"/>
        </w:rPr>
        <w:t>ACT 9:4</w:t>
      </w:r>
      <w:r>
        <w:rPr>
          <w:lang w:val="es_ES" w:bidi="es_ES"/>
        </w:rPr>
        <w:t xml:space="preserve"> · </w:t>
      </w:r>
      <w:r>
        <w:rPr>
          <w:lang w:val="es_ES" w:bidi="es_ES"/>
        </w:rPr>
        <w:t>ACT 9:7</w:t>
      </w:r>
      <w:r>
        <w:rPr>
          <w:lang w:val="es_ES" w:bidi="es_ES"/>
        </w:rPr>
        <w:t xml:space="preserve"> · </w:t>
      </w:r>
      <w:r>
        <w:rPr>
          <w:lang w:val="es_ES" w:bidi="es_ES"/>
        </w:rPr>
        <w:t>ACT 10:13</w:t>
      </w:r>
      <w:r>
        <w:rPr>
          <w:lang w:val="es_ES" w:bidi="es_ES"/>
        </w:rPr>
        <w:t xml:space="preserve"> · </w:t>
      </w:r>
      <w:r>
        <w:rPr>
          <w:lang w:val="es_ES" w:bidi="es_ES"/>
        </w:rPr>
        <w:t>ACT 10:15</w:t>
      </w:r>
      <w:r>
        <w:rPr>
          <w:lang w:val="es_ES" w:bidi="es_ES"/>
        </w:rPr>
        <w:t xml:space="preserve"> · </w:t>
      </w:r>
      <w:r>
        <w:rPr>
          <w:lang w:val="es_ES" w:bidi="es_ES"/>
        </w:rPr>
        <w:t>ACT 11:7</w:t>
      </w:r>
      <w:r>
        <w:rPr>
          <w:lang w:val="es_ES" w:bidi="es_ES"/>
        </w:rPr>
        <w:t xml:space="preserve"> · </w:t>
      </w:r>
      <w:r>
        <w:rPr>
          <w:lang w:val="es_ES" w:bidi="es_ES"/>
        </w:rPr>
        <w:t>ACT 11:9</w:t>
      </w:r>
      <w:r>
        <w:rPr>
          <w:lang w:val="es_ES" w:bidi="es_ES"/>
        </w:rPr>
        <w:t xml:space="preserve"> · </w:t>
      </w:r>
      <w:r>
        <w:rPr>
          <w:lang w:val="es_ES" w:bidi="es_ES"/>
        </w:rPr>
        <w:t>ACT 12:14</w:t>
      </w:r>
      <w:r>
        <w:rPr>
          <w:lang w:val="es_ES" w:bidi="es_ES"/>
        </w:rPr>
        <w:t xml:space="preserve"> · </w:t>
      </w:r>
      <w:r>
        <w:rPr>
          <w:lang w:val="es_ES" w:bidi="es_ES"/>
        </w:rPr>
        <w:t>ACT 12:22</w:t>
      </w:r>
      <w:r>
        <w:rPr>
          <w:lang w:val="es_ES" w:bidi="es_ES"/>
        </w:rPr>
        <w:t xml:space="preserve"> · </w:t>
      </w:r>
      <w:r>
        <w:rPr>
          <w:lang w:val="es_ES" w:bidi="es_ES"/>
        </w:rPr>
        <w:t>ACT 13:27</w:t>
      </w:r>
      <w:r>
        <w:rPr>
          <w:lang w:val="es_ES" w:bidi="es_ES"/>
        </w:rPr>
        <w:t xml:space="preserve"> · </w:t>
      </w:r>
      <w:r>
        <w:rPr>
          <w:lang w:val="es_ES" w:bidi="es_ES"/>
        </w:rPr>
        <w:t>ACT 14:10</w:t>
      </w:r>
      <w:r>
        <w:rPr>
          <w:lang w:val="es_ES" w:bidi="es_ES"/>
        </w:rPr>
        <w:t xml:space="preserve"> · </w:t>
      </w:r>
      <w:r>
        <w:rPr>
          <w:lang w:val="es_ES" w:bidi="es_ES"/>
        </w:rPr>
        <w:t>ACT 16:28</w:t>
      </w:r>
      <w:r>
        <w:rPr>
          <w:lang w:val="es_ES" w:bidi="es_ES"/>
        </w:rPr>
        <w:t xml:space="preserve"> · </w:t>
      </w:r>
      <w:r>
        <w:rPr>
          <w:lang w:val="es_ES" w:bidi="es_ES"/>
        </w:rPr>
        <w:t>ACT 22:7</w:t>
      </w:r>
      <w:r>
        <w:rPr>
          <w:lang w:val="es_ES" w:bidi="es_ES"/>
        </w:rPr>
        <w:t xml:space="preserve"> · </w:t>
      </w:r>
      <w:r>
        <w:rPr>
          <w:lang w:val="es_ES" w:bidi="es_ES"/>
        </w:rPr>
        <w:t>ACT 22:9</w:t>
      </w:r>
      <w:r>
        <w:rPr>
          <w:lang w:val="es_ES" w:bidi="es_ES"/>
        </w:rPr>
        <w:t xml:space="preserve"> · </w:t>
      </w:r>
      <w:r>
        <w:rPr>
          <w:lang w:val="es_ES" w:bidi="es_ES"/>
        </w:rPr>
        <w:t>ACT 22:14</w:t>
      </w:r>
      <w:r>
        <w:rPr>
          <w:lang w:val="es_ES" w:bidi="es_ES"/>
        </w:rPr>
        <w:t xml:space="preserve"> · </w:t>
      </w:r>
      <w:r>
        <w:rPr>
          <w:lang w:val="es_ES" w:bidi="es_ES"/>
        </w:rPr>
        <w:t>ACT 26:14</w:t>
      </w:r>
      <w:r>
        <w:rPr>
          <w:lang w:val="es_ES" w:bidi="es_ES"/>
        </w:rPr>
        <w:t xml:space="preserve"> · </w:t>
      </w:r>
      <w:r>
        <w:rPr>
          <w:lang w:val="es_ES" w:bidi="es_ES"/>
        </w:rPr>
        <w:t>ACT 26:24</w:t>
      </w:r>
      <w:r>
        <w:rPr>
          <w:lang w:val="es_ES" w:bidi="es_ES"/>
        </w:rPr>
        <w:t xml:space="preserve"> · </w:t>
      </w:r>
      <w:r>
        <w:rPr>
          <w:lang w:val="es_ES" w:bidi="es_ES"/>
        </w:rPr>
        <w:t>1TH 4:16</w:t>
      </w:r>
      <w:r>
        <w:rPr>
          <w:lang w:val="es_ES" w:bidi="es_ES"/>
        </w:rPr>
        <w:t xml:space="preserve"> · </w:t>
      </w:r>
      <w:r>
        <w:rPr>
          <w:lang w:val="es_ES" w:bidi="es_ES"/>
        </w:rPr>
        <w:t>HEB 3:7</w:t>
      </w:r>
      <w:r>
        <w:rPr>
          <w:lang w:val="es_ES" w:bidi="es_ES"/>
        </w:rPr>
        <w:t xml:space="preserve"> · </w:t>
      </w:r>
      <w:r>
        <w:rPr>
          <w:lang w:val="es_ES" w:bidi="es_ES"/>
        </w:rPr>
        <w:t>HEB 3:15</w:t>
      </w:r>
      <w:r>
        <w:rPr>
          <w:lang w:val="es_ES" w:bidi="es_ES"/>
        </w:rPr>
        <w:t xml:space="preserve"> · </w:t>
      </w:r>
      <w:r>
        <w:rPr>
          <w:lang w:val="es_ES" w:bidi="es_ES"/>
        </w:rPr>
        <w:t>HEB 4:7</w:t>
      </w:r>
      <w:r>
        <w:rPr>
          <w:lang w:val="es_ES" w:bidi="es_ES"/>
        </w:rPr>
        <w:t xml:space="preserve"> · </w:t>
      </w:r>
      <w:r>
        <w:rPr>
          <w:lang w:val="es_ES" w:bidi="es_ES"/>
        </w:rPr>
        <w:t>HEB 12:19</w:t>
      </w:r>
      <w:r>
        <w:rPr>
          <w:lang w:val="es_ES" w:bidi="es_ES"/>
        </w:rPr>
        <w:t xml:space="preserve"> · </w:t>
      </w:r>
      <w:r>
        <w:rPr>
          <w:lang w:val="es_ES" w:bidi="es_ES"/>
        </w:rPr>
        <w:t>HEB 12:26</w:t>
      </w:r>
      <w:r>
        <w:rPr>
          <w:lang w:val="es_ES" w:bidi="es_ES"/>
        </w:rPr>
        <w:t xml:space="preserve"> · </w:t>
      </w:r>
      <w:r>
        <w:rPr>
          <w:lang w:val="es_ES" w:bidi="es_ES"/>
        </w:rPr>
        <w:t>2PE 1:17</w:t>
      </w:r>
      <w:r>
        <w:rPr>
          <w:lang w:val="es_ES" w:bidi="es_ES"/>
        </w:rPr>
        <w:t xml:space="preserve"> · </w:t>
      </w:r>
      <w:r>
        <w:rPr>
          <w:lang w:val="es_ES" w:bidi="es_ES"/>
        </w:rPr>
        <w:t>2PE 1:18</w:t>
      </w:r>
      <w:r>
        <w:rPr>
          <w:lang w:val="es_ES" w:bidi="es_ES"/>
        </w:rPr>
        <w:t xml:space="preserve"> · </w:t>
      </w:r>
      <w:r>
        <w:rPr>
          <w:lang w:val="es_ES" w:bidi="es_ES"/>
        </w:rPr>
        <w:t>REV 1:12</w:t>
      </w:r>
      <w:r>
        <w:rPr>
          <w:lang w:val="es_ES" w:bidi="es_ES"/>
        </w:rPr>
        <w:t xml:space="preserve"> · </w:t>
      </w:r>
      <w:r>
        <w:rPr>
          <w:lang w:val="es_ES" w:bidi="es_ES"/>
        </w:rPr>
        <w:t>REV 1:15</w:t>
      </w:r>
      <w:r>
        <w:rPr>
          <w:lang w:val="es_ES" w:bidi="es_ES"/>
        </w:rPr>
        <w:t xml:space="preserve"> · </w:t>
      </w:r>
      <w:r>
        <w:rPr>
          <w:lang w:val="es_ES" w:bidi="es_ES"/>
        </w:rPr>
        <w:t>REV 3:20</w:t>
      </w:r>
      <w:r>
        <w:rPr>
          <w:lang w:val="es_ES" w:bidi="es_ES"/>
        </w:rPr>
        <w:t xml:space="preserve"> · </w:t>
      </w:r>
      <w:r>
        <w:rPr>
          <w:lang w:val="es_ES" w:bidi="es_ES"/>
        </w:rPr>
        <w:t>REV 4:1</w:t>
      </w:r>
      <w:r>
        <w:rPr>
          <w:lang w:val="es_ES" w:bidi="es_ES"/>
        </w:rPr>
        <w:t xml:space="preserve"> · </w:t>
      </w:r>
      <w:r>
        <w:rPr>
          <w:lang w:val="es_ES" w:bidi="es_ES"/>
        </w:rPr>
        <w:t>REV 5:11</w:t>
      </w:r>
      <w:r>
        <w:rPr>
          <w:lang w:val="es_ES" w:bidi="es_ES"/>
        </w:rPr>
        <w:t xml:space="preserve"> · </w:t>
      </w:r>
      <w:r>
        <w:rPr>
          <w:lang w:val="es_ES" w:bidi="es_ES"/>
        </w:rPr>
        <w:t>REV 6:6</w:t>
      </w:r>
      <w:r>
        <w:rPr>
          <w:lang w:val="es_ES" w:bidi="es_ES"/>
        </w:rPr>
        <w:t xml:space="preserve"> · </w:t>
      </w:r>
      <w:r>
        <w:rPr>
          <w:lang w:val="es_ES" w:bidi="es_ES"/>
        </w:rPr>
        <w:t>REV 6:7</w:t>
      </w:r>
      <w:r>
        <w:rPr>
          <w:lang w:val="es_ES" w:bidi="es_ES"/>
        </w:rPr>
        <w:t xml:space="preserve"> · </w:t>
      </w:r>
      <w:r>
        <w:rPr>
          <w:lang w:val="es_ES" w:bidi="es_ES"/>
        </w:rPr>
        <w:t>REV 9:13</w:t>
      </w:r>
      <w:r>
        <w:rPr>
          <w:lang w:val="es_ES" w:bidi="es_ES"/>
        </w:rPr>
        <w:t xml:space="preserve"> · </w:t>
      </w:r>
      <w:r>
        <w:rPr>
          <w:lang w:val="es_ES" w:bidi="es_ES"/>
        </w:rPr>
        <w:t>REV 10:4</w:t>
      </w:r>
      <w:r>
        <w:rPr>
          <w:lang w:val="es_ES" w:bidi="es_ES"/>
        </w:rPr>
        <w:t xml:space="preserve"> · </w:t>
      </w:r>
      <w:r>
        <w:rPr>
          <w:lang w:val="es_ES" w:bidi="es_ES"/>
        </w:rPr>
        <w:t>REV 10:8</w:t>
      </w:r>
      <w:r>
        <w:rPr>
          <w:lang w:val="es_ES" w:bidi="es_ES"/>
        </w:rPr>
        <w:t xml:space="preserve"> · </w:t>
      </w:r>
      <w:r>
        <w:rPr>
          <w:lang w:val="es_ES" w:bidi="es_ES"/>
        </w:rPr>
        <w:t>REV 14:2</w:t>
      </w:r>
      <w:r>
        <w:rPr>
          <w:lang w:val="es_ES" w:bidi="es_ES"/>
        </w:rPr>
        <w:t xml:space="preserve"> · </w:t>
      </w:r>
      <w:r>
        <w:rPr>
          <w:lang w:val="es_ES" w:bidi="es_ES"/>
        </w:rPr>
        <w:t>REV 14:2</w:t>
      </w:r>
      <w:r>
        <w:rPr>
          <w:lang w:val="es_ES" w:bidi="es_ES"/>
        </w:rPr>
        <w:t xml:space="preserve"> · </w:t>
      </w:r>
      <w:r>
        <w:rPr>
          <w:lang w:val="es_ES" w:bidi="es_ES"/>
        </w:rPr>
        <w:t>REV 14:13</w:t>
      </w:r>
      <w:r>
        <w:rPr>
          <w:lang w:val="es_ES" w:bidi="es_ES"/>
        </w:rPr>
        <w:t xml:space="preserve"> · </w:t>
      </w:r>
      <w:r>
        <w:rPr>
          <w:lang w:val="es_ES" w:bidi="es_ES"/>
        </w:rPr>
        <w:t>REV 18:4</w:t>
      </w:r>
      <w:r>
        <w:rPr>
          <w:lang w:val="es_ES" w:bidi="es_ES"/>
        </w:rPr>
        <w:t xml:space="preserve"> · </w:t>
      </w:r>
      <w:r>
        <w:rPr>
          <w:lang w:val="es_ES" w:bidi="es_ES"/>
        </w:rPr>
        <w:t>REV 18:23</w:t>
      </w:r>
      <w:r>
        <w:rPr>
          <w:lang w:val="es_ES" w:bidi="es_ES"/>
        </w:rPr>
        <w:t xml:space="preserve"> · </w:t>
      </w:r>
      <w:r>
        <w:rPr>
          <w:lang w:val="es_ES" w:bidi="es_ES"/>
        </w:rPr>
        <w:t>REV 19:5</w:t>
      </w:r>
    </w:p>
    <w:p>
      <w:pPr/>
      <w:r>
        <w:rPr>
          <w:lang w:val="es_ES" w:bidi="es_ES"/>
        </w:rPr>
      </w:r>
      <w:r>
        <w:rPr>
          <w:lang w:val="es_ES" w:bidi="es_ES"/>
        </w:rPr>
        <w:t>33.80</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lloro</w:t>
      </w:r>
      <w:r>
        <w:rPr>
          <w:lang w:val="es_ES" w:bidi="es_ES"/>
        </w:rPr>
        <w:t xml:space="preserve">, </w:t>
      </w:r>
      <w:r>
        <w:rPr>
          <w:lang w:val="es_ES" w:bidi="es_ES"/>
        </w:rPr>
        <w:t>grito</w:t>
      </w:r>
      <w:r>
        <w:rPr>
          <w:lang w:val="es_ES" w:bidi="es_ES"/>
        </w:rPr>
        <w:t xml:space="preserve"> </w:t>
      </w:r>
      <w:r>
        <w:rPr>
          <w:lang w:val="es_ES" w:bidi="es_ES"/>
        </w:rPr>
        <w:t>el sonido de un grito o exclamación</w:t>
      </w:r>
    </w:p>
    <w:p>
      <w:pPr/>
      <w:r>
        <w:rPr>
          <w:lang w:val="es_ES" w:bidi="es_ES"/>
        </w:rPr>
      </w:r>
      <w:r>
        <w:rPr>
          <w:lang w:val="es_ES" w:bidi="es_ES"/>
        </w:rPr>
        <w:t>MAT 2:18</w:t>
      </w:r>
      <w:r>
        <w:rPr>
          <w:lang w:val="es_ES" w:bidi="es_ES"/>
        </w:rPr>
        <w:t xml:space="preserve"> · </w:t>
      </w:r>
      <w:r>
        <w:rPr>
          <w:lang w:val="es_ES" w:bidi="es_ES"/>
        </w:rPr>
        <w:t>MAT 27:46</w:t>
      </w:r>
      <w:r>
        <w:rPr>
          <w:lang w:val="es_ES" w:bidi="es_ES"/>
        </w:rPr>
        <w:t xml:space="preserve"> · </w:t>
      </w:r>
      <w:r>
        <w:rPr>
          <w:lang w:val="es_ES" w:bidi="es_ES"/>
        </w:rPr>
        <w:t>MAT 27:50</w:t>
      </w:r>
      <w:r>
        <w:rPr>
          <w:lang w:val="es_ES" w:bidi="es_ES"/>
        </w:rPr>
        <w:t xml:space="preserve"> · </w:t>
      </w:r>
      <w:r>
        <w:rPr>
          <w:lang w:val="es_ES" w:bidi="es_ES"/>
        </w:rPr>
        <w:t>MRK 1:26</w:t>
      </w:r>
      <w:r>
        <w:rPr>
          <w:lang w:val="es_ES" w:bidi="es_ES"/>
        </w:rPr>
        <w:t xml:space="preserve"> · </w:t>
      </w:r>
      <w:r>
        <w:rPr>
          <w:lang w:val="es_ES" w:bidi="es_ES"/>
        </w:rPr>
        <w:t>MRK 5:7</w:t>
      </w:r>
      <w:r>
        <w:rPr>
          <w:lang w:val="es_ES" w:bidi="es_ES"/>
        </w:rPr>
        <w:t xml:space="preserve"> · </w:t>
      </w:r>
      <w:r>
        <w:rPr>
          <w:lang w:val="es_ES" w:bidi="es_ES"/>
        </w:rPr>
        <w:t>MRK 15:34</w:t>
      </w:r>
      <w:r>
        <w:rPr>
          <w:lang w:val="es_ES" w:bidi="es_ES"/>
        </w:rPr>
        <w:t xml:space="preserve"> · </w:t>
      </w:r>
      <w:r>
        <w:rPr>
          <w:lang w:val="es_ES" w:bidi="es_ES"/>
        </w:rPr>
        <w:t>MRK 15:37</w:t>
      </w:r>
      <w:r>
        <w:rPr>
          <w:lang w:val="es_ES" w:bidi="es_ES"/>
        </w:rPr>
        <w:t xml:space="preserve"> · </w:t>
      </w:r>
      <w:r>
        <w:rPr>
          <w:lang w:val="es_ES" w:bidi="es_ES"/>
        </w:rPr>
        <w:t>LUK 4:33</w:t>
      </w:r>
      <w:r>
        <w:rPr>
          <w:lang w:val="es_ES" w:bidi="es_ES"/>
        </w:rPr>
        <w:t xml:space="preserve"> · </w:t>
      </w:r>
      <w:r>
        <w:rPr>
          <w:lang w:val="es_ES" w:bidi="es_ES"/>
        </w:rPr>
        <w:t>LUK 8:28</w:t>
      </w:r>
      <w:r>
        <w:rPr>
          <w:lang w:val="es_ES" w:bidi="es_ES"/>
        </w:rPr>
        <w:t xml:space="preserve"> · </w:t>
      </w:r>
      <w:r>
        <w:rPr>
          <w:lang w:val="es_ES" w:bidi="es_ES"/>
        </w:rPr>
        <w:t>LUK 17:13</w:t>
      </w:r>
      <w:r>
        <w:rPr>
          <w:lang w:val="es_ES" w:bidi="es_ES"/>
        </w:rPr>
        <w:t xml:space="preserve"> · </w:t>
      </w:r>
      <w:r>
        <w:rPr>
          <w:lang w:val="es_ES" w:bidi="es_ES"/>
        </w:rPr>
        <w:t>LUK 17:15</w:t>
      </w:r>
      <w:r>
        <w:rPr>
          <w:lang w:val="es_ES" w:bidi="es_ES"/>
        </w:rPr>
        <w:t xml:space="preserve"> · </w:t>
      </w:r>
      <w:r>
        <w:rPr>
          <w:lang w:val="es_ES" w:bidi="es_ES"/>
        </w:rPr>
        <w:t>LUK 19:37</w:t>
      </w:r>
      <w:r>
        <w:rPr>
          <w:lang w:val="es_ES" w:bidi="es_ES"/>
        </w:rPr>
        <w:t xml:space="preserve"> · </w:t>
      </w:r>
      <w:r>
        <w:rPr>
          <w:lang w:val="es_ES" w:bidi="es_ES"/>
        </w:rPr>
        <w:t>LUK 23:23</w:t>
      </w:r>
      <w:r>
        <w:rPr>
          <w:lang w:val="es_ES" w:bidi="es_ES"/>
        </w:rPr>
        <w:t xml:space="preserve"> · </w:t>
      </w:r>
      <w:r>
        <w:rPr>
          <w:lang w:val="es_ES" w:bidi="es_ES"/>
        </w:rPr>
        <w:t>LUK 23:23</w:t>
      </w:r>
      <w:r>
        <w:rPr>
          <w:lang w:val="es_ES" w:bidi="es_ES"/>
        </w:rPr>
        <w:t xml:space="preserve"> · </w:t>
      </w:r>
      <w:r>
        <w:rPr>
          <w:lang w:val="es_ES" w:bidi="es_ES"/>
        </w:rPr>
        <w:t>LUK 23:46</w:t>
      </w:r>
      <w:r>
        <w:rPr>
          <w:lang w:val="es_ES" w:bidi="es_ES"/>
        </w:rPr>
        <w:t xml:space="preserve"> · </w:t>
      </w:r>
      <w:r>
        <w:rPr>
          <w:lang w:val="es_ES" w:bidi="es_ES"/>
        </w:rPr>
        <w:t>ACT 2:14</w:t>
      </w:r>
      <w:r>
        <w:rPr>
          <w:lang w:val="es_ES" w:bidi="es_ES"/>
        </w:rPr>
        <w:t xml:space="preserve"> · </w:t>
      </w:r>
      <w:r>
        <w:rPr>
          <w:lang w:val="es_ES" w:bidi="es_ES"/>
        </w:rPr>
        <w:t>ACT 8:7</w:t>
      </w:r>
      <w:r>
        <w:rPr>
          <w:lang w:val="es_ES" w:bidi="es_ES"/>
        </w:rPr>
        <w:t xml:space="preserve"> · </w:t>
      </w:r>
      <w:r>
        <w:rPr>
          <w:lang w:val="es_ES" w:bidi="es_ES"/>
        </w:rPr>
        <w:t>ACT 14:11</w:t>
      </w:r>
      <w:r>
        <w:rPr>
          <w:lang w:val="es_ES" w:bidi="es_ES"/>
        </w:rPr>
        <w:t xml:space="preserve"> · </w:t>
      </w:r>
      <w:r>
        <w:rPr>
          <w:lang w:val="es_ES" w:bidi="es_ES"/>
        </w:rPr>
        <w:t>ACT 19:34</w:t>
      </w:r>
      <w:r>
        <w:rPr>
          <w:lang w:val="es_ES" w:bidi="es_ES"/>
        </w:rPr>
        <w:t xml:space="preserve"> · </w:t>
      </w:r>
      <w:r>
        <w:rPr>
          <w:lang w:val="es_ES" w:bidi="es_ES"/>
        </w:rPr>
        <w:t>ACT 22:22</w:t>
      </w:r>
      <w:r>
        <w:rPr>
          <w:lang w:val="es_ES" w:bidi="es_ES"/>
        </w:rPr>
        <w:t xml:space="preserve"> · </w:t>
      </w:r>
      <w:r>
        <w:rPr>
          <w:lang w:val="es_ES" w:bidi="es_ES"/>
        </w:rPr>
        <w:t>ACT 24:21</w:t>
      </w:r>
      <w:r>
        <w:rPr>
          <w:lang w:val="es_ES" w:bidi="es_ES"/>
        </w:rPr>
        <w:t xml:space="preserve"> · </w:t>
      </w:r>
      <w:r>
        <w:rPr>
          <w:lang w:val="es_ES" w:bidi="es_ES"/>
        </w:rPr>
        <w:t>1TH 4:16</w:t>
      </w:r>
      <w:r>
        <w:rPr>
          <w:lang w:val="es_ES" w:bidi="es_ES"/>
        </w:rPr>
        <w:t xml:space="preserve"> · </w:t>
      </w:r>
      <w:r>
        <w:rPr>
          <w:lang w:val="es_ES" w:bidi="es_ES"/>
        </w:rPr>
        <w:t>REV 1:10</w:t>
      </w:r>
      <w:r>
        <w:rPr>
          <w:lang w:val="es_ES" w:bidi="es_ES"/>
        </w:rPr>
        <w:t xml:space="preserve"> · </w:t>
      </w:r>
      <w:r>
        <w:rPr>
          <w:lang w:val="es_ES" w:bidi="es_ES"/>
        </w:rPr>
        <w:t>REV 5:2</w:t>
      </w:r>
      <w:r>
        <w:rPr>
          <w:lang w:val="es_ES" w:bidi="es_ES"/>
        </w:rPr>
        <w:t xml:space="preserve"> · </w:t>
      </w:r>
      <w:r>
        <w:rPr>
          <w:lang w:val="es_ES" w:bidi="es_ES"/>
        </w:rPr>
        <w:t>REV 5:12</w:t>
      </w:r>
      <w:r>
        <w:rPr>
          <w:lang w:val="es_ES" w:bidi="es_ES"/>
        </w:rPr>
        <w:t xml:space="preserve"> · </w:t>
      </w:r>
      <w:r>
        <w:rPr>
          <w:lang w:val="es_ES" w:bidi="es_ES"/>
        </w:rPr>
        <w:t>REV 6:1</w:t>
      </w:r>
      <w:r>
        <w:rPr>
          <w:lang w:val="es_ES" w:bidi="es_ES"/>
        </w:rPr>
        <w:t xml:space="preserve"> · </w:t>
      </w:r>
      <w:r>
        <w:rPr>
          <w:lang w:val="es_ES" w:bidi="es_ES"/>
        </w:rPr>
        <w:t>REV 6:10</w:t>
      </w:r>
      <w:r>
        <w:rPr>
          <w:lang w:val="es_ES" w:bidi="es_ES"/>
        </w:rPr>
        <w:t xml:space="preserve"> · </w:t>
      </w:r>
      <w:r>
        <w:rPr>
          <w:lang w:val="es_ES" w:bidi="es_ES"/>
        </w:rPr>
        <w:t>REV 7:2</w:t>
      </w:r>
      <w:r>
        <w:rPr>
          <w:lang w:val="es_ES" w:bidi="es_ES"/>
        </w:rPr>
        <w:t xml:space="preserve"> · </w:t>
      </w:r>
      <w:r>
        <w:rPr>
          <w:lang w:val="es_ES" w:bidi="es_ES"/>
        </w:rPr>
        <w:t>REV 7:10</w:t>
      </w:r>
      <w:r>
        <w:rPr>
          <w:lang w:val="es_ES" w:bidi="es_ES"/>
        </w:rPr>
        <w:t xml:space="preserve"> · </w:t>
      </w:r>
      <w:r>
        <w:rPr>
          <w:lang w:val="es_ES" w:bidi="es_ES"/>
        </w:rPr>
        <w:t>REV 8:13</w:t>
      </w:r>
      <w:r>
        <w:rPr>
          <w:lang w:val="es_ES" w:bidi="es_ES"/>
        </w:rPr>
        <w:t xml:space="preserve"> · </w:t>
      </w:r>
      <w:r>
        <w:rPr>
          <w:lang w:val="es_ES" w:bidi="es_ES"/>
        </w:rPr>
        <w:t>REV 8:13</w:t>
      </w:r>
      <w:r>
        <w:rPr>
          <w:lang w:val="es_ES" w:bidi="es_ES"/>
        </w:rPr>
        <w:t xml:space="preserve"> · </w:t>
      </w:r>
      <w:r>
        <w:rPr>
          <w:lang w:val="es_ES" w:bidi="es_ES"/>
        </w:rPr>
        <w:t>REV 10:3</w:t>
      </w:r>
      <w:r>
        <w:rPr>
          <w:lang w:val="es_ES" w:bidi="es_ES"/>
        </w:rPr>
        <w:t xml:space="preserve"> · </w:t>
      </w:r>
      <w:r>
        <w:rPr>
          <w:lang w:val="es_ES" w:bidi="es_ES"/>
        </w:rPr>
        <w:t>REV 10:3</w:t>
      </w:r>
      <w:r>
        <w:rPr>
          <w:lang w:val="es_ES" w:bidi="es_ES"/>
        </w:rPr>
        <w:t xml:space="preserve"> · </w:t>
      </w:r>
      <w:r>
        <w:rPr>
          <w:lang w:val="es_ES" w:bidi="es_ES"/>
        </w:rPr>
        <w:t>REV 11:12</w:t>
      </w:r>
      <w:r>
        <w:rPr>
          <w:lang w:val="es_ES" w:bidi="es_ES"/>
        </w:rPr>
        <w:t xml:space="preserve"> · </w:t>
      </w:r>
      <w:r>
        <w:rPr>
          <w:lang w:val="es_ES" w:bidi="es_ES"/>
        </w:rPr>
        <w:t>REV 11:15</w:t>
      </w:r>
      <w:r>
        <w:rPr>
          <w:lang w:val="es_ES" w:bidi="es_ES"/>
        </w:rPr>
        <w:t xml:space="preserve"> · </w:t>
      </w:r>
      <w:r>
        <w:rPr>
          <w:lang w:val="es_ES" w:bidi="es_ES"/>
        </w:rPr>
        <w:t>REV 12:10</w:t>
      </w:r>
      <w:r>
        <w:rPr>
          <w:lang w:val="es_ES" w:bidi="es_ES"/>
        </w:rPr>
        <w:t xml:space="preserve"> · </w:t>
      </w:r>
      <w:r>
        <w:rPr>
          <w:lang w:val="es_ES" w:bidi="es_ES"/>
        </w:rPr>
        <w:t>REV 14:7</w:t>
      </w:r>
      <w:r>
        <w:rPr>
          <w:lang w:val="es_ES" w:bidi="es_ES"/>
        </w:rPr>
        <w:t xml:space="preserve"> · </w:t>
      </w:r>
      <w:r>
        <w:rPr>
          <w:lang w:val="es_ES" w:bidi="es_ES"/>
        </w:rPr>
        <w:t>REV 14:9</w:t>
      </w:r>
      <w:r>
        <w:rPr>
          <w:lang w:val="es_ES" w:bidi="es_ES"/>
        </w:rPr>
        <w:t xml:space="preserve"> · </w:t>
      </w:r>
      <w:r>
        <w:rPr>
          <w:lang w:val="es_ES" w:bidi="es_ES"/>
        </w:rPr>
        <w:t>REV 14:15</w:t>
      </w:r>
      <w:r>
        <w:rPr>
          <w:lang w:val="es_ES" w:bidi="es_ES"/>
        </w:rPr>
        <w:t xml:space="preserve"> · </w:t>
      </w:r>
      <w:r>
        <w:rPr>
          <w:lang w:val="es_ES" w:bidi="es_ES"/>
        </w:rPr>
        <w:t>REV 14:18</w:t>
      </w:r>
      <w:r>
        <w:rPr>
          <w:lang w:val="es_ES" w:bidi="es_ES"/>
        </w:rPr>
        <w:t xml:space="preserve"> · </w:t>
      </w:r>
      <w:r>
        <w:rPr>
          <w:lang w:val="es_ES" w:bidi="es_ES"/>
        </w:rPr>
        <w:t>REV 16:1</w:t>
      </w:r>
      <w:r>
        <w:rPr>
          <w:lang w:val="es_ES" w:bidi="es_ES"/>
        </w:rPr>
        <w:t xml:space="preserve"> · </w:t>
      </w:r>
      <w:r>
        <w:rPr>
          <w:lang w:val="es_ES" w:bidi="es_ES"/>
        </w:rPr>
        <w:t>REV 16:17</w:t>
      </w:r>
      <w:r>
        <w:rPr>
          <w:lang w:val="es_ES" w:bidi="es_ES"/>
        </w:rPr>
        <w:t xml:space="preserve"> · </w:t>
      </w:r>
      <w:r>
        <w:rPr>
          <w:lang w:val="es_ES" w:bidi="es_ES"/>
        </w:rPr>
        <w:t>REV 18:2</w:t>
      </w:r>
      <w:r>
        <w:rPr>
          <w:lang w:val="es_ES" w:bidi="es_ES"/>
        </w:rPr>
        <w:t xml:space="preserve"> · </w:t>
      </w:r>
      <w:r>
        <w:rPr>
          <w:lang w:val="es_ES" w:bidi="es_ES"/>
        </w:rPr>
        <w:t>REV 19:1</w:t>
      </w:r>
      <w:r>
        <w:rPr>
          <w:lang w:val="es_ES" w:bidi="es_ES"/>
        </w:rPr>
        <w:t xml:space="preserve"> · </w:t>
      </w:r>
      <w:r>
        <w:rPr>
          <w:lang w:val="es_ES" w:bidi="es_ES"/>
        </w:rPr>
        <w:t>REV 19:6</w:t>
      </w:r>
      <w:r>
        <w:rPr>
          <w:lang w:val="es_ES" w:bidi="es_ES"/>
        </w:rPr>
        <w:t xml:space="preserve"> · </w:t>
      </w:r>
      <w:r>
        <w:rPr>
          <w:lang w:val="es_ES" w:bidi="es_ES"/>
        </w:rPr>
        <w:t>REV 19:17</w:t>
      </w:r>
      <w:r>
        <w:rPr>
          <w:lang w:val="es_ES" w:bidi="es_ES"/>
        </w:rPr>
        <w:t xml:space="preserve"> · </w:t>
      </w:r>
      <w:r>
        <w:rPr>
          <w:lang w:val="es_ES" w:bidi="es_ES"/>
        </w:rPr>
        <w:t>REV 21:3</w:t>
      </w:r>
    </w:p>
    <w:p>
      <w:pPr/>
      <w:r>
        <w:rPr>
          <w:lang w:val="es_ES" w:bidi="es_ES"/>
        </w:rPr>
      </w:r>
      <w:r>
        <w:rPr>
          <w:lang w:val="es_ES" w:bidi="es_ES"/>
        </w:rPr>
        <w:t>33.1</w:t>
      </w:r>
      <w:r>
        <w:rPr>
          <w:lang w:val="es_ES" w:bidi="es_ES"/>
        </w:rPr>
        <w:t xml:space="preserve"> · </w:t>
      </w:r>
      <w:r>
        <w:rPr>
          <w:lang w:val="es_ES" w:bidi="es_ES"/>
        </w:rPr>
        <w:t>Comunicación</w:t>
      </w:r>
      <w:r>
        <w:rPr>
          <w:lang w:val="es_ES" w:bidi="es_ES"/>
        </w:rPr>
        <w:t xml:space="preserve"> · </w:t>
      </w:r>
      <w:r>
        <w:rPr>
          <w:lang w:val="es_ES" w:bidi="es_ES"/>
        </w:rPr>
        <w:t>Lenguaje</w:t>
      </w:r>
    </w:p>
    <w:p>
      <w:pPr/>
      <w:r>
        <w:rPr>
          <w:lang w:val="es_ES" w:bidi="es_ES"/>
        </w:rPr>
      </w:r>
      <w:r>
        <w:rPr>
          <w:lang w:val="es_ES" w:bidi="es_ES"/>
        </w:rPr>
        <w:t>lenguaje</w:t>
      </w:r>
      <w:r>
        <w:rPr>
          <w:lang w:val="es_ES" w:bidi="es_ES"/>
        </w:rPr>
        <w:t xml:space="preserve"> </w:t>
      </w:r>
      <w:r>
        <w:rPr>
          <w:lang w:val="es_ES" w:bidi="es_ES"/>
        </w:rPr>
        <w:t>código verbal, ya sea oral o escrito, como medio básico de comunicación</w:t>
      </w:r>
      <w:r>
        <w:rPr>
          <w:lang w:val="es_ES" w:bidi="es_ES"/>
        </w:rPr>
        <w:t xml:space="preserve"> </w:t>
      </w:r>
      <w:r>
        <w:rPr>
          <w:lang w:val="es_ES" w:bidi="es_ES"/>
        </w:rPr>
        <w:t xml:space="preserve">Es posible interpretar φωνή en </w:t>
      </w:r>
      <w:r>
        <w:rPr>
          <w:lang w:val="es_ES" w:bidi="es_ES"/>
        </w:rPr>
        <w:t>2PE 2:16</w:t>
      </w:r>
      <w:r>
        <w:rPr>
          <w:lang w:val="es_ES" w:bidi="es_ES"/>
        </w:rPr>
        <w:t xml:space="preserve"> como "voz" (ver </w:t>
      </w:r>
      <w:hyperlink r:id="rId61">
        <w:r>
          <w:rPr>
            <w:lang w:val="es_ES" w:bidi="es_ES"/>
          </w:rPr>
          <w:rPr>
            <w:color w:val="0000EE"/>
            <w:u w:val="single"/>
          </w:rPr>
          <w:t>33.103</w:t>
        </w:r>
      </w:hyperlink>
      <w:r>
        <w:rPr>
          <w:lang w:val="es_ES" w:bidi="es_ES"/>
        </w:rPr>
        <w:t>).</w:t>
      </w:r>
    </w:p>
    <w:p>
      <w:pPr/>
      <w:r>
        <w:rPr>
          <w:lang w:val="es_ES" w:bidi="es_ES"/>
        </w:rPr>
      </w:r>
      <w:r>
        <w:rPr>
          <w:lang w:val="es_ES" w:bidi="es_ES"/>
        </w:rPr>
        <w:t>1CO 14:10</w:t>
      </w:r>
      <w:r>
        <w:rPr>
          <w:lang w:val="es_ES" w:bidi="es_ES"/>
        </w:rPr>
        <w:t xml:space="preserve"> · </w:t>
      </w:r>
      <w:r>
        <w:rPr>
          <w:lang w:val="es_ES" w:bidi="es_ES"/>
        </w:rPr>
        <w:t>1CO 14:11</w:t>
      </w:r>
      <w:r>
        <w:rPr>
          <w:lang w:val="es_ES" w:bidi="es_ES"/>
        </w:rPr>
        <w:t xml:space="preserve"> · </w:t>
      </w:r>
      <w:r>
        <w:rPr>
          <w:lang w:val="es_ES" w:bidi="es_ES"/>
        </w:rPr>
        <w:t>2PE 2:16</w:t>
      </w:r>
      <w:r>
        <w:rPr>
          <w:lang w:val="es_ES" w:bidi="es_ES"/>
        </w:rPr>
      </w:r>
      <w:r>
        <w:rPr>
          <w:lang w:val="es_ES" w:bidi="es_ES"/>
        </w:rPr>
      </w:r>
    </w:p>
    <w:p>
      <w:pPr/>
      <w:r>
        <w:rPr>
          <w:lang w:val="es_ES" w:bidi="es_ES"/>
        </w:rPr>
      </w:r>
    </w:p>
    <w:p>
      <w:pPr>
        <w:pStyle w:val="Heading2"/>
      </w:pPr>
      <w:r>
        <w:rPr>
          <w:lang w:val="es_ES" w:bidi="es_ES"/>
        </w:rPr>
        <w:t>φῶς</w:t>
      </w:r>
      <w:r>
        <w:rPr>
          <w:lang w:val="es_ES" w:bidi="es_ES"/>
        </w:rPr>
      </w:r>
    </w:p>
    <w:p>
      <w:pPr>
        <w:pStyle w:val="Heading1"/>
      </w:pPr>
      <w:r>
        <w:rPr>
          <w:lang w:val="es_ES" w:bidi="es_ES"/>
        </w:rPr>
        <w:t>φῶς</w:t>
      </w:r>
    </w:p>
    <w:p>
      <w:pPr/>
      <w:r>
        <w:rPr>
          <w:lang w:val="es_ES" w:bidi="es_ES"/>
        </w:rPr>
      </w:r>
      <w:r>
        <w:rPr>
          <w:lang w:val="es_ES" w:bidi="es_ES"/>
        </w:rPr>
        <w:t>φῶς</w:t>
      </w:r>
      <w:r>
        <w:rPr>
          <w:lang w:val="es_ES" w:bidi="es_ES"/>
        </w:rPr>
        <w:t xml:space="preserve"> (</w:t>
      </w:r>
      <w:r>
        <w:rPr>
          <w:lang w:val="es_ES" w:bidi="es_ES"/>
        </w:rPr>
        <w:t>G5457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φωτός </w:t>
      </w:r>
      <w:r>
        <w:rPr>
          <w:lang w:val="es_ES" w:bidi="es_ES"/>
        </w:rPr>
        <w:t>|</w:t>
      </w:r>
      <w:r>
        <w:rPr>
          <w:lang w:val="es_ES" w:bidi="es_ES"/>
        </w:rPr>
        <w:t xml:space="preserve"> </w:t>
      </w:r>
      <w:r>
        <w:rPr>
          <w:lang w:val="es_ES" w:bidi="es_ES"/>
        </w:rPr>
        <w:t>φαίνω</w:t>
      </w:r>
    </w:p>
    <w:p>
      <w:pPr/>
      <w:r>
        <w:rPr>
          <w:lang w:val="es_ES" w:bidi="es_ES"/>
        </w:rPr>
      </w:r>
      <w:r>
        <w:rPr>
          <w:lang w:val="es_ES" w:bidi="es_ES"/>
        </w:rPr>
        <w:t>14.36</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luz</w:t>
      </w:r>
      <w:r>
        <w:rPr>
          <w:lang w:val="es_ES" w:bidi="es_ES"/>
        </w:rPr>
        <w:t xml:space="preserve"> </w:t>
      </w:r>
      <w:r>
        <w:rPr>
          <w:lang w:val="es_ES" w:bidi="es_ES"/>
        </w:rPr>
        <w:t>luz, en contraste con la oscuridad (</w:t>
      </w:r>
      <w:r>
        <w:rPr>
          <w:lang w:val="es_ES" w:bidi="es_ES"/>
        </w:rPr>
        <w:t>σκότος</w:t>
      </w:r>
      <w:r>
        <w:rPr>
          <w:lang w:val="es_ES" w:bidi="es_ES"/>
        </w:rPr>
        <w:t xml:space="preserve">[a], </w:t>
      </w:r>
      <w:r>
        <w:rPr>
          <w:lang w:val="es_ES" w:bidi="es_ES"/>
        </w:rPr>
        <w:t>σκοτία</w:t>
      </w:r>
      <w:r>
        <w:rPr>
          <w:lang w:val="es_ES" w:bidi="es_ES"/>
        </w:rPr>
        <w:t xml:space="preserve">[a], </w:t>
      </w:r>
      <w:hyperlink r:id="rId28">
        <w:r>
          <w:rPr>
            <w:lang w:val="es_ES" w:bidi="es_ES"/>
          </w:rPr>
          <w:rPr>
            <w:color w:val="0000EE"/>
            <w:u w:val="single"/>
          </w:rPr>
          <w:t>14.53</w:t>
        </w:r>
      </w:hyperlink>
      <w:r>
        <w:rPr>
          <w:lang w:val="es_ES" w:bidi="es_ES"/>
        </w:rPr>
        <w:t>), generalmente en relación con alguna fuente de luz como el sol, la luna, el fuego, una lámpara, etc.</w:t>
      </w:r>
      <w:r>
        <w:rPr>
          <w:vertAlign w:val="superscript"/>
          <w:lang w:val="es_ES" w:bidi="es_ES"/>
        </w:rPr>
        <w:t>1</w:t>
      </w:r>
      <w:r>
        <w:rPr>
          <w:lang w:val="es_ES" w:bidi="es_ES"/>
        </w:rPr>
        <w:t xml:space="preserve"> </w:t>
      </w:r>
      <w:r>
        <w:rPr>
          <w:lang w:val="es_ES" w:bidi="es_ES"/>
        </w:rPr>
        <w:t>Los términos para "luz" a menudo difieren en base a si hay una fuente específica de luz, por ejemplo, fuego, lámparas, el sol, la luna, etc., o si simplemente es una luz generalizada, en el sentido de la luz diurna aparte del brillo real del sol (como por ejemplo, en el interior de una habitación). Algunos idiomas también hacen distinciones entre los términos para luz dependiendo de si la luz proviene de un fuego o una lámpara o de un cuerpo celeste.</w:t>
        <w:br/>
      </w:r>
      <w:r>
        <w:rPr>
          <w:lang w:val="es_ES" w:bidi="es_ES"/>
        </w:rPr>
        <w:t>En algunas lenguas no hay un sustantivo para "luz", sino que solo se emplean verbos, ya que se habla de la luz como algo que sucede y, por lo tanto, se considera como un acontecimiento.</w:t>
      </w:r>
    </w:p>
    <w:p>
      <w:pPr/>
      <w:r>
        <w:rPr>
          <w:lang w:val="es_ES" w:bidi="es_ES"/>
        </w:rPr>
      </w:r>
      <w:r>
        <w:rPr>
          <w:lang w:val="es_ES" w:bidi="es_ES"/>
        </w:rPr>
        <w:t>MAT 4:16</w:t>
      </w:r>
      <w:r>
        <w:rPr>
          <w:lang w:val="es_ES" w:bidi="es_ES"/>
        </w:rPr>
        <w:t xml:space="preserve"> · </w:t>
      </w:r>
      <w:r>
        <w:rPr>
          <w:lang w:val="es_ES" w:bidi="es_ES"/>
        </w:rPr>
        <w:t>MAT 4:16</w:t>
      </w:r>
      <w:r>
        <w:rPr>
          <w:lang w:val="es_ES" w:bidi="es_ES"/>
        </w:rPr>
        <w:t xml:space="preserve"> · </w:t>
      </w:r>
      <w:r>
        <w:rPr>
          <w:lang w:val="es_ES" w:bidi="es_ES"/>
        </w:rPr>
        <w:t>MAT 5:14</w:t>
      </w:r>
      <w:r>
        <w:rPr>
          <w:lang w:val="es_ES" w:bidi="es_ES"/>
        </w:rPr>
        <w:t xml:space="preserve"> · </w:t>
      </w:r>
      <w:r>
        <w:rPr>
          <w:lang w:val="es_ES" w:bidi="es_ES"/>
        </w:rPr>
        <w:t>MAT 5:16</w:t>
      </w:r>
      <w:r>
        <w:rPr>
          <w:lang w:val="es_ES" w:bidi="es_ES"/>
        </w:rPr>
        <w:t xml:space="preserve"> · </w:t>
      </w:r>
      <w:r>
        <w:rPr>
          <w:lang w:val="es_ES" w:bidi="es_ES"/>
        </w:rPr>
        <w:t>MAT 6:23</w:t>
      </w:r>
      <w:r>
        <w:rPr>
          <w:lang w:val="es_ES" w:bidi="es_ES"/>
        </w:rPr>
        <w:t xml:space="preserve"> · </w:t>
      </w:r>
      <w:r>
        <w:rPr>
          <w:lang w:val="es_ES" w:bidi="es_ES"/>
        </w:rPr>
        <w:t>MAT 17:2</w:t>
      </w:r>
      <w:r>
        <w:rPr>
          <w:lang w:val="es_ES" w:bidi="es_ES"/>
        </w:rPr>
        <w:t xml:space="preserve"> · </w:t>
      </w:r>
      <w:r>
        <w:rPr>
          <w:lang w:val="es_ES" w:bidi="es_ES"/>
        </w:rPr>
        <w:t>LUK 2:32</w:t>
      </w:r>
      <w:r>
        <w:rPr>
          <w:lang w:val="es_ES" w:bidi="es_ES"/>
        </w:rPr>
        <w:t xml:space="preserve"> · </w:t>
      </w:r>
      <w:r>
        <w:rPr>
          <w:lang w:val="es_ES" w:bidi="es_ES"/>
        </w:rPr>
        <w:t>LUK 8:16</w:t>
      </w:r>
      <w:r>
        <w:rPr>
          <w:lang w:val="es_ES" w:bidi="es_ES"/>
        </w:rPr>
        <w:t xml:space="preserve"> · </w:t>
      </w:r>
      <w:r>
        <w:rPr>
          <w:lang w:val="es_ES" w:bidi="es_ES"/>
        </w:rPr>
        <w:t>LUK 11:35</w:t>
      </w:r>
      <w:r>
        <w:rPr>
          <w:lang w:val="es_ES" w:bidi="es_ES"/>
        </w:rPr>
        <w:t xml:space="preserve"> · </w:t>
      </w:r>
      <w:r>
        <w:rPr>
          <w:lang w:val="es_ES" w:bidi="es_ES"/>
        </w:rPr>
        <w:t>LUK 22:56</w:t>
      </w:r>
      <w:r>
        <w:rPr>
          <w:lang w:val="es_ES" w:bidi="es_ES"/>
        </w:rPr>
        <w:t xml:space="preserve"> · </w:t>
      </w:r>
      <w:r>
        <w:rPr>
          <w:lang w:val="es_ES" w:bidi="es_ES"/>
        </w:rPr>
        <w:t>JHN 1:4</w:t>
      </w:r>
      <w:r>
        <w:rPr>
          <w:lang w:val="es_ES" w:bidi="es_ES"/>
        </w:rPr>
        <w:t xml:space="preserve"> · </w:t>
      </w:r>
      <w:r>
        <w:rPr>
          <w:lang w:val="es_ES" w:bidi="es_ES"/>
        </w:rPr>
        <w:t>JHN 1:5</w:t>
      </w:r>
      <w:r>
        <w:rPr>
          <w:lang w:val="es_ES" w:bidi="es_ES"/>
        </w:rPr>
        <w:t xml:space="preserve"> · </w:t>
      </w:r>
      <w:r>
        <w:rPr>
          <w:lang w:val="es_ES" w:bidi="es_ES"/>
        </w:rPr>
        <w:t>JHN 1:7</w:t>
      </w:r>
      <w:r>
        <w:rPr>
          <w:lang w:val="es_ES" w:bidi="es_ES"/>
        </w:rPr>
        <w:t xml:space="preserve"> · </w:t>
      </w:r>
      <w:r>
        <w:rPr>
          <w:lang w:val="es_ES" w:bidi="es_ES"/>
        </w:rPr>
        <w:t>JHN 1:8</w:t>
      </w:r>
      <w:r>
        <w:rPr>
          <w:lang w:val="es_ES" w:bidi="es_ES"/>
        </w:rPr>
        <w:t xml:space="preserve"> · </w:t>
      </w:r>
      <w:r>
        <w:rPr>
          <w:lang w:val="es_ES" w:bidi="es_ES"/>
        </w:rPr>
        <w:t>JHN 1:8</w:t>
      </w:r>
      <w:r>
        <w:rPr>
          <w:lang w:val="es_ES" w:bidi="es_ES"/>
        </w:rPr>
        <w:t xml:space="preserve"> · </w:t>
      </w:r>
      <w:r>
        <w:rPr>
          <w:lang w:val="es_ES" w:bidi="es_ES"/>
        </w:rPr>
        <w:t>JHN 1:9</w:t>
      </w:r>
      <w:r>
        <w:rPr>
          <w:lang w:val="es_ES" w:bidi="es_ES"/>
        </w:rPr>
        <w:t xml:space="preserve"> · </w:t>
      </w:r>
      <w:r>
        <w:rPr>
          <w:lang w:val="es_ES" w:bidi="es_ES"/>
        </w:rPr>
        <w:t>JHN 3:19</w:t>
      </w:r>
      <w:r>
        <w:rPr>
          <w:lang w:val="es_ES" w:bidi="es_ES"/>
        </w:rPr>
        <w:t xml:space="preserve"> · </w:t>
      </w:r>
      <w:r>
        <w:rPr>
          <w:lang w:val="es_ES" w:bidi="es_ES"/>
        </w:rPr>
        <w:t>JHN 3:19</w:t>
      </w:r>
      <w:r>
        <w:rPr>
          <w:lang w:val="es_ES" w:bidi="es_ES"/>
        </w:rPr>
        <w:t xml:space="preserve"> · </w:t>
      </w:r>
      <w:r>
        <w:rPr>
          <w:lang w:val="es_ES" w:bidi="es_ES"/>
        </w:rPr>
        <w:t>JHN 3:20</w:t>
      </w:r>
      <w:r>
        <w:rPr>
          <w:lang w:val="es_ES" w:bidi="es_ES"/>
        </w:rPr>
        <w:t xml:space="preserve"> · </w:t>
      </w:r>
      <w:r>
        <w:rPr>
          <w:lang w:val="es_ES" w:bidi="es_ES"/>
        </w:rPr>
        <w:t>JHN 3:20</w:t>
      </w:r>
      <w:r>
        <w:rPr>
          <w:lang w:val="es_ES" w:bidi="es_ES"/>
        </w:rPr>
        <w:t xml:space="preserve"> · </w:t>
      </w:r>
      <w:r>
        <w:rPr>
          <w:lang w:val="es_ES" w:bidi="es_ES"/>
        </w:rPr>
        <w:t>JHN 3:21</w:t>
      </w:r>
      <w:r>
        <w:rPr>
          <w:lang w:val="es_ES" w:bidi="es_ES"/>
        </w:rPr>
        <w:t xml:space="preserve"> · </w:t>
      </w:r>
      <w:r>
        <w:rPr>
          <w:lang w:val="es_ES" w:bidi="es_ES"/>
        </w:rPr>
        <w:t>JHN 5:35</w:t>
      </w:r>
      <w:r>
        <w:rPr>
          <w:lang w:val="es_ES" w:bidi="es_ES"/>
        </w:rPr>
        <w:t xml:space="preserve"> · </w:t>
      </w:r>
      <w:r>
        <w:rPr>
          <w:lang w:val="es_ES" w:bidi="es_ES"/>
        </w:rPr>
        <w:t>JHN 8:12</w:t>
      </w:r>
      <w:r>
        <w:rPr>
          <w:lang w:val="es_ES" w:bidi="es_ES"/>
        </w:rPr>
        <w:t xml:space="preserve"> · </w:t>
      </w:r>
      <w:r>
        <w:rPr>
          <w:lang w:val="es_ES" w:bidi="es_ES"/>
        </w:rPr>
        <w:t>JHN 8:12</w:t>
      </w:r>
      <w:r>
        <w:rPr>
          <w:lang w:val="es_ES" w:bidi="es_ES"/>
        </w:rPr>
        <w:t xml:space="preserve"> · </w:t>
      </w:r>
      <w:r>
        <w:rPr>
          <w:lang w:val="es_ES" w:bidi="es_ES"/>
        </w:rPr>
        <w:t>JHN 9:5</w:t>
      </w:r>
      <w:r>
        <w:rPr>
          <w:lang w:val="es_ES" w:bidi="es_ES"/>
        </w:rPr>
        <w:t xml:space="preserve"> · </w:t>
      </w:r>
      <w:r>
        <w:rPr>
          <w:lang w:val="es_ES" w:bidi="es_ES"/>
        </w:rPr>
        <w:t>JHN 11:9</w:t>
      </w:r>
      <w:r>
        <w:rPr>
          <w:lang w:val="es_ES" w:bidi="es_ES"/>
        </w:rPr>
        <w:t xml:space="preserve"> · </w:t>
      </w:r>
      <w:r>
        <w:rPr>
          <w:lang w:val="es_ES" w:bidi="es_ES"/>
        </w:rPr>
        <w:t>JHN 11:10</w:t>
      </w:r>
      <w:r>
        <w:rPr>
          <w:lang w:val="es_ES" w:bidi="es_ES"/>
        </w:rPr>
        <w:t xml:space="preserve"> · </w:t>
      </w:r>
      <w:r>
        <w:rPr>
          <w:lang w:val="es_ES" w:bidi="es_ES"/>
        </w:rPr>
        <w:t>JHN 12:35</w:t>
      </w:r>
      <w:r>
        <w:rPr>
          <w:lang w:val="es_ES" w:bidi="es_ES"/>
        </w:rPr>
        <w:t xml:space="preserve"> · </w:t>
      </w:r>
      <w:r>
        <w:rPr>
          <w:lang w:val="es_ES" w:bidi="es_ES"/>
        </w:rPr>
        <w:t>JHN 12:35</w:t>
      </w:r>
      <w:r>
        <w:rPr>
          <w:lang w:val="es_ES" w:bidi="es_ES"/>
        </w:rPr>
        <w:t xml:space="preserve"> · </w:t>
      </w:r>
      <w:r>
        <w:rPr>
          <w:lang w:val="es_ES" w:bidi="es_ES"/>
        </w:rPr>
        <w:t>JHN 12:36</w:t>
      </w:r>
      <w:r>
        <w:rPr>
          <w:lang w:val="es_ES" w:bidi="es_ES"/>
        </w:rPr>
        <w:t xml:space="preserve"> · </w:t>
      </w:r>
      <w:r>
        <w:rPr>
          <w:lang w:val="es_ES" w:bidi="es_ES"/>
        </w:rPr>
        <w:t>JHN 12:36</w:t>
      </w:r>
      <w:r>
        <w:rPr>
          <w:lang w:val="es_ES" w:bidi="es_ES"/>
        </w:rPr>
        <w:t xml:space="preserve"> · </w:t>
      </w:r>
      <w:r>
        <w:rPr>
          <w:lang w:val="es_ES" w:bidi="es_ES"/>
        </w:rPr>
        <w:t>JHN 12:46</w:t>
      </w:r>
      <w:r>
        <w:rPr>
          <w:lang w:val="es_ES" w:bidi="es_ES"/>
        </w:rPr>
        <w:t xml:space="preserve"> · </w:t>
      </w:r>
      <w:r>
        <w:rPr>
          <w:lang w:val="es_ES" w:bidi="es_ES"/>
        </w:rPr>
        <w:t>ACT 9:3</w:t>
      </w:r>
      <w:r>
        <w:rPr>
          <w:lang w:val="es_ES" w:bidi="es_ES"/>
        </w:rPr>
        <w:t xml:space="preserve"> · </w:t>
      </w:r>
      <w:r>
        <w:rPr>
          <w:lang w:val="es_ES" w:bidi="es_ES"/>
        </w:rPr>
        <w:t>ACT 12:7</w:t>
      </w:r>
      <w:r>
        <w:rPr>
          <w:lang w:val="es_ES" w:bidi="es_ES"/>
        </w:rPr>
        <w:t xml:space="preserve"> · </w:t>
      </w:r>
      <w:r>
        <w:rPr>
          <w:lang w:val="es_ES" w:bidi="es_ES"/>
        </w:rPr>
        <w:t>ACT 13:47</w:t>
      </w:r>
      <w:r>
        <w:rPr>
          <w:lang w:val="es_ES" w:bidi="es_ES"/>
        </w:rPr>
        <w:t xml:space="preserve"> · </w:t>
      </w:r>
      <w:r>
        <w:rPr>
          <w:lang w:val="es_ES" w:bidi="es_ES"/>
        </w:rPr>
        <w:t>ACT 22:6</w:t>
      </w:r>
      <w:r>
        <w:rPr>
          <w:lang w:val="es_ES" w:bidi="es_ES"/>
        </w:rPr>
        <w:t xml:space="preserve"> · </w:t>
      </w:r>
      <w:r>
        <w:rPr>
          <w:lang w:val="es_ES" w:bidi="es_ES"/>
        </w:rPr>
        <w:t>ACT 22:9</w:t>
      </w:r>
      <w:r>
        <w:rPr>
          <w:lang w:val="es_ES" w:bidi="es_ES"/>
        </w:rPr>
        <w:t xml:space="preserve"> · </w:t>
      </w:r>
      <w:r>
        <w:rPr>
          <w:lang w:val="es_ES" w:bidi="es_ES"/>
        </w:rPr>
        <w:t>ACT 22:11</w:t>
      </w:r>
      <w:r>
        <w:rPr>
          <w:lang w:val="es_ES" w:bidi="es_ES"/>
        </w:rPr>
        <w:t xml:space="preserve"> · </w:t>
      </w:r>
      <w:r>
        <w:rPr>
          <w:lang w:val="es_ES" w:bidi="es_ES"/>
        </w:rPr>
        <w:t>ACT 26:13</w:t>
      </w:r>
      <w:r>
        <w:rPr>
          <w:lang w:val="es_ES" w:bidi="es_ES"/>
        </w:rPr>
        <w:t xml:space="preserve"> · </w:t>
      </w:r>
      <w:r>
        <w:rPr>
          <w:lang w:val="es_ES" w:bidi="es_ES"/>
        </w:rPr>
        <w:t>ACT 26:18</w:t>
      </w:r>
      <w:r>
        <w:rPr>
          <w:lang w:val="es_ES" w:bidi="es_ES"/>
        </w:rPr>
        <w:t xml:space="preserve"> · </w:t>
      </w:r>
      <w:r>
        <w:rPr>
          <w:lang w:val="es_ES" w:bidi="es_ES"/>
        </w:rPr>
        <w:t>ACT 26:23</w:t>
      </w:r>
      <w:r>
        <w:rPr>
          <w:lang w:val="es_ES" w:bidi="es_ES"/>
        </w:rPr>
        <w:t xml:space="preserve"> · </w:t>
      </w:r>
      <w:r>
        <w:rPr>
          <w:lang w:val="es_ES" w:bidi="es_ES"/>
        </w:rPr>
        <w:t>ROM 2:19</w:t>
      </w:r>
      <w:r>
        <w:rPr>
          <w:lang w:val="es_ES" w:bidi="es_ES"/>
        </w:rPr>
        <w:t xml:space="preserve"> · </w:t>
      </w:r>
      <w:r>
        <w:rPr>
          <w:lang w:val="es_ES" w:bidi="es_ES"/>
        </w:rPr>
        <w:t>ROM 13:12</w:t>
      </w:r>
      <w:r>
        <w:rPr>
          <w:lang w:val="es_ES" w:bidi="es_ES"/>
        </w:rPr>
        <w:t xml:space="preserve"> · </w:t>
      </w:r>
      <w:r>
        <w:rPr>
          <w:lang w:val="es_ES" w:bidi="es_ES"/>
        </w:rPr>
        <w:t>2CO 4:6</w:t>
      </w:r>
      <w:r>
        <w:rPr>
          <w:lang w:val="es_ES" w:bidi="es_ES"/>
        </w:rPr>
        <w:t xml:space="preserve"> · </w:t>
      </w:r>
      <w:r>
        <w:rPr>
          <w:lang w:val="es_ES" w:bidi="es_ES"/>
        </w:rPr>
        <w:t>2CO 6:14</w:t>
      </w:r>
      <w:r>
        <w:rPr>
          <w:lang w:val="es_ES" w:bidi="es_ES"/>
        </w:rPr>
        <w:t xml:space="preserve"> · </w:t>
      </w:r>
      <w:r>
        <w:rPr>
          <w:lang w:val="es_ES" w:bidi="es_ES"/>
        </w:rPr>
        <w:t>2CO 11:14</w:t>
      </w:r>
      <w:r>
        <w:rPr>
          <w:lang w:val="es_ES" w:bidi="es_ES"/>
        </w:rPr>
        <w:t xml:space="preserve"> · </w:t>
      </w:r>
      <w:r>
        <w:rPr>
          <w:lang w:val="es_ES" w:bidi="es_ES"/>
        </w:rPr>
        <w:t>EPH 5:8</w:t>
      </w:r>
      <w:r>
        <w:rPr>
          <w:lang w:val="es_ES" w:bidi="es_ES"/>
        </w:rPr>
        <w:t xml:space="preserve"> · </w:t>
      </w:r>
      <w:r>
        <w:rPr>
          <w:lang w:val="es_ES" w:bidi="es_ES"/>
        </w:rPr>
        <w:t>EPH 5:9</w:t>
      </w:r>
      <w:r>
        <w:rPr>
          <w:lang w:val="es_ES" w:bidi="es_ES"/>
        </w:rPr>
        <w:t xml:space="preserve"> · </w:t>
      </w:r>
      <w:r>
        <w:rPr>
          <w:lang w:val="es_ES" w:bidi="es_ES"/>
        </w:rPr>
        <w:t>EPH 5:13</w:t>
      </w:r>
      <w:r>
        <w:rPr>
          <w:lang w:val="es_ES" w:bidi="es_ES"/>
        </w:rPr>
        <w:t xml:space="preserve"> · </w:t>
      </w:r>
      <w:r>
        <w:rPr>
          <w:lang w:val="es_ES" w:bidi="es_ES"/>
        </w:rPr>
        <w:t>EPH 5:14</w:t>
      </w:r>
      <w:r>
        <w:rPr>
          <w:lang w:val="es_ES" w:bidi="es_ES"/>
        </w:rPr>
        <w:t xml:space="preserve"> · </w:t>
      </w:r>
      <w:r>
        <w:rPr>
          <w:lang w:val="es_ES" w:bidi="es_ES"/>
        </w:rPr>
        <w:t>COL 1:12</w:t>
      </w:r>
      <w:r>
        <w:rPr>
          <w:lang w:val="es_ES" w:bidi="es_ES"/>
        </w:rPr>
        <w:t xml:space="preserve"> · </w:t>
      </w:r>
      <w:r>
        <w:rPr>
          <w:lang w:val="es_ES" w:bidi="es_ES"/>
        </w:rPr>
        <w:t>1TH 5:5</w:t>
      </w:r>
      <w:r>
        <w:rPr>
          <w:lang w:val="es_ES" w:bidi="es_ES"/>
        </w:rPr>
        <w:t xml:space="preserve"> · </w:t>
      </w:r>
      <w:r>
        <w:rPr>
          <w:lang w:val="es_ES" w:bidi="es_ES"/>
        </w:rPr>
        <w:t>1TI 6:16</w:t>
      </w:r>
      <w:r>
        <w:rPr>
          <w:lang w:val="es_ES" w:bidi="es_ES"/>
        </w:rPr>
        <w:t xml:space="preserve"> · </w:t>
      </w:r>
      <w:r>
        <w:rPr>
          <w:lang w:val="es_ES" w:bidi="es_ES"/>
        </w:rPr>
        <w:t>JAS 1:17</w:t>
      </w:r>
      <w:r>
        <w:rPr>
          <w:lang w:val="es_ES" w:bidi="es_ES"/>
        </w:rPr>
        <w:t xml:space="preserve"> · </w:t>
      </w:r>
      <w:r>
        <w:rPr>
          <w:lang w:val="es_ES" w:bidi="es_ES"/>
        </w:rPr>
        <w:t>1PE 2:9</w:t>
      </w:r>
      <w:r>
        <w:rPr>
          <w:lang w:val="es_ES" w:bidi="es_ES"/>
        </w:rPr>
        <w:t xml:space="preserve"> · </w:t>
      </w:r>
      <w:r>
        <w:rPr>
          <w:lang w:val="es_ES" w:bidi="es_ES"/>
        </w:rPr>
        <w:t>1JN 1:5</w:t>
      </w:r>
      <w:r>
        <w:rPr>
          <w:lang w:val="es_ES" w:bidi="es_ES"/>
        </w:rPr>
        <w:t xml:space="preserve"> · </w:t>
      </w:r>
      <w:r>
        <w:rPr>
          <w:lang w:val="es_ES" w:bidi="es_ES"/>
        </w:rPr>
        <w:t>1JN 1:7</w:t>
      </w:r>
      <w:r>
        <w:rPr>
          <w:lang w:val="es_ES" w:bidi="es_ES"/>
        </w:rPr>
        <w:t xml:space="preserve"> · </w:t>
      </w:r>
      <w:r>
        <w:rPr>
          <w:lang w:val="es_ES" w:bidi="es_ES"/>
        </w:rPr>
        <w:t>1JN 1:7</w:t>
      </w:r>
      <w:r>
        <w:rPr>
          <w:lang w:val="es_ES" w:bidi="es_ES"/>
        </w:rPr>
        <w:t xml:space="preserve"> · </w:t>
      </w:r>
      <w:r>
        <w:rPr>
          <w:lang w:val="es_ES" w:bidi="es_ES"/>
        </w:rPr>
        <w:t>1JN 2:8</w:t>
      </w:r>
      <w:r>
        <w:rPr>
          <w:lang w:val="es_ES" w:bidi="es_ES"/>
        </w:rPr>
        <w:t xml:space="preserve"> · </w:t>
      </w:r>
      <w:r>
        <w:rPr>
          <w:lang w:val="es_ES" w:bidi="es_ES"/>
        </w:rPr>
        <w:t>1JN 2:9</w:t>
      </w:r>
      <w:r>
        <w:rPr>
          <w:lang w:val="es_ES" w:bidi="es_ES"/>
        </w:rPr>
        <w:t xml:space="preserve"> · </w:t>
      </w:r>
      <w:r>
        <w:rPr>
          <w:lang w:val="es_ES" w:bidi="es_ES"/>
        </w:rPr>
        <w:t>1JN 2:10</w:t>
      </w:r>
      <w:r>
        <w:rPr>
          <w:lang w:val="es_ES" w:bidi="es_ES"/>
        </w:rPr>
        <w:t xml:space="preserve"> · </w:t>
      </w:r>
      <w:r>
        <w:rPr>
          <w:lang w:val="es_ES" w:bidi="es_ES"/>
        </w:rPr>
        <w:t>REV 18:23</w:t>
      </w:r>
      <w:r>
        <w:rPr>
          <w:lang w:val="es_ES" w:bidi="es_ES"/>
        </w:rPr>
        <w:t xml:space="preserve"> · </w:t>
      </w:r>
      <w:r>
        <w:rPr>
          <w:lang w:val="es_ES" w:bidi="es_ES"/>
        </w:rPr>
        <w:t>REV 21:24</w:t>
      </w:r>
      <w:r>
        <w:rPr>
          <w:lang w:val="es_ES" w:bidi="es_ES"/>
        </w:rPr>
        <w:t xml:space="preserve"> · </w:t>
      </w:r>
      <w:r>
        <w:rPr>
          <w:lang w:val="es_ES" w:bidi="es_ES"/>
        </w:rPr>
        <w:t>REV 22:5</w:t>
      </w:r>
    </w:p>
    <w:p>
      <w:pPr/>
      <w:r>
        <w:rPr>
          <w:lang w:val="es_ES" w:bidi="es_ES"/>
        </w:rPr>
      </w:r>
      <w:r>
        <w:rPr>
          <w:lang w:val="es_ES" w:bidi="es_ES"/>
        </w:rPr>
        <w:t>2.5</w:t>
      </w:r>
      <w:r>
        <w:rPr>
          <w:lang w:val="es_ES" w:bidi="es_ES"/>
        </w:rPr>
        <w:t xml:space="preserve"> · </w:t>
      </w:r>
      <w:r>
        <w:rPr>
          <w:lang w:val="es_ES" w:bidi="es_ES"/>
        </w:rPr>
        <w:t>Sustancias naturales</w:t>
      </w:r>
      <w:r>
        <w:rPr>
          <w:lang w:val="es_ES" w:bidi="es_ES"/>
        </w:rPr>
        <w:t xml:space="preserve"> · </w:t>
      </w:r>
      <w:r>
        <w:rPr>
          <w:lang w:val="es_ES" w:bidi="es_ES"/>
        </w:rPr>
        <w:t>Fuego</w:t>
      </w:r>
    </w:p>
    <w:p>
      <w:pPr/>
      <w:r>
        <w:rPr>
          <w:lang w:val="es_ES" w:bidi="es_ES"/>
        </w:rPr>
      </w:r>
      <w:r>
        <w:rPr>
          <w:lang w:val="es_ES" w:bidi="es_ES"/>
        </w:rPr>
        <w:t>fuego</w:t>
      </w:r>
      <w:r>
        <w:rPr>
          <w:lang w:val="es_ES" w:bidi="es_ES"/>
        </w:rPr>
        <w:t xml:space="preserve">, </w:t>
      </w:r>
      <w:r>
        <w:rPr>
          <w:lang w:val="es_ES" w:bidi="es_ES"/>
        </w:rPr>
        <w:t>hoguera</w:t>
      </w:r>
      <w:r>
        <w:rPr>
          <w:lang w:val="es_ES" w:bidi="es_ES"/>
        </w:rPr>
        <w:t xml:space="preserve"> </w:t>
      </w:r>
      <w:r>
        <w:rPr>
          <w:lang w:val="es_ES" w:bidi="es_ES"/>
        </w:rPr>
        <w:t>pila o montón de material en llamas</w:t>
      </w:r>
      <w:r>
        <w:rPr>
          <w:lang w:val="es_ES" w:bidi="es_ES"/>
        </w:rPr>
        <w:t xml:space="preserve"> </w:t>
      </w:r>
      <w:r>
        <w:rPr>
          <w:lang w:val="es_ES" w:bidi="es_ES"/>
        </w:rPr>
        <w:t xml:space="preserve">La frase griega ἅψαντες... πυράν "encender un fuego" se traduce mejor en algunos idiomas con un solo verbo que signifique "hacer un fuego", y en otros idiomas es extraño hablar de fuego sin indicar el tipo de material que se está quemando. Por lo tanto, en </w:t>
      </w:r>
      <w:r>
        <w:rPr>
          <w:lang w:val="es_ES" w:bidi="es_ES"/>
        </w:rPr>
        <w:t>ACT 28:2</w:t>
      </w:r>
      <w:r>
        <w:rPr>
          <w:lang w:val="es_ES" w:bidi="es_ES"/>
        </w:rPr>
        <w:t xml:space="preserve"> el equivalente apropiado sería "hicieron que se quemaran algunos palos".</w:t>
        <w:br/>
      </w:r>
      <w:r>
        <w:rPr>
          <w:lang w:val="es_ES" w:bidi="es_ES"/>
        </w:rPr>
        <w:t>En algunos idiomas se hace una distinción muy importante entre dos tipos de fuego funcionalmente diferentes, uno usado para deshacerse de los desechos y otro utilizado para calentarse. El fuego como agente destructivo, mencionado frecuentemente en el libro de Apocalipsis (</w:t>
      </w:r>
      <w:r>
        <w:rPr>
          <w:lang w:val="es_ES" w:bidi="es_ES"/>
        </w:rPr>
        <w:t>REV 8:5</w:t>
      </w:r>
      <w:r>
        <w:rPr>
          <w:lang w:val="es_ES" w:bidi="es_ES"/>
        </w:rPr>
        <w:t xml:space="preserve"> y </w:t>
      </w:r>
      <w:r>
        <w:rPr>
          <w:lang w:val="es_ES" w:bidi="es_ES"/>
        </w:rPr>
        <w:t>REV 20:10</w:t>
      </w:r>
      <w:r>
        <w:rPr>
          <w:lang w:val="es_ES" w:bidi="es_ES"/>
        </w:rPr>
        <w:t>), podría requerir un término muy diferente del que se usa para hablar de un fuego con el fin de calentar a una persona o calentar un objeto.</w:t>
      </w:r>
    </w:p>
    <w:p>
      <w:pPr/>
      <w:r>
        <w:rPr>
          <w:lang w:val="es_ES" w:bidi="es_ES"/>
        </w:rPr>
      </w:r>
      <w:r>
        <w:rPr>
          <w:lang w:val="es_ES" w:bidi="es_ES"/>
        </w:rPr>
        <w:t>MRK 14:54</w:t>
      </w:r>
    </w:p>
    <w:p>
      <w:pPr/>
      <w:r>
        <w:rPr>
          <w:lang w:val="es_ES" w:bidi="es_ES"/>
        </w:rPr>
      </w:r>
      <w:r>
        <w:rPr>
          <w:lang w:val="es_ES" w:bidi="es_ES"/>
        </w:rPr>
        <w:t>6.102</w:t>
      </w:r>
      <w:r>
        <w:rPr>
          <w:lang w:val="es_ES" w:bidi="es_ES"/>
        </w:rPr>
        <w:t xml:space="preserve"> · </w:t>
      </w:r>
      <w:r>
        <w:rPr>
          <w:lang w:val="es_ES" w:bidi="es_ES"/>
        </w:rPr>
        <w:t>Artefactos</w:t>
      </w:r>
      <w:r>
        <w:rPr>
          <w:lang w:val="es_ES" w:bidi="es_ES"/>
        </w:rPr>
        <w:t xml:space="preserve"> · </w:t>
      </w:r>
      <w:r>
        <w:rPr>
          <w:lang w:val="es_ES" w:bidi="es_ES"/>
        </w:rPr>
        <w:t>Luces y soportes de luz</w:t>
      </w:r>
    </w:p>
    <w:p>
      <w:pPr/>
      <w:r>
        <w:rPr>
          <w:lang w:val="es_ES" w:bidi="es_ES"/>
        </w:rPr>
      </w:r>
      <w:r>
        <w:rPr>
          <w:lang w:val="es_ES" w:bidi="es_ES"/>
        </w:rPr>
        <w:t>antorcha</w:t>
      </w:r>
      <w:r>
        <w:rPr>
          <w:lang w:val="es_ES" w:bidi="es_ES"/>
        </w:rPr>
        <w:t xml:space="preserve"> </w:t>
      </w:r>
      <w:r>
        <w:rPr>
          <w:lang w:val="es_ES" w:bidi="es_ES"/>
        </w:rPr>
        <w:t>un palo o conjunto de palos llevados para iluminar</w:t>
      </w:r>
      <w:r>
        <w:rPr>
          <w:lang w:val="es_ES" w:bidi="es_ES"/>
        </w:rPr>
        <w:t xml:space="preserve"> </w:t>
      </w:r>
      <w:r>
        <w:rPr>
          <w:lang w:val="es_ES" w:bidi="es_ES"/>
        </w:rPr>
        <w:t xml:space="preserve">Por supuesto, es posible que en </w:t>
      </w:r>
      <w:r>
        <w:rPr>
          <w:lang w:val="es_ES" w:bidi="es_ES"/>
        </w:rPr>
        <w:t>ACT 16:29</w:t>
      </w:r>
      <w:r>
        <w:rPr>
          <w:lang w:val="es_ES" w:bidi="es_ES"/>
        </w:rPr>
        <w:t xml:space="preserve"> el significado de φῶς sea 'lámpara' (ver </w:t>
      </w:r>
      <w:hyperlink r:id="rId62">
        <w:r>
          <w:rPr>
            <w:lang w:val="es_ES" w:bidi="es_ES"/>
          </w:rPr>
          <w:rPr>
            <w:color w:val="0000EE"/>
            <w:u w:val="single"/>
          </w:rPr>
          <w:t>6.104</w:t>
        </w:r>
      </w:hyperlink>
      <w:r>
        <w:rPr>
          <w:lang w:val="es_ES" w:bidi="es_ES"/>
        </w:rPr>
        <w:t>).</w:t>
      </w:r>
    </w:p>
    <w:p>
      <w:pPr/>
      <w:r>
        <w:rPr>
          <w:lang w:val="es_ES" w:bidi="es_ES"/>
        </w:rPr>
      </w:r>
      <w:r>
        <w:rPr>
          <w:lang w:val="es_ES" w:bidi="es_ES"/>
        </w:rPr>
        <w:t>ACT 16:29</w:t>
      </w:r>
    </w:p>
    <w:p>
      <w:pPr/>
      <w:r>
        <w:rPr>
          <w:lang w:val="es_ES" w:bidi="es_ES"/>
        </w:rPr>
      </w:r>
      <w:r>
        <w:rPr>
          <w:lang w:val="es_ES" w:bidi="es_ES"/>
        </w:rPr>
        <w:t>11.14</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b/>
          <w:lang w:val="es_ES" w:bidi="es_ES"/>
        </w:rPr>
        <w:t>Collocation:</w:t>
      </w:r>
      <w:r>
        <w:rPr>
          <w:lang w:val="es_ES" w:bidi="es_ES"/>
        </w:rPr>
        <w:t xml:space="preserve"> </w:t>
      </w:r>
      <w:r>
        <w:rPr>
          <w:lang w:val="es_ES" w:bidi="es_ES"/>
        </w:rPr>
        <w:t>υἱοὶ τοῦ φωτός</w:t>
      </w:r>
      <w:r>
        <w:rPr>
          <w:lang w:val="es_ES" w:bidi="es_ES"/>
        </w:rPr>
        <w:t xml:space="preserve"> · </w:t>
      </w:r>
      <w:r>
        <w:rPr>
          <w:lang w:val="es_ES" w:bidi="es_ES"/>
        </w:rPr>
        <w:t>τέκνα φωτός</w:t>
      </w:r>
    </w:p>
    <w:p>
      <w:pPr/>
      <w:r>
        <w:rPr>
          <w:lang w:val="es_ES" w:bidi="es_ES"/>
        </w:rPr>
      </w:r>
      <w:r>
        <w:rPr>
          <w:lang w:val="es_ES" w:bidi="es_ES"/>
        </w:rPr>
        <w:t>hijos de la luz</w:t>
      </w:r>
      <w:r>
        <w:rPr>
          <w:lang w:val="es_ES" w:bidi="es_ES"/>
        </w:rPr>
        <w:t xml:space="preserve">, </w:t>
      </w:r>
      <w:r>
        <w:rPr>
          <w:lang w:val="es_ES" w:bidi="es_ES"/>
        </w:rPr>
        <w:t>pueblo de Dios</w:t>
      </w:r>
      <w:r>
        <w:rPr>
          <w:lang w:val="es_ES" w:bidi="es_ES"/>
        </w:rPr>
        <w:t xml:space="preserve"> </w:t>
      </w:r>
      <w:r>
        <w:rPr>
          <w:lang w:val="es_ES" w:bidi="es_ES"/>
        </w:rPr>
        <w:t xml:space="preserve">(expresiones idiomáticas, literalmente: 'niños de la luz') personas a las que se les ha revelado la verdad de Dios y que presuntamente viven de acuerdo con esa verdad. Ver también </w:t>
      </w:r>
      <w:hyperlink r:id="rId63">
        <w:r>
          <w:rPr>
            <w:lang w:val="es_ES" w:bidi="es_ES"/>
          </w:rPr>
          <w:rPr>
            <w:color w:val="0000EE"/>
            <w:u w:val="single"/>
          </w:rPr>
          <w:t>9.4</w:t>
        </w:r>
      </w:hyperlink>
      <w:r>
        <w:rPr>
          <w:lang w:val="es_ES" w:bidi="es_ES"/>
        </w:rPr>
        <w:t xml:space="preserve"> y </w:t>
      </w:r>
      <w:hyperlink r:id="rId64">
        <w:r>
          <w:rPr>
            <w:lang w:val="es_ES" w:bidi="es_ES"/>
          </w:rPr>
          <w:rPr>
            <w:color w:val="0000EE"/>
            <w:u w:val="single"/>
          </w:rPr>
          <w:t>12.15</w:t>
        </w:r>
      </w:hyperlink>
      <w:r>
        <w:rPr>
          <w:lang w:val="es_ES" w:bidi="es_ES"/>
        </w:rPr>
        <w:t>.</w:t>
      </w:r>
      <w:r>
        <w:rPr>
          <w:lang w:val="es_ES" w:bidi="es_ES"/>
        </w:rPr>
        <w:t xml:space="preserve"> </w:t>
      </w:r>
      <w:r>
        <w:rPr>
          <w:lang w:val="es_ES" w:bidi="es_ES"/>
        </w:rPr>
        <w:t>En algunos idiomas es difícil hablar de "luz" en el sentido metafórico de 'verdad que proviene de Dios'. Dicha verdad no debe igualarse con el conocimiento, sino con los principios y las prácticas del comportamiento moral correcto. Debido a estas dificultades, para hablar de la "verdad" como "luz", algunos traductores han preferido usar la expresión "pueblo de Dios" para las frases υἱοὶ τοῦ φωτός, υἱοὶ τῆς ἡμέρας, y τέκνα φωτός. En algunos casos, sin embargo, es posible emplear "luz", si esto se describe como "luz que viene de Dios" o incluso "la verdadera luz de Dios".</w:t>
      </w:r>
    </w:p>
    <w:p>
      <w:pPr/>
      <w:r>
        <w:rPr>
          <w:lang w:val="es_ES" w:bidi="es_ES"/>
        </w:rPr>
      </w:r>
      <w:r>
        <w:rPr>
          <w:lang w:val="es_ES" w:bidi="es_ES"/>
        </w:rPr>
        <w:t>LUK 16:8</w:t>
      </w:r>
      <w:r>
        <w:rPr>
          <w:lang w:val="es_ES" w:bidi="es_ES"/>
        </w:rPr>
        <w:t xml:space="preserve"> · </w:t>
      </w:r>
      <w:r>
        <w:rPr>
          <w:lang w:val="es_ES" w:bidi="es_ES"/>
        </w:rPr>
        <w:t>JHN 12:36</w:t>
      </w:r>
      <w:r>
        <w:rPr>
          <w:lang w:val="es_ES" w:bidi="es_ES"/>
        </w:rPr>
        <w:t xml:space="preserve"> · </w:t>
      </w:r>
      <w:r>
        <w:rPr>
          <w:lang w:val="es_ES" w:bidi="es_ES"/>
        </w:rPr>
        <w:t>EPH 5:8</w:t>
      </w:r>
      <w:r>
        <w:rPr>
          <w:lang w:val="es_ES" w:bidi="es_ES"/>
        </w:rPr>
        <w:t xml:space="preserve"> · </w:t>
      </w:r>
      <w:r>
        <w:rPr>
          <w:lang w:val="es_ES" w:bidi="es_ES"/>
        </w:rPr>
        <w:t>1TH 5:5</w:t>
      </w:r>
    </w:p>
    <w:p>
      <w:pPr/>
      <w:r>
        <w:rPr>
          <w:lang w:val="es_ES" w:bidi="es_ES"/>
        </w:rPr>
      </w:r>
      <w:r>
        <w:rPr>
          <w:lang w:val="es_ES" w:bidi="es_ES"/>
        </w:rPr>
        <w:t>28.64</w:t>
      </w:r>
      <w:r>
        <w:rPr>
          <w:lang w:val="es_ES" w:bidi="es_ES"/>
        </w:rPr>
        <w:t xml:space="preserve"> · </w:t>
      </w:r>
      <w:r>
        <w:rPr>
          <w:lang w:val="es_ES" w:bidi="es_ES"/>
        </w:rPr>
        <w:t>Saber</w:t>
      </w:r>
      <w:r>
        <w:rPr>
          <w:lang w:val="es_ES" w:bidi="es_ES"/>
        </w:rPr>
        <w:t xml:space="preserve"> · </w:t>
      </w:r>
      <w:r>
        <w:rPr>
          <w:lang w:val="es_ES" w:bidi="es_ES"/>
        </w:rPr>
        <w:t>Poder de ser conocido</w:t>
      </w:r>
    </w:p>
    <w:p>
      <w:pPr/>
      <w:r>
        <w:rPr>
          <w:lang w:val="es_ES" w:bidi="es_ES"/>
        </w:rPr>
      </w:r>
      <w:r>
        <w:rPr>
          <w:b/>
          <w:lang w:val="es_ES" w:bidi="es_ES"/>
        </w:rPr>
        <w:t>Collocation:</w:t>
      </w:r>
      <w:r>
        <w:rPr>
          <w:lang w:val="es_ES" w:bidi="es_ES"/>
        </w:rPr>
        <w:t xml:space="preserve"> </w:t>
      </w:r>
      <w:r>
        <w:rPr>
          <w:lang w:val="es_ES" w:bidi="es_ES"/>
        </w:rPr>
        <w:t>ἐν τῷ φωτί</w:t>
      </w:r>
    </w:p>
    <w:p>
      <w:pPr/>
      <w:r>
        <w:rPr>
          <w:lang w:val="es_ES" w:bidi="es_ES"/>
        </w:rPr>
      </w:r>
      <w:r>
        <w:rPr>
          <w:lang w:val="es_ES" w:bidi="es_ES"/>
        </w:rPr>
        <w:t>en publico</w:t>
      </w:r>
      <w:r>
        <w:rPr>
          <w:lang w:val="es_ES" w:bidi="es_ES"/>
        </w:rPr>
        <w:t xml:space="preserve">, </w:t>
      </w:r>
      <w:r>
        <w:rPr>
          <w:lang w:val="es_ES" w:bidi="es_ES"/>
        </w:rPr>
        <w:t>públicamente</w:t>
      </w:r>
      <w:r>
        <w:rPr>
          <w:lang w:val="es_ES" w:bidi="es_ES"/>
        </w:rPr>
        <w:t xml:space="preserve"> </w:t>
      </w:r>
      <w:r>
        <w:rPr>
          <w:lang w:val="es_ES" w:bidi="es_ES"/>
        </w:rPr>
        <w:t>(expresión idiomática, literalmente: 'en la luz') pertinente a ser ampliamente conocido en vista de que los eventos en cuestión tuvieron lugar en público</w:t>
      </w:r>
      <w:r>
        <w:rPr>
          <w:vertAlign w:val="superscript"/>
          <w:lang w:val="es_ES" w:bidi="es_ES"/>
        </w:rPr>
        <w:t>2</w:t>
      </w:r>
    </w:p>
    <w:p>
      <w:pPr/>
      <w:r>
        <w:rPr>
          <w:lang w:val="es_ES" w:bidi="es_ES"/>
        </w:rPr>
      </w:r>
      <w:r>
        <w:rPr>
          <w:lang w:val="es_ES" w:bidi="es_ES"/>
        </w:rPr>
        <w:t>MAT 10:27</w:t>
      </w:r>
      <w:r>
        <w:rPr>
          <w:lang w:val="es_ES" w:bidi="es_ES"/>
        </w:rPr>
        <w:t xml:space="preserve"> · </w:t>
      </w:r>
      <w:r>
        <w:rPr>
          <w:lang w:val="es_ES" w:bidi="es_ES"/>
        </w:rPr>
        <w:t>LUK 12:3</w:t>
      </w:r>
    </w:p>
    <w:p>
      <w:pPr/>
      <w:r>
        <w:rPr>
          <w:lang w:val="es_ES" w:bidi="es_ES"/>
        </w:rPr>
      </w:r>
      <w:r>
        <w:rPr>
          <w:vertAlign w:val="superscript"/>
          <w:lang w:val="es_ES" w:bidi="es_ES"/>
        </w:rPr>
        <w:t>1</w:t>
      </w:r>
      <w:r>
        <w:rPr>
          <w:lang w:val="es_ES" w:bidi="es_ES"/>
        </w:rPr>
        <w:t xml:space="preserve"> Es posible que haya algunos contrastes entre φῶς[a] y φέγγος, en que φῶς puede sugerir una fuente de luz un tanto fuerte, ya que φῶς es frecuentemente asociada con la luz del sol mientras que φέγγος es típicamente relacionada con la luz de la luna. En contextos fuera de las Escrituras hay, sin embargo, algunas instancias en las que parece haber una superposición considerable de significado.</w:t>
      </w:r>
      <w:r>
        <w:rPr>
          <w:lang w:val="es_ES" w:bidi="es_ES"/>
        </w:rPr>
        <w:t xml:space="preserve"> </w:t>
      </w:r>
      <w:r>
        <w:rPr>
          <w:vertAlign w:val="superscript"/>
          <w:lang w:val="es_ES" w:bidi="es_ES"/>
        </w:rPr>
        <w:t>2</w:t>
      </w:r>
      <w:r>
        <w:rPr>
          <w:lang w:val="es_ES" w:bidi="es_ES"/>
        </w:rPr>
        <w:t xml:space="preserve"> Es muy posible que las dos expresiones idiomáticas en D:28.64 difieran un tanto en significado, o al menos en connotación, pero es difícil, sino imposible, mostrarlo desde los contextos existentes.</w:t>
      </w:r>
      <w:r>
        <w:rPr>
          <w:lang w:val="es_ES" w:bidi="es_ES"/>
        </w:rPr>
      </w:r>
      <w:r>
        <w:rPr>
          <w:lang w:val="es_ES" w:bidi="es_ES"/>
        </w:rPr>
      </w:r>
    </w:p>
    <w:p>
      <w:pPr/>
      <w:r>
        <w:rPr>
          <w:lang w:val="es_ES" w:bidi="es_ES"/>
        </w:rPr>
      </w:r>
    </w:p>
    <w:p>
      <w:pPr>
        <w:pStyle w:val="Heading2"/>
      </w:pPr>
      <w:r>
        <w:rPr>
          <w:lang w:val="es_ES" w:bidi="es_ES"/>
        </w:rPr>
        <w:t>φωστήρ</w:t>
      </w:r>
      <w:r>
        <w:rPr>
          <w:lang w:val="es_ES" w:bidi="es_ES"/>
        </w:rPr>
      </w:r>
    </w:p>
    <w:p>
      <w:pPr>
        <w:pStyle w:val="Heading1"/>
      </w:pPr>
      <w:r>
        <w:rPr>
          <w:lang w:val="es_ES" w:bidi="es_ES"/>
        </w:rPr>
        <w:t>φωστήρ</w:t>
      </w:r>
    </w:p>
    <w:p>
      <w:pPr/>
      <w:r>
        <w:rPr>
          <w:lang w:val="es_ES" w:bidi="es_ES"/>
        </w:rPr>
      </w:r>
      <w:r>
        <w:rPr>
          <w:lang w:val="es_ES" w:bidi="es_ES"/>
        </w:rPr>
        <w:t>φωστήρ</w:t>
      </w:r>
      <w:r>
        <w:rPr>
          <w:lang w:val="es_ES" w:bidi="es_ES"/>
        </w:rPr>
        <w:t xml:space="preserve"> (</w:t>
      </w:r>
      <w:r>
        <w:rPr>
          <w:lang w:val="es_ES" w:bidi="es_ES"/>
        </w:rPr>
        <w:t>G5458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-ῆρος </w:t>
      </w:r>
      <w:r>
        <w:rPr>
          <w:lang w:val="es_ES" w:bidi="es_ES"/>
        </w:rPr>
        <w:t>|</w:t>
      </w:r>
      <w:r>
        <w:rPr>
          <w:lang w:val="es_ES" w:bidi="es_ES"/>
        </w:rPr>
        <w:t xml:space="preserve"> </w:t>
      </w:r>
      <w:r>
        <w:rPr>
          <w:lang w:val="es_ES" w:bidi="es_ES"/>
        </w:rPr>
        <w:t>φαίνω</w:t>
      </w:r>
    </w:p>
    <w:p>
      <w:pPr/>
      <w:r>
        <w:rPr>
          <w:lang w:val="es_ES" w:bidi="es_ES"/>
        </w:rPr>
      </w:r>
      <w:r>
        <w:rPr>
          <w:lang w:val="es_ES" w:bidi="es_ES"/>
        </w:rPr>
        <w:t>1.27</w:t>
      </w:r>
      <w:r>
        <w:rPr>
          <w:lang w:val="es_ES" w:bidi="es_ES"/>
        </w:rPr>
        <w:t xml:space="preserve"> · </w:t>
      </w:r>
      <w:r>
        <w:rPr>
          <w:lang w:val="es_ES" w:bidi="es_ES"/>
        </w:rPr>
        <w:t>Objetos y rasgos geográficos</w:t>
      </w:r>
      <w:r>
        <w:rPr>
          <w:lang w:val="es_ES" w:bidi="es_ES"/>
        </w:rPr>
        <w:t xml:space="preserve"> · </w:t>
      </w:r>
      <w:r>
        <w:rPr>
          <w:lang w:val="es_ES" w:bidi="es_ES"/>
        </w:rPr>
        <w:t>Cuerpos Celestiales</w:t>
      </w:r>
    </w:p>
    <w:p>
      <w:pPr/>
      <w:r>
        <w:rPr>
          <w:lang w:val="es_ES" w:bidi="es_ES"/>
        </w:rPr>
      </w:r>
      <w:r>
        <w:rPr>
          <w:lang w:val="es_ES" w:bidi="es_ES"/>
        </w:rPr>
        <w:t>luz</w:t>
      </w:r>
      <w:r>
        <w:rPr>
          <w:lang w:val="es_ES" w:bidi="es_ES"/>
        </w:rPr>
        <w:t xml:space="preserve">, </w:t>
      </w:r>
      <w:r>
        <w:rPr>
          <w:lang w:val="es_ES" w:bidi="es_ES"/>
        </w:rPr>
        <w:t>lumbrera</w:t>
      </w:r>
      <w:r>
        <w:rPr>
          <w:lang w:val="es_ES" w:bidi="es_ES"/>
        </w:rPr>
        <w:t xml:space="preserve">, </w:t>
      </w:r>
      <w:r>
        <w:rPr>
          <w:lang w:val="es_ES" w:bidi="es_ES"/>
        </w:rPr>
        <w:t>estrella</w:t>
      </w:r>
      <w:r>
        <w:rPr>
          <w:lang w:val="es_ES" w:bidi="es_ES"/>
        </w:rPr>
        <w:t xml:space="preserve"> </w:t>
      </w:r>
      <w:r>
        <w:rPr>
          <w:lang w:val="es_ES" w:bidi="es_ES"/>
        </w:rPr>
        <w:t>cualquier objeto que produzca luz en el cielo, como el sol, la luna, otros planetas y las estrellas</w:t>
      </w:r>
      <w:r>
        <w:rPr>
          <w:lang w:val="es_ES" w:bidi="es_ES"/>
        </w:rPr>
        <w:t xml:space="preserve"> </w:t>
      </w:r>
      <w:r>
        <w:rPr>
          <w:lang w:val="es_ES" w:bidi="es_ES"/>
        </w:rPr>
        <w:t xml:space="preserve">Aunque φωστήρ[a] puede referirse a cualquier objeto que produzca luz, se usa especialmente para referirse a los cuerpos celestiales y de manera más específica a las estrellas, como en </w:t>
      </w:r>
      <w:r>
        <w:rPr>
          <w:lang w:val="es_ES" w:bidi="es_ES"/>
        </w:rPr>
        <w:t>PHP 2:15</w:t>
      </w:r>
      <w:r>
        <w:rPr>
          <w:lang w:val="es_ES" w:bidi="es_ES"/>
        </w:rPr>
        <w:t>, el único contexto del NT en el que φωστήρ[a] ocurre. Un componente focal de este significado es la característica de iluminar.</w:t>
      </w:r>
    </w:p>
    <w:p>
      <w:pPr/>
      <w:r>
        <w:rPr>
          <w:lang w:val="es_ES" w:bidi="es_ES"/>
        </w:rPr>
      </w:r>
      <w:r>
        <w:rPr>
          <w:lang w:val="es_ES" w:bidi="es_ES"/>
        </w:rPr>
        <w:t>PHP 2:15</w:t>
      </w:r>
    </w:p>
    <w:p>
      <w:pPr/>
      <w:r>
        <w:rPr>
          <w:lang w:val="es_ES" w:bidi="es_ES"/>
        </w:rPr>
      </w:r>
      <w:r>
        <w:rPr>
          <w:lang w:val="es_ES" w:bidi="es_ES"/>
        </w:rPr>
        <w:t>14.49</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brillo</w:t>
      </w:r>
      <w:r>
        <w:rPr>
          <w:lang w:val="es_ES" w:bidi="es_ES"/>
        </w:rPr>
        <w:t xml:space="preserve">, </w:t>
      </w:r>
      <w:r>
        <w:rPr>
          <w:lang w:val="es_ES" w:bidi="es_ES"/>
        </w:rPr>
        <w:t>brillante</w:t>
      </w:r>
      <w:r>
        <w:rPr>
          <w:lang w:val="es_ES" w:bidi="es_ES"/>
        </w:rPr>
        <w:t xml:space="preserve">, </w:t>
      </w:r>
      <w:r>
        <w:rPr>
          <w:lang w:val="es_ES" w:bidi="es_ES"/>
        </w:rPr>
        <w:t>resplandor</w:t>
      </w:r>
      <w:r>
        <w:rPr>
          <w:lang w:val="es_ES" w:bidi="es_ES"/>
        </w:rPr>
        <w:t xml:space="preserve"> </w:t>
      </w:r>
      <w:r>
        <w:rPr>
          <w:lang w:val="es_ES" w:bidi="es_ES"/>
        </w:rPr>
        <w:t>el estado de brillo o luminosidad</w:t>
      </w:r>
      <w:r>
        <w:rPr>
          <w:lang w:val="es_ES" w:bidi="es_ES"/>
        </w:rPr>
        <w:t xml:space="preserve"> </w:t>
      </w:r>
      <w:r>
        <w:rPr>
          <w:lang w:val="es_ES" w:bidi="es_ES"/>
        </w:rPr>
        <w:t xml:space="preserve">En algunos idiomas se hace una distinción clara entre un objeto que brilla por sí mismo (es decir, una fuente de brillo o luminosidad) y los objetos que son brillantes porque reflejan la luz de otra fuente. En el caso de </w:t>
      </w:r>
      <w:r>
        <w:rPr>
          <w:lang w:val="es_ES" w:bidi="es_ES"/>
        </w:rPr>
        <w:t>MAT 17:5</w:t>
      </w:r>
      <w:r>
        <w:rPr>
          <w:lang w:val="es_ES" w:bidi="es_ES"/>
        </w:rPr>
        <w:t xml:space="preserve"> (que generalmente se considera una referencia a la presencia de Dios, Shekinah), la nube no se limitaría a reflejar la luz, sino que sería la fuente de luz (consultar </w:t>
      </w:r>
      <w:hyperlink r:id="rId65">
        <w:r>
          <w:rPr>
            <w:lang w:val="es_ES" w:bidi="es_ES"/>
          </w:rPr>
          <w:rPr>
            <w:color w:val="0000EE"/>
            <w:u w:val="single"/>
          </w:rPr>
          <w:t>14.50</w:t>
        </w:r>
      </w:hyperlink>
      <w:r>
        <w:rPr>
          <w:lang w:val="es_ES" w:bidi="es_ES"/>
        </w:rPr>
        <w:t>).</w:t>
      </w:r>
    </w:p>
    <w:p>
      <w:pPr/>
      <w:r>
        <w:rPr>
          <w:lang w:val="es_ES" w:bidi="es_ES"/>
        </w:rPr>
      </w:r>
      <w:r>
        <w:rPr>
          <w:lang w:val="es_ES" w:bidi="es_ES"/>
        </w:rPr>
        <w:t>REV 21:11</w:t>
      </w:r>
      <w:r>
        <w:rPr>
          <w:lang w:val="es_ES" w:bidi="es_ES"/>
        </w:rPr>
      </w:r>
      <w:r>
        <w:rPr>
          <w:lang w:val="es_ES" w:bidi="es_ES"/>
        </w:rPr>
      </w:r>
    </w:p>
    <w:p>
      <w:pPr/>
      <w:r>
        <w:rPr>
          <w:lang w:val="es_ES" w:bidi="es_ES"/>
        </w:rPr>
      </w:r>
    </w:p>
    <w:p>
      <w:pPr>
        <w:pStyle w:val="Heading2"/>
      </w:pPr>
      <w:r>
        <w:rPr>
          <w:lang w:val="es_ES" w:bidi="es_ES"/>
        </w:rPr>
        <w:t>φωσφόρος</w:t>
      </w:r>
      <w:r>
        <w:rPr>
          <w:lang w:val="es_ES" w:bidi="es_ES"/>
        </w:rPr>
      </w:r>
    </w:p>
    <w:p>
      <w:pPr>
        <w:pStyle w:val="Heading1"/>
      </w:pPr>
      <w:r>
        <w:rPr>
          <w:lang w:val="es_ES" w:bidi="es_ES"/>
        </w:rPr>
        <w:t>φωσφόρος</w:t>
      </w:r>
    </w:p>
    <w:p>
      <w:pPr/>
      <w:r>
        <w:rPr>
          <w:lang w:val="es_ES" w:bidi="es_ES"/>
        </w:rPr>
      </w:r>
      <w:r>
        <w:rPr>
          <w:lang w:val="es_ES" w:bidi="es_ES"/>
        </w:rPr>
        <w:t>φωσφόρος</w:t>
      </w:r>
      <w:r>
        <w:rPr>
          <w:lang w:val="es_ES" w:bidi="es_ES"/>
        </w:rPr>
        <w:t xml:space="preserve"> (</w:t>
      </w:r>
      <w:r>
        <w:rPr>
          <w:lang w:val="es_ES" w:bidi="es_ES"/>
        </w:rPr>
        <w:t>G5459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-ου </w:t>
      </w:r>
      <w:r>
        <w:rPr>
          <w:lang w:val="es_ES" w:bidi="es_ES"/>
        </w:rPr>
        <w:t>|</w:t>
      </w:r>
      <w:r>
        <w:rPr>
          <w:lang w:val="es_ES" w:bidi="es_ES"/>
        </w:rPr>
        <w:t xml:space="preserve"> φαίνω + φέρω</w:t>
      </w:r>
    </w:p>
    <w:p>
      <w:pPr/>
      <w:r>
        <w:rPr>
          <w:lang w:val="es_ES" w:bidi="es_ES"/>
        </w:rPr>
      </w:r>
      <w:r>
        <w:rPr>
          <w:lang w:val="es_ES" w:bidi="es_ES"/>
        </w:rPr>
        <w:t>1.32</w:t>
      </w:r>
      <w:r>
        <w:rPr>
          <w:lang w:val="es_ES" w:bidi="es_ES"/>
        </w:rPr>
        <w:t xml:space="preserve"> · </w:t>
      </w:r>
      <w:r>
        <w:rPr>
          <w:lang w:val="es_ES" w:bidi="es_ES"/>
        </w:rPr>
        <w:t>Objetos y rasgos geográficos</w:t>
      </w:r>
      <w:r>
        <w:rPr>
          <w:lang w:val="es_ES" w:bidi="es_ES"/>
        </w:rPr>
        <w:t xml:space="preserve"> · </w:t>
      </w:r>
      <w:r>
        <w:rPr>
          <w:lang w:val="es_ES" w:bidi="es_ES"/>
        </w:rPr>
        <w:t>Cuerpos Celestiales</w:t>
      </w:r>
    </w:p>
    <w:p>
      <w:pPr/>
      <w:r>
        <w:rPr>
          <w:lang w:val="es_ES" w:bidi="es_ES"/>
        </w:rPr>
      </w:r>
      <w:r>
        <w:rPr>
          <w:lang w:val="es_ES" w:bidi="es_ES"/>
        </w:rPr>
        <w:t>estrella de la mañana</w:t>
      </w:r>
      <w:r>
        <w:rPr>
          <w:lang w:val="es_ES" w:bidi="es_ES"/>
        </w:rPr>
        <w:t xml:space="preserve"> </w:t>
      </w:r>
      <w:r>
        <w:rPr>
          <w:lang w:val="es_ES" w:bidi="es_ES"/>
        </w:rPr>
        <w:t>cuerpo celestial que produce luz, probablemente la estrella de la mañana (un planeta), pero posiblemente el sol</w:t>
      </w:r>
      <w:r>
        <w:rPr>
          <w:lang w:val="es_ES" w:bidi="es_ES"/>
        </w:rPr>
        <w:t xml:space="preserve"> </w:t>
      </w:r>
      <w:r>
        <w:rPr>
          <w:lang w:val="es_ES" w:bidi="es_ES"/>
        </w:rPr>
        <w:t xml:space="preserve">El significado literal de φωσφόρος es "aquello que lleva luz", pero es una referencia convencional a la estrella de la mañana, que en realidad no es una estrella sino uno de los planetas más brillantes, generalmente Venus pero también Júpiter, Marte, Mercurio, o incluso Saturno. En la única ocurrencia de esta palabra en el NT, </w:t>
      </w:r>
      <w:r>
        <w:rPr>
          <w:lang w:val="es_ES" w:bidi="es_ES"/>
        </w:rPr>
        <w:t>2PE 1:19</w:t>
      </w:r>
      <w:r>
        <w:rPr>
          <w:lang w:val="es_ES" w:bidi="es_ES"/>
        </w:rPr>
        <w:t>, φωσφόρος es una referencia figurativa indirecta a Jesús y su trabajo redentor, pero en algunas lenguas es extremadamente difícil hablar de "la luz de la estrella de la mañana brillando en sus corazones". Uno quizás podría decir "...brilla sobre sus corazones" o posiblemente "...brilla sobre ustedes y hace que tengan nuevos corazones" o "...e ilumine sus mentes".</w:t>
      </w:r>
    </w:p>
    <w:p>
      <w:pPr/>
      <w:r>
        <w:rPr>
          <w:lang w:val="es_ES" w:bidi="es_ES"/>
        </w:rPr>
      </w:r>
      <w:r>
        <w:rPr>
          <w:lang w:val="es_ES" w:bidi="es_ES"/>
        </w:rPr>
        <w:t>2PE 1:19</w:t>
      </w:r>
      <w:r>
        <w:rPr>
          <w:lang w:val="es_ES" w:bidi="es_ES"/>
        </w:rPr>
      </w:r>
      <w:r>
        <w:rPr>
          <w:lang w:val="es_ES" w:bidi="es_ES"/>
        </w:rPr>
      </w:r>
    </w:p>
    <w:p>
      <w:pPr/>
      <w:r>
        <w:rPr>
          <w:lang w:val="es_ES" w:bidi="es_ES"/>
        </w:rPr>
      </w:r>
    </w:p>
    <w:p>
      <w:pPr>
        <w:pStyle w:val="Heading2"/>
      </w:pPr>
      <w:r>
        <w:rPr>
          <w:lang w:val="es_ES" w:bidi="es_ES"/>
        </w:rPr>
        <w:t>φωτεινός</w:t>
      </w:r>
      <w:r>
        <w:rPr>
          <w:lang w:val="es_ES" w:bidi="es_ES"/>
        </w:rPr>
      </w:r>
    </w:p>
    <w:p>
      <w:pPr>
        <w:pStyle w:val="Heading1"/>
      </w:pPr>
      <w:r>
        <w:rPr>
          <w:lang w:val="es_ES" w:bidi="es_ES"/>
        </w:rPr>
        <w:t>φωτεινός</w:t>
      </w:r>
    </w:p>
    <w:p>
      <w:pPr/>
      <w:r>
        <w:rPr>
          <w:lang w:val="es_ES" w:bidi="es_ES"/>
        </w:rPr>
      </w:r>
      <w:r>
        <w:rPr>
          <w:lang w:val="es_ES" w:bidi="es_ES"/>
        </w:rPr>
        <w:t>φωτεινός</w:t>
      </w:r>
      <w:r>
        <w:rPr>
          <w:lang w:val="es_ES" w:bidi="es_ES"/>
        </w:rPr>
        <w:t xml:space="preserve"> (</w:t>
      </w:r>
      <w:r>
        <w:rPr>
          <w:lang w:val="es_ES" w:bidi="es_ES"/>
        </w:rPr>
        <w:t>G5460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φαίνω</w:t>
      </w:r>
    </w:p>
    <w:p>
      <w:pPr/>
      <w:r>
        <w:rPr>
          <w:lang w:val="es_ES" w:bidi="es_ES"/>
        </w:rPr>
      </w:r>
      <w:r>
        <w:rPr>
          <w:lang w:val="es_ES" w:bidi="es_ES"/>
        </w:rPr>
        <w:t>14.51</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lleno de luz</w:t>
      </w:r>
      <w:r>
        <w:rPr>
          <w:lang w:val="es_ES" w:bidi="es_ES"/>
        </w:rPr>
        <w:t xml:space="preserve">, </w:t>
      </w:r>
      <w:r>
        <w:rPr>
          <w:lang w:val="es_ES" w:bidi="es_ES"/>
        </w:rPr>
        <w:t>bien iluminado</w:t>
      </w:r>
      <w:r>
        <w:rPr>
          <w:lang w:val="es_ES" w:bidi="es_ES"/>
        </w:rPr>
        <w:t xml:space="preserve"> </w:t>
      </w:r>
      <w:r>
        <w:rPr>
          <w:lang w:val="es_ES" w:bidi="es_ES"/>
        </w:rPr>
        <w:t>pertinente a estar bien iluminado</w:t>
      </w:r>
      <w:r>
        <w:rPr>
          <w:lang w:val="es_ES" w:bidi="es_ES"/>
        </w:rPr>
        <w:t xml:space="preserve"> </w:t>
      </w:r>
      <w:r>
        <w:rPr>
          <w:lang w:val="es_ES" w:bidi="es_ES"/>
        </w:rPr>
        <w:t xml:space="preserve">En algunos idiomas no se puede hablar de un objeto que está "lleno de luz", ya que no se habla de la luz como sustancia. Está claro que normalmente es posible hablar de algo como "teniendo luz en el interior" (por ejemplo, la aparición de luz dentro de una habitación). Sin embargo, en lugar de hablar positivamente de la aparición de la luz, a veces es más satisfactorio indicar la ausencia de oscuridad, por ejemplo, "allí no había oscuridad" o, como en </w:t>
      </w:r>
      <w:r>
        <w:rPr>
          <w:lang w:val="es_ES" w:bidi="es_ES"/>
        </w:rPr>
        <w:t>MAT 6:22</w:t>
      </w:r>
      <w:r>
        <w:rPr>
          <w:lang w:val="es_ES" w:bidi="es_ES"/>
        </w:rPr>
        <w:t>, "todo tu cuerpo no tendrá oscuridad en él".</w:t>
      </w:r>
    </w:p>
    <w:p>
      <w:pPr/>
      <w:r>
        <w:rPr>
          <w:lang w:val="es_ES" w:bidi="es_ES"/>
        </w:rPr>
      </w:r>
      <w:r>
        <w:rPr>
          <w:lang w:val="es_ES" w:bidi="es_ES"/>
        </w:rPr>
        <w:t>MAT 6:22</w:t>
      </w:r>
      <w:r>
        <w:rPr>
          <w:lang w:val="es_ES" w:bidi="es_ES"/>
        </w:rPr>
        <w:t xml:space="preserve"> · </w:t>
      </w:r>
      <w:r>
        <w:rPr>
          <w:lang w:val="es_ES" w:bidi="es_ES"/>
        </w:rPr>
        <w:t>LUK 11:34</w:t>
      </w:r>
      <w:r>
        <w:rPr>
          <w:lang w:val="es_ES" w:bidi="es_ES"/>
        </w:rPr>
        <w:t xml:space="preserve"> · </w:t>
      </w:r>
      <w:r>
        <w:rPr>
          <w:lang w:val="es_ES" w:bidi="es_ES"/>
        </w:rPr>
        <w:t>LUK 11:36</w:t>
      </w:r>
      <w:r>
        <w:rPr>
          <w:lang w:val="es_ES" w:bidi="es_ES"/>
        </w:rPr>
        <w:t xml:space="preserve"> · </w:t>
      </w:r>
      <w:r>
        <w:rPr>
          <w:lang w:val="es_ES" w:bidi="es_ES"/>
        </w:rPr>
        <w:t>LUK 11:36</w:t>
      </w:r>
    </w:p>
    <w:p>
      <w:pPr/>
      <w:r>
        <w:rPr>
          <w:lang w:val="es_ES" w:bidi="es_ES"/>
        </w:rPr>
      </w:r>
      <w:r>
        <w:rPr>
          <w:lang w:val="es_ES" w:bidi="es_ES"/>
        </w:rPr>
        <w:t>14.50</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brillante</w:t>
      </w:r>
      <w:r>
        <w:rPr>
          <w:lang w:val="es_ES" w:bidi="es_ES"/>
        </w:rPr>
        <w:t xml:space="preserve">, </w:t>
      </w:r>
      <w:r>
        <w:rPr>
          <w:lang w:val="es_ES" w:bidi="es_ES"/>
        </w:rPr>
        <w:t>luminoso</w:t>
      </w:r>
      <w:r>
        <w:rPr>
          <w:lang w:val="es_ES" w:bidi="es_ES"/>
        </w:rPr>
        <w:t xml:space="preserve">, </w:t>
      </w:r>
      <w:r>
        <w:rPr>
          <w:lang w:val="es_ES" w:bidi="es_ES"/>
        </w:rPr>
        <w:t>radiante</w:t>
      </w:r>
      <w:r>
        <w:rPr>
          <w:lang w:val="es_ES" w:bidi="es_ES"/>
        </w:rPr>
        <w:t xml:space="preserve"> </w:t>
      </w:r>
      <w:r>
        <w:rPr>
          <w:lang w:val="es_ES" w:bidi="es_ES"/>
        </w:rPr>
        <w:t>pertinente a ser brillante o radiante, ya sea referente a una fuente o a un objeto que está iluminado por una fuente</w:t>
      </w:r>
    </w:p>
    <w:p>
      <w:pPr/>
      <w:r>
        <w:rPr>
          <w:lang w:val="es_ES" w:bidi="es_ES"/>
        </w:rPr>
      </w:r>
      <w:r>
        <w:rPr>
          <w:lang w:val="es_ES" w:bidi="es_ES"/>
        </w:rPr>
        <w:t>MAT 17:5</w:t>
      </w:r>
      <w:r>
        <w:rPr>
          <w:lang w:val="es_ES" w:bidi="es_ES"/>
        </w:rPr>
      </w:r>
      <w:r>
        <w:rPr>
          <w:lang w:val="es_ES" w:bidi="es_ES"/>
        </w:rPr>
      </w:r>
    </w:p>
    <w:p>
      <w:pPr/>
      <w:r>
        <w:rPr>
          <w:lang w:val="es_ES" w:bidi="es_ES"/>
        </w:rPr>
      </w:r>
    </w:p>
    <w:p>
      <w:pPr>
        <w:pStyle w:val="Heading2"/>
      </w:pPr>
      <w:r>
        <w:rPr>
          <w:lang w:val="es_ES" w:bidi="es_ES"/>
        </w:rPr>
        <w:t>φωτίζω</w:t>
      </w:r>
      <w:r>
        <w:rPr>
          <w:lang w:val="es_ES" w:bidi="es_ES"/>
        </w:rPr>
      </w:r>
    </w:p>
    <w:p>
      <w:pPr>
        <w:pStyle w:val="Heading1"/>
      </w:pPr>
      <w:r>
        <w:rPr>
          <w:lang w:val="es_ES" w:bidi="es_ES"/>
        </w:rPr>
        <w:t>φωτίζω</w:t>
      </w:r>
    </w:p>
    <w:p>
      <w:pPr/>
      <w:r>
        <w:rPr>
          <w:lang w:val="es_ES" w:bidi="es_ES"/>
        </w:rPr>
      </w:r>
      <w:r>
        <w:rPr>
          <w:lang w:val="es_ES" w:bidi="es_ES"/>
        </w:rPr>
        <w:t>φωτίζω</w:t>
      </w:r>
      <w:r>
        <w:rPr>
          <w:lang w:val="es_ES" w:bidi="es_ES"/>
        </w:rPr>
        <w:t xml:space="preserve"> (</w:t>
      </w:r>
      <w:r>
        <w:rPr>
          <w:lang w:val="es_ES" w:bidi="es_ES"/>
        </w:rPr>
        <w:t>G5461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φαίνω</w:t>
      </w:r>
    </w:p>
    <w:p>
      <w:pPr/>
      <w:r>
        <w:rPr>
          <w:lang w:val="es_ES" w:bidi="es_ES"/>
        </w:rPr>
      </w:r>
      <w:r>
        <w:rPr>
          <w:lang w:val="es_ES" w:bidi="es_ES"/>
        </w:rPr>
        <w:t>14.39</w:t>
      </w:r>
      <w:r>
        <w:rPr>
          <w:lang w:val="es_ES" w:bidi="es_ES"/>
        </w:rPr>
        <w:t xml:space="preserve"> · </w:t>
      </w:r>
      <w:r>
        <w:rPr>
          <w:lang w:val="es_ES" w:bidi="es_ES"/>
        </w:rPr>
        <w:t>Eventos y Estados Físicos</w:t>
      </w:r>
      <w:r>
        <w:rPr>
          <w:lang w:val="es_ES" w:bidi="es_ES"/>
        </w:rPr>
        <w:t xml:space="preserve"> · </w:t>
      </w:r>
      <w:r>
        <w:rPr>
          <w:lang w:val="es_ES" w:bidi="es_ES"/>
        </w:rPr>
        <w:t>Luz</w:t>
      </w:r>
    </w:p>
    <w:p>
      <w:pPr/>
      <w:r>
        <w:rPr>
          <w:lang w:val="es_ES" w:bidi="es_ES"/>
        </w:rPr>
      </w:r>
      <w:r>
        <w:rPr>
          <w:lang w:val="es_ES" w:bidi="es_ES"/>
        </w:rPr>
        <w:t>iluminar</w:t>
      </w:r>
      <w:r>
        <w:rPr>
          <w:lang w:val="es_ES" w:bidi="es_ES"/>
        </w:rPr>
        <w:t xml:space="preserve">, </w:t>
      </w:r>
      <w:r>
        <w:rPr>
          <w:lang w:val="es_ES" w:bidi="es_ES"/>
        </w:rPr>
        <w:t>brillar sobre</w:t>
      </w:r>
      <w:r>
        <w:rPr>
          <w:lang w:val="es_ES" w:bidi="es_ES"/>
        </w:rPr>
        <w:t xml:space="preserve"> </w:t>
      </w:r>
      <w:r>
        <w:rPr>
          <w:lang w:val="es_ES" w:bidi="es_ES"/>
        </w:rPr>
        <w:t>hacer que la luz brille sobre algún objeto, en el sentido de iluminarlo</w:t>
      </w:r>
      <w:r>
        <w:rPr>
          <w:lang w:val="es_ES" w:bidi="es_ES"/>
        </w:rPr>
        <w:t xml:space="preserve"> </w:t>
      </w:r>
      <w:r>
        <w:rPr>
          <w:lang w:val="es_ES" w:bidi="es_ES"/>
        </w:rPr>
        <w:t>Las expresiones que involucran lo que ocasiona que la luz brille sobre un objeto a menudo involucran elementos causales explícitos, por ejemplo, "hacer que la luz brille en" o "hacer que brille" o "hacer que sea brillante" o "hacer que se ilumine".</w:t>
      </w:r>
    </w:p>
    <w:p>
      <w:pPr/>
      <w:r>
        <w:rPr>
          <w:lang w:val="es_ES" w:bidi="es_ES"/>
        </w:rPr>
      </w:r>
      <w:r>
        <w:rPr>
          <w:lang w:val="es_ES" w:bidi="es_ES"/>
        </w:rPr>
        <w:t>LUK 11:36</w:t>
      </w:r>
      <w:r>
        <w:rPr>
          <w:lang w:val="es_ES" w:bidi="es_ES"/>
        </w:rPr>
        <w:t xml:space="preserve"> · </w:t>
      </w:r>
      <w:r>
        <w:rPr>
          <w:lang w:val="es_ES" w:bidi="es_ES"/>
        </w:rPr>
        <w:t>1CO 4:5</w:t>
      </w:r>
      <w:r>
        <w:rPr>
          <w:lang w:val="es_ES" w:bidi="es_ES"/>
        </w:rPr>
        <w:t xml:space="preserve"> · </w:t>
      </w:r>
      <w:r>
        <w:rPr>
          <w:lang w:val="es_ES" w:bidi="es_ES"/>
        </w:rPr>
        <w:t>EPH 1:18</w:t>
      </w:r>
      <w:r>
        <w:rPr>
          <w:lang w:val="es_ES" w:bidi="es_ES"/>
        </w:rPr>
        <w:t xml:space="preserve"> · </w:t>
      </w:r>
      <w:r>
        <w:rPr>
          <w:lang w:val="es_ES" w:bidi="es_ES"/>
        </w:rPr>
        <w:t>HEB 6:4</w:t>
      </w:r>
      <w:r>
        <w:rPr>
          <w:lang w:val="es_ES" w:bidi="es_ES"/>
        </w:rPr>
        <w:t xml:space="preserve"> · </w:t>
      </w:r>
      <w:r>
        <w:rPr>
          <w:lang w:val="es_ES" w:bidi="es_ES"/>
        </w:rPr>
        <w:t>HEB 10:32</w:t>
      </w:r>
      <w:r>
        <w:rPr>
          <w:lang w:val="es_ES" w:bidi="es_ES"/>
        </w:rPr>
        <w:t xml:space="preserve"> · </w:t>
      </w:r>
      <w:r>
        <w:rPr>
          <w:lang w:val="es_ES" w:bidi="es_ES"/>
        </w:rPr>
        <w:t>REV 18:1</w:t>
      </w:r>
      <w:r>
        <w:rPr>
          <w:lang w:val="es_ES" w:bidi="es_ES"/>
        </w:rPr>
        <w:t xml:space="preserve"> · </w:t>
      </w:r>
      <w:r>
        <w:rPr>
          <w:lang w:val="es_ES" w:bidi="es_ES"/>
        </w:rPr>
        <w:t>REV 21:23</w:t>
      </w:r>
      <w:r>
        <w:rPr>
          <w:lang w:val="es_ES" w:bidi="es_ES"/>
        </w:rPr>
        <w:t xml:space="preserve"> · </w:t>
      </w:r>
      <w:r>
        <w:rPr>
          <w:lang w:val="es_ES" w:bidi="es_ES"/>
        </w:rPr>
        <w:t>REV 22:5</w:t>
      </w:r>
    </w:p>
    <w:p>
      <w:pPr/>
      <w:r>
        <w:rPr>
          <w:lang w:val="es_ES" w:bidi="es_ES"/>
        </w:rPr>
      </w:r>
      <w:r>
        <w:rPr>
          <w:lang w:val="es_ES" w:bidi="es_ES"/>
        </w:rPr>
        <w:t>28.36</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dar a conocer</w:t>
      </w:r>
      <w:r>
        <w:rPr>
          <w:lang w:val="es_ES" w:bidi="es_ES"/>
        </w:rPr>
        <w:t xml:space="preserve">, </w:t>
      </w:r>
      <w:r>
        <w:rPr>
          <w:lang w:val="es_ES" w:bidi="es_ES"/>
        </w:rPr>
        <w:t>aclarar</w:t>
      </w:r>
      <w:r>
        <w:rPr>
          <w:lang w:val="es_ES" w:bidi="es_ES"/>
        </w:rPr>
        <w:t xml:space="preserve">, </w:t>
      </w:r>
      <w:r>
        <w:rPr>
          <w:lang w:val="es_ES" w:bidi="es_ES"/>
        </w:rPr>
        <w:t>revelar</w:t>
      </w:r>
      <w:r>
        <w:rPr>
          <w:lang w:val="es_ES" w:bidi="es_ES"/>
        </w:rPr>
        <w:t xml:space="preserve">, </w:t>
      </w:r>
      <w:r>
        <w:rPr>
          <w:lang w:val="es_ES" w:bidi="es_ES"/>
        </w:rPr>
        <w:t>traer a la luz</w:t>
      </w:r>
      <w:r>
        <w:rPr>
          <w:lang w:val="es_ES" w:bidi="es_ES"/>
        </w:rPr>
        <w:t xml:space="preserve">, </w:t>
      </w:r>
      <w:r>
        <w:rPr>
          <w:lang w:val="es_ES" w:bidi="es_ES"/>
        </w:rPr>
        <w:t>revelación</w:t>
      </w:r>
      <w:r>
        <w:rPr>
          <w:lang w:val="es_ES" w:bidi="es_ES"/>
        </w:rPr>
        <w:t xml:space="preserve"> </w:t>
      </w:r>
      <w:r>
        <w:rPr>
          <w:lang w:val="es_ES" w:bidi="es_ES"/>
        </w:rPr>
        <w:t>hacer que algo sea completamente conocido al revelarlo con claridad y con cierto detalle</w:t>
      </w:r>
      <w:r>
        <w:rPr>
          <w:vertAlign w:val="superscript"/>
          <w:lang w:val="es_ES" w:bidi="es_ES"/>
        </w:rPr>
        <w:t>1</w:t>
      </w:r>
    </w:p>
    <w:p>
      <w:pPr/>
      <w:r>
        <w:rPr>
          <w:lang w:val="es_ES" w:bidi="es_ES"/>
        </w:rPr>
      </w:r>
      <w:r>
        <w:rPr>
          <w:lang w:val="es_ES" w:bidi="es_ES"/>
        </w:rPr>
        <w:t>JHN 1:9</w:t>
      </w:r>
      <w:r>
        <w:rPr>
          <w:lang w:val="es_ES" w:bidi="es_ES"/>
        </w:rPr>
        <w:t xml:space="preserve"> · </w:t>
      </w:r>
      <w:r>
        <w:rPr>
          <w:lang w:val="es_ES" w:bidi="es_ES"/>
        </w:rPr>
        <w:t>1CO 4:5</w:t>
      </w:r>
      <w:r>
        <w:rPr>
          <w:lang w:val="es_ES" w:bidi="es_ES"/>
        </w:rPr>
        <w:t xml:space="preserve"> · </w:t>
      </w:r>
      <w:r>
        <w:rPr>
          <w:lang w:val="es_ES" w:bidi="es_ES"/>
        </w:rPr>
        <w:t>EPH 3:9</w:t>
      </w:r>
      <w:r>
        <w:rPr>
          <w:lang w:val="es_ES" w:bidi="es_ES"/>
        </w:rPr>
        <w:t xml:space="preserve"> · </w:t>
      </w:r>
      <w:r>
        <w:rPr>
          <w:lang w:val="es_ES" w:bidi="es_ES"/>
        </w:rPr>
        <w:t>2TI 1:10</w:t>
      </w:r>
    </w:p>
    <w:p>
      <w:pPr/>
      <w:r>
        <w:rPr>
          <w:lang w:val="es_ES" w:bidi="es_ES"/>
        </w:rPr>
      </w:r>
      <w:r>
        <w:rPr>
          <w:vertAlign w:val="superscript"/>
          <w:lang w:val="es_ES" w:bidi="es_ES"/>
        </w:rPr>
        <w:t>1</w:t>
      </w:r>
      <w:r>
        <w:rPr>
          <w:lang w:val="es_ES" w:bidi="es_ES"/>
        </w:rPr>
        <w:t xml:space="preserve"> Todos estos significados envuelven un cambio desde el dominio sensorial de ver, hacer que se vea o dar luz a, al dominio cognitivo de hacer que algo sea totalmente conocido, evidente y claro.</w:t>
      </w:r>
      <w:r>
        <w:rPr>
          <w:lang w:val="es_ES" w:bidi="es_ES"/>
        </w:rPr>
      </w:r>
      <w:r>
        <w:rPr>
          <w:lang w:val="es_ES" w:bidi="es_ES"/>
        </w:rPr>
      </w:r>
    </w:p>
    <w:p>
      <w:pPr/>
      <w:r>
        <w:rPr>
          <w:lang w:val="es_ES" w:bidi="es_ES"/>
        </w:rPr>
      </w:r>
    </w:p>
    <w:p>
      <w:pPr>
        <w:pStyle w:val="Heading2"/>
      </w:pPr>
      <w:r>
        <w:rPr>
          <w:lang w:val="es_ES" w:bidi="es_ES"/>
        </w:rPr>
        <w:t>φωτισμός</w:t>
      </w:r>
      <w:r>
        <w:rPr>
          <w:lang w:val="es_ES" w:bidi="es_ES"/>
        </w:rPr>
      </w:r>
    </w:p>
    <w:p>
      <w:pPr>
        <w:pStyle w:val="Heading1"/>
      </w:pPr>
      <w:r>
        <w:rPr>
          <w:lang w:val="es_ES" w:bidi="es_ES"/>
        </w:rPr>
        <w:t>φωτισμός</w:t>
      </w:r>
    </w:p>
    <w:p>
      <w:pPr/>
      <w:r>
        <w:rPr>
          <w:lang w:val="es_ES" w:bidi="es_ES"/>
        </w:rPr>
      </w:r>
      <w:r>
        <w:rPr>
          <w:lang w:val="es_ES" w:bidi="es_ES"/>
        </w:rPr>
        <w:t>φωτισμός</w:t>
      </w:r>
      <w:r>
        <w:rPr>
          <w:lang w:val="es_ES" w:bidi="es_ES"/>
        </w:rPr>
        <w:t xml:space="preserve"> (</w:t>
      </w:r>
      <w:r>
        <w:rPr>
          <w:lang w:val="es_ES" w:bidi="es_ES"/>
        </w:rPr>
        <w:t>G5462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φαίνω</w:t>
      </w:r>
    </w:p>
    <w:p>
      <w:pPr/>
      <w:r>
        <w:rPr>
          <w:lang w:val="es_ES" w:bidi="es_ES"/>
        </w:rPr>
      </w:r>
      <w:r>
        <w:rPr>
          <w:lang w:val="es_ES" w:bidi="es_ES"/>
        </w:rPr>
        <w:t>72.3</w:t>
      </w:r>
      <w:r>
        <w:rPr>
          <w:lang w:val="es_ES" w:bidi="es_ES"/>
        </w:rPr>
        <w:t xml:space="preserve"> · </w:t>
      </w:r>
      <w:r>
        <w:rPr>
          <w:lang w:val="es_ES" w:bidi="es_ES"/>
        </w:rPr>
        <w:t>Verdadero, Falso</w:t>
      </w:r>
      <w:r>
        <w:rPr>
          <w:lang w:val="es_ES" w:bidi="es_ES"/>
        </w:rPr>
        <w:t xml:space="preserve"> · </w:t>
      </w:r>
      <w:r>
        <w:rPr>
          <w:lang w:val="es_ES" w:bidi="es_ES"/>
        </w:rPr>
        <w:t>Verdadero, Falso</w:t>
      </w:r>
    </w:p>
    <w:p>
      <w:pPr/>
      <w:r>
        <w:rPr>
          <w:lang w:val="es_ES" w:bidi="es_ES"/>
        </w:rPr>
      </w:r>
      <w:r>
        <w:rPr>
          <w:lang w:val="es_ES" w:bidi="es_ES"/>
        </w:rPr>
        <w:t>verdad</w:t>
      </w:r>
      <w:r>
        <w:rPr>
          <w:lang w:val="es_ES" w:bidi="es_ES"/>
        </w:rPr>
        <w:t xml:space="preserve">, </w:t>
      </w:r>
      <w:r>
        <w:rPr>
          <w:lang w:val="es_ES" w:bidi="es_ES"/>
        </w:rPr>
        <w:t>verdad revelada</w:t>
      </w:r>
      <w:r>
        <w:rPr>
          <w:lang w:val="es_ES" w:bidi="es_ES"/>
        </w:rPr>
        <w:t xml:space="preserve"> </w:t>
      </w:r>
      <w:r>
        <w:rPr>
          <w:lang w:val="es_ES" w:bidi="es_ES"/>
        </w:rPr>
        <w:t>(extensión figurativa del significado de φωτισμός 'luz', que no ocurre en el NT) lo que se ha revelado como verdad</w:t>
      </w:r>
    </w:p>
    <w:p>
      <w:pPr/>
      <w:r>
        <w:rPr>
          <w:lang w:val="es_ES" w:bidi="es_ES"/>
        </w:rPr>
      </w:r>
      <w:r>
        <w:rPr>
          <w:lang w:val="es_ES" w:bidi="es_ES"/>
        </w:rPr>
        <w:t>2CO 4:4</w:t>
      </w:r>
    </w:p>
    <w:p>
      <w:pPr/>
      <w:r>
        <w:rPr>
          <w:lang w:val="es_ES" w:bidi="es_ES"/>
        </w:rPr>
      </w:r>
      <w:r>
        <w:rPr>
          <w:lang w:val="es_ES" w:bidi="es_ES"/>
        </w:rPr>
        <w:t>28.36</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dar a conocer</w:t>
      </w:r>
      <w:r>
        <w:rPr>
          <w:lang w:val="es_ES" w:bidi="es_ES"/>
        </w:rPr>
        <w:t xml:space="preserve">, </w:t>
      </w:r>
      <w:r>
        <w:rPr>
          <w:lang w:val="es_ES" w:bidi="es_ES"/>
        </w:rPr>
        <w:t>aclarar</w:t>
      </w:r>
      <w:r>
        <w:rPr>
          <w:lang w:val="es_ES" w:bidi="es_ES"/>
        </w:rPr>
        <w:t xml:space="preserve">, </w:t>
      </w:r>
      <w:r>
        <w:rPr>
          <w:lang w:val="es_ES" w:bidi="es_ES"/>
        </w:rPr>
        <w:t>revelar</w:t>
      </w:r>
      <w:r>
        <w:rPr>
          <w:lang w:val="es_ES" w:bidi="es_ES"/>
        </w:rPr>
        <w:t xml:space="preserve">, </w:t>
      </w:r>
      <w:r>
        <w:rPr>
          <w:lang w:val="es_ES" w:bidi="es_ES"/>
        </w:rPr>
        <w:t>traer a la luz</w:t>
      </w:r>
      <w:r>
        <w:rPr>
          <w:lang w:val="es_ES" w:bidi="es_ES"/>
        </w:rPr>
        <w:t xml:space="preserve">, </w:t>
      </w:r>
      <w:r>
        <w:rPr>
          <w:lang w:val="es_ES" w:bidi="es_ES"/>
        </w:rPr>
        <w:t>revelación</w:t>
      </w:r>
      <w:r>
        <w:rPr>
          <w:lang w:val="es_ES" w:bidi="es_ES"/>
        </w:rPr>
        <w:t xml:space="preserve"> </w:t>
      </w:r>
      <w:r>
        <w:rPr>
          <w:lang w:val="es_ES" w:bidi="es_ES"/>
        </w:rPr>
        <w:t>hacer que algo sea completamente conocido al revelarlo con claridad y con cierto detalle</w:t>
      </w:r>
      <w:r>
        <w:rPr>
          <w:vertAlign w:val="superscript"/>
          <w:lang w:val="es_ES" w:bidi="es_ES"/>
        </w:rPr>
        <w:t>1</w:t>
      </w:r>
    </w:p>
    <w:p>
      <w:pPr/>
      <w:r>
        <w:rPr>
          <w:lang w:val="es_ES" w:bidi="es_ES"/>
        </w:rPr>
      </w:r>
      <w:r>
        <w:rPr>
          <w:lang w:val="es_ES" w:bidi="es_ES"/>
        </w:rPr>
        <w:t>2CO 4:6</w:t>
      </w:r>
    </w:p>
    <w:p>
      <w:pPr/>
      <w:r>
        <w:rPr>
          <w:lang w:val="es_ES" w:bidi="es_ES"/>
        </w:rPr>
      </w:r>
      <w:r>
        <w:rPr>
          <w:vertAlign w:val="superscript"/>
          <w:lang w:val="es_ES" w:bidi="es_ES"/>
        </w:rPr>
        <w:t>1</w:t>
      </w:r>
      <w:r>
        <w:rPr>
          <w:lang w:val="es_ES" w:bidi="es_ES"/>
        </w:rPr>
        <w:t xml:space="preserve"> Todos estos significados envuelven un cambio desde el dominio sensorial de ver, hacer que se vea o dar luz a, al dominio cognitivo de hacer que algo sea totalmente conocido, evidente y claro.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23.1" TargetMode="External"/><Relationship Id="rId16" Type="http://schemas.openxmlformats.org/officeDocument/2006/relationships/hyperlink" Target="#28.57" TargetMode="External"/><Relationship Id="rId17" Type="http://schemas.openxmlformats.org/officeDocument/2006/relationships/hyperlink" Target="#24.18" TargetMode="External"/><Relationship Id="rId18" Type="http://schemas.openxmlformats.org/officeDocument/2006/relationships/hyperlink" Target="#24.19" TargetMode="External"/><Relationship Id="rId19" Type="http://schemas.openxmlformats.org/officeDocument/2006/relationships/hyperlink" Target="#24.29" TargetMode="External"/><Relationship Id="rId20" Type="http://schemas.openxmlformats.org/officeDocument/2006/relationships/hyperlink" Target="#12.43" TargetMode="External"/><Relationship Id="rId21" Type="http://schemas.openxmlformats.org/officeDocument/2006/relationships/hyperlink" Target="#12.47" TargetMode="External"/><Relationship Id="rId22" Type="http://schemas.openxmlformats.org/officeDocument/2006/relationships/hyperlink" Target="#11.48" TargetMode="External"/><Relationship Id="rId23" Type="http://schemas.openxmlformats.org/officeDocument/2006/relationships/hyperlink" Target="#53.96" TargetMode="External"/><Relationship Id="rId24" Type="http://schemas.openxmlformats.org/officeDocument/2006/relationships/hyperlink" Target="#53.99" TargetMode="External"/><Relationship Id="rId25" Type="http://schemas.openxmlformats.org/officeDocument/2006/relationships/hyperlink" Target="#53.100" TargetMode="External"/><Relationship Id="rId26" Type="http://schemas.openxmlformats.org/officeDocument/2006/relationships/hyperlink" Target="#7.64" TargetMode="External"/><Relationship Id="rId27" Type="http://schemas.openxmlformats.org/officeDocument/2006/relationships/hyperlink" Target="#6.137" TargetMode="External"/><Relationship Id="rId28" Type="http://schemas.openxmlformats.org/officeDocument/2006/relationships/hyperlink" Target="#14.53" TargetMode="External"/><Relationship Id="rId29" Type="http://schemas.openxmlformats.org/officeDocument/2006/relationships/hyperlink" Target="#59.56" TargetMode="External"/><Relationship Id="rId30" Type="http://schemas.openxmlformats.org/officeDocument/2006/relationships/hyperlink" Target="#13.89" TargetMode="External"/><Relationship Id="rId31" Type="http://schemas.openxmlformats.org/officeDocument/2006/relationships/hyperlink" Target="#14.4" TargetMode="External"/><Relationship Id="rId32" Type="http://schemas.openxmlformats.org/officeDocument/2006/relationships/hyperlink" Target="#15.11" TargetMode="External"/><Relationship Id="rId33" Type="http://schemas.openxmlformats.org/officeDocument/2006/relationships/hyperlink" Target="#24.6" TargetMode="External"/><Relationship Id="rId34" Type="http://schemas.openxmlformats.org/officeDocument/2006/relationships/hyperlink" Target="#15.61" TargetMode="External"/><Relationship Id="rId35" Type="http://schemas.openxmlformats.org/officeDocument/2006/relationships/hyperlink" Target="#13.95" TargetMode="External"/><Relationship Id="rId36" Type="http://schemas.openxmlformats.org/officeDocument/2006/relationships/hyperlink" Target="#93.300" TargetMode="External"/><Relationship Id="rId37" Type="http://schemas.openxmlformats.org/officeDocument/2006/relationships/hyperlink" Target="#33.76" TargetMode="External"/><Relationship Id="rId38" Type="http://schemas.openxmlformats.org/officeDocument/2006/relationships/hyperlink" Target="#25.35" TargetMode="External"/><Relationship Id="rId39" Type="http://schemas.openxmlformats.org/officeDocument/2006/relationships/hyperlink" Target="#25.34" TargetMode="External"/><Relationship Id="rId40" Type="http://schemas.openxmlformats.org/officeDocument/2006/relationships/hyperlink" Target="#25.43" TargetMode="External"/><Relationship Id="rId41" Type="http://schemas.openxmlformats.org/officeDocument/2006/relationships/hyperlink" Target="#93.605" TargetMode="External"/><Relationship Id="rId42" Type="http://schemas.openxmlformats.org/officeDocument/2006/relationships/hyperlink" Target="#93.492" TargetMode="External"/><Relationship Id="rId43" Type="http://schemas.openxmlformats.org/officeDocument/2006/relationships/hyperlink" Target="#34.11" TargetMode="External"/><Relationship Id="rId44" Type="http://schemas.openxmlformats.org/officeDocument/2006/relationships/hyperlink" Target="#14.63" TargetMode="External"/><Relationship Id="rId45" Type="http://schemas.openxmlformats.org/officeDocument/2006/relationships/hyperlink" Target="#2.3" TargetMode="External"/><Relationship Id="rId46" Type="http://schemas.openxmlformats.org/officeDocument/2006/relationships/hyperlink" Target="#33.374" TargetMode="External"/><Relationship Id="rId47" Type="http://schemas.openxmlformats.org/officeDocument/2006/relationships/hyperlink" Target="#25.251" TargetMode="External"/><Relationship Id="rId48" Type="http://schemas.openxmlformats.org/officeDocument/2006/relationships/hyperlink" Target="#25.252" TargetMode="External"/><Relationship Id="rId49" Type="http://schemas.openxmlformats.org/officeDocument/2006/relationships/hyperlink" Target="#3.53" TargetMode="External"/><Relationship Id="rId50" Type="http://schemas.openxmlformats.org/officeDocument/2006/relationships/hyperlink" Target="#3.8" TargetMode="External"/><Relationship Id="rId51" Type="http://schemas.openxmlformats.org/officeDocument/2006/relationships/hyperlink" Target="#15.207" TargetMode="External"/><Relationship Id="rId52" Type="http://schemas.openxmlformats.org/officeDocument/2006/relationships/hyperlink" Target="#34.39" TargetMode="External"/><Relationship Id="rId53" Type="http://schemas.openxmlformats.org/officeDocument/2006/relationships/hyperlink" Target="#7.59" TargetMode="External"/><Relationship Id="rId54" Type="http://schemas.openxmlformats.org/officeDocument/2006/relationships/hyperlink" Target="#1.78" TargetMode="External"/><Relationship Id="rId55" Type="http://schemas.openxmlformats.org/officeDocument/2006/relationships/hyperlink" Target="#1.20" TargetMode="External"/><Relationship Id="rId56" Type="http://schemas.openxmlformats.org/officeDocument/2006/relationships/hyperlink" Target="#31.12" TargetMode="External"/><Relationship Id="rId57" Type="http://schemas.openxmlformats.org/officeDocument/2006/relationships/hyperlink" Target="#26.15" TargetMode="External"/><Relationship Id="rId58" Type="http://schemas.openxmlformats.org/officeDocument/2006/relationships/hyperlink" Target="#37.120" TargetMode="External"/><Relationship Id="rId59" Type="http://schemas.openxmlformats.org/officeDocument/2006/relationships/hyperlink" Target="#11.55" TargetMode="External"/><Relationship Id="rId60" Type="http://schemas.openxmlformats.org/officeDocument/2006/relationships/hyperlink" Target="#1.53" TargetMode="External"/><Relationship Id="rId61" Type="http://schemas.openxmlformats.org/officeDocument/2006/relationships/hyperlink" Target="#33.103" TargetMode="External"/><Relationship Id="rId62" Type="http://schemas.openxmlformats.org/officeDocument/2006/relationships/hyperlink" Target="#6.104" TargetMode="External"/><Relationship Id="rId63" Type="http://schemas.openxmlformats.org/officeDocument/2006/relationships/hyperlink" Target="#9.4" TargetMode="External"/><Relationship Id="rId64" Type="http://schemas.openxmlformats.org/officeDocument/2006/relationships/hyperlink" Target="#12.15" TargetMode="External"/><Relationship Id="rId65" Type="http://schemas.openxmlformats.org/officeDocument/2006/relationships/hyperlink" Target="#14.5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