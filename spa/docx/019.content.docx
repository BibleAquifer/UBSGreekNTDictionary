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UBS Dictionary of the Greek New Testament</w:t>
      </w:r>
      <w:r>
        <w:rPr>
          <w:lang w:val="es_ES" w:bidi="es_ES"/>
        </w:rPr>
      </w:r>
    </w:p>
    <w:p>
      <w:pPr/>
      <w:r>
        <w:rPr>
          <w:lang w:val="es_ES" w:bidi="es_ES"/>
        </w:rPr>
      </w:r>
      <w:r>
        <w:rPr>
          <w:lang w:val="es_ES" w:bidi="es_ES"/>
        </w:rPr>
        <w:t xml:space="preserve">UBS Dictionary of the Greek New Testament, © United Bible Societies, 2023. Adapted from </w:t>
      </w:r>
      <w:r>
        <w:rPr>
          <w:lang w:val="es_ES" w:bidi="es_ES"/>
        </w:rPr>
        <w:t>Semantic Dictionary of Biblical Greek</w:t>
      </w:r>
      <w:r>
        <w:rPr>
          <w:lang w:val="es_ES" w:bidi="es_ES"/>
        </w:rPr>
        <w:t xml:space="preserve"> © United Bible Societies 2018–2023, which is adapted from </w:t>
      </w:r>
      <w:r>
        <w:rPr>
          <w:lang w:val="es_ES" w:bidi="es_ES"/>
        </w:rPr>
        <w:t>Greek-English Lexicon of the New Testament: Based on Semantic Domains</w:t>
      </w:r>
      <w:r>
        <w:rPr>
          <w:lang w:val="es_ES" w:bidi="es_ES"/>
        </w:rPr>
        <w:t>, Eds. J P Louw, Eugene Albert Nida © United Bible Societies 1988, 1989. This work is licensed under Creative Commons Attribution-ShareAlike 4.0 International (</w:t>
      </w:r>
      <w:hyperlink r:id="rId13">
        <w:r>
          <w:rPr>
            <w:lang w:val="es_ES" w:bidi="es_ES"/>
          </w:rPr>
          <w:rPr>
            <w:color w:val="0000EE"/>
            <w:u w:val="single"/>
          </w:rPr>
          <w:t>https://creativecommons.org/licenses/by-sa/4.0/</w:t>
        </w:r>
      </w:hyperlink>
      <w:r>
        <w:rPr>
          <w:lang w:val="es_ES" w:bidi="es_ES"/>
        </w:rPr>
        <w:t xml:space="preserve">). </w:t>
      </w:r>
      <w:hyperlink r:id="rId14">
        <w:r>
          <w:rPr>
            <w:lang w:val="es_ES" w:bidi="es_ES"/>
          </w:rPr>
          <w:rPr>
            <w:color w:val="0000EE"/>
            <w:u w:val="single"/>
          </w:rPr>
          <w:t>Source on GitHub</w:t>
        </w:r>
      </w:hyperlink>
      <w:r>
        <w:rPr>
          <w:lang w:val="es_ES" w:bidi="es_ES"/>
        </w:rPr>
        <w:t>.</w:t>
      </w:r>
      <w:r>
        <w:rPr>
          <w:lang w:val="es_ES" w:bidi="es_ES"/>
        </w:rPr>
      </w:r>
      <w:r>
        <w:rPr>
          <w:lang w:val="es_ES" w:bidi="es_ES"/>
        </w:rPr>
      </w:r>
    </w:p>
    <w:p>
      <w:pPr>
        <w:pStyle w:val="Heading1"/>
      </w:pPr>
      <w:r>
        <w:rPr>
          <w:lang w:val="es_ES" w:bidi="es_E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Τ</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ταβέρνη</w:t>
      </w:r>
      <w:r>
        <w:rPr>
          <w:lang w:val="es_ES" w:bidi="es_ES"/>
        </w:rPr>
      </w:r>
    </w:p>
    <w:p>
      <w:pPr>
        <w:pStyle w:val="Heading1"/>
      </w:pPr>
      <w:r>
        <w:rPr>
          <w:lang w:val="es_ES" w:bidi="es_ES"/>
        </w:rPr>
        <w:t>ταβέρνη</w:t>
      </w:r>
    </w:p>
    <w:p>
      <w:pPr/>
      <w:r>
        <w:rPr>
          <w:lang w:val="es_ES" w:bidi="es_ES"/>
        </w:rPr>
      </w:r>
      <w:r>
        <w:rPr>
          <w:lang w:val="es_ES" w:bidi="es_ES"/>
        </w:rPr>
        <w:t>ταβέρνη</w:t>
      </w:r>
      <w:r>
        <w:rPr>
          <w:lang w:val="es_ES" w:bidi="es_ES"/>
        </w:rPr>
        <w:t xml:space="preserve"> (</w:t>
      </w:r>
      <w:r>
        <w:rPr>
          <w:lang w:val="es_ES" w:bidi="es_ES"/>
        </w:rPr>
        <w:t>G4999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7.11</w:t>
      </w:r>
      <w:r>
        <w:rPr>
          <w:lang w:val="es_ES" w:bidi="es_ES"/>
        </w:rPr>
        <w:t xml:space="preserve"> · </w:t>
      </w:r>
      <w:r>
        <w:rPr>
          <w:lang w:val="es_ES" w:bidi="es_ES"/>
        </w:rPr>
        <w:t>Construcciones</w:t>
      </w:r>
      <w:r>
        <w:rPr>
          <w:lang w:val="es_ES" w:bidi="es_ES"/>
        </w:rPr>
        <w:t xml:space="preserve"> · </w:t>
      </w:r>
      <w:r>
        <w:rPr>
          <w:lang w:val="es_ES" w:bidi="es_ES"/>
        </w:rPr>
        <w:t>Edificios</w:t>
      </w:r>
    </w:p>
    <w:p>
      <w:pPr/>
      <w:r>
        <w:rPr>
          <w:lang w:val="es_ES" w:bidi="es_ES"/>
        </w:rPr>
      </w:r>
      <w:r>
        <w:rPr>
          <w:lang w:val="es_ES" w:bidi="es_ES"/>
        </w:rPr>
        <w:t>posada</w:t>
      </w:r>
      <w:r>
        <w:rPr>
          <w:lang w:val="es_ES" w:bidi="es_ES"/>
        </w:rPr>
        <w:t xml:space="preserve"> </w:t>
      </w:r>
      <w:r>
        <w:rPr>
          <w:lang w:val="es_ES" w:bidi="es_ES"/>
        </w:rPr>
        <w:t>lugar para el alojamiento de viajeros</w:t>
      </w:r>
      <w:r>
        <w:rPr>
          <w:lang w:val="es_ES" w:bidi="es_ES"/>
        </w:rPr>
        <w:t xml:space="preserve"> </w:t>
      </w:r>
      <w:r>
        <w:rPr>
          <w:lang w:val="es_ES" w:bidi="es_ES"/>
        </w:rPr>
        <w:t>ταβέρνη ocurre en el NT solo como parte de un nombre de lugar, Τριῶν Ταβερνῶν "Tres Tabernas" (</w:t>
      </w:r>
      <w:r>
        <w:rPr>
          <w:lang w:val="es_ES" w:bidi="es_ES"/>
        </w:rPr>
        <w:t>ACT 28:15</w:t>
      </w:r>
      <w:r>
        <w:rPr>
          <w:lang w:val="es_ES" w:bidi="es_ES"/>
        </w:rPr>
        <w:t>).</w:t>
      </w:r>
    </w:p>
    <w:p>
      <w:pPr/>
      <w:r>
        <w:rPr>
          <w:lang w:val="es_ES" w:bidi="es_ES"/>
        </w:rPr>
      </w:r>
      <w:r>
        <w:rPr>
          <w:lang w:val="es_ES" w:bidi="es_ES"/>
        </w:rPr>
        <w:t>ACT 28:15</w:t>
      </w:r>
      <w:r>
        <w:rPr>
          <w:lang w:val="es_ES" w:bidi="es_ES"/>
        </w:rPr>
      </w:r>
      <w:r>
        <w:rPr>
          <w:lang w:val="es_ES" w:bidi="es_ES"/>
        </w:rPr>
      </w:r>
    </w:p>
    <w:p>
      <w:pPr/>
      <w:r>
        <w:rPr>
          <w:lang w:val="es_ES" w:bidi="es_ES"/>
        </w:rPr>
      </w:r>
    </w:p>
    <w:p>
      <w:pPr>
        <w:pStyle w:val="Heading2"/>
      </w:pPr>
      <w:r>
        <w:rPr>
          <w:lang w:val="es_ES" w:bidi="es_ES"/>
        </w:rPr>
        <w:t>Ταβιθά</w:t>
      </w:r>
      <w:r>
        <w:rPr>
          <w:lang w:val="es_ES" w:bidi="es_ES"/>
        </w:rPr>
      </w:r>
    </w:p>
    <w:p>
      <w:pPr>
        <w:pStyle w:val="Heading1"/>
      </w:pPr>
      <w:r>
        <w:rPr>
          <w:lang w:val="es_ES" w:bidi="es_ES"/>
        </w:rPr>
        <w:t>Ταβιθά</w:t>
      </w:r>
    </w:p>
    <w:p>
      <w:pPr/>
      <w:r>
        <w:rPr>
          <w:lang w:val="es_ES" w:bidi="es_ES"/>
        </w:rPr>
      </w:r>
      <w:r>
        <w:rPr>
          <w:lang w:val="es_ES" w:bidi="es_ES"/>
        </w:rPr>
        <w:t>Ταβιθά</w:t>
      </w:r>
      <w:r>
        <w:rPr>
          <w:lang w:val="es_ES" w:bidi="es_ES"/>
        </w:rPr>
        <w:t xml:space="preserve"> (</w:t>
      </w:r>
      <w:r>
        <w:rPr>
          <w:lang w:val="es_ES" w:bidi="es_ES"/>
        </w:rPr>
        <w:t>G5000</w:t>
      </w:r>
      <w:r>
        <w:rPr>
          <w:lang w:val="es_ES" w:bidi="es_ES"/>
        </w:rPr>
        <w:t>)</w:t>
      </w:r>
    </w:p>
    <w:p>
      <w:pPr/>
      <w:r>
        <w:rPr>
          <w:lang w:val="es_ES" w:bidi="es_ES"/>
        </w:rPr>
      </w:r>
      <w:r>
        <w:rPr>
          <w:lang w:val="es_ES" w:bidi="es_ES"/>
        </w:rPr>
        <w:t>nom, f.</w:t>
      </w:r>
    </w:p>
    <w:p>
      <w:pPr/>
      <w:r>
        <w:rPr>
          <w:lang w:val="es_ES" w:bidi="es_ES"/>
        </w:rPr>
      </w:r>
      <w:r>
        <w:rPr>
          <w:lang w:val="es_ES" w:bidi="es_ES"/>
        </w:rPr>
        <w:t>93.355</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Tabita</w:t>
      </w:r>
      <w:r>
        <w:rPr>
          <w:lang w:val="es_ES" w:bidi="es_ES"/>
        </w:rPr>
        <w:t xml:space="preserve"> </w:t>
      </w:r>
      <w:r>
        <w:rPr>
          <w:lang w:val="es_ES" w:bidi="es_ES"/>
        </w:rPr>
        <w:t xml:space="preserve">el nombre arameo de una mujer cristiana de Jope, cuyo nombre fue interpretado como </w:t>
      </w:r>
      <w:r>
        <w:rPr>
          <w:lang w:val="es_ES" w:bidi="es_ES"/>
        </w:rPr>
        <w:t>Δορκάς</w:t>
      </w:r>
      <w:r>
        <w:rPr>
          <w:lang w:val="es_ES" w:bidi="es_ES"/>
        </w:rPr>
        <w:t xml:space="preserve"> (</w:t>
      </w:r>
      <w:hyperlink r:id="rId15">
        <w:r>
          <w:rPr>
            <w:lang w:val="es_ES" w:bidi="es_ES"/>
          </w:rPr>
          <w:rPr>
            <w:color w:val="0000EE"/>
            <w:u w:val="single"/>
          </w:rPr>
          <w:t>93.101</w:t>
        </w:r>
      </w:hyperlink>
      <w:r>
        <w:rPr>
          <w:lang w:val="es_ES" w:bidi="es_ES"/>
        </w:rPr>
        <w:t>)</w:t>
      </w:r>
    </w:p>
    <w:p>
      <w:pPr/>
      <w:r>
        <w:rPr>
          <w:lang w:val="es_ES" w:bidi="es_ES"/>
        </w:rPr>
      </w:r>
      <w:r>
        <w:rPr>
          <w:lang w:val="es_ES" w:bidi="es_ES"/>
        </w:rPr>
        <w:t>ACT 9:36</w:t>
      </w:r>
      <w:r>
        <w:rPr>
          <w:lang w:val="es_ES" w:bidi="es_ES"/>
        </w:rPr>
        <w:t xml:space="preserve"> · </w:t>
      </w:r>
      <w:r>
        <w:rPr>
          <w:lang w:val="es_ES" w:bidi="es_ES"/>
        </w:rPr>
        <w:t>ACT 9:40</w:t>
      </w:r>
      <w:r>
        <w:rPr>
          <w:lang w:val="es_ES" w:bidi="es_ES"/>
        </w:rPr>
      </w:r>
      <w:r>
        <w:rPr>
          <w:lang w:val="es_ES" w:bidi="es_ES"/>
        </w:rPr>
      </w:r>
    </w:p>
    <w:p>
      <w:pPr/>
      <w:r>
        <w:rPr>
          <w:lang w:val="es_ES" w:bidi="es_ES"/>
        </w:rPr>
      </w:r>
    </w:p>
    <w:p>
      <w:pPr>
        <w:pStyle w:val="Heading2"/>
      </w:pPr>
      <w:r>
        <w:rPr>
          <w:lang w:val="es_ES" w:bidi="es_ES"/>
        </w:rPr>
        <w:t>τάγμα</w:t>
      </w:r>
      <w:r>
        <w:rPr>
          <w:lang w:val="es_ES" w:bidi="es_ES"/>
        </w:rPr>
      </w:r>
    </w:p>
    <w:p>
      <w:pPr>
        <w:pStyle w:val="Heading1"/>
      </w:pPr>
      <w:r>
        <w:rPr>
          <w:lang w:val="es_ES" w:bidi="es_ES"/>
        </w:rPr>
        <w:t>τάγμα</w:t>
      </w:r>
    </w:p>
    <w:p>
      <w:pPr/>
      <w:r>
        <w:rPr>
          <w:lang w:val="es_ES" w:bidi="es_ES"/>
        </w:rPr>
      </w:r>
      <w:r>
        <w:rPr>
          <w:lang w:val="es_ES" w:bidi="es_ES"/>
        </w:rPr>
        <w:t>τάγμα</w:t>
      </w:r>
      <w:r>
        <w:rPr>
          <w:lang w:val="es_ES" w:bidi="es_ES"/>
        </w:rPr>
        <w:t xml:space="preserve"> (</w:t>
      </w:r>
      <w:r>
        <w:rPr>
          <w:lang w:val="es_ES" w:bidi="es_ES"/>
        </w:rPr>
        <w:t>G5001</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τάσσω</w:t>
      </w:r>
    </w:p>
    <w:p>
      <w:pPr/>
      <w:r>
        <w:rPr>
          <w:lang w:val="es_ES" w:bidi="es_ES"/>
        </w:rPr>
      </w:r>
      <w:r>
        <w:rPr>
          <w:lang w:val="es_ES" w:bidi="es_ES"/>
        </w:rPr>
        <w:t>62.7</w:t>
      </w:r>
      <w:r>
        <w:rPr>
          <w:lang w:val="es_ES" w:bidi="es_ES"/>
        </w:rPr>
        <w:t xml:space="preserve"> · </w:t>
      </w:r>
      <w:r>
        <w:rPr>
          <w:lang w:val="es_ES" w:bidi="es_ES"/>
        </w:rPr>
        <w:t>Ordenar, Organizar</w:t>
      </w:r>
      <w:r>
        <w:rPr>
          <w:lang w:val="es_ES" w:bidi="es_ES"/>
        </w:rPr>
        <w:t xml:space="preserve"> · </w:t>
      </w:r>
      <w:r>
        <w:rPr>
          <w:lang w:val="es_ES" w:bidi="es_ES"/>
        </w:rPr>
        <w:t>Organización [de eventos y estados]</w:t>
      </w:r>
    </w:p>
    <w:p>
      <w:pPr/>
      <w:r>
        <w:rPr>
          <w:lang w:val="es_ES" w:bidi="es_ES"/>
        </w:rPr>
      </w:r>
      <w:r>
        <w:rPr>
          <w:lang w:val="es_ES" w:bidi="es_ES"/>
        </w:rPr>
        <w:t>orden correcto</w:t>
      </w:r>
      <w:r>
        <w:rPr>
          <w:lang w:val="es_ES" w:bidi="es_ES"/>
        </w:rPr>
        <w:t xml:space="preserve">, </w:t>
      </w:r>
      <w:r>
        <w:rPr>
          <w:lang w:val="es_ES" w:bidi="es_ES"/>
        </w:rPr>
        <w:t>buen orden</w:t>
      </w:r>
      <w:r>
        <w:rPr>
          <w:lang w:val="es_ES" w:bidi="es_ES"/>
        </w:rPr>
        <w:t xml:space="preserve">, </w:t>
      </w:r>
      <w:r>
        <w:rPr>
          <w:lang w:val="es_ES" w:bidi="es_ES"/>
        </w:rPr>
        <w:t>en orden</w:t>
      </w:r>
      <w:r>
        <w:rPr>
          <w:lang w:val="es_ES" w:bidi="es_ES"/>
        </w:rPr>
        <w:t xml:space="preserve">, </w:t>
      </w:r>
      <w:r>
        <w:rPr>
          <w:lang w:val="es_ES" w:bidi="es_ES"/>
        </w:rPr>
        <w:t>de manera ordenada</w:t>
      </w:r>
      <w:r>
        <w:rPr>
          <w:lang w:val="es_ES" w:bidi="es_ES"/>
        </w:rPr>
        <w:t xml:space="preserve"> </w:t>
      </w:r>
      <w:r>
        <w:rPr>
          <w:lang w:val="es_ES" w:bidi="es_ES"/>
        </w:rPr>
        <w:t>orden correcto y apropiado</w:t>
      </w:r>
    </w:p>
    <w:p>
      <w:pPr/>
      <w:r>
        <w:rPr>
          <w:lang w:val="es_ES" w:bidi="es_ES"/>
        </w:rPr>
      </w:r>
      <w:r>
        <w:rPr>
          <w:lang w:val="es_ES" w:bidi="es_ES"/>
        </w:rPr>
        <w:t>1CO 15:23</w:t>
      </w:r>
      <w:r>
        <w:rPr>
          <w:lang w:val="es_ES" w:bidi="es_ES"/>
        </w:rPr>
      </w:r>
      <w:r>
        <w:rPr>
          <w:lang w:val="es_ES" w:bidi="es_ES"/>
        </w:rPr>
      </w:r>
    </w:p>
    <w:p>
      <w:pPr/>
      <w:r>
        <w:rPr>
          <w:lang w:val="es_ES" w:bidi="es_ES"/>
        </w:rPr>
      </w:r>
    </w:p>
    <w:p>
      <w:pPr>
        <w:pStyle w:val="Heading2"/>
      </w:pPr>
      <w:r>
        <w:rPr>
          <w:lang w:val="es_ES" w:bidi="es_ES"/>
        </w:rPr>
        <w:t>Ταδδαῖον</w:t>
      </w:r>
      <w:r>
        <w:rPr>
          <w:lang w:val="es_ES" w:bidi="es_ES"/>
        </w:rPr>
      </w:r>
    </w:p>
    <w:p>
      <w:pPr>
        <w:pStyle w:val="Heading1"/>
      </w:pPr>
      <w:r>
        <w:rPr>
          <w:lang w:val="es_ES" w:bidi="es_ES"/>
        </w:rPr>
        <w:t>Ταδδαῖον</w:t>
      </w:r>
    </w:p>
    <w:p>
      <w:pPr/>
      <w:r>
        <w:rPr>
          <w:lang w:val="es_ES" w:bidi="es_ES"/>
        </w:rPr>
      </w:r>
      <w:r>
        <w:rPr>
          <w:lang w:val="es_ES" w:bidi="es_ES"/>
        </w:rPr>
        <w:t>Ταδδαῖον</w:t>
      </w:r>
    </w:p>
    <w:p>
      <w:pPr/>
      <w:r>
        <w:rPr>
          <w:lang w:val="es_ES" w:bidi="es_ES"/>
        </w:rPr>
      </w:r>
      <w:r>
        <w:rPr>
          <w:lang w:val="es_ES" w:bidi="es_ES"/>
        </w:rPr>
        <w:t>nom, m.</w:t>
      </w:r>
    </w:p>
    <w:p>
      <w:pPr/>
      <w:r>
        <w:rPr>
          <w:lang w:val="es_ES" w:bidi="es_ES"/>
        </w:rPr>
      </w:r>
      <w:r>
        <w:rPr>
          <w:lang w:val="es_ES" w:bidi="es_ES"/>
        </w:rPr>
        <w:t>93.356</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[Glosses - sp]</w:t>
      </w:r>
      <w:r>
        <w:rPr>
          <w:lang w:val="es_ES" w:bidi="es_ES"/>
        </w:rPr>
        <w:t xml:space="preserve"> </w:t>
      </w:r>
      <w:r>
        <w:rPr>
          <w:lang w:val="es_ES" w:bidi="es_ES"/>
        </w:rPr>
        <w:t xml:space="preserve">forma alternativa de </w:t>
      </w:r>
      <w:r>
        <w:rPr>
          <w:lang w:val="es_ES" w:bidi="es_ES"/>
        </w:rPr>
        <w:t>Θαδδαῖος</w:t>
      </w:r>
      <w:r>
        <w:rPr>
          <w:lang w:val="es_ES" w:bidi="es_ES"/>
        </w:rPr>
        <w:t xml:space="preserve">, </w:t>
      </w:r>
      <w:hyperlink r:id="rId16">
        <w:r>
          <w:rPr>
            <w:lang w:val="es_ES" w:bidi="es_ES"/>
          </w:rPr>
          <w:rPr>
            <w:color w:val="0000EE"/>
            <w:u w:val="single"/>
          </w:rPr>
          <w:t>93.150</w:t>
        </w:r>
      </w:hyperlink>
      <w:r>
        <w:rPr>
          <w:lang w:val="es_ES" w:bidi="es_ES"/>
        </w:rPr>
        <w:t xml:space="preserve"> (</w:t>
      </w:r>
      <w:r>
        <w:rPr>
          <w:lang w:val="es_ES" w:bidi="es_ES"/>
        </w:rPr>
        <w:t>MRK 3:18</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τακτός</w:t>
      </w:r>
      <w:r>
        <w:rPr>
          <w:lang w:val="es_ES" w:bidi="es_ES"/>
        </w:rPr>
      </w:r>
    </w:p>
    <w:p>
      <w:pPr>
        <w:pStyle w:val="Heading1"/>
      </w:pPr>
      <w:r>
        <w:rPr>
          <w:lang w:val="es_ES" w:bidi="es_ES"/>
        </w:rPr>
        <w:t>τακτός</w:t>
      </w:r>
    </w:p>
    <w:p>
      <w:pPr/>
      <w:r>
        <w:rPr>
          <w:lang w:val="es_ES" w:bidi="es_ES"/>
        </w:rPr>
      </w:r>
      <w:r>
        <w:rPr>
          <w:lang w:val="es_ES" w:bidi="es_ES"/>
        </w:rPr>
        <w:t>τακτός</w:t>
      </w:r>
      <w:r>
        <w:rPr>
          <w:lang w:val="es_ES" w:bidi="es_ES"/>
        </w:rPr>
        <w:t xml:space="preserve"> (</w:t>
      </w:r>
      <w:r>
        <w:rPr>
          <w:lang w:val="es_ES" w:bidi="es_ES"/>
        </w:rPr>
        <w:t>G5002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τάσσω</w:t>
      </w:r>
    </w:p>
    <w:p>
      <w:pPr/>
      <w:r>
        <w:rPr>
          <w:lang w:val="es_ES" w:bidi="es_ES"/>
        </w:rPr>
      </w:r>
      <w:r>
        <w:rPr>
          <w:lang w:val="es_ES" w:bidi="es_ES"/>
        </w:rPr>
        <w:t>30.85</w:t>
      </w:r>
      <w:r>
        <w:rPr>
          <w:lang w:val="es_ES" w:bidi="es_ES"/>
        </w:rPr>
        <w:t xml:space="preserve"> · </w:t>
      </w:r>
      <w:r>
        <w:rPr>
          <w:lang w:val="es_ES" w:bidi="es_ES"/>
        </w:rPr>
        <w:t>Pensar</w:t>
      </w:r>
      <w:r>
        <w:rPr>
          <w:lang w:val="es_ES" w:bidi="es_ES"/>
        </w:rPr>
        <w:t xml:space="preserve"> · </w:t>
      </w:r>
      <w:r>
        <w:rPr>
          <w:lang w:val="es_ES" w:bidi="es_ES"/>
        </w:rPr>
        <w:t>Decidir, Concluir</w:t>
      </w:r>
    </w:p>
    <w:p>
      <w:pPr/>
      <w:r>
        <w:rPr>
          <w:lang w:val="es_ES" w:bidi="es_ES"/>
        </w:rPr>
      </w:r>
      <w:r>
        <w:rPr>
          <w:lang w:val="es_ES" w:bidi="es_ES"/>
        </w:rPr>
        <w:t>determinado</w:t>
      </w:r>
      <w:r>
        <w:rPr>
          <w:lang w:val="es_ES" w:bidi="es_ES"/>
        </w:rPr>
        <w:t xml:space="preserve">, </w:t>
      </w:r>
      <w:r>
        <w:rPr>
          <w:lang w:val="es_ES" w:bidi="es_ES"/>
        </w:rPr>
        <w:t>elegido</w:t>
      </w:r>
      <w:r>
        <w:rPr>
          <w:lang w:val="es_ES" w:bidi="es_ES"/>
        </w:rPr>
        <w:t xml:space="preserve">, </w:t>
      </w:r>
      <w:r>
        <w:rPr>
          <w:lang w:val="es_ES" w:bidi="es_ES"/>
        </w:rPr>
        <w:t>fijo</w:t>
      </w:r>
      <w:r>
        <w:rPr>
          <w:lang w:val="es_ES" w:bidi="es_ES"/>
        </w:rPr>
        <w:t xml:space="preserve"> </w:t>
      </w:r>
      <w:r>
        <w:rPr>
          <w:lang w:val="es_ES" w:bidi="es_ES"/>
        </w:rPr>
        <w:t>pertinente a lo que se ha decidido previamente</w:t>
      </w:r>
    </w:p>
    <w:p>
      <w:pPr/>
      <w:r>
        <w:rPr>
          <w:lang w:val="es_ES" w:bidi="es_ES"/>
        </w:rPr>
      </w:r>
      <w:r>
        <w:rPr>
          <w:lang w:val="es_ES" w:bidi="es_ES"/>
        </w:rPr>
        <w:t>ACT 12:21</w:t>
      </w:r>
      <w:r>
        <w:rPr>
          <w:lang w:val="es_ES" w:bidi="es_ES"/>
        </w:rPr>
      </w:r>
      <w:r>
        <w:rPr>
          <w:lang w:val="es_ES" w:bidi="es_ES"/>
        </w:rPr>
      </w:r>
    </w:p>
    <w:p>
      <w:pPr/>
      <w:r>
        <w:rPr>
          <w:lang w:val="es_ES" w:bidi="es_ES"/>
        </w:rPr>
      </w:r>
    </w:p>
    <w:p>
      <w:pPr>
        <w:pStyle w:val="Heading2"/>
      </w:pPr>
      <w:r>
        <w:rPr>
          <w:lang w:val="es_ES" w:bidi="es_ES"/>
        </w:rPr>
        <w:t>ταλαιπωρέω</w:t>
      </w:r>
      <w:r>
        <w:rPr>
          <w:lang w:val="es_ES" w:bidi="es_ES"/>
        </w:rPr>
      </w:r>
    </w:p>
    <w:p>
      <w:pPr>
        <w:pStyle w:val="Heading1"/>
      </w:pPr>
      <w:r>
        <w:rPr>
          <w:lang w:val="es_ES" w:bidi="es_ES"/>
        </w:rPr>
        <w:t>ταλαιπωρέω</w:t>
      </w:r>
    </w:p>
    <w:p>
      <w:pPr/>
      <w:r>
        <w:rPr>
          <w:lang w:val="es_ES" w:bidi="es_ES"/>
        </w:rPr>
      </w:r>
      <w:r>
        <w:rPr>
          <w:lang w:val="es_ES" w:bidi="es_ES"/>
        </w:rPr>
        <w:t>ταλαιπωρέω</w:t>
      </w:r>
      <w:r>
        <w:rPr>
          <w:lang w:val="es_ES" w:bidi="es_ES"/>
        </w:rPr>
        <w:t xml:space="preserve"> (</w:t>
      </w:r>
      <w:r>
        <w:rPr>
          <w:lang w:val="es_ES" w:bidi="es_ES"/>
        </w:rPr>
        <w:t>G5003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τάλας + πωρόω</w:t>
      </w:r>
    </w:p>
    <w:p>
      <w:pPr/>
      <w:r>
        <w:rPr>
          <w:lang w:val="es_ES" w:bidi="es_ES"/>
        </w:rPr>
      </w:r>
      <w:r>
        <w:rPr>
          <w:lang w:val="es_ES" w:bidi="es_ES"/>
        </w:rPr>
        <w:t>25.136</w:t>
      </w:r>
      <w:r>
        <w:rPr>
          <w:lang w:val="es_ES" w:bidi="es_ES"/>
        </w:rPr>
        <w:t xml:space="preserve"> · </w:t>
      </w:r>
      <w:r>
        <w:rPr>
          <w:lang w:val="es_ES" w:bidi="es_ES"/>
        </w:rPr>
        <w:t>Actitudes y Emociones</w:t>
      </w:r>
      <w:r>
        <w:rPr>
          <w:lang w:val="es_ES" w:bidi="es_ES"/>
        </w:rPr>
        <w:t xml:space="preserve"> · </w:t>
      </w:r>
      <w:r>
        <w:rPr>
          <w:lang w:val="es_ES" w:bidi="es_ES"/>
        </w:rPr>
        <w:t>Reír, Llorar, Gemir</w:t>
      </w:r>
    </w:p>
    <w:p>
      <w:pPr/>
      <w:r>
        <w:rPr>
          <w:lang w:val="es_ES" w:bidi="es_ES"/>
        </w:rPr>
      </w:r>
      <w:r>
        <w:rPr>
          <w:lang w:val="es_ES" w:bidi="es_ES"/>
        </w:rPr>
        <w:t>estar triste</w:t>
      </w:r>
      <w:r>
        <w:rPr>
          <w:lang w:val="es_ES" w:bidi="es_ES"/>
        </w:rPr>
        <w:t xml:space="preserve">, </w:t>
      </w:r>
      <w:r>
        <w:rPr>
          <w:lang w:val="es_ES" w:bidi="es_ES"/>
        </w:rPr>
        <w:t>lamentarse</w:t>
      </w:r>
      <w:r>
        <w:rPr>
          <w:lang w:val="es_ES" w:bidi="es_ES"/>
        </w:rPr>
        <w:t xml:space="preserve"> </w:t>
      </w:r>
      <w:r>
        <w:rPr>
          <w:lang w:val="es_ES" w:bidi="es_ES"/>
        </w:rPr>
        <w:t>estar triste y quejarse, presumiblemente basado en circunstancias miserables</w:t>
      </w:r>
    </w:p>
    <w:p>
      <w:pPr/>
      <w:r>
        <w:rPr>
          <w:lang w:val="es_ES" w:bidi="es_ES"/>
        </w:rPr>
      </w:r>
      <w:r>
        <w:rPr>
          <w:lang w:val="es_ES" w:bidi="es_ES"/>
        </w:rPr>
        <w:t>JAS 4:9</w:t>
      </w:r>
      <w:r>
        <w:rPr>
          <w:lang w:val="es_ES" w:bidi="es_ES"/>
        </w:rPr>
      </w:r>
      <w:r>
        <w:rPr>
          <w:lang w:val="es_ES" w:bidi="es_ES"/>
        </w:rPr>
      </w:r>
    </w:p>
    <w:p>
      <w:pPr/>
      <w:r>
        <w:rPr>
          <w:lang w:val="es_ES" w:bidi="es_ES"/>
        </w:rPr>
      </w:r>
    </w:p>
    <w:p>
      <w:pPr>
        <w:pStyle w:val="Heading2"/>
      </w:pPr>
      <w:r>
        <w:rPr>
          <w:lang w:val="es_ES" w:bidi="es_ES"/>
        </w:rPr>
        <w:t>ταλαιπωρία</w:t>
      </w:r>
      <w:r>
        <w:rPr>
          <w:lang w:val="es_ES" w:bidi="es_ES"/>
        </w:rPr>
      </w:r>
    </w:p>
    <w:p>
      <w:pPr>
        <w:pStyle w:val="Heading1"/>
      </w:pPr>
      <w:r>
        <w:rPr>
          <w:lang w:val="es_ES" w:bidi="es_ES"/>
        </w:rPr>
        <w:t>ταλαιπωρία</w:t>
      </w:r>
    </w:p>
    <w:p>
      <w:pPr/>
      <w:r>
        <w:rPr>
          <w:lang w:val="es_ES" w:bidi="es_ES"/>
        </w:rPr>
      </w:r>
      <w:r>
        <w:rPr>
          <w:lang w:val="es_ES" w:bidi="es_ES"/>
        </w:rPr>
        <w:t>ταλαιπωρία</w:t>
      </w:r>
      <w:r>
        <w:rPr>
          <w:lang w:val="es_ES" w:bidi="es_ES"/>
        </w:rPr>
        <w:t xml:space="preserve"> (</w:t>
      </w:r>
      <w:r>
        <w:rPr>
          <w:lang w:val="es_ES" w:bidi="es_ES"/>
        </w:rPr>
        <w:t>G5004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ταλαιπωρέω</w:t>
      </w:r>
    </w:p>
    <w:p>
      <w:pPr/>
      <w:r>
        <w:rPr>
          <w:lang w:val="es_ES" w:bidi="es_ES"/>
        </w:rPr>
      </w:r>
      <w:r>
        <w:rPr>
          <w:lang w:val="es_ES" w:bidi="es_ES"/>
        </w:rPr>
        <w:t>22.11</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Problemas, Dificultades, Angustia</w:t>
      </w:r>
    </w:p>
    <w:p>
      <w:pPr/>
      <w:r>
        <w:rPr>
          <w:lang w:val="es_ES" w:bidi="es_ES"/>
        </w:rPr>
      </w:r>
      <w:r>
        <w:rPr>
          <w:lang w:val="es_ES" w:bidi="es_ES"/>
        </w:rPr>
        <w:t>sufrimiento</w:t>
      </w:r>
      <w:r>
        <w:rPr>
          <w:lang w:val="es_ES" w:bidi="es_ES"/>
        </w:rPr>
        <w:t xml:space="preserve">, </w:t>
      </w:r>
      <w:r>
        <w:rPr>
          <w:lang w:val="es_ES" w:bidi="es_ES"/>
        </w:rPr>
        <w:t>miseria</w:t>
      </w:r>
      <w:r>
        <w:rPr>
          <w:lang w:val="es_ES" w:bidi="es_ES"/>
        </w:rPr>
        <w:t xml:space="preserve"> </w:t>
      </w:r>
      <w:r>
        <w:rPr>
          <w:lang w:val="es_ES" w:bidi="es_ES"/>
        </w:rPr>
        <w:t>sufrimiento que resulta en miseria</w:t>
      </w:r>
      <w:r>
        <w:rPr>
          <w:lang w:val="es_ES" w:bidi="es_ES"/>
        </w:rPr>
        <w:t xml:space="preserve"> </w:t>
      </w:r>
      <w:r>
        <w:rPr>
          <w:lang w:val="es_ES" w:bidi="es_ES"/>
        </w:rPr>
        <w:t>"Miseria" se puede expresar de forma idiomática en algunas lenguas como "no tener nada" o "andar en meros harapos"</w:t>
      </w:r>
    </w:p>
    <w:p>
      <w:pPr/>
      <w:r>
        <w:rPr>
          <w:lang w:val="es_ES" w:bidi="es_ES"/>
        </w:rPr>
      </w:r>
      <w:r>
        <w:rPr>
          <w:lang w:val="es_ES" w:bidi="es_ES"/>
        </w:rPr>
        <w:t>ROM 3:16</w:t>
      </w:r>
      <w:r>
        <w:rPr>
          <w:lang w:val="es_ES" w:bidi="es_ES"/>
        </w:rPr>
        <w:t xml:space="preserve"> · </w:t>
      </w:r>
      <w:r>
        <w:rPr>
          <w:lang w:val="es_ES" w:bidi="es_ES"/>
        </w:rPr>
        <w:t>JAS 5:1</w:t>
      </w:r>
      <w:r>
        <w:rPr>
          <w:lang w:val="es_ES" w:bidi="es_ES"/>
        </w:rPr>
      </w:r>
      <w:r>
        <w:rPr>
          <w:lang w:val="es_ES" w:bidi="es_ES"/>
        </w:rPr>
      </w:r>
    </w:p>
    <w:p>
      <w:pPr/>
      <w:r>
        <w:rPr>
          <w:lang w:val="es_ES" w:bidi="es_ES"/>
        </w:rPr>
      </w:r>
    </w:p>
    <w:p>
      <w:pPr>
        <w:pStyle w:val="Heading2"/>
      </w:pPr>
      <w:r>
        <w:rPr>
          <w:lang w:val="es_ES" w:bidi="es_ES"/>
        </w:rPr>
        <w:t>ταλαίπωρος</w:t>
      </w:r>
      <w:r>
        <w:rPr>
          <w:lang w:val="es_ES" w:bidi="es_ES"/>
        </w:rPr>
      </w:r>
    </w:p>
    <w:p>
      <w:pPr>
        <w:pStyle w:val="Heading1"/>
      </w:pPr>
      <w:r>
        <w:rPr>
          <w:lang w:val="es_ES" w:bidi="es_ES"/>
        </w:rPr>
        <w:t>ταλαίπωρος</w:t>
      </w:r>
    </w:p>
    <w:p>
      <w:pPr/>
      <w:r>
        <w:rPr>
          <w:lang w:val="es_ES" w:bidi="es_ES"/>
        </w:rPr>
      </w:r>
      <w:r>
        <w:rPr>
          <w:lang w:val="es_ES" w:bidi="es_ES"/>
        </w:rPr>
        <w:t>ταλαίπωρος</w:t>
      </w:r>
      <w:r>
        <w:rPr>
          <w:lang w:val="es_ES" w:bidi="es_ES"/>
        </w:rPr>
        <w:t xml:space="preserve"> (</w:t>
      </w:r>
      <w:r>
        <w:rPr>
          <w:lang w:val="es_ES" w:bidi="es_ES"/>
        </w:rPr>
        <w:t>G5005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ταλαιπωρέω</w:t>
      </w:r>
    </w:p>
    <w:p>
      <w:pPr/>
      <w:r>
        <w:rPr>
          <w:lang w:val="es_ES" w:bidi="es_ES"/>
        </w:rPr>
      </w:r>
      <w:r>
        <w:rPr>
          <w:lang w:val="es_ES" w:bidi="es_ES"/>
        </w:rPr>
        <w:t>22.12</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Problemas, Dificultades, Angustia</w:t>
      </w:r>
    </w:p>
    <w:p>
      <w:pPr/>
      <w:r>
        <w:rPr>
          <w:lang w:val="es_ES" w:bidi="es_ES"/>
        </w:rPr>
      </w:r>
      <w:r>
        <w:rPr>
          <w:lang w:val="es_ES" w:bidi="es_ES"/>
        </w:rPr>
        <w:t>miserable</w:t>
      </w:r>
      <w:r>
        <w:rPr>
          <w:lang w:val="es_ES" w:bidi="es_ES"/>
        </w:rPr>
        <w:t xml:space="preserve">, </w:t>
      </w:r>
      <w:r>
        <w:rPr>
          <w:lang w:val="es_ES" w:bidi="es_ES"/>
        </w:rPr>
        <w:t>pobre</w:t>
      </w:r>
      <w:r>
        <w:rPr>
          <w:lang w:val="es_ES" w:bidi="es_ES"/>
        </w:rPr>
        <w:t xml:space="preserve">, </w:t>
      </w:r>
      <w:r>
        <w:rPr>
          <w:lang w:val="es_ES" w:bidi="es_ES"/>
        </w:rPr>
        <w:t>patético</w:t>
      </w:r>
      <w:r>
        <w:rPr>
          <w:lang w:val="es_ES" w:bidi="es_ES"/>
        </w:rPr>
        <w:t xml:space="preserve"> </w:t>
      </w:r>
      <w:r>
        <w:rPr>
          <w:lang w:val="es_ES" w:bidi="es_ES"/>
        </w:rPr>
        <w:t>pertinente a estar en un estado miserable, ya sea mental o físicamente</w:t>
      </w:r>
    </w:p>
    <w:p>
      <w:pPr/>
      <w:r>
        <w:rPr>
          <w:lang w:val="es_ES" w:bidi="es_ES"/>
        </w:rPr>
      </w:r>
      <w:r>
        <w:rPr>
          <w:lang w:val="es_ES" w:bidi="es_ES"/>
        </w:rPr>
        <w:t>ROM 7:24</w:t>
      </w:r>
      <w:r>
        <w:rPr>
          <w:lang w:val="es_ES" w:bidi="es_ES"/>
        </w:rPr>
        <w:t xml:space="preserve"> · </w:t>
      </w:r>
      <w:r>
        <w:rPr>
          <w:lang w:val="es_ES" w:bidi="es_ES"/>
        </w:rPr>
        <w:t>REV 3:17</w:t>
      </w:r>
      <w:r>
        <w:rPr>
          <w:lang w:val="es_ES" w:bidi="es_ES"/>
        </w:rPr>
      </w:r>
      <w:r>
        <w:rPr>
          <w:lang w:val="es_ES" w:bidi="es_ES"/>
        </w:rPr>
      </w:r>
    </w:p>
    <w:p>
      <w:pPr/>
      <w:r>
        <w:rPr>
          <w:lang w:val="es_ES" w:bidi="es_ES"/>
        </w:rPr>
      </w:r>
    </w:p>
    <w:p>
      <w:pPr>
        <w:pStyle w:val="Heading2"/>
      </w:pPr>
      <w:r>
        <w:rPr>
          <w:lang w:val="es_ES" w:bidi="es_ES"/>
        </w:rPr>
        <w:t>ταλαντιαῖος</w:t>
      </w:r>
      <w:r>
        <w:rPr>
          <w:lang w:val="es_ES" w:bidi="es_ES"/>
        </w:rPr>
      </w:r>
    </w:p>
    <w:p>
      <w:pPr>
        <w:pStyle w:val="Heading1"/>
      </w:pPr>
      <w:r>
        <w:rPr>
          <w:lang w:val="es_ES" w:bidi="es_ES"/>
        </w:rPr>
        <w:t>ταλαντιαῖος</w:t>
      </w:r>
    </w:p>
    <w:p>
      <w:pPr/>
      <w:r>
        <w:rPr>
          <w:lang w:val="es_ES" w:bidi="es_ES"/>
        </w:rPr>
      </w:r>
      <w:r>
        <w:rPr>
          <w:lang w:val="es_ES" w:bidi="es_ES"/>
        </w:rPr>
        <w:t>ταλαντιαῖος</w:t>
      </w:r>
      <w:r>
        <w:rPr>
          <w:lang w:val="es_ES" w:bidi="es_ES"/>
        </w:rPr>
        <w:t xml:space="preserve"> (</w:t>
      </w:r>
      <w:r>
        <w:rPr>
          <w:lang w:val="es_ES" w:bidi="es_ES"/>
        </w:rPr>
        <w:t>G5006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τάλαντον</w:t>
      </w:r>
    </w:p>
    <w:p>
      <w:pPr/>
      <w:r>
        <w:rPr>
          <w:lang w:val="es_ES" w:bidi="es_ES"/>
        </w:rPr>
      </w:r>
      <w:r>
        <w:rPr>
          <w:lang w:val="es_ES" w:bidi="es_ES"/>
        </w:rPr>
        <w:t>86.5</w:t>
      </w:r>
      <w:r>
        <w:rPr>
          <w:lang w:val="es_ES" w:bidi="es_ES"/>
        </w:rPr>
        <w:t xml:space="preserve"> · </w:t>
      </w:r>
      <w:r>
        <w:rPr>
          <w:lang w:val="es_ES" w:bidi="es_ES"/>
        </w:rPr>
        <w:t>Peso</w:t>
      </w:r>
      <w:r>
        <w:rPr>
          <w:lang w:val="es_ES" w:bidi="es_ES"/>
        </w:rPr>
        <w:t xml:space="preserve"> · </w:t>
      </w:r>
      <w:r>
        <w:rPr>
          <w:lang w:val="es_ES" w:bidi="es_ES"/>
        </w:rPr>
        <w:t>Libra, Talento [Unidades específicas de peso]</w:t>
      </w:r>
    </w:p>
    <w:p>
      <w:pPr/>
      <w:r>
        <w:rPr>
          <w:lang w:val="es_ES" w:bidi="es_ES"/>
        </w:rPr>
      </w:r>
      <w:r>
        <w:rPr>
          <w:lang w:val="es_ES" w:bidi="es_ES"/>
        </w:rPr>
        <w:t>pesar un talento</w:t>
      </w:r>
      <w:r>
        <w:rPr>
          <w:lang w:val="es_ES" w:bidi="es_ES"/>
        </w:rPr>
        <w:t xml:space="preserve"> </w:t>
      </w:r>
      <w:r>
        <w:rPr>
          <w:lang w:val="es_ES" w:bidi="es_ES"/>
        </w:rPr>
        <w:t>pertinente a tener el peso de un talento o 125 libras romanas de doce onzas cada una, o aproximadamente noventa libras (peso británico) o cuarenta kilogramos</w:t>
      </w:r>
      <w:r>
        <w:rPr>
          <w:lang w:val="es_ES" w:bidi="es_ES"/>
        </w:rPr>
        <w:t xml:space="preserve"> </w:t>
      </w:r>
      <w:r>
        <w:rPr>
          <w:lang w:val="es_ES" w:bidi="es_ES"/>
        </w:rPr>
        <w:t xml:space="preserve">Sin embargo, en </w:t>
      </w:r>
      <w:r>
        <w:rPr>
          <w:lang w:val="es_ES" w:bidi="es_ES"/>
        </w:rPr>
        <w:t>REV 16:21</w:t>
      </w:r>
      <w:r>
        <w:rPr>
          <w:lang w:val="es_ES" w:bidi="es_ES"/>
        </w:rPr>
        <w:t xml:space="preserve"> podría ser mejor usar una expresión con un sentido más general, por ejemplo, "grandes piedras de granizo que pesan casi cien libras" o "... cuarenta kilos".</w:t>
      </w:r>
    </w:p>
    <w:p>
      <w:pPr/>
      <w:r>
        <w:rPr>
          <w:lang w:val="es_ES" w:bidi="es_ES"/>
        </w:rPr>
      </w:r>
      <w:r>
        <w:rPr>
          <w:lang w:val="es_ES" w:bidi="es_ES"/>
        </w:rPr>
        <w:t>REV 16:21</w:t>
      </w:r>
      <w:r>
        <w:rPr>
          <w:lang w:val="es_ES" w:bidi="es_ES"/>
        </w:rPr>
      </w:r>
      <w:r>
        <w:rPr>
          <w:lang w:val="es_ES" w:bidi="es_ES"/>
        </w:rPr>
      </w:r>
    </w:p>
    <w:p>
      <w:pPr/>
      <w:r>
        <w:rPr>
          <w:lang w:val="es_ES" w:bidi="es_ES"/>
        </w:rPr>
      </w:r>
    </w:p>
    <w:p>
      <w:pPr>
        <w:pStyle w:val="Heading2"/>
      </w:pPr>
      <w:r>
        <w:rPr>
          <w:lang w:val="es_ES" w:bidi="es_ES"/>
        </w:rPr>
        <w:t>τάλαντον</w:t>
      </w:r>
      <w:r>
        <w:rPr>
          <w:lang w:val="es_ES" w:bidi="es_ES"/>
        </w:rPr>
      </w:r>
    </w:p>
    <w:p>
      <w:pPr>
        <w:pStyle w:val="Heading1"/>
      </w:pPr>
      <w:r>
        <w:rPr>
          <w:lang w:val="es_ES" w:bidi="es_ES"/>
        </w:rPr>
        <w:t>τάλαντον</w:t>
      </w:r>
    </w:p>
    <w:p>
      <w:pPr/>
      <w:r>
        <w:rPr>
          <w:lang w:val="es_ES" w:bidi="es_ES"/>
        </w:rPr>
      </w:r>
      <w:r>
        <w:rPr>
          <w:lang w:val="es_ES" w:bidi="es_ES"/>
        </w:rPr>
        <w:t>τάλαντον</w:t>
      </w:r>
      <w:r>
        <w:rPr>
          <w:lang w:val="es_ES" w:bidi="es_ES"/>
        </w:rPr>
        <w:t xml:space="preserve"> (</w:t>
      </w:r>
      <w:r>
        <w:rPr>
          <w:lang w:val="es_ES" w:bidi="es_ES"/>
        </w:rPr>
        <w:t>G5007</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ταλαντιαῖος</w:t>
      </w:r>
    </w:p>
    <w:p>
      <w:pPr/>
      <w:r>
        <w:rPr>
          <w:lang w:val="es_ES" w:bidi="es_ES"/>
        </w:rPr>
      </w:r>
      <w:r>
        <w:rPr>
          <w:lang w:val="es_ES" w:bidi="es_ES"/>
        </w:rPr>
        <w:t>6.82</w:t>
      </w:r>
      <w:r>
        <w:rPr>
          <w:lang w:val="es_ES" w:bidi="es_ES"/>
        </w:rPr>
        <w:t xml:space="preserve"> · </w:t>
      </w:r>
      <w:r>
        <w:rPr>
          <w:lang w:val="es_ES" w:bidi="es_ES"/>
        </w:rPr>
        <w:t>Artefactos</w:t>
      </w:r>
      <w:r>
        <w:rPr>
          <w:lang w:val="es_ES" w:bidi="es_ES"/>
        </w:rPr>
        <w:t xml:space="preserve"> · </w:t>
      </w:r>
      <w:r>
        <w:rPr>
          <w:lang w:val="es_ES" w:bidi="es_ES"/>
        </w:rPr>
        <w:t>Dinero y unidades monetarias</w:t>
      </w:r>
    </w:p>
    <w:p>
      <w:pPr/>
      <w:r>
        <w:rPr>
          <w:lang w:val="es_ES" w:bidi="es_ES"/>
        </w:rPr>
      </w:r>
      <w:r>
        <w:rPr>
          <w:lang w:val="es_ES" w:bidi="es_ES"/>
        </w:rPr>
        <w:t>talento</w:t>
      </w:r>
      <w:r>
        <w:rPr>
          <w:lang w:val="es_ES" w:bidi="es_ES"/>
        </w:rPr>
        <w:t xml:space="preserve"> </w:t>
      </w:r>
      <w:r>
        <w:rPr>
          <w:lang w:val="es_ES" w:bidi="es_ES"/>
        </w:rPr>
        <w:t>unidad monetaria griega (también usada como unidad de peso) con un valor que fluctuaba dependiendo del sistema monetario particular que prevalecía en un período de tiempo particular (un talento de plata valía aproximadamente seis mil denarios cuando los talentos de oro valían al menos treinta veces más)</w:t>
      </w:r>
      <w:r>
        <w:rPr>
          <w:lang w:val="es_ES" w:bidi="es_ES"/>
        </w:rPr>
        <w:t xml:space="preserve"> </w:t>
      </w:r>
      <w:r>
        <w:rPr>
          <w:lang w:val="es_ES" w:bidi="es_ES"/>
        </w:rPr>
        <w:t xml:space="preserve">En </w:t>
      </w:r>
      <w:r>
        <w:rPr>
          <w:lang w:val="es_ES" w:bidi="es_ES"/>
        </w:rPr>
        <w:t>MAT 25:15</w:t>
      </w:r>
      <w:r>
        <w:rPr>
          <w:lang w:val="es_ES" w:bidi="es_ES"/>
        </w:rPr>
        <w:t xml:space="preserve"> lo importante es el número relativo de talentos o sumas de dinero. En algunas traducciones los importes respectivos se expresan en términos de la moneda local. Por ejemplo, se puede hablar de cinco mil dólares como equivalente a cinco talentos, aunque en términos del poder de compra, cinco talentos valdrían mucho más que cinco mil dólares. Lo que es importante en esta historia, sin embargo, no es la suma exacta de dinero sino la cantidad relativa que se le dio a los diferentes sirvientes.</w:t>
        <w:br/>
      </w:r>
      <w:r>
        <w:rPr>
          <w:lang w:val="es_ES" w:bidi="es_ES"/>
        </w:rPr>
        <w:t xml:space="preserve">Los "diez mil talentos" mencionados en </w:t>
      </w:r>
      <w:r>
        <w:rPr>
          <w:lang w:val="es_ES" w:bidi="es_ES"/>
        </w:rPr>
        <w:t>MAT 18:24</w:t>
      </w:r>
      <w:r>
        <w:rPr>
          <w:lang w:val="es_ES" w:bidi="es_ES"/>
        </w:rPr>
        <w:t xml:space="preserve"> serían equivalentes a millones de denarios. La suma en esta parábola es quizás muy exagerada, precisamente para enfatizar las vastas diferencias entre las dos deudas. Por supuesto, también es cierto que en la antigüedad las personas con extensos intercambios comerciales a veces se convertían en esclavos como resultado de la derrota en la guerra, y eran adquiridas por sindicatos de empresas junto con sus negocios comerciales que seguían administrando.</w:t>
      </w:r>
    </w:p>
    <w:p>
      <w:pPr/>
      <w:r>
        <w:rPr>
          <w:lang w:val="es_ES" w:bidi="es_ES"/>
        </w:rPr>
      </w:r>
      <w:r>
        <w:rPr>
          <w:lang w:val="es_ES" w:bidi="es_ES"/>
        </w:rPr>
        <w:t>MAT 18:24</w:t>
      </w:r>
      <w:r>
        <w:rPr>
          <w:lang w:val="es_ES" w:bidi="es_ES"/>
        </w:rPr>
        <w:t xml:space="preserve"> · </w:t>
      </w:r>
      <w:r>
        <w:rPr>
          <w:lang w:val="es_ES" w:bidi="es_ES"/>
        </w:rPr>
        <w:t>MAT 25:15</w:t>
      </w:r>
      <w:r>
        <w:rPr>
          <w:lang w:val="es_ES" w:bidi="es_ES"/>
        </w:rPr>
        <w:t xml:space="preserve"> · </w:t>
      </w:r>
      <w:r>
        <w:rPr>
          <w:lang w:val="es_ES" w:bidi="es_ES"/>
        </w:rPr>
        <w:t>MAT 25:16</w:t>
      </w:r>
      <w:r>
        <w:rPr>
          <w:lang w:val="es_ES" w:bidi="es_ES"/>
        </w:rPr>
        <w:t xml:space="preserve"> · </w:t>
      </w:r>
      <w:r>
        <w:rPr>
          <w:lang w:val="es_ES" w:bidi="es_ES"/>
        </w:rPr>
        <w:t>MAT 25:20</w:t>
      </w:r>
      <w:r>
        <w:rPr>
          <w:lang w:val="es_ES" w:bidi="es_ES"/>
        </w:rPr>
        <w:t xml:space="preserve"> · </w:t>
      </w:r>
      <w:r>
        <w:rPr>
          <w:lang w:val="es_ES" w:bidi="es_ES"/>
        </w:rPr>
        <w:t>MAT 25:20</w:t>
      </w:r>
      <w:r>
        <w:rPr>
          <w:lang w:val="es_ES" w:bidi="es_ES"/>
        </w:rPr>
        <w:t xml:space="preserve"> · </w:t>
      </w:r>
      <w:r>
        <w:rPr>
          <w:lang w:val="es_ES" w:bidi="es_ES"/>
        </w:rPr>
        <w:t>MAT 25:20</w:t>
      </w:r>
      <w:r>
        <w:rPr>
          <w:lang w:val="es_ES" w:bidi="es_ES"/>
        </w:rPr>
        <w:t xml:space="preserve"> · </w:t>
      </w:r>
      <w:r>
        <w:rPr>
          <w:lang w:val="es_ES" w:bidi="es_ES"/>
        </w:rPr>
        <w:t>MAT 25:20</w:t>
      </w:r>
      <w:r>
        <w:rPr>
          <w:lang w:val="es_ES" w:bidi="es_ES"/>
        </w:rPr>
        <w:t xml:space="preserve"> · </w:t>
      </w:r>
      <w:r>
        <w:rPr>
          <w:lang w:val="es_ES" w:bidi="es_ES"/>
        </w:rPr>
        <w:t>MAT 25:22</w:t>
      </w:r>
      <w:r>
        <w:rPr>
          <w:lang w:val="es_ES" w:bidi="es_ES"/>
        </w:rPr>
        <w:t xml:space="preserve"> · </w:t>
      </w:r>
      <w:r>
        <w:rPr>
          <w:lang w:val="es_ES" w:bidi="es_ES"/>
        </w:rPr>
        <w:t>MAT 25:22</w:t>
      </w:r>
      <w:r>
        <w:rPr>
          <w:lang w:val="es_ES" w:bidi="es_ES"/>
        </w:rPr>
        <w:t xml:space="preserve"> · </w:t>
      </w:r>
      <w:r>
        <w:rPr>
          <w:lang w:val="es_ES" w:bidi="es_ES"/>
        </w:rPr>
        <w:t>MAT 25:22</w:t>
      </w:r>
      <w:r>
        <w:rPr>
          <w:lang w:val="es_ES" w:bidi="es_ES"/>
        </w:rPr>
        <w:t xml:space="preserve"> · </w:t>
      </w:r>
      <w:r>
        <w:rPr>
          <w:lang w:val="es_ES" w:bidi="es_ES"/>
        </w:rPr>
        <w:t>MAT 25:24</w:t>
      </w:r>
      <w:r>
        <w:rPr>
          <w:lang w:val="es_ES" w:bidi="es_ES"/>
        </w:rPr>
        <w:t xml:space="preserve"> · </w:t>
      </w:r>
      <w:r>
        <w:rPr>
          <w:lang w:val="es_ES" w:bidi="es_ES"/>
        </w:rPr>
        <w:t>MAT 25:25</w:t>
      </w:r>
      <w:r>
        <w:rPr>
          <w:lang w:val="es_ES" w:bidi="es_ES"/>
        </w:rPr>
        <w:t xml:space="preserve"> · </w:t>
      </w:r>
      <w:r>
        <w:rPr>
          <w:lang w:val="es_ES" w:bidi="es_ES"/>
        </w:rPr>
        <w:t>MAT 25:28</w:t>
      </w:r>
      <w:r>
        <w:rPr>
          <w:lang w:val="es_ES" w:bidi="es_ES"/>
        </w:rPr>
        <w:t xml:space="preserve"> · </w:t>
      </w:r>
      <w:r>
        <w:rPr>
          <w:lang w:val="es_ES" w:bidi="es_ES"/>
        </w:rPr>
        <w:t>MAT 25:28</w:t>
      </w:r>
      <w:r>
        <w:rPr>
          <w:lang w:val="es_ES" w:bidi="es_ES"/>
        </w:rPr>
      </w:r>
      <w:r>
        <w:rPr>
          <w:lang w:val="es_ES" w:bidi="es_ES"/>
        </w:rPr>
      </w:r>
    </w:p>
    <w:p>
      <w:pPr/>
      <w:r>
        <w:rPr>
          <w:lang w:val="es_ES" w:bidi="es_ES"/>
        </w:rPr>
      </w:r>
    </w:p>
    <w:p>
      <w:pPr>
        <w:pStyle w:val="Heading2"/>
      </w:pPr>
      <w:r>
        <w:rPr>
          <w:lang w:val="es_ES" w:bidi="es_ES"/>
        </w:rPr>
        <w:t>ταλιθά</w:t>
      </w:r>
      <w:r>
        <w:rPr>
          <w:lang w:val="es_ES" w:bidi="es_ES"/>
        </w:rPr>
      </w:r>
    </w:p>
    <w:p>
      <w:pPr>
        <w:pStyle w:val="Heading1"/>
      </w:pPr>
      <w:r>
        <w:rPr>
          <w:lang w:val="es_ES" w:bidi="es_ES"/>
        </w:rPr>
        <w:t>ταλιθά</w:t>
      </w:r>
    </w:p>
    <w:p>
      <w:pPr/>
      <w:r>
        <w:rPr>
          <w:lang w:val="es_ES" w:bidi="es_ES"/>
        </w:rPr>
      </w:r>
      <w:r>
        <w:rPr>
          <w:lang w:val="es_ES" w:bidi="es_ES"/>
        </w:rPr>
        <w:t>ταλιθά</w:t>
      </w:r>
      <w:r>
        <w:rPr>
          <w:lang w:val="es_ES" w:bidi="es_ES"/>
        </w:rPr>
        <w:t xml:space="preserve"> (</w:t>
      </w:r>
      <w:r>
        <w:rPr>
          <w:lang w:val="es_ES" w:bidi="es_ES"/>
        </w:rPr>
        <w:t>G5008</w:t>
      </w:r>
      <w:r>
        <w:rPr>
          <w:lang w:val="es_ES" w:bidi="es_ES"/>
        </w:rPr>
        <w:t xml:space="preserve">) — </w:t>
      </w:r>
      <w:r>
        <w:rPr>
          <w:lang w:val="es_ES" w:bidi="es_ES"/>
        </w:rPr>
        <w:t>ταλιθα</w:t>
      </w:r>
    </w:p>
    <w:p>
      <w:pPr/>
      <w:r>
        <w:rPr>
          <w:lang w:val="es_ES" w:bidi="es_ES"/>
        </w:rPr>
      </w:r>
      <w:r>
        <w:rPr>
          <w:lang w:val="es_ES" w:bidi="es_ES"/>
        </w:rPr>
        <w:t>9.48</w:t>
      </w:r>
      <w:r>
        <w:rPr>
          <w:lang w:val="es_ES" w:bidi="es_ES"/>
        </w:rPr>
        <w:t xml:space="preserve"> · </w:t>
      </w:r>
      <w:r>
        <w:rPr>
          <w:lang w:val="es_ES" w:bidi="es_ES"/>
        </w:rPr>
        <w:t>Personas</w:t>
      </w:r>
      <w:r>
        <w:rPr>
          <w:lang w:val="es_ES" w:bidi="es_ES"/>
        </w:rPr>
        <w:t xml:space="preserve"> · </w:t>
      </w:r>
      <w:r>
        <w:rPr>
          <w:lang w:val="es_ES" w:bidi="es_ES"/>
        </w:rPr>
        <w:t>Personas por las que se siente afecto</w:t>
      </w:r>
    </w:p>
    <w:p>
      <w:pPr/>
      <w:r>
        <w:rPr>
          <w:lang w:val="es_ES" w:bidi="es_ES"/>
        </w:rPr>
      </w:r>
      <w:r>
        <w:rPr>
          <w:lang w:val="es_ES" w:bidi="es_ES"/>
        </w:rPr>
        <w:t>niña</w:t>
      </w:r>
      <w:r>
        <w:rPr>
          <w:lang w:val="es_ES" w:bidi="es_ES"/>
        </w:rPr>
        <w:t xml:space="preserve">, </w:t>
      </w:r>
      <w:r>
        <w:rPr>
          <w:lang w:val="es_ES" w:bidi="es_ES"/>
        </w:rPr>
        <w:t>muchacha</w:t>
      </w:r>
      <w:r>
        <w:rPr>
          <w:lang w:val="es_ES" w:bidi="es_ES"/>
        </w:rPr>
        <w:t xml:space="preserve"> </w:t>
      </w:r>
      <w:r>
        <w:rPr>
          <w:lang w:val="es_ES" w:bidi="es_ES"/>
        </w:rPr>
        <w:t>(palabra aramea en una forma enfática) la designación usada para una niña, que probablemente implica un cuidado afectuoso</w:t>
      </w:r>
    </w:p>
    <w:p>
      <w:pPr/>
      <w:r>
        <w:rPr>
          <w:lang w:val="es_ES" w:bidi="es_ES"/>
        </w:rPr>
      </w:r>
      <w:r>
        <w:rPr>
          <w:lang w:val="es_ES" w:bidi="es_ES"/>
        </w:rPr>
        <w:t>MRK 5:41</w:t>
      </w:r>
      <w:r>
        <w:rPr>
          <w:lang w:val="es_ES" w:bidi="es_ES"/>
        </w:rPr>
      </w:r>
      <w:r>
        <w:rPr>
          <w:lang w:val="es_ES" w:bidi="es_ES"/>
        </w:rPr>
      </w:r>
    </w:p>
    <w:p>
      <w:pPr/>
      <w:r>
        <w:rPr>
          <w:lang w:val="es_ES" w:bidi="es_ES"/>
        </w:rPr>
      </w:r>
    </w:p>
    <w:p>
      <w:pPr>
        <w:pStyle w:val="Heading2"/>
      </w:pPr>
      <w:r>
        <w:rPr>
          <w:lang w:val="es_ES" w:bidi="es_ES"/>
        </w:rPr>
        <w:t>ταμεῖον</w:t>
      </w:r>
      <w:r>
        <w:rPr>
          <w:lang w:val="es_ES" w:bidi="es_ES"/>
        </w:rPr>
      </w:r>
    </w:p>
    <w:p>
      <w:pPr>
        <w:pStyle w:val="Heading1"/>
      </w:pPr>
      <w:r>
        <w:rPr>
          <w:lang w:val="es_ES" w:bidi="es_ES"/>
        </w:rPr>
        <w:t>ταμεῖον</w:t>
      </w:r>
    </w:p>
    <w:p>
      <w:pPr/>
      <w:r>
        <w:rPr>
          <w:lang w:val="es_ES" w:bidi="es_ES"/>
        </w:rPr>
      </w:r>
      <w:r>
        <w:rPr>
          <w:lang w:val="es_ES" w:bidi="es_ES"/>
        </w:rPr>
        <w:t>ταμεῖον</w:t>
      </w:r>
      <w:r>
        <w:rPr>
          <w:lang w:val="es_ES" w:bidi="es_ES"/>
        </w:rPr>
        <w:t xml:space="preserve"> (</w:t>
      </w:r>
      <w:r>
        <w:rPr>
          <w:lang w:val="es_ES" w:bidi="es_ES"/>
        </w:rPr>
        <w:t>G5009</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ταμιεύω</w:t>
      </w:r>
    </w:p>
    <w:p>
      <w:pPr/>
      <w:r>
        <w:rPr>
          <w:lang w:val="es_ES" w:bidi="es_ES"/>
        </w:rPr>
      </w:r>
      <w:r>
        <w:rPr>
          <w:lang w:val="es_ES" w:bidi="es_ES"/>
        </w:rPr>
        <w:t>7.28</w:t>
      </w:r>
      <w:r>
        <w:rPr>
          <w:lang w:val="es_ES" w:bidi="es_ES"/>
        </w:rPr>
        <w:t xml:space="preserve"> · </w:t>
      </w:r>
      <w:r>
        <w:rPr>
          <w:lang w:val="es_ES" w:bidi="es_ES"/>
        </w:rPr>
        <w:t>Construcciones</w:t>
      </w:r>
      <w:r>
        <w:rPr>
          <w:lang w:val="es_ES" w:bidi="es_ES"/>
        </w:rPr>
        <w:t xml:space="preserve"> · </w:t>
      </w:r>
      <w:r>
        <w:rPr>
          <w:lang w:val="es_ES" w:bidi="es_ES"/>
        </w:rPr>
        <w:t>Partes y áreas de edificios</w:t>
      </w:r>
    </w:p>
    <w:p>
      <w:pPr/>
      <w:r>
        <w:rPr>
          <w:lang w:val="es_ES" w:bidi="es_ES"/>
        </w:rPr>
      </w:r>
      <w:r>
        <w:rPr>
          <w:lang w:val="es_ES" w:bidi="es_ES"/>
        </w:rPr>
        <w:t>aposento</w:t>
      </w:r>
      <w:r>
        <w:rPr>
          <w:lang w:val="es_ES" w:bidi="es_ES"/>
        </w:rPr>
        <w:t xml:space="preserve">, </w:t>
      </w:r>
      <w:r>
        <w:rPr>
          <w:lang w:val="es_ES" w:bidi="es_ES"/>
        </w:rPr>
        <w:t>habitaciones interiores</w:t>
      </w:r>
      <w:r>
        <w:rPr>
          <w:lang w:val="es_ES" w:bidi="es_ES"/>
        </w:rPr>
        <w:t xml:space="preserve"> </w:t>
      </w:r>
      <w:r>
        <w:rPr>
          <w:lang w:val="es_ES" w:bidi="es_ES"/>
        </w:rPr>
        <w:t>habitación en el interior de una casa, normalmente sin ventanas que se abren hacia el exterior</w:t>
      </w:r>
      <w:r>
        <w:rPr>
          <w:lang w:val="es_ES" w:bidi="es_ES"/>
        </w:rPr>
        <w:t xml:space="preserve"> </w:t>
      </w:r>
      <w:r>
        <w:rPr>
          <w:lang w:val="es_ES" w:bidi="es_ES"/>
        </w:rPr>
        <w:t xml:space="preserve">En </w:t>
      </w:r>
      <w:r>
        <w:rPr>
          <w:lang w:val="es_ES" w:bidi="es_ES"/>
        </w:rPr>
        <w:t>LUK 12:3</w:t>
      </w:r>
      <w:r>
        <w:rPr>
          <w:lang w:val="es_ES" w:bidi="es_ES"/>
        </w:rPr>
        <w:t xml:space="preserve"> el énfasis está en la ubicación estrictamente privada de la sala interior. En tal contexto, se puede traducir "una habitación estrictamente privada" o "una habitación pequeña en el centro de la casa".</w:t>
      </w:r>
    </w:p>
    <w:p>
      <w:pPr/>
      <w:r>
        <w:rPr>
          <w:lang w:val="es_ES" w:bidi="es_ES"/>
        </w:rPr>
      </w:r>
      <w:r>
        <w:rPr>
          <w:lang w:val="es_ES" w:bidi="es_ES"/>
        </w:rPr>
        <w:t>MAT 6:6</w:t>
      </w:r>
      <w:r>
        <w:rPr>
          <w:lang w:val="es_ES" w:bidi="es_ES"/>
        </w:rPr>
        <w:t xml:space="preserve"> · </w:t>
      </w:r>
      <w:r>
        <w:rPr>
          <w:lang w:val="es_ES" w:bidi="es_ES"/>
        </w:rPr>
        <w:t>MAT 24:26</w:t>
      </w:r>
      <w:r>
        <w:rPr>
          <w:lang w:val="es_ES" w:bidi="es_ES"/>
        </w:rPr>
        <w:t xml:space="preserve"> · </w:t>
      </w:r>
      <w:r>
        <w:rPr>
          <w:lang w:val="es_ES" w:bidi="es_ES"/>
        </w:rPr>
        <w:t>LUK 12:3</w:t>
      </w:r>
    </w:p>
    <w:p>
      <w:pPr/>
      <w:r>
        <w:rPr>
          <w:lang w:val="es_ES" w:bidi="es_ES"/>
        </w:rPr>
      </w:r>
      <w:r>
        <w:rPr>
          <w:lang w:val="es_ES" w:bidi="es_ES"/>
        </w:rPr>
        <w:t>7.32</w:t>
      </w:r>
      <w:r>
        <w:rPr>
          <w:lang w:val="es_ES" w:bidi="es_ES"/>
        </w:rPr>
        <w:t xml:space="preserve"> · </w:t>
      </w:r>
      <w:r>
        <w:rPr>
          <w:lang w:val="es_ES" w:bidi="es_ES"/>
        </w:rPr>
        <w:t>Construcciones</w:t>
      </w:r>
      <w:r>
        <w:rPr>
          <w:lang w:val="es_ES" w:bidi="es_ES"/>
        </w:rPr>
        <w:t xml:space="preserve"> · </w:t>
      </w:r>
      <w:r>
        <w:rPr>
          <w:lang w:val="es_ES" w:bidi="es_ES"/>
        </w:rPr>
        <w:t>Partes y áreas de edificios</w:t>
      </w:r>
    </w:p>
    <w:p>
      <w:pPr/>
      <w:r>
        <w:rPr>
          <w:lang w:val="es_ES" w:bidi="es_ES"/>
        </w:rPr>
      </w:r>
      <w:r>
        <w:rPr>
          <w:lang w:val="es_ES" w:bidi="es_ES"/>
        </w:rPr>
        <w:t>almacén</w:t>
      </w:r>
      <w:r>
        <w:rPr>
          <w:lang w:val="es_ES" w:bidi="es_ES"/>
        </w:rPr>
        <w:t xml:space="preserve">, </w:t>
      </w:r>
      <w:r>
        <w:rPr>
          <w:lang w:val="es_ES" w:bidi="es_ES"/>
        </w:rPr>
        <w:t>tesorería</w:t>
      </w:r>
      <w:r>
        <w:rPr>
          <w:lang w:val="es_ES" w:bidi="es_ES"/>
        </w:rPr>
        <w:t xml:space="preserve"> </w:t>
      </w:r>
      <w:r>
        <w:rPr>
          <w:lang w:val="es_ES" w:bidi="es_ES"/>
        </w:rPr>
        <w:t>habitación para el almacenamiento de objetos de valor</w:t>
      </w:r>
      <w:r>
        <w:rPr>
          <w:lang w:val="es_ES" w:bidi="es_ES"/>
        </w:rPr>
        <w:t xml:space="preserve"> </w:t>
      </w:r>
      <w:r>
        <w:rPr>
          <w:lang w:val="es_ES" w:bidi="es_ES"/>
        </w:rPr>
        <w:t>ταμεῖον[b] y θησαυρός[a] a menudo se pueden traducir con frases descriptivas, por ejemplo, "una habitación donde se guardan cosas valiosas" o "un lugar donde se almacenan objetos de valor."</w:t>
        <w:br/>
      </w:r>
      <w:r>
        <w:rPr>
          <w:lang w:val="es_ES" w:bidi="es_ES"/>
        </w:rPr>
        <w:t xml:space="preserve">En </w:t>
      </w:r>
      <w:r>
        <w:rPr>
          <w:lang w:val="es_ES" w:bidi="es_ES"/>
        </w:rPr>
        <w:t>MAT 12:35</w:t>
      </w:r>
      <w:r>
        <w:rPr>
          <w:lang w:val="es_ES" w:bidi="es_ES"/>
        </w:rPr>
        <w:t xml:space="preserve"> θησαυρός[a] se usa de manera figurativa (ὁ ἀγαθὸς ἄνθρωπος ἐκ τοῦ ἀγαθοῦ θησαυροῦ ἐκβάλλει ἀγαθά "un hombre bueno saca cosas buenas de su almacén", significa "... almacén de cosas buenas") para describir el corazón como si fuera un tipo de almacén o tesorería.</w:t>
      </w:r>
    </w:p>
    <w:p>
      <w:pPr/>
      <w:r>
        <w:rPr>
          <w:lang w:val="es_ES" w:bidi="es_ES"/>
        </w:rPr>
      </w:r>
      <w:r>
        <w:rPr>
          <w:lang w:val="es_ES" w:bidi="es_ES"/>
        </w:rPr>
        <w:t>LUK 12:24</w:t>
      </w:r>
      <w:r>
        <w:rPr>
          <w:lang w:val="es_ES" w:bidi="es_ES"/>
        </w:rPr>
      </w:r>
      <w:r>
        <w:rPr>
          <w:lang w:val="es_ES" w:bidi="es_ES"/>
        </w:rPr>
      </w:r>
    </w:p>
    <w:p>
      <w:pPr/>
      <w:r>
        <w:rPr>
          <w:lang w:val="es_ES" w:bidi="es_ES"/>
        </w:rPr>
      </w:r>
    </w:p>
    <w:p>
      <w:pPr>
        <w:pStyle w:val="Heading2"/>
      </w:pPr>
      <w:r>
        <w:rPr>
          <w:lang w:val="es_ES" w:bidi="es_ES"/>
        </w:rPr>
        <w:t>τάξις</w:t>
      </w:r>
      <w:r>
        <w:rPr>
          <w:lang w:val="es_ES" w:bidi="es_ES"/>
        </w:rPr>
      </w:r>
    </w:p>
    <w:p>
      <w:pPr>
        <w:pStyle w:val="Heading1"/>
      </w:pPr>
      <w:r>
        <w:rPr>
          <w:lang w:val="es_ES" w:bidi="es_ES"/>
        </w:rPr>
        <w:t>τάξις</w:t>
      </w:r>
    </w:p>
    <w:p>
      <w:pPr/>
      <w:r>
        <w:rPr>
          <w:lang w:val="es_ES" w:bidi="es_ES"/>
        </w:rPr>
      </w:r>
      <w:r>
        <w:rPr>
          <w:lang w:val="es_ES" w:bidi="es_ES"/>
        </w:rPr>
        <w:t>τάξις</w:t>
      </w:r>
      <w:r>
        <w:rPr>
          <w:lang w:val="es_ES" w:bidi="es_ES"/>
        </w:rPr>
        <w:t xml:space="preserve"> (</w:t>
      </w:r>
      <w:r>
        <w:rPr>
          <w:lang w:val="es_ES" w:bidi="es_ES"/>
        </w:rPr>
        <w:t>G5010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τάσσω</w:t>
      </w:r>
    </w:p>
    <w:p>
      <w:pPr/>
      <w:r>
        <w:rPr>
          <w:lang w:val="es_ES" w:bidi="es_ES"/>
        </w:rPr>
      </w:r>
      <w:r>
        <w:rPr>
          <w:lang w:val="es_ES" w:bidi="es_ES"/>
        </w:rPr>
        <w:t>61.3</w:t>
      </w:r>
      <w:r>
        <w:rPr>
          <w:lang w:val="es_ES" w:bidi="es_ES"/>
        </w:rPr>
        <w:t xml:space="preserve"> · </w:t>
      </w:r>
      <w:r>
        <w:rPr>
          <w:lang w:val="es_ES" w:bidi="es_ES"/>
        </w:rPr>
        <w:t>Secuencia</w:t>
      </w:r>
    </w:p>
    <w:p>
      <w:pPr/>
      <w:r>
        <w:rPr>
          <w:lang w:val="es_ES" w:bidi="es_ES"/>
        </w:rPr>
      </w:r>
      <w:r>
        <w:rPr>
          <w:lang w:val="es_ES" w:bidi="es_ES"/>
        </w:rPr>
        <w:t>en orden</w:t>
      </w:r>
      <w:r>
        <w:rPr>
          <w:lang w:val="es_ES" w:bidi="es_ES"/>
        </w:rPr>
        <w:t xml:space="preserve">, </w:t>
      </w:r>
      <w:r>
        <w:rPr>
          <w:lang w:val="es_ES" w:bidi="es_ES"/>
        </w:rPr>
        <w:t>en secuencia</w:t>
      </w:r>
      <w:r>
        <w:rPr>
          <w:lang w:val="es_ES" w:bidi="es_ES"/>
        </w:rPr>
        <w:t xml:space="preserve"> </w:t>
      </w:r>
      <w:r>
        <w:rPr>
          <w:lang w:val="es_ES" w:bidi="es_ES"/>
        </w:rPr>
        <w:t>secuencia ordenada u organizada</w:t>
      </w:r>
    </w:p>
    <w:p>
      <w:pPr/>
      <w:r>
        <w:rPr>
          <w:lang w:val="es_ES" w:bidi="es_ES"/>
        </w:rPr>
      </w:r>
      <w:r>
        <w:rPr>
          <w:lang w:val="es_ES" w:bidi="es_ES"/>
        </w:rPr>
        <w:t>LUK 1:8</w:t>
      </w:r>
    </w:p>
    <w:p>
      <w:pPr/>
      <w:r>
        <w:rPr>
          <w:lang w:val="es_ES" w:bidi="es_ES"/>
        </w:rPr>
      </w:r>
      <w:r>
        <w:rPr>
          <w:lang w:val="es_ES" w:bidi="es_ES"/>
        </w:rPr>
        <w:t>62.7</w:t>
      </w:r>
      <w:r>
        <w:rPr>
          <w:lang w:val="es_ES" w:bidi="es_ES"/>
        </w:rPr>
        <w:t xml:space="preserve"> · </w:t>
      </w:r>
      <w:r>
        <w:rPr>
          <w:lang w:val="es_ES" w:bidi="es_ES"/>
        </w:rPr>
        <w:t>Ordenar, Organizar</w:t>
      </w:r>
      <w:r>
        <w:rPr>
          <w:lang w:val="es_ES" w:bidi="es_ES"/>
        </w:rPr>
        <w:t xml:space="preserve"> · </w:t>
      </w:r>
      <w:r>
        <w:rPr>
          <w:lang w:val="es_ES" w:bidi="es_ES"/>
        </w:rPr>
        <w:t>Organización [de eventos y estados]</w:t>
      </w:r>
    </w:p>
    <w:p>
      <w:pPr/>
      <w:r>
        <w:rPr>
          <w:lang w:val="es_ES" w:bidi="es_ES"/>
        </w:rPr>
      </w:r>
      <w:r>
        <w:rPr>
          <w:lang w:val="es_ES" w:bidi="es_ES"/>
        </w:rPr>
        <w:t>orden correcto</w:t>
      </w:r>
      <w:r>
        <w:rPr>
          <w:lang w:val="es_ES" w:bidi="es_ES"/>
        </w:rPr>
        <w:t xml:space="preserve">, </w:t>
      </w:r>
      <w:r>
        <w:rPr>
          <w:lang w:val="es_ES" w:bidi="es_ES"/>
        </w:rPr>
        <w:t>buen orden</w:t>
      </w:r>
      <w:r>
        <w:rPr>
          <w:lang w:val="es_ES" w:bidi="es_ES"/>
        </w:rPr>
        <w:t xml:space="preserve">, </w:t>
      </w:r>
      <w:r>
        <w:rPr>
          <w:lang w:val="es_ES" w:bidi="es_ES"/>
        </w:rPr>
        <w:t>en orden</w:t>
      </w:r>
      <w:r>
        <w:rPr>
          <w:lang w:val="es_ES" w:bidi="es_ES"/>
        </w:rPr>
        <w:t xml:space="preserve">, </w:t>
      </w:r>
      <w:r>
        <w:rPr>
          <w:lang w:val="es_ES" w:bidi="es_ES"/>
        </w:rPr>
        <w:t>de manera ordenada</w:t>
      </w:r>
      <w:r>
        <w:rPr>
          <w:lang w:val="es_ES" w:bidi="es_ES"/>
        </w:rPr>
        <w:t xml:space="preserve"> </w:t>
      </w:r>
      <w:r>
        <w:rPr>
          <w:lang w:val="es_ES" w:bidi="es_ES"/>
        </w:rPr>
        <w:t>orden correcto y apropiado</w:t>
      </w:r>
      <w:r>
        <w:rPr>
          <w:lang w:val="es_ES" w:bidi="es_ES"/>
        </w:rPr>
        <w:t xml:space="preserve"> </w:t>
      </w:r>
      <w:r>
        <w:rPr>
          <w:lang w:val="es_ES" w:bidi="es_ES"/>
        </w:rPr>
        <w:t xml:space="preserve">En </w:t>
      </w:r>
      <w:r>
        <w:rPr>
          <w:lang w:val="es_ES" w:bidi="es_ES"/>
        </w:rPr>
        <w:t>COL 2:5</w:t>
      </w:r>
      <w:r>
        <w:rPr>
          <w:lang w:val="es_ES" w:bidi="es_ES"/>
        </w:rPr>
        <w:t xml:space="preserve"> τάξις puede referirse a la manera ordenada en que la iglesia en Colosas conducía sus asuntos o llevaba a cabo su adoración.</w:t>
      </w:r>
    </w:p>
    <w:p>
      <w:pPr/>
      <w:r>
        <w:rPr>
          <w:lang w:val="es_ES" w:bidi="es_ES"/>
        </w:rPr>
      </w:r>
      <w:r>
        <w:rPr>
          <w:lang w:val="es_ES" w:bidi="es_ES"/>
        </w:rPr>
        <w:t>1CO 14:40</w:t>
      </w:r>
      <w:r>
        <w:rPr>
          <w:lang w:val="es_ES" w:bidi="es_ES"/>
        </w:rPr>
        <w:t xml:space="preserve"> · </w:t>
      </w:r>
      <w:r>
        <w:rPr>
          <w:lang w:val="es_ES" w:bidi="es_ES"/>
        </w:rPr>
        <w:t>COL 2:5</w:t>
      </w:r>
    </w:p>
    <w:p>
      <w:pPr/>
      <w:r>
        <w:rPr>
          <w:lang w:val="es_ES" w:bidi="es_ES"/>
        </w:rPr>
      </w:r>
      <w:r>
        <w:rPr>
          <w:lang w:val="es_ES" w:bidi="es_ES"/>
        </w:rPr>
        <w:t>58.21</w:t>
      </w:r>
      <w:r>
        <w:rPr>
          <w:lang w:val="es_ES" w:bidi="es_ES"/>
        </w:rPr>
        <w:t xml:space="preserve"> · </w:t>
      </w:r>
      <w:r>
        <w:rPr>
          <w:lang w:val="es_ES" w:bidi="es_ES"/>
        </w:rPr>
        <w:t>Naturaleza, Clase, Ejemplo</w:t>
      </w:r>
      <w:r>
        <w:rPr>
          <w:lang w:val="es_ES" w:bidi="es_ES"/>
        </w:rPr>
        <w:t xml:space="preserve"> · </w:t>
      </w:r>
      <w:r>
        <w:rPr>
          <w:lang w:val="es_ES" w:bidi="es_ES"/>
        </w:rPr>
        <w:t>Clase, tipo</w:t>
      </w:r>
    </w:p>
    <w:p>
      <w:pPr/>
      <w:r>
        <w:rPr>
          <w:lang w:val="es_ES" w:bidi="es_ES"/>
        </w:rPr>
      </w:r>
      <w:r>
        <w:rPr>
          <w:lang w:val="es_ES" w:bidi="es_ES"/>
        </w:rPr>
        <w:t>clase</w:t>
      </w:r>
      <w:r>
        <w:rPr>
          <w:lang w:val="es_ES" w:bidi="es_ES"/>
        </w:rPr>
        <w:t xml:space="preserve">, </w:t>
      </w:r>
      <w:r>
        <w:rPr>
          <w:lang w:val="es_ES" w:bidi="es_ES"/>
        </w:rPr>
        <w:t>tipo</w:t>
      </w:r>
      <w:r>
        <w:rPr>
          <w:lang w:val="es_ES" w:bidi="es_ES"/>
        </w:rPr>
        <w:t xml:space="preserve"> </w:t>
      </w:r>
      <w:r>
        <w:rPr>
          <w:lang w:val="es_ES" w:bidi="es_ES"/>
        </w:rPr>
        <w:t>tipo o clase de entidad, lo que implica una comparación-contraste con otras entidades similares</w:t>
      </w:r>
      <w:r>
        <w:rPr>
          <w:lang w:val="es_ES" w:bidi="es_ES"/>
        </w:rPr>
        <w:t xml:space="preserve"> </w:t>
      </w:r>
      <w:r>
        <w:rPr>
          <w:lang w:val="es_ES" w:bidi="es_ES"/>
        </w:rPr>
        <w:t xml:space="preserve">Es posible que τάξις en </w:t>
      </w:r>
      <w:r>
        <w:rPr>
          <w:lang w:val="es_ES" w:bidi="es_ES"/>
        </w:rPr>
        <w:t>HEB 5:6</w:t>
      </w:r>
      <w:r>
        <w:rPr>
          <w:lang w:val="es_ES" w:bidi="es_ES"/>
        </w:rPr>
        <w:t xml:space="preserve"> se refiera a un tipo de sacerdote sobre la base de estar en un grupo u orden sacerdotal en particular, pero no parece haber ninguna referencia a un rango o posición más alta.</w:t>
      </w:r>
    </w:p>
    <w:p>
      <w:pPr/>
      <w:r>
        <w:rPr>
          <w:lang w:val="es_ES" w:bidi="es_ES"/>
        </w:rPr>
      </w:r>
      <w:r>
        <w:rPr>
          <w:lang w:val="es_ES" w:bidi="es_ES"/>
        </w:rPr>
        <w:t>HEB 5:6</w:t>
      </w:r>
      <w:r>
        <w:rPr>
          <w:lang w:val="es_ES" w:bidi="es_ES"/>
        </w:rPr>
        <w:t xml:space="preserve"> · </w:t>
      </w:r>
      <w:r>
        <w:rPr>
          <w:lang w:val="es_ES" w:bidi="es_ES"/>
        </w:rPr>
        <w:t>HEB 5:10</w:t>
      </w:r>
      <w:r>
        <w:rPr>
          <w:lang w:val="es_ES" w:bidi="es_ES"/>
        </w:rPr>
        <w:t xml:space="preserve"> · </w:t>
      </w:r>
      <w:r>
        <w:rPr>
          <w:lang w:val="es_ES" w:bidi="es_ES"/>
        </w:rPr>
        <w:t>HEB 6:20</w:t>
      </w:r>
      <w:r>
        <w:rPr>
          <w:lang w:val="es_ES" w:bidi="es_ES"/>
        </w:rPr>
        <w:t xml:space="preserve"> · </w:t>
      </w:r>
      <w:r>
        <w:rPr>
          <w:lang w:val="es_ES" w:bidi="es_ES"/>
        </w:rPr>
        <w:t>HEB 7:11</w:t>
      </w:r>
      <w:r>
        <w:rPr>
          <w:lang w:val="es_ES" w:bidi="es_ES"/>
        </w:rPr>
        <w:t xml:space="preserve"> · </w:t>
      </w:r>
      <w:r>
        <w:rPr>
          <w:lang w:val="es_ES" w:bidi="es_ES"/>
        </w:rPr>
        <w:t>HEB 7:11</w:t>
      </w:r>
      <w:r>
        <w:rPr>
          <w:lang w:val="es_ES" w:bidi="es_ES"/>
        </w:rPr>
        <w:t xml:space="preserve"> · </w:t>
      </w:r>
      <w:r>
        <w:rPr>
          <w:lang w:val="es_ES" w:bidi="es_ES"/>
        </w:rPr>
        <w:t>HEB 7:17</w:t>
      </w:r>
      <w:r>
        <w:rPr>
          <w:lang w:val="es_ES" w:bidi="es_ES"/>
        </w:rPr>
      </w:r>
      <w:r>
        <w:rPr>
          <w:lang w:val="es_ES" w:bidi="es_ES"/>
        </w:rPr>
      </w:r>
    </w:p>
    <w:p>
      <w:pPr/>
      <w:r>
        <w:rPr>
          <w:lang w:val="es_ES" w:bidi="es_ES"/>
        </w:rPr>
      </w:r>
    </w:p>
    <w:p>
      <w:pPr>
        <w:pStyle w:val="Heading2"/>
      </w:pPr>
      <w:r>
        <w:rPr>
          <w:lang w:val="es_ES" w:bidi="es_ES"/>
        </w:rPr>
        <w:t>ταπεινός</w:t>
      </w:r>
      <w:r>
        <w:rPr>
          <w:lang w:val="es_ES" w:bidi="es_ES"/>
        </w:rPr>
      </w:r>
    </w:p>
    <w:p>
      <w:pPr>
        <w:pStyle w:val="Heading1"/>
      </w:pPr>
      <w:r>
        <w:rPr>
          <w:lang w:val="es_ES" w:bidi="es_ES"/>
        </w:rPr>
        <w:t>ταπεινός</w:t>
      </w:r>
    </w:p>
    <w:p>
      <w:pPr/>
      <w:r>
        <w:rPr>
          <w:lang w:val="es_ES" w:bidi="es_ES"/>
        </w:rPr>
      </w:r>
      <w:r>
        <w:rPr>
          <w:lang w:val="es_ES" w:bidi="es_ES"/>
        </w:rPr>
        <w:t>ταπεινός</w:t>
      </w:r>
      <w:r>
        <w:rPr>
          <w:lang w:val="es_ES" w:bidi="es_ES"/>
        </w:rPr>
        <w:t xml:space="preserve"> (</w:t>
      </w:r>
      <w:r>
        <w:rPr>
          <w:lang w:val="es_ES" w:bidi="es_ES"/>
        </w:rPr>
        <w:t>G5011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ταπεινόω</w:t>
      </w:r>
    </w:p>
    <w:p>
      <w:pPr/>
      <w:r>
        <w:rPr>
          <w:lang w:val="es_ES" w:bidi="es_ES"/>
        </w:rPr>
      </w:r>
      <w:r>
        <w:rPr>
          <w:lang w:val="es_ES" w:bidi="es_ES"/>
        </w:rPr>
        <w:t>25.295</w:t>
      </w:r>
      <w:r>
        <w:rPr>
          <w:lang w:val="es_ES" w:bidi="es_ES"/>
        </w:rPr>
        <w:t xml:space="preserve"> · </w:t>
      </w:r>
      <w:r>
        <w:rPr>
          <w:lang w:val="es_ES" w:bidi="es_ES"/>
        </w:rPr>
        <w:t>Actitudes y Emociones</w:t>
      </w:r>
      <w:r>
        <w:rPr>
          <w:lang w:val="es_ES" w:bidi="es_ES"/>
        </w:rPr>
        <w:t xml:space="preserve"> · </w:t>
      </w:r>
      <w:r>
        <w:rPr>
          <w:lang w:val="es_ES" w:bidi="es_ES"/>
        </w:rPr>
        <w:t>Desánimo</w:t>
      </w:r>
    </w:p>
    <w:p>
      <w:pPr/>
      <w:r>
        <w:rPr>
          <w:lang w:val="es_ES" w:bidi="es_ES"/>
        </w:rPr>
      </w:r>
      <w:r>
        <w:rPr>
          <w:lang w:val="es_ES" w:bidi="es_ES"/>
        </w:rPr>
        <w:t>desanimado</w:t>
      </w:r>
      <w:r>
        <w:rPr>
          <w:lang w:val="es_ES" w:bidi="es_ES"/>
        </w:rPr>
        <w:t xml:space="preserve">, </w:t>
      </w:r>
      <w:r>
        <w:rPr>
          <w:lang w:val="es_ES" w:bidi="es_ES"/>
        </w:rPr>
        <w:t>abatido</w:t>
      </w:r>
      <w:r>
        <w:rPr>
          <w:lang w:val="es_ES" w:bidi="es_ES"/>
        </w:rPr>
        <w:t xml:space="preserve"> </w:t>
      </w:r>
      <w:r>
        <w:rPr>
          <w:lang w:val="es_ES" w:bidi="es_ES"/>
        </w:rPr>
        <w:t xml:space="preserve">(compare ταπεινός[c] 'de bajo estatus', </w:t>
      </w:r>
      <w:hyperlink r:id="rId17">
        <w:r>
          <w:rPr>
            <w:lang w:val="es_ES" w:bidi="es_ES"/>
          </w:rPr>
          <w:rPr>
            <w:color w:val="0000EE"/>
            <w:u w:val="single"/>
          </w:rPr>
          <w:t>87.61</w:t>
        </w:r>
      </w:hyperlink>
      <w:r>
        <w:rPr>
          <w:lang w:val="es_ES" w:bidi="es_ES"/>
        </w:rPr>
        <w:t>) pertinente a estar desanimado y sin esperanza, con la posible implicación de cierta asociación con bajo estatus social</w:t>
      </w:r>
    </w:p>
    <w:p>
      <w:pPr/>
      <w:r>
        <w:rPr>
          <w:lang w:val="es_ES" w:bidi="es_ES"/>
        </w:rPr>
      </w:r>
      <w:r>
        <w:rPr>
          <w:lang w:val="es_ES" w:bidi="es_ES"/>
        </w:rPr>
        <w:t>2CO 7:6</w:t>
      </w:r>
    </w:p>
    <w:p>
      <w:pPr/>
      <w:r>
        <w:rPr>
          <w:lang w:val="es_ES" w:bidi="es_ES"/>
        </w:rPr>
      </w:r>
      <w:r>
        <w:rPr>
          <w:lang w:val="es_ES" w:bidi="es_ES"/>
        </w:rPr>
        <w:t>88.52</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Humildad</w:t>
      </w:r>
    </w:p>
    <w:p>
      <w:pPr/>
      <w:r>
        <w:rPr>
          <w:lang w:val="es_ES" w:bidi="es_ES"/>
        </w:rPr>
      </w:r>
      <w:r>
        <w:rPr>
          <w:lang w:val="es_ES" w:bidi="es_ES"/>
        </w:rPr>
        <w:t>humilde</w:t>
      </w:r>
      <w:r>
        <w:rPr>
          <w:lang w:val="es_ES" w:bidi="es_ES"/>
        </w:rPr>
        <w:t xml:space="preserve"> </w:t>
      </w:r>
      <w:r>
        <w:rPr>
          <w:lang w:val="es_ES" w:bidi="es_ES"/>
        </w:rPr>
        <w:t>pertinente a no tener pretensiones en el comportamiento de uno</w:t>
      </w:r>
      <w:r>
        <w:rPr>
          <w:lang w:val="es_ES" w:bidi="es_ES"/>
        </w:rPr>
        <w:t xml:space="preserve"> </w:t>
      </w:r>
      <w:r>
        <w:rPr>
          <w:lang w:val="es_ES" w:bidi="es_ES"/>
        </w:rPr>
        <w:t>En algunos idiomas la expresión "humilde de espíritu" o "humilde de corazón" puede expresarse como "hablar sólo palabras suaves" o "sin gritar a los demás".</w:t>
      </w:r>
    </w:p>
    <w:p>
      <w:pPr/>
      <w:r>
        <w:rPr>
          <w:lang w:val="es_ES" w:bidi="es_ES"/>
        </w:rPr>
      </w:r>
      <w:r>
        <w:rPr>
          <w:lang w:val="es_ES" w:bidi="es_ES"/>
        </w:rPr>
        <w:t>MAT 11:29</w:t>
      </w:r>
      <w:r>
        <w:rPr>
          <w:lang w:val="es_ES" w:bidi="es_ES"/>
        </w:rPr>
        <w:t xml:space="preserve"> · </w:t>
      </w:r>
      <w:r>
        <w:rPr>
          <w:lang w:val="es_ES" w:bidi="es_ES"/>
        </w:rPr>
        <w:t>JAS 4:6</w:t>
      </w:r>
      <w:r>
        <w:rPr>
          <w:lang w:val="es_ES" w:bidi="es_ES"/>
        </w:rPr>
        <w:t xml:space="preserve"> · </w:t>
      </w:r>
      <w:r>
        <w:rPr>
          <w:lang w:val="es_ES" w:bidi="es_ES"/>
        </w:rPr>
        <w:t>1PE 5:5</w:t>
      </w:r>
    </w:p>
    <w:p>
      <w:pPr/>
      <w:r>
        <w:rPr>
          <w:lang w:val="es_ES" w:bidi="es_ES"/>
        </w:rPr>
      </w:r>
      <w:r>
        <w:rPr>
          <w:lang w:val="es_ES" w:bidi="es_ES"/>
        </w:rPr>
        <w:t>87.61</w:t>
      </w:r>
      <w:r>
        <w:rPr>
          <w:lang w:val="es_ES" w:bidi="es_ES"/>
        </w:rPr>
        <w:t xml:space="preserve"> · </w:t>
      </w:r>
      <w:r>
        <w:rPr>
          <w:lang w:val="es_ES" w:bidi="es_ES"/>
        </w:rPr>
        <w:t>Estatus</w:t>
      </w:r>
      <w:r>
        <w:rPr>
          <w:lang w:val="es_ES" w:bidi="es_ES"/>
        </w:rPr>
        <w:t xml:space="preserve"> · </w:t>
      </w:r>
      <w:r>
        <w:rPr>
          <w:lang w:val="es_ES" w:bidi="es_ES"/>
        </w:rPr>
        <w:t>De bajo rango o estatus [incluye a las personas de bajo estatus]</w:t>
      </w:r>
    </w:p>
    <w:p>
      <w:pPr/>
      <w:r>
        <w:rPr>
          <w:lang w:val="es_ES" w:bidi="es_ES"/>
        </w:rPr>
      </w:r>
      <w:r>
        <w:rPr>
          <w:lang w:val="es_ES" w:bidi="es_ES"/>
        </w:rPr>
        <w:t>humildemente</w:t>
      </w:r>
      <w:r>
        <w:rPr>
          <w:lang w:val="es_ES" w:bidi="es_ES"/>
        </w:rPr>
        <w:t xml:space="preserve">, </w:t>
      </w:r>
      <w:r>
        <w:rPr>
          <w:lang w:val="es_ES" w:bidi="es_ES"/>
        </w:rPr>
        <w:t>humilde</w:t>
      </w:r>
      <w:r>
        <w:rPr>
          <w:lang w:val="es_ES" w:bidi="es_ES"/>
        </w:rPr>
        <w:t xml:space="preserve"> </w:t>
      </w:r>
      <w:r>
        <w:rPr>
          <w:lang w:val="es_ES" w:bidi="es_ES"/>
        </w:rPr>
        <w:t>pertinente a tener un estatus bajo y humilde</w:t>
      </w:r>
    </w:p>
    <w:p>
      <w:pPr/>
      <w:r>
        <w:rPr>
          <w:lang w:val="es_ES" w:bidi="es_ES"/>
        </w:rPr>
      </w:r>
      <w:r>
        <w:rPr>
          <w:lang w:val="es_ES" w:bidi="es_ES"/>
        </w:rPr>
        <w:t>LUK 1:52</w:t>
      </w:r>
      <w:r>
        <w:rPr>
          <w:lang w:val="es_ES" w:bidi="es_ES"/>
        </w:rPr>
        <w:t xml:space="preserve"> · </w:t>
      </w:r>
      <w:r>
        <w:rPr>
          <w:lang w:val="es_ES" w:bidi="es_ES"/>
        </w:rPr>
        <w:t>ROM 12:16</w:t>
      </w:r>
      <w:r>
        <w:rPr>
          <w:lang w:val="es_ES" w:bidi="es_ES"/>
        </w:rPr>
        <w:t xml:space="preserve"> · </w:t>
      </w:r>
      <w:r>
        <w:rPr>
          <w:lang w:val="es_ES" w:bidi="es_ES"/>
        </w:rPr>
        <w:t>JAS 1:9</w:t>
      </w:r>
    </w:p>
    <w:p>
      <w:pPr/>
      <w:r>
        <w:rPr>
          <w:lang w:val="es_ES" w:bidi="es_ES"/>
        </w:rPr>
      </w:r>
      <w:r>
        <w:rPr>
          <w:lang w:val="es_ES" w:bidi="es_ES"/>
        </w:rPr>
        <w:t>88.64</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Gentileza, Suavidad</w:t>
      </w:r>
    </w:p>
    <w:p>
      <w:pPr/>
      <w:r>
        <w:rPr>
          <w:lang w:val="es_ES" w:bidi="es_ES"/>
        </w:rPr>
      </w:r>
      <w:r>
        <w:rPr>
          <w:lang w:val="es_ES" w:bidi="es_ES"/>
        </w:rPr>
        <w:t>amable</w:t>
      </w:r>
      <w:r>
        <w:rPr>
          <w:lang w:val="es_ES" w:bidi="es_ES"/>
        </w:rPr>
        <w:t xml:space="preserve">, </w:t>
      </w:r>
      <w:r>
        <w:rPr>
          <w:lang w:val="es_ES" w:bidi="es_ES"/>
        </w:rPr>
        <w:t>manso y templado</w:t>
      </w:r>
      <w:r>
        <w:rPr>
          <w:lang w:val="es_ES" w:bidi="es_ES"/>
        </w:rPr>
        <w:t xml:space="preserve"> </w:t>
      </w:r>
      <w:r>
        <w:rPr>
          <w:lang w:val="es_ES" w:bidi="es_ES"/>
        </w:rPr>
        <w:t>pertinente a ser manso, con la implicación de un estatus bajo</w:t>
      </w:r>
    </w:p>
    <w:p>
      <w:pPr/>
      <w:r>
        <w:rPr>
          <w:lang w:val="es_ES" w:bidi="es_ES"/>
        </w:rPr>
      </w:r>
      <w:r>
        <w:rPr>
          <w:lang w:val="es_ES" w:bidi="es_ES"/>
        </w:rPr>
        <w:t>2CO 10:1</w:t>
      </w:r>
      <w:r>
        <w:rPr>
          <w:lang w:val="es_ES" w:bidi="es_ES"/>
        </w:rPr>
      </w:r>
      <w:r>
        <w:rPr>
          <w:lang w:val="es_ES" w:bidi="es_ES"/>
        </w:rPr>
      </w:r>
    </w:p>
    <w:p>
      <w:pPr/>
      <w:r>
        <w:rPr>
          <w:lang w:val="es_ES" w:bidi="es_ES"/>
        </w:rPr>
      </w:r>
    </w:p>
    <w:p>
      <w:pPr>
        <w:pStyle w:val="Heading2"/>
      </w:pPr>
      <w:r>
        <w:rPr>
          <w:lang w:val="es_ES" w:bidi="es_ES"/>
        </w:rPr>
        <w:t>ταπεινοφροσύνη</w:t>
      </w:r>
      <w:r>
        <w:rPr>
          <w:lang w:val="es_ES" w:bidi="es_ES"/>
        </w:rPr>
      </w:r>
    </w:p>
    <w:p>
      <w:pPr>
        <w:pStyle w:val="Heading1"/>
      </w:pPr>
      <w:r>
        <w:rPr>
          <w:lang w:val="es_ES" w:bidi="es_ES"/>
        </w:rPr>
        <w:t>ταπεινοφροσύνη</w:t>
      </w:r>
    </w:p>
    <w:p>
      <w:pPr/>
      <w:r>
        <w:rPr>
          <w:lang w:val="es_ES" w:bidi="es_ES"/>
        </w:rPr>
      </w:r>
      <w:r>
        <w:rPr>
          <w:lang w:val="es_ES" w:bidi="es_ES"/>
        </w:rPr>
        <w:t>ταπεινοφροσύνη</w:t>
      </w:r>
      <w:r>
        <w:rPr>
          <w:lang w:val="es_ES" w:bidi="es_ES"/>
        </w:rPr>
        <w:t xml:space="preserve"> (</w:t>
      </w:r>
      <w:r>
        <w:rPr>
          <w:lang w:val="es_ES" w:bidi="es_ES"/>
        </w:rPr>
        <w:t>G5012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ταπεινόω + φρονέω</w:t>
      </w:r>
    </w:p>
    <w:p>
      <w:pPr/>
      <w:r>
        <w:rPr>
          <w:lang w:val="es_ES" w:bidi="es_ES"/>
        </w:rPr>
      </w:r>
      <w:r>
        <w:rPr>
          <w:lang w:val="es_ES" w:bidi="es_ES"/>
        </w:rPr>
        <w:t>88.53</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Humildad</w:t>
      </w:r>
    </w:p>
    <w:p>
      <w:pPr/>
      <w:r>
        <w:rPr>
          <w:lang w:val="es_ES" w:bidi="es_ES"/>
        </w:rPr>
      </w:r>
      <w:r>
        <w:rPr>
          <w:lang w:val="es_ES" w:bidi="es_ES"/>
        </w:rPr>
        <w:t>actitud humilde</w:t>
      </w:r>
      <w:r>
        <w:rPr>
          <w:lang w:val="es_ES" w:bidi="es_ES"/>
        </w:rPr>
        <w:t xml:space="preserve">, </w:t>
      </w:r>
      <w:r>
        <w:rPr>
          <w:lang w:val="es_ES" w:bidi="es_ES"/>
        </w:rPr>
        <w:t>humildad</w:t>
      </w:r>
      <w:r>
        <w:rPr>
          <w:lang w:val="es_ES" w:bidi="es_ES"/>
        </w:rPr>
        <w:t xml:space="preserve">, </w:t>
      </w:r>
      <w:r>
        <w:rPr>
          <w:lang w:val="es_ES" w:bidi="es_ES"/>
        </w:rPr>
        <w:t>sin arrogancia</w:t>
      </w:r>
      <w:r>
        <w:rPr>
          <w:lang w:val="es_ES" w:bidi="es_ES"/>
        </w:rPr>
        <w:t xml:space="preserve"> </w:t>
      </w:r>
      <w:r>
        <w:rPr>
          <w:lang w:val="es_ES" w:bidi="es_ES"/>
        </w:rPr>
        <w:t>la cualidad de la humildad</w:t>
      </w:r>
      <w:r>
        <w:rPr>
          <w:lang w:val="es_ES" w:bidi="es_ES"/>
        </w:rPr>
        <w:t xml:space="preserve"> </w:t>
      </w:r>
      <w:r>
        <w:rPr>
          <w:lang w:val="es_ES" w:bidi="es_ES"/>
        </w:rPr>
        <w:t xml:space="preserve">La traducción de ταπεινοφροσύνη en </w:t>
      </w:r>
      <w:r>
        <w:rPr>
          <w:lang w:val="es_ES" w:bidi="es_ES"/>
        </w:rPr>
        <w:t>COL 2:18</w:t>
      </w:r>
      <w:r>
        <w:rPr>
          <w:lang w:val="es_ES" w:bidi="es_ES"/>
        </w:rPr>
        <w:t xml:space="preserve"> como "falsa humildad" se justifica en términos del contexto, pero no hay nada en la palabra ταπεινοφροσύνη que signifique "falso". Sería posible traducir ταπεινοφροσύνη en </w:t>
      </w:r>
      <w:r>
        <w:rPr>
          <w:lang w:val="es_ES" w:bidi="es_ES"/>
        </w:rPr>
        <w:t>COL 2:18</w:t>
      </w:r>
      <w:r>
        <w:rPr>
          <w:lang w:val="es_ES" w:bidi="es_ES"/>
        </w:rPr>
        <w:t xml:space="preserve"> como "sujeción a" y uno podría expresar la expresión completa como "en abyecta adoración a los ángeles". En otros idiomas, "falsa humildad" puede expresarse como "solo pretendiendo ser humilde" o "parecer humilde pero realmente ser orgulloso".</w:t>
      </w:r>
    </w:p>
    <w:p>
      <w:pPr/>
      <w:r>
        <w:rPr>
          <w:lang w:val="es_ES" w:bidi="es_ES"/>
        </w:rPr>
      </w:r>
      <w:r>
        <w:rPr>
          <w:lang w:val="es_ES" w:bidi="es_ES"/>
        </w:rPr>
        <w:t>ACT 20:19</w:t>
      </w:r>
      <w:r>
        <w:rPr>
          <w:lang w:val="es_ES" w:bidi="es_ES"/>
        </w:rPr>
        <w:t xml:space="preserve"> · </w:t>
      </w:r>
      <w:r>
        <w:rPr>
          <w:lang w:val="es_ES" w:bidi="es_ES"/>
        </w:rPr>
        <w:t>EPH 4:2</w:t>
      </w:r>
      <w:r>
        <w:rPr>
          <w:lang w:val="es_ES" w:bidi="es_ES"/>
        </w:rPr>
        <w:t xml:space="preserve"> · </w:t>
      </w:r>
      <w:r>
        <w:rPr>
          <w:lang w:val="es_ES" w:bidi="es_ES"/>
        </w:rPr>
        <w:t>PHP 2:3</w:t>
      </w:r>
      <w:r>
        <w:rPr>
          <w:lang w:val="es_ES" w:bidi="es_ES"/>
        </w:rPr>
        <w:t xml:space="preserve"> · </w:t>
      </w:r>
      <w:r>
        <w:rPr>
          <w:lang w:val="es_ES" w:bidi="es_ES"/>
        </w:rPr>
        <w:t>COL 2:18</w:t>
      </w:r>
      <w:r>
        <w:rPr>
          <w:lang w:val="es_ES" w:bidi="es_ES"/>
        </w:rPr>
        <w:t xml:space="preserve"> · </w:t>
      </w:r>
      <w:r>
        <w:rPr>
          <w:lang w:val="es_ES" w:bidi="es_ES"/>
        </w:rPr>
        <w:t>COL 2:23</w:t>
      </w:r>
      <w:r>
        <w:rPr>
          <w:lang w:val="es_ES" w:bidi="es_ES"/>
        </w:rPr>
        <w:t xml:space="preserve"> · </w:t>
      </w:r>
      <w:r>
        <w:rPr>
          <w:lang w:val="es_ES" w:bidi="es_ES"/>
        </w:rPr>
        <w:t>COL 3:12</w:t>
      </w:r>
      <w:r>
        <w:rPr>
          <w:lang w:val="es_ES" w:bidi="es_ES"/>
        </w:rPr>
        <w:t xml:space="preserve"> · </w:t>
      </w:r>
      <w:r>
        <w:rPr>
          <w:lang w:val="es_ES" w:bidi="es_ES"/>
        </w:rPr>
        <w:t>1PE 5:5</w:t>
      </w:r>
      <w:r>
        <w:rPr>
          <w:lang w:val="es_ES" w:bidi="es_ES"/>
        </w:rPr>
      </w:r>
      <w:r>
        <w:rPr>
          <w:lang w:val="es_ES" w:bidi="es_ES"/>
        </w:rPr>
      </w:r>
    </w:p>
    <w:p>
      <w:pPr/>
      <w:r>
        <w:rPr>
          <w:lang w:val="es_ES" w:bidi="es_ES"/>
        </w:rPr>
      </w:r>
    </w:p>
    <w:p>
      <w:pPr>
        <w:pStyle w:val="Heading2"/>
      </w:pPr>
      <w:r>
        <w:rPr>
          <w:lang w:val="es_ES" w:bidi="es_ES"/>
        </w:rPr>
        <w:t>ταπεινόφρων</w:t>
      </w:r>
      <w:r>
        <w:rPr>
          <w:lang w:val="es_ES" w:bidi="es_ES"/>
        </w:rPr>
      </w:r>
    </w:p>
    <w:p>
      <w:pPr>
        <w:pStyle w:val="Heading1"/>
      </w:pPr>
      <w:r>
        <w:rPr>
          <w:lang w:val="es_ES" w:bidi="es_ES"/>
        </w:rPr>
        <w:t>ταπεινόφρων</w:t>
      </w:r>
    </w:p>
    <w:p>
      <w:pPr/>
      <w:r>
        <w:rPr>
          <w:lang w:val="es_ES" w:bidi="es_ES"/>
        </w:rPr>
      </w:r>
      <w:r>
        <w:rPr>
          <w:lang w:val="es_ES" w:bidi="es_ES"/>
        </w:rPr>
        <w:t>ταπεινόφρων</w:t>
      </w:r>
      <w:r>
        <w:rPr>
          <w:lang w:val="es_ES" w:bidi="es_ES"/>
        </w:rPr>
        <w:t xml:space="preserve"> (</w:t>
      </w:r>
      <w:r>
        <w:rPr>
          <w:lang w:val="es_ES" w:bidi="es_ES"/>
        </w:rPr>
        <w:t>G5391a</w:t>
      </w:r>
      <w:r>
        <w:rPr>
          <w:lang w:val="es_ES" w:bidi="es_ES"/>
        </w:rPr>
        <w:t xml:space="preserve">) — </w:t>
      </w:r>
      <w:r>
        <w:rPr>
          <w:lang w:val="es_ES" w:bidi="es_ES"/>
        </w:rPr>
        <w:t>ταπεινόφρωνον (gen. ονος)</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ταπεινόω + φρονέω</w:t>
      </w:r>
    </w:p>
    <w:p>
      <w:pPr/>
      <w:r>
        <w:rPr>
          <w:lang w:val="es_ES" w:bidi="es_ES"/>
        </w:rPr>
      </w:r>
      <w:r>
        <w:rPr>
          <w:lang w:val="es_ES" w:bidi="es_ES"/>
        </w:rPr>
        <w:t>88.54</w:t>
      </w:r>
      <w:r>
        <w:rPr>
          <w:lang w:val="es_ES" w:bidi="es_ES"/>
        </w:rPr>
        <w:t xml:space="preserve"> · </w:t>
      </w:r>
      <w:r>
        <w:rPr>
          <w:lang w:val="es_ES" w:bidi="es_ES"/>
        </w:rPr>
        <w:t>(ταπεινόφρωνον (gen. ονος))</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Humildad</w:t>
      </w:r>
    </w:p>
    <w:p>
      <w:pPr/>
      <w:r>
        <w:rPr>
          <w:lang w:val="es_ES" w:bidi="es_ES"/>
        </w:rPr>
      </w:r>
      <w:r>
        <w:rPr>
          <w:lang w:val="es_ES" w:bidi="es_ES"/>
        </w:rPr>
        <w:t>humilde</w:t>
      </w:r>
      <w:r>
        <w:rPr>
          <w:lang w:val="es_ES" w:bidi="es_ES"/>
        </w:rPr>
        <w:t xml:space="preserve"> </w:t>
      </w:r>
      <w:r>
        <w:rPr>
          <w:lang w:val="es_ES" w:bidi="es_ES"/>
        </w:rPr>
        <w:t>pertinente a tener una actitud de humildad</w:t>
      </w:r>
    </w:p>
    <w:p>
      <w:pPr/>
      <w:r>
        <w:rPr>
          <w:lang w:val="es_ES" w:bidi="es_ES"/>
        </w:rPr>
      </w:r>
      <w:r>
        <w:rPr>
          <w:lang w:val="es_ES" w:bidi="es_ES"/>
        </w:rPr>
        <w:t>1PE 3:8</w:t>
      </w:r>
      <w:r>
        <w:rPr>
          <w:lang w:val="es_ES" w:bidi="es_ES"/>
        </w:rPr>
      </w:r>
      <w:r>
        <w:rPr>
          <w:lang w:val="es_ES" w:bidi="es_ES"/>
        </w:rPr>
      </w:r>
    </w:p>
    <w:p>
      <w:pPr/>
      <w:r>
        <w:rPr>
          <w:lang w:val="es_ES" w:bidi="es_ES"/>
        </w:rPr>
      </w:r>
    </w:p>
    <w:p>
      <w:pPr>
        <w:pStyle w:val="Heading2"/>
      </w:pPr>
      <w:r>
        <w:rPr>
          <w:lang w:val="es_ES" w:bidi="es_ES"/>
        </w:rPr>
        <w:t>ταπεινόω</w:t>
      </w:r>
      <w:r>
        <w:rPr>
          <w:lang w:val="es_ES" w:bidi="es_ES"/>
        </w:rPr>
      </w:r>
    </w:p>
    <w:p>
      <w:pPr>
        <w:pStyle w:val="Heading1"/>
      </w:pPr>
      <w:r>
        <w:rPr>
          <w:lang w:val="es_ES" w:bidi="es_ES"/>
        </w:rPr>
        <w:t>ταπεινόω</w:t>
      </w:r>
    </w:p>
    <w:p>
      <w:pPr/>
      <w:r>
        <w:rPr>
          <w:lang w:val="es_ES" w:bidi="es_ES"/>
        </w:rPr>
      </w:r>
      <w:r>
        <w:rPr>
          <w:lang w:val="es_ES" w:bidi="es_ES"/>
        </w:rPr>
        <w:t>ταπεινόω</w:t>
      </w:r>
      <w:r>
        <w:rPr>
          <w:lang w:val="es_ES" w:bidi="es_ES"/>
        </w:rPr>
        <w:t xml:space="preserve"> (</w:t>
      </w:r>
      <w:r>
        <w:rPr>
          <w:lang w:val="es_ES" w:bidi="es_ES"/>
        </w:rPr>
        <w:t>G5013</w:t>
      </w:r>
      <w:r>
        <w:rPr>
          <w:lang w:val="es_ES" w:bidi="es_ES"/>
        </w:rPr>
        <w:t xml:space="preserve">) — </w:t>
      </w:r>
      <w:r>
        <w:rPr>
          <w:lang w:val="es_ES" w:bidi="es_ES"/>
        </w:rPr>
        <w:t>ταπεινόομαι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ταπεινός</w:t>
      </w:r>
      <w:r>
        <w:rPr>
          <w:lang w:val="es_ES" w:bidi="es_ES"/>
        </w:rPr>
        <w:t xml:space="preserve"> · </w:t>
      </w:r>
      <w:r>
        <w:rPr>
          <w:lang w:val="es_ES" w:bidi="es_ES"/>
        </w:rPr>
        <w:t>ταπεινοφροσύνη</w:t>
      </w:r>
      <w:r>
        <w:rPr>
          <w:lang w:val="es_ES" w:bidi="es_ES"/>
        </w:rPr>
        <w:t xml:space="preserve"> · </w:t>
      </w:r>
      <w:r>
        <w:rPr>
          <w:lang w:val="es_ES" w:bidi="es_ES"/>
        </w:rPr>
        <w:t>ταπεινόφρων</w:t>
      </w:r>
      <w:r>
        <w:rPr>
          <w:lang w:val="es_ES" w:bidi="es_ES"/>
        </w:rPr>
        <w:t xml:space="preserve"> · </w:t>
      </w:r>
      <w:r>
        <w:rPr>
          <w:lang w:val="es_ES" w:bidi="es_ES"/>
        </w:rPr>
        <w:t>ταπείνωσις</w:t>
      </w:r>
    </w:p>
    <w:p>
      <w:pPr/>
      <w:r>
        <w:rPr>
          <w:lang w:val="es_ES" w:bidi="es_ES"/>
        </w:rPr>
      </w:r>
      <w:r>
        <w:rPr>
          <w:lang w:val="es_ES" w:bidi="es_ES"/>
        </w:rPr>
        <w:t>81.7</w:t>
      </w:r>
      <w:r>
        <w:rPr>
          <w:lang w:val="es_ES" w:bidi="es_ES"/>
        </w:rPr>
        <w:t xml:space="preserve"> · </w:t>
      </w:r>
      <w:r>
        <w:rPr>
          <w:lang w:val="es_ES" w:bidi="es_ES"/>
        </w:rPr>
        <w:t>Dimensiones espaciales</w:t>
      </w:r>
      <w:r>
        <w:rPr>
          <w:lang w:val="es_ES" w:bidi="es_ES"/>
        </w:rPr>
        <w:t xml:space="preserve"> · </w:t>
      </w:r>
      <w:r>
        <w:rPr>
          <w:lang w:val="es_ES" w:bidi="es_ES"/>
        </w:rPr>
        <w:t>Alto, Bajo, Profundo</w:t>
      </w:r>
    </w:p>
    <w:p>
      <w:pPr/>
      <w:r>
        <w:rPr>
          <w:lang w:val="es_ES" w:bidi="es_ES"/>
        </w:rPr>
      </w:r>
      <w:r>
        <w:rPr>
          <w:lang w:val="es_ES" w:bidi="es_ES"/>
        </w:rPr>
        <w:t>rebajar</w:t>
      </w:r>
      <w:r>
        <w:rPr>
          <w:lang w:val="es_ES" w:bidi="es_ES"/>
        </w:rPr>
        <w:t xml:space="preserve"> </w:t>
      </w:r>
      <w:r>
        <w:rPr>
          <w:lang w:val="es_ES" w:bidi="es_ES"/>
        </w:rPr>
        <w:t>hacer que algo sea más bajo en altura</w:t>
      </w:r>
      <w:r>
        <w:rPr>
          <w:lang w:val="es_ES" w:bidi="es_ES"/>
        </w:rPr>
        <w:t xml:space="preserve"> </w:t>
      </w:r>
      <w:r>
        <w:rPr>
          <w:lang w:val="es_ES" w:bidi="es_ES"/>
        </w:rPr>
        <w:t xml:space="preserve">Para otra interpretación (probablemente preferida) de </w:t>
      </w:r>
      <w:r>
        <w:rPr>
          <w:lang w:val="es_ES" w:bidi="es_ES"/>
        </w:rPr>
        <w:t>LUK 3:5</w:t>
      </w:r>
      <w:r>
        <w:rPr>
          <w:lang w:val="es_ES" w:bidi="es_ES"/>
        </w:rPr>
        <w:t xml:space="preserve">, ver </w:t>
      </w:r>
      <w:hyperlink r:id="rId18">
        <w:r>
          <w:rPr>
            <w:lang w:val="es_ES" w:bidi="es_ES"/>
          </w:rPr>
          <w:rPr>
            <w:color w:val="0000EE"/>
            <w:u w:val="single"/>
          </w:rPr>
          <w:t>79.87</w:t>
        </w:r>
      </w:hyperlink>
      <w:r>
        <w:rPr>
          <w:lang w:val="es_ES" w:bidi="es_ES"/>
        </w:rPr>
        <w:t>.</w:t>
      </w:r>
    </w:p>
    <w:p>
      <w:pPr/>
      <w:r>
        <w:rPr>
          <w:lang w:val="es_ES" w:bidi="es_ES"/>
        </w:rPr>
      </w:r>
      <w:r>
        <w:rPr>
          <w:lang w:val="es_ES" w:bidi="es_ES"/>
        </w:rPr>
        <w:t>LUK 3:5</w:t>
      </w:r>
    </w:p>
    <w:p>
      <w:pPr/>
      <w:r>
        <w:rPr>
          <w:lang w:val="es_ES" w:bidi="es_ES"/>
        </w:rPr>
      </w:r>
      <w:r>
        <w:rPr>
          <w:lang w:val="es_ES" w:bidi="es_ES"/>
        </w:rPr>
        <w:t>79.87</w:t>
      </w:r>
      <w:r>
        <w:rPr>
          <w:lang w:val="es_ES" w:bidi="es_ES"/>
        </w:rPr>
        <w:t xml:space="preserve"> · </w:t>
      </w:r>
      <w:r>
        <w:rPr>
          <w:lang w:val="es_ES" w:bidi="es_ES"/>
        </w:rPr>
        <w:t>Características de los Objetos</w:t>
      </w:r>
      <w:r>
        <w:rPr>
          <w:lang w:val="es_ES" w:bidi="es_ES"/>
        </w:rPr>
        <w:t xml:space="preserve"> · </w:t>
      </w:r>
      <w:r>
        <w:rPr>
          <w:lang w:val="es_ES" w:bidi="es_ES"/>
        </w:rPr>
        <w:t>Desigual [áspero], nivelado [liso]</w:t>
      </w:r>
    </w:p>
    <w:p>
      <w:pPr/>
      <w:r>
        <w:rPr>
          <w:lang w:val="es_ES" w:bidi="es_ES"/>
        </w:rPr>
      </w:r>
      <w:r>
        <w:rPr>
          <w:lang w:val="es_ES" w:bidi="es_ES"/>
        </w:rPr>
        <w:t>nivelar</w:t>
      </w:r>
      <w:r>
        <w:rPr>
          <w:lang w:val="es_ES" w:bidi="es_ES"/>
        </w:rPr>
        <w:t xml:space="preserve">, </w:t>
      </w:r>
      <w:r>
        <w:rPr>
          <w:lang w:val="es_ES" w:bidi="es_ES"/>
        </w:rPr>
        <w:t>hacer que nivele</w:t>
      </w:r>
      <w:r>
        <w:rPr>
          <w:lang w:val="es_ES" w:bidi="es_ES"/>
        </w:rPr>
        <w:t xml:space="preserve"> </w:t>
      </w:r>
      <w:r>
        <w:rPr>
          <w:lang w:val="es_ES" w:bidi="es_ES"/>
        </w:rPr>
        <w:t>hacer que algo se nivele</w:t>
      </w:r>
      <w:r>
        <w:rPr>
          <w:lang w:val="es_ES" w:bidi="es_ES"/>
        </w:rPr>
        <w:t xml:space="preserve"> </w:t>
      </w:r>
      <w:r>
        <w:rPr>
          <w:lang w:val="es_ES" w:bidi="es_ES"/>
        </w:rPr>
        <w:t xml:space="preserve">Uno podría argumentar que </w:t>
      </w:r>
      <w:r>
        <w:rPr>
          <w:lang w:val="es_ES" w:bidi="es_ES"/>
        </w:rPr>
        <w:t>ταπεινόω</w:t>
      </w:r>
      <w:r>
        <w:rPr>
          <w:lang w:val="es_ES" w:bidi="es_ES"/>
        </w:rPr>
        <w:t xml:space="preserve"> en </w:t>
      </w:r>
      <w:r>
        <w:rPr>
          <w:lang w:val="es_ES" w:bidi="es_ES"/>
        </w:rPr>
        <w:t>LUK 3:5</w:t>
      </w:r>
      <w:r>
        <w:rPr>
          <w:lang w:val="es_ES" w:bidi="es_ES"/>
        </w:rPr>
        <w:t xml:space="preserve"> debe entenderse como "ser rebajado", pero en contraste con πληρωθήσεται, que se refiere a rellenar valles, ταπεινωθήσεται quizás deba entenderse como una referencia a "nivelar" montañas y colinas. Para esta otra interpretación de </w:t>
      </w:r>
      <w:r>
        <w:rPr>
          <w:lang w:val="es_ES" w:bidi="es_ES"/>
        </w:rPr>
        <w:t>ταπεινόω</w:t>
      </w:r>
      <w:r>
        <w:rPr>
          <w:lang w:val="es_ES" w:bidi="es_ES"/>
        </w:rPr>
        <w:t xml:space="preserve"> en </w:t>
      </w:r>
      <w:r>
        <w:rPr>
          <w:lang w:val="es_ES" w:bidi="es_ES"/>
        </w:rPr>
        <w:t>LUK 3:5</w:t>
      </w:r>
      <w:r>
        <w:rPr>
          <w:lang w:val="es_ES" w:bidi="es_ES"/>
        </w:rPr>
        <w:t xml:space="preserve">, ver </w:t>
      </w:r>
      <w:hyperlink r:id="rId19">
        <w:r>
          <w:rPr>
            <w:lang w:val="es_ES" w:bidi="es_ES"/>
          </w:rPr>
          <w:rPr>
            <w:color w:val="0000EE"/>
            <w:u w:val="single"/>
          </w:rPr>
          <w:t>81.7</w:t>
        </w:r>
      </w:hyperlink>
      <w:r>
        <w:rPr>
          <w:lang w:val="es_ES" w:bidi="es_ES"/>
        </w:rPr>
        <w:t>.</w:t>
      </w:r>
    </w:p>
    <w:p>
      <w:pPr/>
      <w:r>
        <w:rPr>
          <w:lang w:val="es_ES" w:bidi="es_ES"/>
        </w:rPr>
      </w:r>
      <w:r>
        <w:rPr>
          <w:lang w:val="es_ES" w:bidi="es_ES"/>
        </w:rPr>
        <w:t>LUK 3:5</w:t>
      </w:r>
    </w:p>
    <w:p>
      <w:pPr/>
      <w:r>
        <w:rPr>
          <w:lang w:val="es_ES" w:bidi="es_ES"/>
        </w:rPr>
      </w:r>
      <w:r>
        <w:rPr>
          <w:lang w:val="es_ES" w:bidi="es_ES"/>
        </w:rPr>
        <w:t>87.62</w:t>
      </w:r>
      <w:r>
        <w:rPr>
          <w:lang w:val="es_ES" w:bidi="es_ES"/>
        </w:rPr>
        <w:t xml:space="preserve"> · </w:t>
      </w:r>
      <w:r>
        <w:rPr>
          <w:lang w:val="es_ES" w:bidi="es_ES"/>
        </w:rPr>
        <w:t>Estatus</w:t>
      </w:r>
      <w:r>
        <w:rPr>
          <w:lang w:val="es_ES" w:bidi="es_ES"/>
        </w:rPr>
        <w:t xml:space="preserve"> · </w:t>
      </w:r>
      <w:r>
        <w:rPr>
          <w:lang w:val="es_ES" w:bidi="es_ES"/>
        </w:rPr>
        <w:t>De bajo rango o estatus [incluye a las personas de bajo estatus]</w:t>
      </w:r>
    </w:p>
    <w:p>
      <w:pPr/>
      <w:r>
        <w:rPr>
          <w:lang w:val="es_ES" w:bidi="es_ES"/>
        </w:rPr>
      </w:r>
      <w:r>
        <w:rPr>
          <w:lang w:val="es_ES" w:bidi="es_ES"/>
        </w:rPr>
        <w:t>hacer humilde</w:t>
      </w:r>
      <w:r>
        <w:rPr>
          <w:lang w:val="es_ES" w:bidi="es_ES"/>
        </w:rPr>
        <w:t xml:space="preserve">, </w:t>
      </w:r>
      <w:r>
        <w:rPr>
          <w:lang w:val="es_ES" w:bidi="es_ES"/>
        </w:rPr>
        <w:t>derribar a más bajo</w:t>
      </w:r>
      <w:r>
        <w:rPr>
          <w:lang w:val="es_ES" w:bidi="es_ES"/>
        </w:rPr>
        <w:t xml:space="preserve"> </w:t>
      </w:r>
      <w:r>
        <w:rPr>
          <w:lang w:val="es_ES" w:bidi="es_ES"/>
        </w:rPr>
        <w:t>causar que alguien esté en un estatus bajo</w:t>
      </w:r>
    </w:p>
    <w:p>
      <w:pPr/>
      <w:r>
        <w:rPr>
          <w:lang w:val="es_ES" w:bidi="es_ES"/>
        </w:rPr>
      </w:r>
      <w:r>
        <w:rPr>
          <w:lang w:val="es_ES" w:bidi="es_ES"/>
        </w:rPr>
        <w:t>MAT 23:12</w:t>
      </w:r>
      <w:r>
        <w:rPr>
          <w:lang w:val="es_ES" w:bidi="es_ES"/>
        </w:rPr>
        <w:t xml:space="preserve"> · </w:t>
      </w:r>
      <w:r>
        <w:rPr>
          <w:lang w:val="es_ES" w:bidi="es_ES"/>
        </w:rPr>
        <w:t>2CO 11:7</w:t>
      </w:r>
      <w:r>
        <w:rPr>
          <w:lang w:val="es_ES" w:bidi="es_ES"/>
        </w:rPr>
        <w:t xml:space="preserve"> · </w:t>
      </w:r>
      <w:r>
        <w:rPr>
          <w:lang w:val="es_ES" w:bidi="es_ES"/>
        </w:rPr>
        <w:t>PHP 2:8</w:t>
      </w:r>
      <w:r>
        <w:rPr>
          <w:lang w:val="es_ES" w:bidi="es_ES"/>
        </w:rPr>
        <w:t xml:space="preserve"> · </w:t>
      </w:r>
      <w:r>
        <w:rPr>
          <w:lang w:val="es_ES" w:bidi="es_ES"/>
        </w:rPr>
        <w:t>JAS 4:10</w:t>
      </w:r>
    </w:p>
    <w:p>
      <w:pPr/>
      <w:r>
        <w:rPr>
          <w:lang w:val="es_ES" w:bidi="es_ES"/>
        </w:rPr>
      </w:r>
      <w:r>
        <w:rPr>
          <w:lang w:val="es_ES" w:bidi="es_ES"/>
        </w:rPr>
        <w:t>88.56</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Humildad</w:t>
      </w:r>
    </w:p>
    <w:p>
      <w:pPr/>
      <w:r>
        <w:rPr>
          <w:lang w:val="es_ES" w:bidi="es_ES"/>
        </w:rPr>
      </w:r>
      <w:r>
        <w:rPr>
          <w:lang w:val="es_ES" w:bidi="es_ES"/>
        </w:rPr>
        <w:t>hacer humilde</w:t>
      </w:r>
      <w:r>
        <w:rPr>
          <w:lang w:val="es_ES" w:bidi="es_ES"/>
        </w:rPr>
        <w:t xml:space="preserve">, </w:t>
      </w:r>
      <w:r>
        <w:rPr>
          <w:lang w:val="es_ES" w:bidi="es_ES"/>
        </w:rPr>
        <w:t>humillar</w:t>
      </w:r>
      <w:r>
        <w:rPr>
          <w:lang w:val="es_ES" w:bidi="es_ES"/>
        </w:rPr>
        <w:t xml:space="preserve"> </w:t>
      </w:r>
      <w:r>
        <w:rPr>
          <w:lang w:val="es_ES" w:bidi="es_ES"/>
        </w:rPr>
        <w:t xml:space="preserve">(derivado de </w:t>
      </w:r>
      <w:r>
        <w:rPr>
          <w:lang w:val="es_ES" w:bidi="es_ES"/>
        </w:rPr>
        <w:t>ταπεινός</w:t>
      </w:r>
      <w:r>
        <w:rPr>
          <w:lang w:val="es_ES" w:bidi="es_ES"/>
        </w:rPr>
        <w:t xml:space="preserve">[b] 'humilde', </w:t>
      </w:r>
      <w:hyperlink r:id="rId20">
        <w:r>
          <w:rPr>
            <w:lang w:val="es_ES" w:bidi="es_ES"/>
          </w:rPr>
          <w:rPr>
            <w:color w:val="0000EE"/>
            <w:u w:val="single"/>
          </w:rPr>
          <w:t>88.52</w:t>
        </w:r>
      </w:hyperlink>
      <w:r>
        <w:rPr>
          <w:lang w:val="es_ES" w:bidi="es_ES"/>
        </w:rPr>
        <w:t>) hacer que alguien sea o se vuelva humilde</w:t>
      </w:r>
      <w:r>
        <w:rPr>
          <w:lang w:val="es_ES" w:bidi="es_ES"/>
        </w:rPr>
        <w:t xml:space="preserve"> </w:t>
      </w:r>
      <w:r>
        <w:rPr>
          <w:lang w:val="es_ES" w:bidi="es_ES"/>
        </w:rPr>
        <w:t xml:space="preserve">Una interpretación estrictamente literal de "el que se humilla" podría malinterpretarse como "alguien que se desprecia a sí mismo" o "alguien que no se tiene en cuenta a sí mismo". En el contexto de </w:t>
      </w:r>
      <w:r>
        <w:rPr>
          <w:lang w:val="es_ES" w:bidi="es_ES"/>
        </w:rPr>
        <w:t>MAT 18:4</w:t>
      </w:r>
      <w:r>
        <w:rPr>
          <w:lang w:val="es_ES" w:bidi="es_ES"/>
        </w:rPr>
        <w:t xml:space="preserve"> a menudo es importante utilizar una expresión idiomática que transmita adecuadamente el significado, por ejemplo, "alguien que hace que su corazón se doblegue" o incluso "alguien que hace que su corazón sea pequeño".</w:t>
      </w:r>
    </w:p>
    <w:p>
      <w:pPr/>
      <w:r>
        <w:rPr>
          <w:lang w:val="es_ES" w:bidi="es_ES"/>
        </w:rPr>
      </w:r>
      <w:r>
        <w:rPr>
          <w:lang w:val="es_ES" w:bidi="es_ES"/>
        </w:rPr>
        <w:t>MAT 18:4</w:t>
      </w:r>
      <w:r>
        <w:rPr>
          <w:lang w:val="es_ES" w:bidi="es_ES"/>
        </w:rPr>
        <w:t xml:space="preserve"> · </w:t>
      </w:r>
      <w:r>
        <w:rPr>
          <w:lang w:val="es_ES" w:bidi="es_ES"/>
        </w:rPr>
        <w:t>MAT 23:12</w:t>
      </w:r>
      <w:r>
        <w:rPr>
          <w:lang w:val="es_ES" w:bidi="es_ES"/>
        </w:rPr>
        <w:t xml:space="preserve"> · </w:t>
      </w:r>
      <w:r>
        <w:rPr>
          <w:lang w:val="es_ES" w:bidi="es_ES"/>
        </w:rPr>
        <w:t>JAS 4:10</w:t>
      </w:r>
      <w:r>
        <w:rPr>
          <w:lang w:val="es_ES" w:bidi="es_ES"/>
        </w:rPr>
        <w:t xml:space="preserve"> · </w:t>
      </w:r>
      <w:r>
        <w:rPr>
          <w:lang w:val="es_ES" w:bidi="es_ES"/>
        </w:rPr>
        <w:t>1PE 5:6</w:t>
      </w:r>
    </w:p>
    <w:p>
      <w:pPr/>
      <w:r>
        <w:rPr>
          <w:lang w:val="es_ES" w:bidi="es_ES"/>
        </w:rPr>
      </w:r>
      <w:r>
        <w:rPr>
          <w:lang w:val="es_ES" w:bidi="es_ES"/>
        </w:rPr>
        <w:t>25.198</w:t>
      </w:r>
      <w:r>
        <w:rPr>
          <w:lang w:val="es_ES" w:bidi="es_ES"/>
        </w:rPr>
        <w:t xml:space="preserve"> · </w:t>
      </w:r>
      <w:r>
        <w:rPr>
          <w:lang w:val="es_ES" w:bidi="es_ES"/>
        </w:rPr>
        <w:t>Actitudes y Emociones</w:t>
      </w:r>
      <w:r>
        <w:rPr>
          <w:lang w:val="es_ES" w:bidi="es_ES"/>
        </w:rPr>
        <w:t xml:space="preserve"> · </w:t>
      </w:r>
      <w:r>
        <w:rPr>
          <w:lang w:val="es_ES" w:bidi="es_ES"/>
        </w:rPr>
        <w:t>Vergüenza, Desgracia, Humillación</w:t>
      </w:r>
    </w:p>
    <w:p>
      <w:pPr/>
      <w:r>
        <w:rPr>
          <w:lang w:val="es_ES" w:bidi="es_ES"/>
        </w:rPr>
      </w:r>
      <w:r>
        <w:rPr>
          <w:lang w:val="es_ES" w:bidi="es_ES"/>
        </w:rPr>
        <w:t>humillar</w:t>
      </w:r>
      <w:r>
        <w:rPr>
          <w:lang w:val="es_ES" w:bidi="es_ES"/>
        </w:rPr>
        <w:t xml:space="preserve">, </w:t>
      </w:r>
      <w:r>
        <w:rPr>
          <w:lang w:val="es_ES" w:bidi="es_ES"/>
        </w:rPr>
        <w:t>avergonzar</w:t>
      </w:r>
      <w:r>
        <w:rPr>
          <w:lang w:val="es_ES" w:bidi="es_ES"/>
        </w:rPr>
        <w:t xml:space="preserve"> </w:t>
      </w:r>
      <w:r>
        <w:rPr>
          <w:lang w:val="es_ES" w:bidi="es_ES"/>
        </w:rPr>
        <w:t>ocasionar que alguien se sienta en desgracia y humillado, implicando vergüenza y deshonra</w:t>
      </w:r>
    </w:p>
    <w:p>
      <w:pPr/>
      <w:r>
        <w:rPr>
          <w:lang w:val="es_ES" w:bidi="es_ES"/>
        </w:rPr>
      </w:r>
      <w:r>
        <w:rPr>
          <w:lang w:val="es_ES" w:bidi="es_ES"/>
        </w:rPr>
        <w:t>MAT 23:12</w:t>
      </w:r>
      <w:r>
        <w:rPr>
          <w:lang w:val="es_ES" w:bidi="es_ES"/>
        </w:rPr>
        <w:t xml:space="preserve"> · </w:t>
      </w:r>
      <w:r>
        <w:rPr>
          <w:lang w:val="es_ES" w:bidi="es_ES"/>
        </w:rPr>
        <w:t>MAT 23:12</w:t>
      </w:r>
      <w:r>
        <w:rPr>
          <w:lang w:val="es_ES" w:bidi="es_ES"/>
        </w:rPr>
        <w:t xml:space="preserve"> · </w:t>
      </w:r>
      <w:r>
        <w:rPr>
          <w:lang w:val="es_ES" w:bidi="es_ES"/>
        </w:rPr>
        <w:t>2CO 12:21</w:t>
      </w:r>
    </w:p>
    <w:p>
      <w:pPr/>
      <w:r>
        <w:rPr>
          <w:lang w:val="es_ES" w:bidi="es_ES"/>
        </w:rPr>
      </w:r>
      <w:r>
        <w:rPr>
          <w:lang w:val="es_ES" w:bidi="es_ES"/>
        </w:rPr>
        <w:t>87.63</w:t>
      </w:r>
      <w:r>
        <w:rPr>
          <w:lang w:val="es_ES" w:bidi="es_ES"/>
        </w:rPr>
        <w:t xml:space="preserve"> · </w:t>
      </w:r>
      <w:r>
        <w:rPr>
          <w:lang w:val="es_ES" w:bidi="es_ES"/>
        </w:rPr>
        <w:t>(ταπεινόομαι)</w:t>
      </w:r>
      <w:r>
        <w:rPr>
          <w:lang w:val="es_ES" w:bidi="es_ES"/>
        </w:rPr>
        <w:t xml:space="preserve"> · </w:t>
      </w:r>
      <w:r>
        <w:rPr>
          <w:lang w:val="es_ES" w:bidi="es_ES"/>
        </w:rPr>
        <w:t>Estatus</w:t>
      </w:r>
      <w:r>
        <w:rPr>
          <w:lang w:val="es_ES" w:bidi="es_ES"/>
        </w:rPr>
        <w:t xml:space="preserve"> · </w:t>
      </w:r>
      <w:r>
        <w:rPr>
          <w:lang w:val="es_ES" w:bidi="es_ES"/>
        </w:rPr>
        <w:t>De bajo rango o estatus [incluye a las personas de bajo estatus]</w:t>
      </w:r>
    </w:p>
    <w:p>
      <w:pPr/>
      <w:r>
        <w:rPr>
          <w:lang w:val="es_ES" w:bidi="es_ES"/>
        </w:rPr>
      </w:r>
      <w:r>
        <w:rPr>
          <w:lang w:val="es_ES" w:bidi="es_ES"/>
        </w:rPr>
        <w:t>vivir en circunstancias humildes</w:t>
      </w:r>
      <w:r>
        <w:rPr>
          <w:lang w:val="es_ES" w:bidi="es_ES"/>
        </w:rPr>
        <w:t xml:space="preserve">, </w:t>
      </w:r>
      <w:r>
        <w:rPr>
          <w:lang w:val="es_ES" w:bidi="es_ES"/>
        </w:rPr>
        <w:t>vivir como los de bajo estatus</w:t>
      </w:r>
      <w:r>
        <w:rPr>
          <w:lang w:val="es_ES" w:bidi="es_ES"/>
        </w:rPr>
        <w:t xml:space="preserve"> </w:t>
      </w:r>
      <w:r>
        <w:rPr>
          <w:lang w:val="es_ES" w:bidi="es_ES"/>
        </w:rPr>
        <w:t>vivir en circunstancias que son consideradas como características de un estatus bajo</w:t>
      </w:r>
      <w:r>
        <w:rPr>
          <w:lang w:val="es_ES" w:bidi="es_ES"/>
        </w:rPr>
        <w:t xml:space="preserve"> </w:t>
      </w:r>
      <w:r>
        <w:rPr>
          <w:lang w:val="es_ES" w:bidi="es_ES"/>
        </w:rPr>
        <w:t xml:space="preserve">En algunos idiomas ταπεινόομαι, en </w:t>
      </w:r>
      <w:r>
        <w:rPr>
          <w:lang w:val="es_ES" w:bidi="es_ES"/>
        </w:rPr>
        <w:t>PHP 4:12</w:t>
      </w:r>
      <w:r>
        <w:rPr>
          <w:lang w:val="es_ES" w:bidi="es_ES"/>
        </w:rPr>
        <w:t>, puede traducirse como "vivir como personas pobres".</w:t>
      </w:r>
    </w:p>
    <w:p>
      <w:pPr/>
      <w:r>
        <w:rPr>
          <w:lang w:val="es_ES" w:bidi="es_ES"/>
        </w:rPr>
      </w:r>
      <w:r>
        <w:rPr>
          <w:lang w:val="es_ES" w:bidi="es_ES"/>
        </w:rPr>
        <w:t>LUK 3:5</w:t>
      </w:r>
      <w:r>
        <w:rPr>
          <w:lang w:val="es_ES" w:bidi="es_ES"/>
        </w:rPr>
        <w:t xml:space="preserve"> · </w:t>
      </w:r>
      <w:r>
        <w:rPr>
          <w:lang w:val="es_ES" w:bidi="es_ES"/>
        </w:rPr>
        <w:t>LUK 14:11</w:t>
      </w:r>
      <w:r>
        <w:rPr>
          <w:lang w:val="es_ES" w:bidi="es_ES"/>
        </w:rPr>
        <w:t xml:space="preserve"> · </w:t>
      </w:r>
      <w:r>
        <w:rPr>
          <w:lang w:val="es_ES" w:bidi="es_ES"/>
        </w:rPr>
        <w:t>LUK 14:11</w:t>
      </w:r>
      <w:r>
        <w:rPr>
          <w:lang w:val="es_ES" w:bidi="es_ES"/>
        </w:rPr>
        <w:t xml:space="preserve"> · </w:t>
      </w:r>
      <w:r>
        <w:rPr>
          <w:lang w:val="es_ES" w:bidi="es_ES"/>
        </w:rPr>
        <w:t>LUK 18:14</w:t>
      </w:r>
      <w:r>
        <w:rPr>
          <w:lang w:val="es_ES" w:bidi="es_ES"/>
        </w:rPr>
        <w:t xml:space="preserve"> · </w:t>
      </w:r>
      <w:r>
        <w:rPr>
          <w:lang w:val="es_ES" w:bidi="es_ES"/>
        </w:rPr>
        <w:t>LUK 18:14</w:t>
      </w:r>
      <w:r>
        <w:rPr>
          <w:lang w:val="es_ES" w:bidi="es_ES"/>
        </w:rPr>
        <w:t xml:space="preserve"> · </w:t>
      </w:r>
      <w:r>
        <w:rPr>
          <w:lang w:val="es_ES" w:bidi="es_ES"/>
        </w:rPr>
        <w:t>PHP 4:12</w:t>
      </w:r>
      <w:r>
        <w:rPr>
          <w:lang w:val="es_ES" w:bidi="es_ES"/>
        </w:rPr>
      </w:r>
      <w:r>
        <w:rPr>
          <w:lang w:val="es_ES" w:bidi="es_ES"/>
        </w:rPr>
      </w:r>
    </w:p>
    <w:p>
      <w:pPr/>
      <w:r>
        <w:rPr>
          <w:lang w:val="es_ES" w:bidi="es_ES"/>
        </w:rPr>
      </w:r>
    </w:p>
    <w:p>
      <w:pPr>
        <w:pStyle w:val="Heading2"/>
      </w:pPr>
      <w:r>
        <w:rPr>
          <w:lang w:val="es_ES" w:bidi="es_ES"/>
        </w:rPr>
        <w:t>ταπείνωσις</w:t>
      </w:r>
      <w:r>
        <w:rPr>
          <w:lang w:val="es_ES" w:bidi="es_ES"/>
        </w:rPr>
      </w:r>
    </w:p>
    <w:p>
      <w:pPr>
        <w:pStyle w:val="Heading1"/>
      </w:pPr>
      <w:r>
        <w:rPr>
          <w:lang w:val="es_ES" w:bidi="es_ES"/>
        </w:rPr>
        <w:t>ταπείνωσις</w:t>
      </w:r>
    </w:p>
    <w:p>
      <w:pPr/>
      <w:r>
        <w:rPr>
          <w:lang w:val="es_ES" w:bidi="es_ES"/>
        </w:rPr>
      </w:r>
      <w:r>
        <w:rPr>
          <w:lang w:val="es_ES" w:bidi="es_ES"/>
        </w:rPr>
        <w:t>ταπείνωσις</w:t>
      </w:r>
      <w:r>
        <w:rPr>
          <w:lang w:val="es_ES" w:bidi="es_ES"/>
        </w:rPr>
        <w:t xml:space="preserve"> (</w:t>
      </w:r>
      <w:r>
        <w:rPr>
          <w:lang w:val="es_ES" w:bidi="es_ES"/>
        </w:rPr>
        <w:t>G5014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ταπεινόω</w:t>
      </w:r>
    </w:p>
    <w:p>
      <w:pPr/>
      <w:r>
        <w:rPr>
          <w:lang w:val="es_ES" w:bidi="es_ES"/>
        </w:rPr>
      </w:r>
      <w:r>
        <w:rPr>
          <w:lang w:val="es_ES" w:bidi="es_ES"/>
        </w:rPr>
        <w:t>88.51</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Humildad</w:t>
      </w:r>
    </w:p>
    <w:p>
      <w:pPr/>
      <w:r>
        <w:rPr>
          <w:lang w:val="es_ES" w:bidi="es_ES"/>
        </w:rPr>
      </w:r>
      <w:r>
        <w:rPr>
          <w:lang w:val="es_ES" w:bidi="es_ES"/>
        </w:rPr>
        <w:t>humildad</w:t>
      </w:r>
      <w:r>
        <w:rPr>
          <w:lang w:val="es_ES" w:bidi="es_ES"/>
        </w:rPr>
        <w:t xml:space="preserve">, </w:t>
      </w:r>
      <w:r>
        <w:rPr>
          <w:lang w:val="es_ES" w:bidi="es_ES"/>
        </w:rPr>
        <w:t>comportamiento humilde</w:t>
      </w:r>
      <w:r>
        <w:rPr>
          <w:lang w:val="es_ES" w:bidi="es_ES"/>
        </w:rPr>
        <w:t xml:space="preserve"> </w:t>
      </w:r>
      <w:r>
        <w:rPr>
          <w:lang w:val="es_ES" w:bidi="es_ES"/>
        </w:rPr>
        <w:t>la cualidad de comportarse sin pretensiones, lo que sugiere una falta total de arrogancia u orgullo</w:t>
      </w:r>
      <w:r>
        <w:rPr>
          <w:lang w:val="es_ES" w:bidi="es_ES"/>
        </w:rPr>
        <w:t xml:space="preserve"> </w:t>
      </w:r>
      <w:r>
        <w:rPr>
          <w:lang w:val="es_ES" w:bidi="es_ES"/>
        </w:rPr>
        <w:t>En algunos idiomas la humildad se expresa indirectamente con una frase idiomática, por ejemplo, "vivir sin pavonearse" o "caminar sin querer ser notado".</w:t>
      </w:r>
    </w:p>
    <w:p>
      <w:pPr/>
      <w:r>
        <w:rPr>
          <w:lang w:val="es_ES" w:bidi="es_ES"/>
        </w:rPr>
      </w:r>
      <w:r>
        <w:rPr>
          <w:lang w:val="es_ES" w:bidi="es_ES"/>
        </w:rPr>
        <w:t>JAS 1:10</w:t>
      </w:r>
    </w:p>
    <w:p>
      <w:pPr/>
      <w:r>
        <w:rPr>
          <w:lang w:val="es_ES" w:bidi="es_ES"/>
        </w:rPr>
      </w:r>
      <w:r>
        <w:rPr>
          <w:lang w:val="es_ES" w:bidi="es_ES"/>
        </w:rPr>
        <w:t>87.60</w:t>
      </w:r>
      <w:r>
        <w:rPr>
          <w:lang w:val="es_ES" w:bidi="es_ES"/>
        </w:rPr>
        <w:t xml:space="preserve"> · </w:t>
      </w:r>
      <w:r>
        <w:rPr>
          <w:lang w:val="es_ES" w:bidi="es_ES"/>
        </w:rPr>
        <w:t>Estatus</w:t>
      </w:r>
      <w:r>
        <w:rPr>
          <w:lang w:val="es_ES" w:bidi="es_ES"/>
        </w:rPr>
        <w:t xml:space="preserve"> · </w:t>
      </w:r>
      <w:r>
        <w:rPr>
          <w:lang w:val="es_ES" w:bidi="es_ES"/>
        </w:rPr>
        <w:t>De bajo rango o estatus [incluye a las personas de bajo estatus]</w:t>
      </w:r>
    </w:p>
    <w:p>
      <w:pPr/>
      <w:r>
        <w:rPr>
          <w:lang w:val="es_ES" w:bidi="es_ES"/>
        </w:rPr>
      </w:r>
      <w:r>
        <w:rPr>
          <w:lang w:val="es_ES" w:bidi="es_ES"/>
        </w:rPr>
        <w:t>estatus bajo</w:t>
      </w:r>
      <w:r>
        <w:rPr>
          <w:lang w:val="es_ES" w:bidi="es_ES"/>
        </w:rPr>
        <w:t xml:space="preserve">, </w:t>
      </w:r>
      <w:r>
        <w:rPr>
          <w:lang w:val="es_ES" w:bidi="es_ES"/>
        </w:rPr>
        <w:t>estado bajo</w:t>
      </w:r>
      <w:r>
        <w:rPr>
          <w:lang w:val="es_ES" w:bidi="es_ES"/>
        </w:rPr>
        <w:t xml:space="preserve">, </w:t>
      </w:r>
      <w:r>
        <w:rPr>
          <w:lang w:val="es_ES" w:bidi="es_ES"/>
        </w:rPr>
        <w:t>humildad</w:t>
      </w:r>
      <w:r>
        <w:rPr>
          <w:lang w:val="es_ES" w:bidi="es_ES"/>
        </w:rPr>
        <w:t xml:space="preserve"> </w:t>
      </w:r>
      <w:r>
        <w:rPr>
          <w:lang w:val="es_ES" w:bidi="es_ES"/>
        </w:rPr>
        <w:t>ser de bajo estatus, con la posible implicación de humildad</w:t>
      </w:r>
    </w:p>
    <w:p>
      <w:pPr/>
      <w:r>
        <w:rPr>
          <w:lang w:val="es_ES" w:bidi="es_ES"/>
        </w:rPr>
      </w:r>
      <w:r>
        <w:rPr>
          <w:lang w:val="es_ES" w:bidi="es_ES"/>
        </w:rPr>
        <w:t>LUK 1:48</w:t>
      </w:r>
      <w:r>
        <w:rPr>
          <w:lang w:val="es_ES" w:bidi="es_ES"/>
        </w:rPr>
        <w:t xml:space="preserve"> · </w:t>
      </w:r>
      <w:r>
        <w:rPr>
          <w:lang w:val="es_ES" w:bidi="es_ES"/>
        </w:rPr>
        <w:t>ACT 8:33</w:t>
      </w:r>
      <w:r>
        <w:rPr>
          <w:lang w:val="es_ES" w:bidi="es_ES"/>
        </w:rPr>
        <w:t xml:space="preserve"> · </w:t>
      </w:r>
      <w:r>
        <w:rPr>
          <w:lang w:val="es_ES" w:bidi="es_ES"/>
        </w:rPr>
        <w:t>PHP 3:21</w:t>
      </w:r>
      <w:r>
        <w:rPr>
          <w:lang w:val="es_ES" w:bidi="es_ES"/>
        </w:rPr>
        <w:t xml:space="preserve"> · </w:t>
      </w:r>
      <w:r>
        <w:rPr>
          <w:lang w:val="es_ES" w:bidi="es_ES"/>
        </w:rPr>
        <w:t>JAS 1:10</w:t>
      </w:r>
      <w:r>
        <w:rPr>
          <w:lang w:val="es_ES" w:bidi="es_ES"/>
        </w:rPr>
      </w:r>
      <w:r>
        <w:rPr>
          <w:lang w:val="es_ES" w:bidi="es_ES"/>
        </w:rPr>
      </w:r>
    </w:p>
    <w:p>
      <w:pPr/>
      <w:r>
        <w:rPr>
          <w:lang w:val="es_ES" w:bidi="es_ES"/>
        </w:rPr>
      </w:r>
    </w:p>
    <w:p>
      <w:pPr>
        <w:pStyle w:val="Heading2"/>
      </w:pPr>
      <w:r>
        <w:rPr>
          <w:lang w:val="es_ES" w:bidi="es_ES"/>
        </w:rPr>
        <w:t>ταράσσω</w:t>
      </w:r>
      <w:r>
        <w:rPr>
          <w:lang w:val="es_ES" w:bidi="es_ES"/>
        </w:rPr>
      </w:r>
    </w:p>
    <w:p>
      <w:pPr>
        <w:pStyle w:val="Heading1"/>
      </w:pPr>
      <w:r>
        <w:rPr>
          <w:lang w:val="es_ES" w:bidi="es_ES"/>
        </w:rPr>
        <w:t>ταράσσω</w:t>
      </w:r>
    </w:p>
    <w:p>
      <w:pPr/>
      <w:r>
        <w:rPr>
          <w:lang w:val="es_ES" w:bidi="es_ES"/>
        </w:rPr>
      </w:r>
      <w:r>
        <w:rPr>
          <w:lang w:val="es_ES" w:bidi="es_ES"/>
        </w:rPr>
        <w:t>ταράσσω</w:t>
      </w:r>
      <w:r>
        <w:rPr>
          <w:lang w:val="es_ES" w:bidi="es_ES"/>
        </w:rPr>
        <w:t xml:space="preserve"> (</w:t>
      </w:r>
      <w:r>
        <w:rPr>
          <w:lang w:val="es_ES" w:bidi="es_ES"/>
        </w:rPr>
        <w:t>G5015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pf.pass. τετάραγμαι · 3sg. τετάρακται · aor.pass. ἐταράχθην · subj. ταραχθῶ </w:t>
      </w:r>
      <w:r>
        <w:rPr>
          <w:lang w:val="es_ES" w:bidi="es_ES"/>
        </w:rPr>
        <w:t>|</w:t>
      </w:r>
      <w:r>
        <w:rPr>
          <w:lang w:val="es_ES" w:bidi="es_ES"/>
        </w:rPr>
        <w:t xml:space="preserve"> </w:t>
      </w:r>
      <w:r>
        <w:rPr>
          <w:lang w:val="es_ES" w:bidi="es_ES"/>
        </w:rPr>
        <w:t>διαταράσσομαι</w:t>
      </w:r>
      <w:r>
        <w:rPr>
          <w:lang w:val="es_ES" w:bidi="es_ES"/>
        </w:rPr>
        <w:t xml:space="preserve"> · </w:t>
      </w:r>
      <w:r>
        <w:rPr>
          <w:lang w:val="es_ES" w:bidi="es_ES"/>
        </w:rPr>
        <w:t>ἐκταράσσω</w:t>
      </w:r>
      <w:r>
        <w:rPr>
          <w:lang w:val="es_ES" w:bidi="es_ES"/>
        </w:rPr>
        <w:t xml:space="preserve"> · </w:t>
      </w:r>
      <w:r>
        <w:rPr>
          <w:lang w:val="es_ES" w:bidi="es_ES"/>
        </w:rPr>
        <w:t>ταραχή</w:t>
      </w:r>
      <w:r>
        <w:rPr>
          <w:lang w:val="es_ES" w:bidi="es_ES"/>
        </w:rPr>
        <w:t xml:space="preserve"> · </w:t>
      </w:r>
      <w:r>
        <w:rPr>
          <w:lang w:val="es_ES" w:bidi="es_ES"/>
        </w:rPr>
        <w:t>τάραχος</w:t>
      </w:r>
    </w:p>
    <w:p>
      <w:pPr/>
      <w:r>
        <w:rPr>
          <w:lang w:val="es_ES" w:bidi="es_ES"/>
        </w:rPr>
      </w:r>
      <w:r>
        <w:rPr>
          <w:lang w:val="es_ES" w:bidi="es_ES"/>
        </w:rPr>
        <w:t>16.3</w:t>
      </w:r>
      <w:r>
        <w:rPr>
          <w:lang w:val="es_ES" w:bidi="es_ES"/>
        </w:rPr>
        <w:t xml:space="preserve"> · </w:t>
      </w:r>
      <w:r>
        <w:rPr>
          <w:lang w:val="es_ES" w:bidi="es_ES"/>
        </w:rPr>
        <w:t>Movimiento No Lineal</w:t>
      </w:r>
    </w:p>
    <w:p>
      <w:pPr/>
      <w:r>
        <w:rPr>
          <w:lang w:val="es_ES" w:bidi="es_ES"/>
        </w:rPr>
      </w:r>
      <w:r>
        <w:rPr>
          <w:lang w:val="es_ES" w:bidi="es_ES"/>
        </w:rPr>
        <w:t>hacer mover</w:t>
      </w:r>
      <w:r>
        <w:rPr>
          <w:lang w:val="es_ES" w:bidi="es_ES"/>
        </w:rPr>
        <w:t xml:space="preserve">, </w:t>
      </w:r>
      <w:r>
        <w:rPr>
          <w:lang w:val="es_ES" w:bidi="es_ES"/>
        </w:rPr>
        <w:t>agitar</w:t>
      </w:r>
      <w:r>
        <w:rPr>
          <w:lang w:val="es_ES" w:bidi="es_ES"/>
        </w:rPr>
        <w:t xml:space="preserve"> </w:t>
      </w:r>
      <w:r>
        <w:rPr>
          <w:lang w:val="es_ES" w:bidi="es_ES"/>
        </w:rPr>
        <w:t>causar movimiento, generalmente como resultado de agitar o revolver</w:t>
      </w:r>
      <w:r>
        <w:rPr>
          <w:lang w:val="es_ES" w:bidi="es_ES"/>
        </w:rPr>
        <w:t xml:space="preserve"> </w:t>
      </w:r>
      <w:r>
        <w:rPr>
          <w:lang w:val="es_ES" w:bidi="es_ES"/>
        </w:rPr>
        <w:t>Esta palabra se encuentra solo como una variante de lectura: ἄγγελος γὰρ κυρίου κατὰ καιρὸν κατέβαινεν ἐν τῇ κολυμβήθρᾳ καὶ ἐταράσσετο τὸ ὕδωρ "De vez en cuando, un ángel del Señor bajaba al estanque y hacía que el agua se moviera" (</w:t>
      </w:r>
      <w:r>
        <w:rPr>
          <w:lang w:val="es_ES" w:bidi="es_ES"/>
        </w:rPr>
        <w:t>JHN 5:3</w:t>
      </w:r>
      <w:r>
        <w:rPr>
          <w:lang w:val="es_ES" w:bidi="es_ES"/>
        </w:rPr>
        <w:t>, aparato).</w:t>
      </w:r>
    </w:p>
    <w:p>
      <w:pPr/>
      <w:r>
        <w:rPr>
          <w:lang w:val="es_ES" w:bidi="es_ES"/>
        </w:rPr>
      </w:r>
      <w:r>
        <w:rPr>
          <w:lang w:val="es_ES" w:bidi="es_ES"/>
        </w:rPr>
        <w:t>JHN 5:7</w:t>
      </w:r>
    </w:p>
    <w:p>
      <w:pPr/>
      <w:r>
        <w:rPr>
          <w:lang w:val="es_ES" w:bidi="es_ES"/>
        </w:rPr>
      </w:r>
      <w:r>
        <w:rPr>
          <w:lang w:val="es_ES" w:bidi="es_ES"/>
        </w:rPr>
        <w:t>25.244</w:t>
      </w:r>
      <w:r>
        <w:rPr>
          <w:lang w:val="es_ES" w:bidi="es_ES"/>
        </w:rPr>
        <w:t xml:space="preserve"> · </w:t>
      </w:r>
      <w:r>
        <w:rPr>
          <w:lang w:val="es_ES" w:bidi="es_ES"/>
        </w:rPr>
        <w:t>Actitudes y Emociones</w:t>
      </w:r>
      <w:r>
        <w:rPr>
          <w:lang w:val="es_ES" w:bidi="es_ES"/>
        </w:rPr>
        <w:t xml:space="preserve"> · </w:t>
      </w:r>
      <w:r>
        <w:rPr>
          <w:lang w:val="es_ES" w:bidi="es_ES"/>
        </w:rPr>
        <w:t>Preocupación, Ansiedad, Angustia, Paz</w:t>
      </w:r>
    </w:p>
    <w:p>
      <w:pPr/>
      <w:r>
        <w:rPr>
          <w:lang w:val="es_ES" w:bidi="es_ES"/>
        </w:rPr>
      </w:r>
      <w:r>
        <w:rPr>
          <w:lang w:val="es_ES" w:bidi="es_ES"/>
        </w:rPr>
        <w:t>causar gran angustia mental</w:t>
      </w:r>
      <w:r>
        <w:rPr>
          <w:lang w:val="es_ES" w:bidi="es_ES"/>
        </w:rPr>
        <w:t xml:space="preserve"> </w:t>
      </w:r>
      <w:r>
        <w:rPr>
          <w:lang w:val="es_ES" w:bidi="es_ES"/>
        </w:rPr>
        <w:t xml:space="preserve">(extensión figurativa del significado de </w:t>
      </w:r>
      <w:r>
        <w:rPr>
          <w:lang w:val="es_ES" w:bidi="es_ES"/>
        </w:rPr>
        <w:t>ταράσσω</w:t>
      </w:r>
      <w:r>
        <w:rPr>
          <w:lang w:val="es_ES" w:bidi="es_ES"/>
        </w:rPr>
        <w:t xml:space="preserve">[a] 'agitar', </w:t>
      </w:r>
      <w:hyperlink r:id="rId21">
        <w:r>
          <w:rPr>
            <w:lang w:val="es_ES" w:bidi="es_ES"/>
          </w:rPr>
          <w:rPr>
            <w:color w:val="0000EE"/>
            <w:u w:val="single"/>
          </w:rPr>
          <w:t>16.3</w:t>
        </w:r>
      </w:hyperlink>
      <w:r>
        <w:rPr>
          <w:lang w:val="es_ES" w:bidi="es_ES"/>
        </w:rPr>
        <w:t>) ocasionar angustia emocional aguda o turbulencia</w:t>
      </w:r>
    </w:p>
    <w:p>
      <w:pPr/>
      <w:r>
        <w:rPr>
          <w:lang w:val="es_ES" w:bidi="es_ES"/>
        </w:rPr>
      </w:r>
      <w:r>
        <w:rPr>
          <w:lang w:val="es_ES" w:bidi="es_ES"/>
        </w:rPr>
        <w:t>MAT 2:3</w:t>
      </w:r>
      <w:r>
        <w:rPr>
          <w:lang w:val="es_ES" w:bidi="es_ES"/>
        </w:rPr>
        <w:t xml:space="preserve"> · </w:t>
      </w:r>
      <w:r>
        <w:rPr>
          <w:lang w:val="es_ES" w:bidi="es_ES"/>
        </w:rPr>
        <w:t>MAT 14:26</w:t>
      </w:r>
      <w:r>
        <w:rPr>
          <w:lang w:val="es_ES" w:bidi="es_ES"/>
        </w:rPr>
        <w:t xml:space="preserve"> · </w:t>
      </w:r>
      <w:r>
        <w:rPr>
          <w:lang w:val="es_ES" w:bidi="es_ES"/>
        </w:rPr>
        <w:t>MRK 6:50</w:t>
      </w:r>
      <w:r>
        <w:rPr>
          <w:lang w:val="es_ES" w:bidi="es_ES"/>
        </w:rPr>
        <w:t xml:space="preserve"> · </w:t>
      </w:r>
      <w:r>
        <w:rPr>
          <w:lang w:val="es_ES" w:bidi="es_ES"/>
        </w:rPr>
        <w:t>LUK 1:12</w:t>
      </w:r>
      <w:r>
        <w:rPr>
          <w:lang w:val="es_ES" w:bidi="es_ES"/>
        </w:rPr>
        <w:t xml:space="preserve"> · </w:t>
      </w:r>
      <w:r>
        <w:rPr>
          <w:lang w:val="es_ES" w:bidi="es_ES"/>
        </w:rPr>
        <w:t>LUK 24:38</w:t>
      </w:r>
      <w:r>
        <w:rPr>
          <w:lang w:val="es_ES" w:bidi="es_ES"/>
        </w:rPr>
        <w:t xml:space="preserve"> · </w:t>
      </w:r>
      <w:r>
        <w:rPr>
          <w:lang w:val="es_ES" w:bidi="es_ES"/>
        </w:rPr>
        <w:t>JHN 11:33</w:t>
      </w:r>
      <w:r>
        <w:rPr>
          <w:lang w:val="es_ES" w:bidi="es_ES"/>
        </w:rPr>
        <w:t xml:space="preserve"> · </w:t>
      </w:r>
      <w:r>
        <w:rPr>
          <w:lang w:val="es_ES" w:bidi="es_ES"/>
        </w:rPr>
        <w:t>JHN 12:27</w:t>
      </w:r>
      <w:r>
        <w:rPr>
          <w:lang w:val="es_ES" w:bidi="es_ES"/>
        </w:rPr>
        <w:t xml:space="preserve"> · </w:t>
      </w:r>
      <w:r>
        <w:rPr>
          <w:lang w:val="es_ES" w:bidi="es_ES"/>
        </w:rPr>
        <w:t>JHN 13:21</w:t>
      </w:r>
      <w:r>
        <w:rPr>
          <w:lang w:val="es_ES" w:bidi="es_ES"/>
        </w:rPr>
        <w:t xml:space="preserve"> · </w:t>
      </w:r>
      <w:r>
        <w:rPr>
          <w:lang w:val="es_ES" w:bidi="es_ES"/>
        </w:rPr>
        <w:t>JHN 14:1</w:t>
      </w:r>
      <w:r>
        <w:rPr>
          <w:lang w:val="es_ES" w:bidi="es_ES"/>
        </w:rPr>
        <w:t xml:space="preserve"> · </w:t>
      </w:r>
      <w:r>
        <w:rPr>
          <w:lang w:val="es_ES" w:bidi="es_ES"/>
        </w:rPr>
        <w:t>JHN 14:27</w:t>
      </w:r>
      <w:r>
        <w:rPr>
          <w:lang w:val="es_ES" w:bidi="es_ES"/>
        </w:rPr>
        <w:t xml:space="preserve"> · </w:t>
      </w:r>
      <w:r>
        <w:rPr>
          <w:lang w:val="es_ES" w:bidi="es_ES"/>
        </w:rPr>
        <w:t>ACT 15:24</w:t>
      </w:r>
      <w:r>
        <w:rPr>
          <w:lang w:val="es_ES" w:bidi="es_ES"/>
        </w:rPr>
        <w:t xml:space="preserve"> · </w:t>
      </w:r>
      <w:r>
        <w:rPr>
          <w:lang w:val="es_ES" w:bidi="es_ES"/>
        </w:rPr>
        <w:t>GAL 1:7</w:t>
      </w:r>
      <w:r>
        <w:rPr>
          <w:lang w:val="es_ES" w:bidi="es_ES"/>
        </w:rPr>
        <w:t xml:space="preserve"> · </w:t>
      </w:r>
      <w:r>
        <w:rPr>
          <w:lang w:val="es_ES" w:bidi="es_ES"/>
        </w:rPr>
        <w:t>GAL 5:10</w:t>
      </w:r>
      <w:r>
        <w:rPr>
          <w:lang w:val="es_ES" w:bidi="es_ES"/>
        </w:rPr>
        <w:t xml:space="preserve"> · </w:t>
      </w:r>
      <w:r>
        <w:rPr>
          <w:lang w:val="es_ES" w:bidi="es_ES"/>
        </w:rPr>
        <w:t>1PE 3:14</w:t>
      </w:r>
    </w:p>
    <w:p>
      <w:pPr/>
      <w:r>
        <w:rPr>
          <w:lang w:val="es_ES" w:bidi="es_ES"/>
        </w:rPr>
      </w:r>
      <w:r>
        <w:rPr>
          <w:lang w:val="es_ES" w:bidi="es_ES"/>
        </w:rPr>
        <w:t>39.44</w:t>
      </w:r>
      <w:r>
        <w:rPr>
          <w:lang w:val="es_ES" w:bidi="es_ES"/>
        </w:rPr>
        <w:t xml:space="preserve"> · </w:t>
      </w:r>
      <w:r>
        <w:rPr>
          <w:lang w:val="es_ES" w:bidi="es_ES"/>
        </w:rPr>
        <w:t>Hostilidad, Contienda</w:t>
      </w:r>
      <w:r>
        <w:rPr>
          <w:lang w:val="es_ES" w:bidi="es_ES"/>
        </w:rPr>
        <w:t xml:space="preserve"> · </w:t>
      </w:r>
      <w:r>
        <w:rPr>
          <w:lang w:val="es_ES" w:bidi="es_ES"/>
        </w:rPr>
        <w:t>Motín</w:t>
      </w:r>
    </w:p>
    <w:p>
      <w:pPr/>
      <w:r>
        <w:rPr>
          <w:lang w:val="es_ES" w:bidi="es_ES"/>
        </w:rPr>
      </w:r>
      <w:r>
        <w:rPr>
          <w:lang w:val="es_ES" w:bidi="es_ES"/>
        </w:rPr>
        <w:t>causar un alboroto</w:t>
      </w:r>
      <w:r>
        <w:rPr>
          <w:lang w:val="es_ES" w:bidi="es_ES"/>
        </w:rPr>
        <w:t xml:space="preserve">, </w:t>
      </w:r>
      <w:r>
        <w:rPr>
          <w:lang w:val="es_ES" w:bidi="es_ES"/>
        </w:rPr>
        <w:t>agitar</w:t>
      </w:r>
      <w:r>
        <w:rPr>
          <w:lang w:val="es_ES" w:bidi="es_ES"/>
        </w:rPr>
        <w:t xml:space="preserve">, </w:t>
      </w:r>
      <w:r>
        <w:rPr>
          <w:lang w:val="es_ES" w:bidi="es_ES"/>
        </w:rPr>
        <w:t>iniciar una revuelta</w:t>
      </w:r>
      <w:r>
        <w:rPr>
          <w:lang w:val="es_ES" w:bidi="es_ES"/>
        </w:rPr>
        <w:t xml:space="preserve"> </w:t>
      </w:r>
      <w:r>
        <w:rPr>
          <w:lang w:val="es_ES" w:bidi="es_ES"/>
        </w:rPr>
        <w:t>hacer que la gente se amotine en contra de algo o alguien</w:t>
      </w:r>
    </w:p>
    <w:p>
      <w:pPr/>
      <w:r>
        <w:rPr>
          <w:lang w:val="es_ES" w:bidi="es_ES"/>
        </w:rPr>
      </w:r>
      <w:r>
        <w:rPr>
          <w:lang w:val="es_ES" w:bidi="es_ES"/>
        </w:rPr>
        <w:t>ACT 17:8</w:t>
      </w:r>
      <w:r>
        <w:rPr>
          <w:lang w:val="es_ES" w:bidi="es_ES"/>
        </w:rPr>
        <w:t xml:space="preserve"> · </w:t>
      </w:r>
      <w:r>
        <w:rPr>
          <w:lang w:val="es_ES" w:bidi="es_ES"/>
        </w:rPr>
        <w:t>ACT 17:13</w:t>
      </w:r>
      <w:r>
        <w:rPr>
          <w:lang w:val="es_ES" w:bidi="es_ES"/>
        </w:rPr>
      </w:r>
      <w:r>
        <w:rPr>
          <w:lang w:val="es_ES" w:bidi="es_ES"/>
        </w:rPr>
      </w:r>
    </w:p>
    <w:p>
      <w:pPr/>
      <w:r>
        <w:rPr>
          <w:lang w:val="es_ES" w:bidi="es_ES"/>
        </w:rPr>
      </w:r>
    </w:p>
    <w:p>
      <w:pPr>
        <w:pStyle w:val="Heading2"/>
      </w:pPr>
      <w:r>
        <w:rPr>
          <w:lang w:val="es_ES" w:bidi="es_ES"/>
        </w:rPr>
        <w:t>ταραχή</w:t>
      </w:r>
      <w:r>
        <w:rPr>
          <w:lang w:val="es_ES" w:bidi="es_ES"/>
        </w:rPr>
      </w:r>
    </w:p>
    <w:p>
      <w:pPr>
        <w:pStyle w:val="Heading1"/>
      </w:pPr>
      <w:r>
        <w:rPr>
          <w:lang w:val="es_ES" w:bidi="es_ES"/>
        </w:rPr>
        <w:t>ταραχή</w:t>
      </w:r>
    </w:p>
    <w:p>
      <w:pPr/>
      <w:r>
        <w:rPr>
          <w:lang w:val="es_ES" w:bidi="es_ES"/>
        </w:rPr>
      </w:r>
      <w:r>
        <w:rPr>
          <w:lang w:val="es_ES" w:bidi="es_ES"/>
        </w:rPr>
        <w:t>ταραχή</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ταράσσω</w:t>
      </w:r>
    </w:p>
    <w:p>
      <w:pPr/>
      <w:r>
        <w:rPr>
          <w:lang w:val="es_ES" w:bidi="es_ES"/>
        </w:rPr>
      </w:r>
      <w:r>
        <w:rPr>
          <w:lang w:val="es_ES" w:bidi="es_ES"/>
        </w:rPr>
        <w:t>16.4</w:t>
      </w:r>
      <w:r>
        <w:rPr>
          <w:lang w:val="es_ES" w:bidi="es_ES"/>
        </w:rPr>
        <w:t xml:space="preserve"> · </w:t>
      </w:r>
      <w:r>
        <w:rPr>
          <w:lang w:val="es_ES" w:bidi="es_ES"/>
        </w:rPr>
        <w:t>Movimiento No Lineal</w:t>
      </w:r>
    </w:p>
    <w:p>
      <w:pPr/>
      <w:r>
        <w:rPr>
          <w:lang w:val="es_ES" w:bidi="es_ES"/>
        </w:rPr>
      </w:r>
      <w:r>
        <w:rPr>
          <w:lang w:val="es_ES" w:bidi="es_ES"/>
        </w:rPr>
        <w:t>movimiento</w:t>
      </w:r>
      <w:r>
        <w:rPr>
          <w:lang w:val="es_ES" w:bidi="es_ES"/>
        </w:rPr>
        <w:t xml:space="preserve">, </w:t>
      </w:r>
      <w:r>
        <w:rPr>
          <w:lang w:val="es_ES" w:bidi="es_ES"/>
        </w:rPr>
        <w:t>marcha</w:t>
      </w:r>
      <w:r>
        <w:rPr>
          <w:lang w:val="es_ES" w:bidi="es_ES"/>
        </w:rPr>
        <w:t xml:space="preserve"> </w:t>
      </w:r>
      <w:r>
        <w:rPr>
          <w:lang w:val="es_ES" w:bidi="es_ES"/>
        </w:rPr>
        <w:t>el movimiento resultante de una masa que se agita</w:t>
      </w:r>
      <w:r>
        <w:rPr>
          <w:lang w:val="es_ES" w:bidi="es_ES"/>
        </w:rPr>
        <w:t xml:space="preserve"> </w:t>
      </w:r>
      <w:r>
        <w:rPr>
          <w:lang w:val="es_ES" w:bidi="es_ES"/>
        </w:rPr>
        <w:t xml:space="preserve">Esta palabra se encuentra como una variante de lectura: ὁ οὖν πρῶτος ἐμβὰς μετὰ τὴν ταραχὴν τοῦ ὕδατος ὑγιὴς ἐγίνετο "la primera persona que entraba en el estanque después de que el agua había sido agitada se sanaba". </w:t>
      </w:r>
      <w:r>
        <w:rPr>
          <w:lang w:val="es_ES" w:bidi="es_ES"/>
        </w:rPr>
        <w:t>JHN 5:4</w:t>
      </w:r>
      <w:r>
        <w:rPr>
          <w:lang w:val="es_ES" w:bidi="es_ES"/>
        </w:rPr>
        <w:t xml:space="preserve"> (aparato).</w:t>
      </w:r>
    </w:p>
    <w:p>
      <w:pPr/>
      <w:r>
        <w:rPr>
          <w:lang w:val="es_ES" w:bidi="es_ES"/>
        </w:rPr>
      </w:r>
      <w:r>
        <w:rPr>
          <w:lang w:val="es_ES" w:bidi="es_ES"/>
        </w:rPr>
        <w:t>JHN 5:3</w:t>
      </w:r>
    </w:p>
    <w:p>
      <w:pPr/>
      <w:r>
        <w:rPr>
          <w:lang w:val="es_ES" w:bidi="es_ES"/>
        </w:rPr>
      </w:r>
      <w:r>
        <w:rPr>
          <w:lang w:val="es_ES" w:bidi="es_ES"/>
        </w:rPr>
        <w:t>39.42</w:t>
      </w:r>
      <w:r>
        <w:rPr>
          <w:lang w:val="es_ES" w:bidi="es_ES"/>
        </w:rPr>
        <w:t xml:space="preserve"> · </w:t>
      </w:r>
      <w:r>
        <w:rPr>
          <w:lang w:val="es_ES" w:bidi="es_ES"/>
        </w:rPr>
        <w:t>Hostilidad, Contienda</w:t>
      </w:r>
      <w:r>
        <w:rPr>
          <w:lang w:val="es_ES" w:bidi="es_ES"/>
        </w:rPr>
        <w:t xml:space="preserve"> · </w:t>
      </w:r>
      <w:r>
        <w:rPr>
          <w:lang w:val="es_ES" w:bidi="es_ES"/>
        </w:rPr>
        <w:t>Motín</w:t>
      </w:r>
    </w:p>
    <w:p>
      <w:pPr/>
      <w:r>
        <w:rPr>
          <w:lang w:val="es_ES" w:bidi="es_ES"/>
        </w:rPr>
      </w:r>
      <w:r>
        <w:rPr>
          <w:lang w:val="es_ES" w:bidi="es_ES"/>
        </w:rPr>
        <w:t>motín</w:t>
      </w:r>
      <w:r>
        <w:rPr>
          <w:lang w:val="es_ES" w:bidi="es_ES"/>
        </w:rPr>
        <w:t xml:space="preserve">, </w:t>
      </w:r>
      <w:r>
        <w:rPr>
          <w:lang w:val="es_ES" w:bidi="es_ES"/>
        </w:rPr>
        <w:t>alboroto</w:t>
      </w:r>
      <w:r>
        <w:rPr>
          <w:lang w:val="es_ES" w:bidi="es_ES"/>
        </w:rPr>
        <w:t xml:space="preserve"> </w:t>
      </w:r>
      <w:r>
        <w:rPr>
          <w:lang w:val="es_ES" w:bidi="es_ES"/>
        </w:rPr>
        <w:t>comportamiento desordenado de personas en violenta oposición a la autoridad</w:t>
      </w:r>
      <w:r>
        <w:rPr>
          <w:lang w:val="es_ES" w:bidi="es_ES"/>
        </w:rPr>
        <w:t xml:space="preserve"> </w:t>
      </w:r>
      <w:r>
        <w:rPr>
          <w:lang w:val="es_ES" w:bidi="es_ES"/>
        </w:rPr>
        <w:t xml:space="preserve">Esta palabra se encuentra como una variante de lectura: λιμοὶ καὶ ταραχαί "hambrunas y disturbios" </w:t>
      </w:r>
      <w:r>
        <w:rPr>
          <w:lang w:val="es_ES" w:bidi="es_ES"/>
        </w:rPr>
        <w:t>MRK 13:8</w:t>
      </w:r>
      <w:r>
        <w:rPr>
          <w:lang w:val="es_ES" w:bidi="es_ES"/>
        </w:rPr>
        <w:t xml:space="preserve"> (aparato).</w:t>
      </w:r>
    </w:p>
    <w:p>
      <w:pPr/>
      <w:r>
        <w:rPr>
          <w:lang w:val="es_ES" w:bidi="es_ES"/>
        </w:rPr>
      </w:r>
      <w:r>
        <w:rPr>
          <w:lang w:val="es_ES" w:bidi="es_ES"/>
        </w:rPr>
        <w:t>MRK 13:8</w:t>
      </w:r>
      <w:r>
        <w:rPr>
          <w:lang w:val="es_ES" w:bidi="es_ES"/>
        </w:rPr>
      </w:r>
      <w:r>
        <w:rPr>
          <w:lang w:val="es_ES" w:bidi="es_ES"/>
        </w:rPr>
      </w:r>
    </w:p>
    <w:p>
      <w:pPr/>
      <w:r>
        <w:rPr>
          <w:lang w:val="es_ES" w:bidi="es_ES"/>
        </w:rPr>
      </w:r>
    </w:p>
    <w:p>
      <w:pPr>
        <w:pStyle w:val="Heading2"/>
      </w:pPr>
      <w:r>
        <w:rPr>
          <w:lang w:val="es_ES" w:bidi="es_ES"/>
        </w:rPr>
        <w:t>τάραχος</w:t>
      </w:r>
      <w:r>
        <w:rPr>
          <w:lang w:val="es_ES" w:bidi="es_ES"/>
        </w:rPr>
      </w:r>
    </w:p>
    <w:p>
      <w:pPr>
        <w:pStyle w:val="Heading1"/>
      </w:pPr>
      <w:r>
        <w:rPr>
          <w:lang w:val="es_ES" w:bidi="es_ES"/>
        </w:rPr>
        <w:t>τάραχος</w:t>
      </w:r>
    </w:p>
    <w:p>
      <w:pPr/>
      <w:r>
        <w:rPr>
          <w:lang w:val="es_ES" w:bidi="es_ES"/>
        </w:rPr>
      </w:r>
      <w:r>
        <w:rPr>
          <w:lang w:val="es_ES" w:bidi="es_ES"/>
        </w:rPr>
        <w:t>τάραχος</w:t>
      </w:r>
      <w:r>
        <w:rPr>
          <w:lang w:val="es_ES" w:bidi="es_ES"/>
        </w:rPr>
        <w:t xml:space="preserve"> (</w:t>
      </w:r>
      <w:r>
        <w:rPr>
          <w:lang w:val="es_ES" w:bidi="es_ES"/>
        </w:rPr>
        <w:t>G5017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ταράσσω</w:t>
      </w:r>
    </w:p>
    <w:p>
      <w:pPr/>
      <w:r>
        <w:rPr>
          <w:lang w:val="es_ES" w:bidi="es_ES"/>
        </w:rPr>
      </w:r>
      <w:r>
        <w:rPr>
          <w:lang w:val="es_ES" w:bidi="es_ES"/>
        </w:rPr>
        <w:t>39.5</w:t>
      </w:r>
      <w:r>
        <w:rPr>
          <w:lang w:val="es_ES" w:bidi="es_ES"/>
        </w:rPr>
        <w:t xml:space="preserve"> · </w:t>
      </w:r>
      <w:r>
        <w:rPr>
          <w:lang w:val="es_ES" w:bidi="es_ES"/>
        </w:rPr>
        <w:t>Hostilidad, Contienda</w:t>
      </w:r>
      <w:r>
        <w:rPr>
          <w:lang w:val="es_ES" w:bidi="es_ES"/>
        </w:rPr>
        <w:t xml:space="preserve"> · </w:t>
      </w:r>
      <w:r>
        <w:rPr>
          <w:lang w:val="es_ES" w:bidi="es_ES"/>
        </w:rPr>
        <w:t>Oposición, Hostilidad</w:t>
      </w:r>
    </w:p>
    <w:p>
      <w:pPr/>
      <w:r>
        <w:rPr>
          <w:lang w:val="es_ES" w:bidi="es_ES"/>
        </w:rPr>
      </w:r>
      <w:r>
        <w:rPr>
          <w:lang w:val="es_ES" w:bidi="es_ES"/>
        </w:rPr>
        <w:t>conmoción</w:t>
      </w:r>
      <w:r>
        <w:rPr>
          <w:lang w:val="es_ES" w:bidi="es_ES"/>
        </w:rPr>
        <w:t xml:space="preserve">, </w:t>
      </w:r>
      <w:r>
        <w:rPr>
          <w:lang w:val="es_ES" w:bidi="es_ES"/>
        </w:rPr>
        <w:t>problema serio</w:t>
      </w:r>
      <w:r>
        <w:rPr>
          <w:lang w:val="es_ES" w:bidi="es_ES"/>
        </w:rPr>
        <w:t xml:space="preserve"> </w:t>
      </w:r>
      <w:r>
        <w:rPr>
          <w:lang w:val="es_ES" w:bidi="es_ES"/>
        </w:rPr>
        <w:t>grave perturbación</w:t>
      </w:r>
    </w:p>
    <w:p>
      <w:pPr/>
      <w:r>
        <w:rPr>
          <w:lang w:val="es_ES" w:bidi="es_ES"/>
        </w:rPr>
      </w:r>
      <w:r>
        <w:rPr>
          <w:lang w:val="es_ES" w:bidi="es_ES"/>
        </w:rPr>
        <w:t>ACT 19:23</w:t>
      </w:r>
    </w:p>
    <w:p>
      <w:pPr/>
      <w:r>
        <w:rPr>
          <w:lang w:val="es_ES" w:bidi="es_ES"/>
        </w:rPr>
      </w:r>
      <w:r>
        <w:rPr>
          <w:lang w:val="es_ES" w:bidi="es_ES"/>
        </w:rPr>
        <w:t>25.243</w:t>
      </w:r>
      <w:r>
        <w:rPr>
          <w:lang w:val="es_ES" w:bidi="es_ES"/>
        </w:rPr>
        <w:t xml:space="preserve"> · </w:t>
      </w:r>
      <w:r>
        <w:rPr>
          <w:lang w:val="es_ES" w:bidi="es_ES"/>
        </w:rPr>
        <w:t>Actitudes y Emociones</w:t>
      </w:r>
      <w:r>
        <w:rPr>
          <w:lang w:val="es_ES" w:bidi="es_ES"/>
        </w:rPr>
        <w:t xml:space="preserve"> · </w:t>
      </w:r>
      <w:r>
        <w:rPr>
          <w:lang w:val="es_ES" w:bidi="es_ES"/>
        </w:rPr>
        <w:t>Preocupación, Ansiedad, Angustia, Paz</w:t>
      </w:r>
    </w:p>
    <w:p>
      <w:pPr/>
      <w:r>
        <w:rPr>
          <w:lang w:val="es_ES" w:bidi="es_ES"/>
        </w:rPr>
      </w:r>
      <w:r>
        <w:rPr>
          <w:lang w:val="es_ES" w:bidi="es_ES"/>
        </w:rPr>
        <w:t>gran angustia</w:t>
      </w:r>
      <w:r>
        <w:rPr>
          <w:lang w:val="es_ES" w:bidi="es_ES"/>
        </w:rPr>
        <w:t xml:space="preserve">, </w:t>
      </w:r>
      <w:r>
        <w:rPr>
          <w:lang w:val="es_ES" w:bidi="es_ES"/>
        </w:rPr>
        <w:t>ansiedad extrema</w:t>
      </w:r>
      <w:r>
        <w:rPr>
          <w:lang w:val="es_ES" w:bidi="es_ES"/>
        </w:rPr>
        <w:t xml:space="preserve"> </w:t>
      </w:r>
      <w:r>
        <w:rPr>
          <w:lang w:val="es_ES" w:bidi="es_ES"/>
        </w:rPr>
        <w:t>estado de angustia penetrante y gran ansiedad, con las posibles implicaciones adicionales de consternación y confusión</w:t>
      </w:r>
      <w:r>
        <w:rPr>
          <w:lang w:val="es_ES" w:bidi="es_ES"/>
        </w:rPr>
        <w:t xml:space="preserve"> </w:t>
      </w:r>
      <w:r>
        <w:rPr>
          <w:lang w:val="es_ES" w:bidi="es_ES"/>
        </w:rPr>
        <w:t>Ya que τάραχος se refiere al tipo de ansiedad extrema que raya en miedo, en algunos idiomas es posible usar una doble expresión, "estaban muy angustiados y temerosos".</w:t>
      </w:r>
    </w:p>
    <w:p>
      <w:pPr/>
      <w:r>
        <w:rPr>
          <w:lang w:val="es_ES" w:bidi="es_ES"/>
        </w:rPr>
      </w:r>
      <w:r>
        <w:rPr>
          <w:lang w:val="es_ES" w:bidi="es_ES"/>
        </w:rPr>
        <w:t>ACT 12:18</w:t>
      </w:r>
      <w:r>
        <w:rPr>
          <w:lang w:val="es_ES" w:bidi="es_ES"/>
        </w:rPr>
      </w:r>
      <w:r>
        <w:rPr>
          <w:lang w:val="es_ES" w:bidi="es_ES"/>
        </w:rPr>
      </w:r>
    </w:p>
    <w:p>
      <w:pPr/>
      <w:r>
        <w:rPr>
          <w:lang w:val="es_ES" w:bidi="es_ES"/>
        </w:rPr>
      </w:r>
    </w:p>
    <w:p>
      <w:pPr>
        <w:pStyle w:val="Heading2"/>
      </w:pPr>
      <w:r>
        <w:rPr>
          <w:lang w:val="es_ES" w:bidi="es_ES"/>
        </w:rPr>
        <w:t>Ταρσεύς</w:t>
      </w:r>
      <w:r>
        <w:rPr>
          <w:lang w:val="es_ES" w:bidi="es_ES"/>
        </w:rPr>
      </w:r>
    </w:p>
    <w:p>
      <w:pPr>
        <w:pStyle w:val="Heading1"/>
      </w:pPr>
      <w:r>
        <w:rPr>
          <w:lang w:val="es_ES" w:bidi="es_ES"/>
        </w:rPr>
        <w:t>Ταρσεύς</w:t>
      </w:r>
    </w:p>
    <w:p>
      <w:pPr/>
      <w:r>
        <w:rPr>
          <w:lang w:val="es_ES" w:bidi="es_ES"/>
        </w:rPr>
      </w:r>
      <w:r>
        <w:rPr>
          <w:lang w:val="es_ES" w:bidi="es_ES"/>
        </w:rPr>
        <w:t>Ταρσεύς</w:t>
      </w:r>
      <w:r>
        <w:rPr>
          <w:lang w:val="es_ES" w:bidi="es_ES"/>
        </w:rPr>
        <w:t xml:space="preserve"> (</w:t>
      </w:r>
      <w:r>
        <w:rPr>
          <w:lang w:val="es_ES" w:bidi="es_ES"/>
        </w:rPr>
        <w:t>G5018</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-έως</w:t>
      </w:r>
    </w:p>
    <w:p>
      <w:pPr/>
      <w:r>
        <w:rPr>
          <w:lang w:val="es_ES" w:bidi="es_ES"/>
        </w:rPr>
      </w:r>
      <w:r>
        <w:rPr>
          <w:lang w:val="es_ES" w:bidi="es_ES"/>
        </w:rPr>
        <w:t>93.595</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de Tarso</w:t>
      </w:r>
      <w:r>
        <w:rPr>
          <w:lang w:val="es_ES" w:bidi="es_ES"/>
        </w:rPr>
        <w:t xml:space="preserve"> </w:t>
      </w:r>
      <w:r>
        <w:rPr>
          <w:lang w:val="es_ES" w:bidi="es_ES"/>
        </w:rPr>
        <w:t xml:space="preserve">(derivado de </w:t>
      </w:r>
      <w:r>
        <w:rPr>
          <w:lang w:val="es_ES" w:bidi="es_ES"/>
        </w:rPr>
        <w:t>Ταρσός</w:t>
      </w:r>
      <w:r>
        <w:rPr>
          <w:lang w:val="es_ES" w:bidi="es_ES"/>
        </w:rPr>
        <w:t xml:space="preserve"> 'Tarso', </w:t>
      </w:r>
      <w:hyperlink r:id="rId22">
        <w:r>
          <w:rPr>
            <w:lang w:val="es_ES" w:bidi="es_ES"/>
          </w:rPr>
          <w:rPr>
            <w:color w:val="0000EE"/>
            <w:u w:val="single"/>
          </w:rPr>
          <w:t>93.596</w:t>
        </w:r>
      </w:hyperlink>
      <w:r>
        <w:rPr>
          <w:lang w:val="es_ES" w:bidi="es_ES"/>
        </w:rPr>
        <w:t>) persona que vive o es nativa de Tarso</w:t>
      </w:r>
    </w:p>
    <w:p>
      <w:pPr/>
      <w:r>
        <w:rPr>
          <w:lang w:val="es_ES" w:bidi="es_ES"/>
        </w:rPr>
      </w:r>
      <w:r>
        <w:rPr>
          <w:lang w:val="es_ES" w:bidi="es_ES"/>
        </w:rPr>
        <w:t>ACT 9:11</w:t>
      </w:r>
      <w:r>
        <w:rPr>
          <w:lang w:val="es_ES" w:bidi="es_ES"/>
        </w:rPr>
        <w:t xml:space="preserve"> · </w:t>
      </w:r>
      <w:r>
        <w:rPr>
          <w:lang w:val="es_ES" w:bidi="es_ES"/>
        </w:rPr>
        <w:t>ACT 21:39</w:t>
      </w:r>
      <w:r>
        <w:rPr>
          <w:lang w:val="es_ES" w:bidi="es_ES"/>
        </w:rPr>
      </w:r>
      <w:r>
        <w:rPr>
          <w:lang w:val="es_ES" w:bidi="es_ES"/>
        </w:rPr>
      </w:r>
    </w:p>
    <w:p>
      <w:pPr/>
      <w:r>
        <w:rPr>
          <w:lang w:val="es_ES" w:bidi="es_ES"/>
        </w:rPr>
      </w:r>
    </w:p>
    <w:p>
      <w:pPr>
        <w:pStyle w:val="Heading2"/>
      </w:pPr>
      <w:r>
        <w:rPr>
          <w:lang w:val="es_ES" w:bidi="es_ES"/>
        </w:rPr>
        <w:t>Ταρσός</w:t>
      </w:r>
      <w:r>
        <w:rPr>
          <w:lang w:val="es_ES" w:bidi="es_ES"/>
        </w:rPr>
      </w:r>
    </w:p>
    <w:p>
      <w:pPr>
        <w:pStyle w:val="Heading1"/>
      </w:pPr>
      <w:r>
        <w:rPr>
          <w:lang w:val="es_ES" w:bidi="es_ES"/>
        </w:rPr>
        <w:t>Ταρσός</w:t>
      </w:r>
    </w:p>
    <w:p>
      <w:pPr/>
      <w:r>
        <w:rPr>
          <w:lang w:val="es_ES" w:bidi="es_ES"/>
        </w:rPr>
      </w:r>
      <w:r>
        <w:rPr>
          <w:lang w:val="es_ES" w:bidi="es_ES"/>
        </w:rPr>
        <w:t>Ταρσός</w:t>
      </w:r>
      <w:r>
        <w:rPr>
          <w:lang w:val="es_ES" w:bidi="es_ES"/>
        </w:rPr>
        <w:t xml:space="preserve"> (</w:t>
      </w:r>
      <w:r>
        <w:rPr>
          <w:lang w:val="es_ES" w:bidi="es_ES"/>
        </w:rPr>
        <w:t>G5019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w:t>
      </w:r>
    </w:p>
    <w:p>
      <w:pPr/>
      <w:r>
        <w:rPr>
          <w:lang w:val="es_ES" w:bidi="es_ES"/>
        </w:rPr>
      </w:r>
      <w:r>
        <w:rPr>
          <w:lang w:val="es_ES" w:bidi="es_ES"/>
        </w:rPr>
        <w:t>93.596</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Tarso</w:t>
      </w:r>
      <w:r>
        <w:rPr>
          <w:lang w:val="es_ES" w:bidi="es_ES"/>
        </w:rPr>
        <w:t xml:space="preserve"> </w:t>
      </w:r>
      <w:r>
        <w:rPr>
          <w:lang w:val="es_ES" w:bidi="es_ES"/>
        </w:rPr>
        <w:t>la capital de Cilicia en el sureste de Asia Menor</w:t>
      </w:r>
    </w:p>
    <w:p>
      <w:pPr/>
      <w:r>
        <w:rPr>
          <w:lang w:val="es_ES" w:bidi="es_ES"/>
        </w:rPr>
      </w:r>
      <w:r>
        <w:rPr>
          <w:lang w:val="es_ES" w:bidi="es_ES"/>
        </w:rPr>
        <w:t>ACT 9:30</w:t>
      </w:r>
      <w:r>
        <w:rPr>
          <w:lang w:val="es_ES" w:bidi="es_ES"/>
        </w:rPr>
        <w:t xml:space="preserve"> · </w:t>
      </w:r>
      <w:r>
        <w:rPr>
          <w:lang w:val="es_ES" w:bidi="es_ES"/>
        </w:rPr>
        <w:t>ACT 11:25</w:t>
      </w:r>
      <w:r>
        <w:rPr>
          <w:lang w:val="es_ES" w:bidi="es_ES"/>
        </w:rPr>
        <w:t xml:space="preserve"> · </w:t>
      </w:r>
      <w:r>
        <w:rPr>
          <w:lang w:val="es_ES" w:bidi="es_ES"/>
        </w:rPr>
        <w:t>ACT 22:3</w:t>
      </w:r>
      <w:r>
        <w:rPr>
          <w:lang w:val="es_ES" w:bidi="es_ES"/>
        </w:rPr>
      </w:r>
      <w:r>
        <w:rPr>
          <w:lang w:val="es_ES" w:bidi="es_ES"/>
        </w:rPr>
      </w:r>
    </w:p>
    <w:p>
      <w:pPr/>
      <w:r>
        <w:rPr>
          <w:lang w:val="es_ES" w:bidi="es_ES"/>
        </w:rPr>
      </w:r>
    </w:p>
    <w:p>
      <w:pPr>
        <w:pStyle w:val="Heading2"/>
      </w:pPr>
      <w:r>
        <w:rPr>
          <w:lang w:val="es_ES" w:bidi="es_ES"/>
        </w:rPr>
        <w:t>ταρταρόω</w:t>
      </w:r>
      <w:r>
        <w:rPr>
          <w:lang w:val="es_ES" w:bidi="es_ES"/>
        </w:rPr>
      </w:r>
    </w:p>
    <w:p>
      <w:pPr>
        <w:pStyle w:val="Heading1"/>
      </w:pPr>
      <w:r>
        <w:rPr>
          <w:lang w:val="es_ES" w:bidi="es_ES"/>
        </w:rPr>
        <w:t>ταρταρόω</w:t>
      </w:r>
    </w:p>
    <w:p>
      <w:pPr/>
      <w:r>
        <w:rPr>
          <w:lang w:val="es_ES" w:bidi="es_ES"/>
        </w:rPr>
      </w:r>
      <w:r>
        <w:rPr>
          <w:lang w:val="es_ES" w:bidi="es_ES"/>
        </w:rPr>
        <w:t>ταρταρόω</w:t>
      </w:r>
      <w:r>
        <w:rPr>
          <w:lang w:val="es_ES" w:bidi="es_ES"/>
        </w:rPr>
        <w:t xml:space="preserve"> (</w:t>
      </w:r>
      <w:r>
        <w:rPr>
          <w:lang w:val="es_ES" w:bidi="es_ES"/>
        </w:rPr>
        <w:t>G5020</w:t>
      </w:r>
      <w:r>
        <w:rPr>
          <w:lang w:val="es_ES" w:bidi="es_ES"/>
        </w:rPr>
        <w:t>)</w:t>
      </w:r>
    </w:p>
    <w:p>
      <w:pPr/>
      <w:r>
        <w:rPr>
          <w:lang w:val="es_ES" w:bidi="es_ES"/>
        </w:rPr>
      </w:r>
      <w:r>
        <w:rPr>
          <w:lang w:val="es_ES" w:bidi="es_ES"/>
        </w:rPr>
        <w:t>verbe</w:t>
      </w:r>
    </w:p>
    <w:p>
      <w:pPr/>
      <w:r>
        <w:rPr>
          <w:lang w:val="es_ES" w:bidi="es_ES"/>
        </w:rPr>
      </w:r>
      <w:r>
        <w:rPr>
          <w:lang w:val="es_ES" w:bidi="es_ES"/>
        </w:rPr>
        <w:t>1.25</w:t>
      </w:r>
      <w:r>
        <w:rPr>
          <w:lang w:val="es_ES" w:bidi="es_ES"/>
        </w:rPr>
        <w:t xml:space="preserve"> · </w:t>
      </w:r>
      <w:r>
        <w:rPr>
          <w:lang w:val="es_ES" w:bidi="es_ES"/>
        </w:rPr>
        <w:t>Objetos y rasgos geográficos</w:t>
      </w:r>
      <w:r>
        <w:rPr>
          <w:lang w:val="es_ES" w:bidi="es_ES"/>
        </w:rPr>
        <w:t xml:space="preserve"> · </w:t>
      </w:r>
      <w:r>
        <w:rPr>
          <w:lang w:val="es_ES" w:bidi="es_ES"/>
        </w:rPr>
        <w:t>Regiones bajo la superficie de la Tierra</w:t>
      </w:r>
    </w:p>
    <w:p>
      <w:pPr/>
      <w:r>
        <w:rPr>
          <w:lang w:val="es_ES" w:bidi="es_ES"/>
        </w:rPr>
      </w:r>
      <w:r>
        <w:rPr>
          <w:lang w:val="es_ES" w:bidi="es_ES"/>
        </w:rPr>
        <w:t>mantener en el Tártaro</w:t>
      </w:r>
      <w:r>
        <w:rPr>
          <w:lang w:val="es_ES" w:bidi="es_ES"/>
        </w:rPr>
        <w:t xml:space="preserve">, </w:t>
      </w:r>
      <w:r>
        <w:rPr>
          <w:lang w:val="es_ES" w:bidi="es_ES"/>
        </w:rPr>
        <w:t>arrojar al infierno</w:t>
      </w:r>
      <w:r>
        <w:rPr>
          <w:lang w:val="es_ES" w:bidi="es_ES"/>
        </w:rPr>
        <w:t xml:space="preserve"> </w:t>
      </w:r>
      <w:r>
        <w:rPr>
          <w:lang w:val="es_ES" w:bidi="es_ES"/>
        </w:rPr>
        <w:t>(derivado de τάρταρος 'Tártaro', 'infierno, como un lugar de tortura o tormento, que no ocurre en el Nuevo Testamento) echar o causar que permanezca en Tártaro</w:t>
      </w:r>
      <w:r>
        <w:rPr>
          <w:lang w:val="es_ES" w:bidi="es_ES"/>
        </w:rPr>
        <w:t xml:space="preserve"> </w:t>
      </w:r>
      <w:r>
        <w:rPr>
          <w:lang w:val="es_ES" w:bidi="es_ES"/>
        </w:rPr>
        <w:t xml:space="preserve">En muchos casos es confuso agregar otro término para designar el infierno al transliterar del griego τάρταρος, por lo que la mayoría de los traductores han preferido interpretar ταρταρόω ya sea como "lanzar al infierno" o "mantener en el infierno", usando así para "infierno" el mismo término que se usa para la traducción del término griego </w:t>
      </w:r>
      <w:r>
        <w:rPr>
          <w:lang w:val="es_ES" w:bidi="es_ES"/>
        </w:rPr>
        <w:t>γέεννα</w:t>
      </w:r>
      <w:r>
        <w:rPr>
          <w:lang w:val="es_ES" w:bidi="es_ES"/>
        </w:rPr>
        <w:t xml:space="preserve"> (</w:t>
      </w:r>
      <w:hyperlink r:id="rId23">
        <w:r>
          <w:rPr>
            <w:lang w:val="es_ES" w:bidi="es_ES"/>
          </w:rPr>
          <w:rPr>
            <w:color w:val="0000EE"/>
            <w:u w:val="single"/>
          </w:rPr>
          <w:t>1.21</w:t>
        </w:r>
      </w:hyperlink>
      <w:r>
        <w:rPr>
          <w:lang w:val="es_ES" w:bidi="es_ES"/>
        </w:rPr>
        <w:t>).</w:t>
      </w:r>
    </w:p>
    <w:p>
      <w:pPr/>
      <w:r>
        <w:rPr>
          <w:lang w:val="es_ES" w:bidi="es_ES"/>
        </w:rPr>
      </w:r>
      <w:r>
        <w:rPr>
          <w:lang w:val="es_ES" w:bidi="es_ES"/>
        </w:rPr>
        <w:t>2PE 2:4</w:t>
      </w:r>
      <w:r>
        <w:rPr>
          <w:lang w:val="es_ES" w:bidi="es_ES"/>
        </w:rPr>
      </w:r>
      <w:r>
        <w:rPr>
          <w:lang w:val="es_ES" w:bidi="es_ES"/>
        </w:rPr>
      </w:r>
    </w:p>
    <w:p>
      <w:pPr/>
      <w:r>
        <w:rPr>
          <w:lang w:val="es_ES" w:bidi="es_ES"/>
        </w:rPr>
      </w:r>
    </w:p>
    <w:p>
      <w:pPr>
        <w:pStyle w:val="Heading2"/>
      </w:pPr>
      <w:r>
        <w:rPr>
          <w:lang w:val="es_ES" w:bidi="es_ES"/>
        </w:rPr>
        <w:t>τάσσω</w:t>
      </w:r>
      <w:r>
        <w:rPr>
          <w:lang w:val="es_ES" w:bidi="es_ES"/>
        </w:rPr>
      </w:r>
    </w:p>
    <w:p>
      <w:pPr>
        <w:pStyle w:val="Heading1"/>
      </w:pPr>
      <w:r>
        <w:rPr>
          <w:lang w:val="es_ES" w:bidi="es_ES"/>
        </w:rPr>
        <w:t>τάσσω</w:t>
      </w:r>
    </w:p>
    <w:p>
      <w:pPr/>
      <w:r>
        <w:rPr>
          <w:lang w:val="es_ES" w:bidi="es_ES"/>
        </w:rPr>
      </w:r>
      <w:r>
        <w:rPr>
          <w:lang w:val="es_ES" w:bidi="es_ES"/>
        </w:rPr>
        <w:t>τάσσω</w:t>
      </w:r>
      <w:r>
        <w:rPr>
          <w:lang w:val="es_ES" w:bidi="es_ES"/>
        </w:rPr>
        <w:t xml:space="preserve"> (</w:t>
      </w:r>
      <w:r>
        <w:rPr>
          <w:lang w:val="es_ES" w:bidi="es_ES"/>
        </w:rPr>
        <w:t>G5021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pf.inf. τεταχέναι · pf.pass. τέταγμαι · 3sg. τέτακται </w:t>
      </w:r>
      <w:r>
        <w:rPr>
          <w:lang w:val="es_ES" w:bidi="es_ES"/>
        </w:rPr>
        <w:t>|</w:t>
      </w:r>
      <w:r>
        <w:rPr>
          <w:lang w:val="es_ES" w:bidi="es_ES"/>
        </w:rPr>
        <w:t xml:space="preserve"> </w:t>
      </w:r>
      <w:r>
        <w:rPr>
          <w:lang w:val="es_ES" w:bidi="es_ES"/>
        </w:rPr>
        <w:t>ἀνατάσσομαι</w:t>
      </w:r>
      <w:r>
        <w:rPr>
          <w:lang w:val="es_ES" w:bidi="es_ES"/>
        </w:rPr>
        <w:t xml:space="preserve"> · </w:t>
      </w:r>
      <w:r>
        <w:rPr>
          <w:lang w:val="es_ES" w:bidi="es_ES"/>
        </w:rPr>
        <w:t>ἀντιτάσσομαι</w:t>
      </w:r>
      <w:r>
        <w:rPr>
          <w:lang w:val="es_ES" w:bidi="es_ES"/>
        </w:rPr>
        <w:t xml:space="preserve"> · </w:t>
      </w:r>
      <w:r>
        <w:rPr>
          <w:lang w:val="es_ES" w:bidi="es_ES"/>
        </w:rPr>
        <w:t>ἀνυπότακτος</w:t>
      </w:r>
      <w:r>
        <w:rPr>
          <w:lang w:val="es_ES" w:bidi="es_ES"/>
        </w:rPr>
        <w:t xml:space="preserve"> · </w:t>
      </w:r>
      <w:r>
        <w:rPr>
          <w:lang w:val="es_ES" w:bidi="es_ES"/>
        </w:rPr>
        <w:t>ἀποτάσσομαι</w:t>
      </w:r>
      <w:r>
        <w:rPr>
          <w:lang w:val="es_ES" w:bidi="es_ES"/>
        </w:rPr>
        <w:t xml:space="preserve"> · </w:t>
      </w:r>
      <w:r>
        <w:rPr>
          <w:lang w:val="es_ES" w:bidi="es_ES"/>
        </w:rPr>
        <w:t>ἀτακτέω</w:t>
      </w:r>
      <w:r>
        <w:rPr>
          <w:lang w:val="es_ES" w:bidi="es_ES"/>
        </w:rPr>
        <w:t xml:space="preserve"> · </w:t>
      </w:r>
      <w:r>
        <w:rPr>
          <w:lang w:val="es_ES" w:bidi="es_ES"/>
        </w:rPr>
        <w:t>ἄτακτος</w:t>
      </w:r>
      <w:r>
        <w:rPr>
          <w:lang w:val="es_ES" w:bidi="es_ES"/>
        </w:rPr>
        <w:t xml:space="preserve"> · </w:t>
      </w:r>
      <w:r>
        <w:rPr>
          <w:lang w:val="es_ES" w:bidi="es_ES"/>
        </w:rPr>
        <w:t>ἀτάκτως</w:t>
      </w:r>
      <w:r>
        <w:rPr>
          <w:lang w:val="es_ES" w:bidi="es_ES"/>
        </w:rPr>
        <w:t xml:space="preserve"> · </w:t>
      </w:r>
      <w:r>
        <w:rPr>
          <w:lang w:val="es_ES" w:bidi="es_ES"/>
        </w:rPr>
        <w:t>διαταγή</w:t>
      </w:r>
      <w:r>
        <w:rPr>
          <w:lang w:val="es_ES" w:bidi="es_ES"/>
        </w:rPr>
        <w:t xml:space="preserve"> · </w:t>
      </w:r>
      <w:r>
        <w:rPr>
          <w:lang w:val="es_ES" w:bidi="es_ES"/>
        </w:rPr>
        <w:t>διάταγμα</w:t>
      </w:r>
      <w:r>
        <w:rPr>
          <w:lang w:val="es_ES" w:bidi="es_ES"/>
        </w:rPr>
        <w:t xml:space="preserve"> · </w:t>
      </w:r>
      <w:r>
        <w:rPr>
          <w:lang w:val="es_ES" w:bidi="es_ES"/>
        </w:rPr>
        <w:t>διατάσσω</w:t>
      </w:r>
      <w:r>
        <w:rPr>
          <w:lang w:val="es_ES" w:bidi="es_ES"/>
        </w:rPr>
        <w:t xml:space="preserve"> · </w:t>
      </w:r>
      <w:r>
        <w:rPr>
          <w:lang w:val="es_ES" w:bidi="es_ES"/>
        </w:rPr>
        <w:t>ἐπιδιατάσσομαι</w:t>
      </w:r>
      <w:r>
        <w:rPr>
          <w:lang w:val="es_ES" w:bidi="es_ES"/>
        </w:rPr>
        <w:t xml:space="preserve"> · </w:t>
      </w:r>
      <w:r>
        <w:rPr>
          <w:lang w:val="es_ES" w:bidi="es_ES"/>
        </w:rPr>
        <w:t>ἐπιταγή</w:t>
      </w:r>
      <w:r>
        <w:rPr>
          <w:lang w:val="es_ES" w:bidi="es_ES"/>
        </w:rPr>
        <w:t xml:space="preserve"> · </w:t>
      </w:r>
      <w:r>
        <w:rPr>
          <w:lang w:val="es_ES" w:bidi="es_ES"/>
        </w:rPr>
        <w:t>ἐπιτάσσω</w:t>
      </w:r>
      <w:r>
        <w:rPr>
          <w:lang w:val="es_ES" w:bidi="es_ES"/>
        </w:rPr>
        <w:t xml:space="preserve"> · </w:t>
      </w:r>
      <w:r>
        <w:rPr>
          <w:lang w:val="es_ES" w:bidi="es_ES"/>
        </w:rPr>
        <w:t>προστάσσω</w:t>
      </w:r>
      <w:r>
        <w:rPr>
          <w:lang w:val="es_ES" w:bidi="es_ES"/>
        </w:rPr>
        <w:t xml:space="preserve"> · </w:t>
      </w:r>
      <w:r>
        <w:rPr>
          <w:lang w:val="es_ES" w:bidi="es_ES"/>
        </w:rPr>
        <w:t>συντάσσω</w:t>
      </w:r>
      <w:r>
        <w:rPr>
          <w:lang w:val="es_ES" w:bidi="es_ES"/>
        </w:rPr>
        <w:t xml:space="preserve"> · </w:t>
      </w:r>
      <w:r>
        <w:rPr>
          <w:lang w:val="es_ES" w:bidi="es_ES"/>
        </w:rPr>
        <w:t>τάγμα</w:t>
      </w:r>
      <w:r>
        <w:rPr>
          <w:lang w:val="es_ES" w:bidi="es_ES"/>
        </w:rPr>
        <w:t xml:space="preserve"> · </w:t>
      </w:r>
      <w:r>
        <w:rPr>
          <w:lang w:val="es_ES" w:bidi="es_ES"/>
        </w:rPr>
        <w:t>τακτός</w:t>
      </w:r>
      <w:r>
        <w:rPr>
          <w:lang w:val="es_ES" w:bidi="es_ES"/>
        </w:rPr>
        <w:t xml:space="preserve"> · </w:t>
      </w:r>
      <w:r>
        <w:rPr>
          <w:lang w:val="es_ES" w:bidi="es_ES"/>
        </w:rPr>
        <w:t>τάξις</w:t>
      </w:r>
      <w:r>
        <w:rPr>
          <w:lang w:val="es_ES" w:bidi="es_ES"/>
        </w:rPr>
        <w:t xml:space="preserve"> · </w:t>
      </w:r>
      <w:r>
        <w:rPr>
          <w:lang w:val="es_ES" w:bidi="es_ES"/>
        </w:rPr>
        <w:t>ὑποταγή</w:t>
      </w:r>
      <w:r>
        <w:rPr>
          <w:lang w:val="es_ES" w:bidi="es_ES"/>
        </w:rPr>
        <w:t xml:space="preserve"> · </w:t>
      </w:r>
      <w:r>
        <w:rPr>
          <w:lang w:val="es_ES" w:bidi="es_ES"/>
        </w:rPr>
        <w:t>ὑποτάσσω</w:t>
      </w:r>
    </w:p>
    <w:p>
      <w:pPr/>
      <w:r>
        <w:rPr>
          <w:lang w:val="es_ES" w:bidi="es_ES"/>
        </w:rPr>
      </w:r>
      <w:r>
        <w:rPr>
          <w:lang w:val="es_ES" w:bidi="es_ES"/>
        </w:rPr>
        <w:t>37.96</w:t>
      </w:r>
      <w:r>
        <w:rPr>
          <w:lang w:val="es_ES" w:bidi="es_ES"/>
        </w:rPr>
        <w:t xml:space="preserve"> · </w:t>
      </w:r>
      <w:r>
        <w:rPr>
          <w:lang w:val="es_ES" w:bidi="es_ES"/>
        </w:rPr>
        <w:t>Controlar, Gobernar</w:t>
      </w:r>
      <w:r>
        <w:rPr>
          <w:lang w:val="es_ES" w:bidi="es_ES"/>
        </w:rPr>
        <w:t xml:space="preserve"> · </w:t>
      </w:r>
      <w:r>
        <w:rPr>
          <w:lang w:val="es_ES" w:bidi="es_ES"/>
        </w:rPr>
        <w:t>Asignar un rol o función</w:t>
      </w:r>
    </w:p>
    <w:p>
      <w:pPr/>
      <w:r>
        <w:rPr>
          <w:lang w:val="es_ES" w:bidi="es_ES"/>
        </w:rPr>
      </w:r>
      <w:r>
        <w:rPr>
          <w:lang w:val="es_ES" w:bidi="es_ES"/>
        </w:rPr>
        <w:t>nombrar</w:t>
      </w:r>
      <w:r>
        <w:rPr>
          <w:lang w:val="es_ES" w:bidi="es_ES"/>
        </w:rPr>
        <w:t xml:space="preserve">, </w:t>
      </w:r>
      <w:r>
        <w:rPr>
          <w:lang w:val="es_ES" w:bidi="es_ES"/>
        </w:rPr>
        <w:t>designar</w:t>
      </w:r>
      <w:r>
        <w:rPr>
          <w:lang w:val="es_ES" w:bidi="es_ES"/>
        </w:rPr>
        <w:t xml:space="preserve">, </w:t>
      </w:r>
      <w:r>
        <w:rPr>
          <w:lang w:val="es_ES" w:bidi="es_ES"/>
        </w:rPr>
        <w:t>asignar</w:t>
      </w:r>
      <w:r>
        <w:rPr>
          <w:lang w:val="es_ES" w:bidi="es_ES"/>
        </w:rPr>
        <w:t xml:space="preserve">, </w:t>
      </w:r>
      <w:r>
        <w:rPr>
          <w:lang w:val="es_ES" w:bidi="es_ES"/>
        </w:rPr>
        <w:t>dar una tarea a</w:t>
      </w:r>
      <w:r>
        <w:rPr>
          <w:lang w:val="es_ES" w:bidi="es_ES"/>
        </w:rPr>
        <w:t xml:space="preserve"> </w:t>
      </w:r>
      <w:r>
        <w:rPr>
          <w:lang w:val="es_ES" w:bidi="es_ES"/>
        </w:rPr>
        <w:t>asignar a alguien a una tarea, función o rol en particular</w:t>
      </w:r>
      <w:r>
        <w:rPr>
          <w:lang w:val="es_ES" w:bidi="es_ES"/>
        </w:rPr>
        <w:t xml:space="preserve"> </w:t>
      </w:r>
      <w:r>
        <w:rPr>
          <w:lang w:val="es_ES" w:bidi="es_ES"/>
        </w:rPr>
        <w:t xml:space="preserve">Aunque τάσσω en </w:t>
      </w:r>
      <w:r>
        <w:rPr>
          <w:lang w:val="es_ES" w:bidi="es_ES"/>
        </w:rPr>
        <w:t>ACT 13:48</w:t>
      </w:r>
      <w:r>
        <w:rPr>
          <w:lang w:val="es_ES" w:bidi="es_ES"/>
        </w:rPr>
        <w:t xml:space="preserve"> a veces se ha interpretado como significando "elegir", parece haber mucho más involucrado que simplemente una cuestión de selección, ya que se asigna específicamente una relación.</w:t>
      </w:r>
    </w:p>
    <w:p>
      <w:pPr/>
      <w:r>
        <w:rPr>
          <w:lang w:val="es_ES" w:bidi="es_ES"/>
        </w:rPr>
      </w:r>
      <w:r>
        <w:rPr>
          <w:lang w:val="es_ES" w:bidi="es_ES"/>
        </w:rPr>
        <w:t>ACT 13:48</w:t>
      </w:r>
      <w:r>
        <w:rPr>
          <w:lang w:val="es_ES" w:bidi="es_ES"/>
        </w:rPr>
        <w:t xml:space="preserve"> · </w:t>
      </w:r>
      <w:r>
        <w:rPr>
          <w:lang w:val="es_ES" w:bidi="es_ES"/>
        </w:rPr>
        <w:t>ACT 15:2</w:t>
      </w:r>
      <w:r>
        <w:rPr>
          <w:lang w:val="es_ES" w:bidi="es_ES"/>
        </w:rPr>
        <w:t xml:space="preserve"> · </w:t>
      </w:r>
      <w:r>
        <w:rPr>
          <w:lang w:val="es_ES" w:bidi="es_ES"/>
        </w:rPr>
        <w:t>ACT 22:10</w:t>
      </w:r>
      <w:r>
        <w:rPr>
          <w:lang w:val="es_ES" w:bidi="es_ES"/>
        </w:rPr>
        <w:t xml:space="preserve"> · </w:t>
      </w:r>
      <w:r>
        <w:rPr>
          <w:lang w:val="es_ES" w:bidi="es_ES"/>
        </w:rPr>
        <w:t>ROM 13:1</w:t>
      </w:r>
    </w:p>
    <w:p>
      <w:pPr/>
      <w:r>
        <w:rPr>
          <w:lang w:val="es_ES" w:bidi="es_ES"/>
        </w:rPr>
      </w:r>
      <w:r>
        <w:rPr>
          <w:lang w:val="es_ES" w:bidi="es_ES"/>
        </w:rPr>
        <w:t>13.13</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causar ser</w:t>
      </w:r>
      <w:r>
        <w:rPr>
          <w:lang w:val="es_ES" w:bidi="es_ES"/>
        </w:rPr>
        <w:t xml:space="preserve">, </w:t>
      </w:r>
      <w:r>
        <w:rPr>
          <w:lang w:val="es_ES" w:bidi="es_ES"/>
        </w:rPr>
        <w:t>ser colocado</w:t>
      </w:r>
      <w:r>
        <w:rPr>
          <w:lang w:val="es_ES" w:bidi="es_ES"/>
        </w:rPr>
        <w:t xml:space="preserve"> </w:t>
      </w:r>
      <w:r>
        <w:rPr>
          <w:lang w:val="es_ES" w:bidi="es_ES"/>
        </w:rPr>
        <w:t>causar que alguien esté en un estado que involucre una orden o arreglo</w:t>
      </w:r>
    </w:p>
    <w:p>
      <w:pPr/>
      <w:r>
        <w:rPr>
          <w:lang w:val="es_ES" w:bidi="es_ES"/>
        </w:rPr>
      </w:r>
      <w:r>
        <w:rPr>
          <w:lang w:val="es_ES" w:bidi="es_ES"/>
        </w:rPr>
        <w:t>LUK 7:8</w:t>
      </w:r>
    </w:p>
    <w:p>
      <w:pPr/>
      <w:r>
        <w:rPr>
          <w:lang w:val="es_ES" w:bidi="es_ES"/>
        </w:rPr>
      </w:r>
      <w:r>
        <w:rPr>
          <w:lang w:val="es_ES" w:bidi="es_ES"/>
        </w:rPr>
        <w:t>33.325</w:t>
      </w:r>
      <w:r>
        <w:rPr>
          <w:lang w:val="es_ES" w:bidi="es_ES"/>
        </w:rPr>
        <w:t xml:space="preserve"> · </w:t>
      </w:r>
      <w:r>
        <w:rPr>
          <w:lang w:val="es_ES" w:bidi="es_ES"/>
        </w:rPr>
        <w:t>Comunicación</w:t>
      </w:r>
      <w:r>
        <w:rPr>
          <w:lang w:val="es_ES" w:bidi="es_ES"/>
        </w:rPr>
        <w:t xml:space="preserve"> · </w:t>
      </w:r>
      <w:r>
        <w:rPr>
          <w:lang w:val="es_ES" w:bidi="es_ES"/>
        </w:rPr>
        <w:t>Mandar, Ordenar</w:t>
      </w:r>
    </w:p>
    <w:p>
      <w:pPr/>
      <w:r>
        <w:rPr>
          <w:lang w:val="es_ES" w:bidi="es_ES"/>
        </w:rPr>
      </w:r>
      <w:r>
        <w:rPr>
          <w:lang w:val="es_ES" w:bidi="es_ES"/>
        </w:rPr>
        <w:t>ordenar</w:t>
      </w:r>
      <w:r>
        <w:rPr>
          <w:lang w:val="es_ES" w:bidi="es_ES"/>
        </w:rPr>
        <w:t xml:space="preserve">, </w:t>
      </w:r>
      <w:r>
        <w:rPr>
          <w:lang w:val="es_ES" w:bidi="es_ES"/>
        </w:rPr>
        <w:t>instruir</w:t>
      </w:r>
      <w:r>
        <w:rPr>
          <w:lang w:val="es_ES" w:bidi="es_ES"/>
        </w:rPr>
        <w:t xml:space="preserve">, </w:t>
      </w:r>
      <w:r>
        <w:rPr>
          <w:lang w:val="es_ES" w:bidi="es_ES"/>
        </w:rPr>
        <w:t>decir</w:t>
      </w:r>
      <w:r>
        <w:rPr>
          <w:lang w:val="es_ES" w:bidi="es_ES"/>
        </w:rPr>
        <w:t xml:space="preserve">, </w:t>
      </w:r>
      <w:r>
        <w:rPr>
          <w:lang w:val="es_ES" w:bidi="es_ES"/>
        </w:rPr>
        <w:t>mandar</w:t>
      </w:r>
      <w:r>
        <w:rPr>
          <w:lang w:val="es_ES" w:bidi="es_ES"/>
        </w:rPr>
        <w:t xml:space="preserve"> </w:t>
      </w:r>
      <w:r>
        <w:rPr>
          <w:lang w:val="es_ES" w:bidi="es_ES"/>
        </w:rPr>
        <w:t>dar instrucciones detalladas sobre lo que debe hacerse</w:t>
      </w:r>
      <w:r>
        <w:rPr>
          <w:vertAlign w:val="superscript"/>
          <w:lang w:val="es_ES" w:bidi="es_ES"/>
        </w:rPr>
        <w:t>1</w:t>
      </w:r>
    </w:p>
    <w:p>
      <w:pPr/>
      <w:r>
        <w:rPr>
          <w:lang w:val="es_ES" w:bidi="es_ES"/>
        </w:rPr>
      </w:r>
      <w:r>
        <w:rPr>
          <w:lang w:val="es_ES" w:bidi="es_ES"/>
        </w:rPr>
        <w:t>MAT 28:16</w:t>
      </w:r>
    </w:p>
    <w:p>
      <w:pPr/>
      <w:r>
        <w:rPr>
          <w:lang w:val="es_ES" w:bidi="es_ES"/>
        </w:rPr>
      </w:r>
      <w:r>
        <w:rPr>
          <w:lang w:val="es_ES" w:bidi="es_ES"/>
        </w:rPr>
        <w:t>33.346</w:t>
      </w:r>
      <w:r>
        <w:rPr>
          <w:lang w:val="es_ES" w:bidi="es_ES"/>
        </w:rPr>
        <w:t xml:space="preserve"> · </w:t>
      </w:r>
      <w:r>
        <w:rPr>
          <w:lang w:val="es_ES" w:bidi="es_ES"/>
        </w:rPr>
        <w:t>Comunicación</w:t>
      </w:r>
      <w:r>
        <w:rPr>
          <w:lang w:val="es_ES" w:bidi="es_ES"/>
        </w:rPr>
        <w:t xml:space="preserve"> · </w:t>
      </w:r>
      <w:r>
        <w:rPr>
          <w:lang w:val="es_ES" w:bidi="es_ES"/>
        </w:rPr>
        <w:t>Recomendar, Proponer</w:t>
      </w:r>
    </w:p>
    <w:p>
      <w:pPr/>
      <w:r>
        <w:rPr>
          <w:lang w:val="es_ES" w:bidi="es_ES"/>
        </w:rPr>
      </w:r>
      <w:r>
        <w:rPr>
          <w:lang w:val="es_ES" w:bidi="es_ES"/>
        </w:rPr>
        <w:t>proponer</w:t>
      </w:r>
      <w:r>
        <w:rPr>
          <w:lang w:val="es_ES" w:bidi="es_ES"/>
        </w:rPr>
        <w:t xml:space="preserve">, </w:t>
      </w:r>
      <w:r>
        <w:rPr>
          <w:lang w:val="es_ES" w:bidi="es_ES"/>
        </w:rPr>
        <w:t>sugerir</w:t>
      </w:r>
      <w:r>
        <w:rPr>
          <w:lang w:val="es_ES" w:bidi="es_ES"/>
        </w:rPr>
        <w:t xml:space="preserve"> </w:t>
      </w:r>
      <w:r>
        <w:rPr>
          <w:lang w:val="es_ES" w:bidi="es_ES"/>
        </w:rPr>
        <w:t>proponer algo a alguien</w:t>
      </w:r>
      <w:r>
        <w:rPr>
          <w:lang w:val="es_ES" w:bidi="es_ES"/>
        </w:rPr>
        <w:t xml:space="preserve"> </w:t>
      </w:r>
      <w:r>
        <w:rPr>
          <w:lang w:val="es_ES" w:bidi="es_ES"/>
        </w:rPr>
        <w:t xml:space="preserve">También es posible entender que τάσσω en </w:t>
      </w:r>
      <w:r>
        <w:rPr>
          <w:lang w:val="es_ES" w:bidi="es_ES"/>
        </w:rPr>
        <w:t>ACT 28:23</w:t>
      </w:r>
      <w:r>
        <w:rPr>
          <w:lang w:val="es_ES" w:bidi="es_ES"/>
        </w:rPr>
        <w:t xml:space="preserve"> como significando "organizar", pero en </w:t>
      </w:r>
      <w:r>
        <w:rPr>
          <w:lang w:val="es_ES" w:bidi="es_ES"/>
        </w:rPr>
        <w:t>ACT 28:23</w:t>
      </w:r>
      <w:r>
        <w:rPr>
          <w:lang w:val="es_ES" w:bidi="es_ES"/>
        </w:rPr>
        <w:t xml:space="preserve"> parecería que τάσσω implica no solo proponer una fecha sino obtener un acuerdo.</w:t>
      </w:r>
    </w:p>
    <w:p>
      <w:pPr/>
      <w:r>
        <w:rPr>
          <w:lang w:val="es_ES" w:bidi="es_ES"/>
        </w:rPr>
      </w:r>
      <w:r>
        <w:rPr>
          <w:lang w:val="es_ES" w:bidi="es_ES"/>
        </w:rPr>
        <w:t>ACT 28:23</w:t>
      </w:r>
    </w:p>
    <w:p>
      <w:pPr/>
      <w:r>
        <w:rPr>
          <w:lang w:val="es_ES" w:bidi="es_ES"/>
        </w:rPr>
      </w:r>
      <w:r>
        <w:rPr>
          <w:lang w:val="es_ES" w:bidi="es_ES"/>
        </w:rPr>
        <w:t>68.69</w:t>
      </w:r>
      <w:r>
        <w:rPr>
          <w:lang w:val="es_ES" w:bidi="es_ES"/>
        </w:rPr>
        <w:t xml:space="preserve"> · </w:t>
      </w:r>
      <w:r>
        <w:rPr>
          <w:lang w:val="es_ES" w:bidi="es_ES"/>
        </w:rPr>
        <w:t>Aspecto</w:t>
      </w:r>
      <w:r>
        <w:rPr>
          <w:lang w:val="es_ES" w:bidi="es_ES"/>
        </w:rPr>
        <w:t xml:space="preserve"> · </w:t>
      </w:r>
      <w:r>
        <w:rPr>
          <w:lang w:val="es_ES" w:bidi="es_ES"/>
        </w:rPr>
        <w:t>Realizar intensamente o extensamente</w:t>
      </w:r>
    </w:p>
    <w:p>
      <w:pPr/>
      <w:r>
        <w:rPr>
          <w:lang w:val="es_ES" w:bidi="es_ES"/>
        </w:rPr>
      </w:r>
      <w:r>
        <w:rPr>
          <w:lang w:val="es_ES" w:bidi="es_ES"/>
        </w:rPr>
        <w:t>hacer con devoción</w:t>
      </w:r>
      <w:r>
        <w:rPr>
          <w:lang w:val="es_ES" w:bidi="es_ES"/>
        </w:rPr>
        <w:t xml:space="preserve">, </w:t>
      </w:r>
      <w:r>
        <w:rPr>
          <w:lang w:val="es_ES" w:bidi="es_ES"/>
        </w:rPr>
        <w:t>entregarse a</w:t>
      </w:r>
      <w:r>
        <w:rPr>
          <w:lang w:val="es_ES" w:bidi="es_ES"/>
        </w:rPr>
        <w:t xml:space="preserve"> </w:t>
      </w:r>
      <w:r>
        <w:rPr>
          <w:lang w:val="es_ES" w:bidi="es_ES"/>
        </w:rPr>
        <w:t>hacer algo con devoción, con la posible implicación de una actividad regular y sistemática</w:t>
      </w:r>
    </w:p>
    <w:p>
      <w:pPr/>
      <w:r>
        <w:rPr>
          <w:lang w:val="es_ES" w:bidi="es_ES"/>
        </w:rPr>
      </w:r>
      <w:r>
        <w:rPr>
          <w:lang w:val="es_ES" w:bidi="es_ES"/>
        </w:rPr>
        <w:t>1CO 16:15</w:t>
      </w:r>
    </w:p>
    <w:p>
      <w:pPr/>
      <w:r>
        <w:rPr>
          <w:lang w:val="es_ES" w:bidi="es_ES"/>
        </w:rPr>
      </w:r>
      <w:r>
        <w:rPr>
          <w:vertAlign w:val="superscript"/>
          <w:lang w:val="es_ES" w:bidi="es_ES"/>
        </w:rPr>
        <w:t>1</w:t>
      </w:r>
      <w:r>
        <w:rPr>
          <w:lang w:val="es_ES" w:bidi="es_ES"/>
        </w:rPr>
        <w:t xml:space="preserve"> No hay duda de que los significados de τάσσω[c], συντάσσω, προστάσσω[a], ἐπιτάσσω, y διατάσσω[a] difieren en cierta forma, particularmente en connotación, pero no es posible determinar esto desde los contextos existentes.</w:t>
      </w:r>
      <w:r>
        <w:rPr>
          <w:lang w:val="es_ES" w:bidi="es_ES"/>
        </w:rPr>
      </w:r>
      <w:r>
        <w:rPr>
          <w:lang w:val="es_ES" w:bidi="es_ES"/>
        </w:rPr>
      </w:r>
    </w:p>
    <w:p>
      <w:pPr/>
      <w:r>
        <w:rPr>
          <w:lang w:val="es_ES" w:bidi="es_ES"/>
        </w:rPr>
      </w:r>
    </w:p>
    <w:p>
      <w:pPr>
        <w:pStyle w:val="Heading2"/>
      </w:pPr>
      <w:r>
        <w:rPr>
          <w:lang w:val="es_ES" w:bidi="es_ES"/>
        </w:rPr>
        <w:t>ταῦρος</w:t>
      </w:r>
      <w:r>
        <w:rPr>
          <w:lang w:val="es_ES" w:bidi="es_ES"/>
        </w:rPr>
      </w:r>
    </w:p>
    <w:p>
      <w:pPr>
        <w:pStyle w:val="Heading1"/>
      </w:pPr>
      <w:r>
        <w:rPr>
          <w:lang w:val="es_ES" w:bidi="es_ES"/>
        </w:rPr>
        <w:t>ταῦρος</w:t>
      </w:r>
    </w:p>
    <w:p>
      <w:pPr/>
      <w:r>
        <w:rPr>
          <w:lang w:val="es_ES" w:bidi="es_ES"/>
        </w:rPr>
      </w:r>
      <w:r>
        <w:rPr>
          <w:lang w:val="es_ES" w:bidi="es_ES"/>
        </w:rPr>
        <w:t>ταῦρος</w:t>
      </w:r>
      <w:r>
        <w:rPr>
          <w:lang w:val="es_ES" w:bidi="es_ES"/>
        </w:rPr>
        <w:t xml:space="preserve"> (</w:t>
      </w:r>
      <w:r>
        <w:rPr>
          <w:lang w:val="es_ES" w:bidi="es_ES"/>
        </w:rPr>
        <w:t>G5022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4.16</w:t>
      </w:r>
      <w:r>
        <w:rPr>
          <w:lang w:val="es_ES" w:bidi="es_ES"/>
        </w:rPr>
        <w:t xml:space="preserve"> · </w:t>
      </w:r>
      <w:r>
        <w:rPr>
          <w:lang w:val="es_ES" w:bidi="es_ES"/>
        </w:rPr>
        <w:t>Animales</w:t>
      </w:r>
      <w:r>
        <w:rPr>
          <w:lang w:val="es_ES" w:bidi="es_ES"/>
        </w:rPr>
        <w:t xml:space="preserve"> · </w:t>
      </w:r>
      <w:r>
        <w:rPr>
          <w:lang w:val="es_ES" w:bidi="es_ES"/>
        </w:rPr>
        <w:t>Animales</w:t>
      </w:r>
    </w:p>
    <w:p>
      <w:pPr/>
      <w:r>
        <w:rPr>
          <w:lang w:val="es_ES" w:bidi="es_ES"/>
        </w:rPr>
      </w:r>
      <w:r>
        <w:rPr>
          <w:lang w:val="es_ES" w:bidi="es_ES"/>
        </w:rPr>
        <w:t>toro</w:t>
      </w:r>
      <w:r>
        <w:rPr>
          <w:lang w:val="es_ES" w:bidi="es_ES"/>
        </w:rPr>
        <w:t xml:space="preserve">, </w:t>
      </w:r>
      <w:r>
        <w:rPr>
          <w:lang w:val="es_ES" w:bidi="es_ES"/>
        </w:rPr>
        <w:t>becerro</w:t>
      </w:r>
      <w:r>
        <w:rPr>
          <w:lang w:val="es_ES" w:bidi="es_ES"/>
        </w:rPr>
        <w:t xml:space="preserve"> </w:t>
      </w:r>
      <w:r>
        <w:rPr>
          <w:lang w:val="es_ES" w:bidi="es_ES"/>
        </w:rPr>
        <w:t>bovino macho; animal grande y rumiante con cuernos y pezuñas hendidas; utilizado para sacrificio y carne, como bestia de carga o para alar un carruaje o un arado</w:t>
      </w:r>
      <w:r>
        <w:rPr>
          <w:lang w:val="es_ES" w:bidi="es_ES"/>
        </w:rPr>
        <w:t xml:space="preserve"> </w:t>
      </w:r>
      <w:r>
        <w:rPr>
          <w:lang w:val="es_ES" w:bidi="es_ES"/>
        </w:rPr>
        <w:t>En algunos idiomas el equivalente de "toro" es simplemente un término genérico para ganado al que se le agrega una designación específica como "macho".</w:t>
      </w:r>
    </w:p>
    <w:p>
      <w:pPr/>
      <w:r>
        <w:rPr>
          <w:lang w:val="es_ES" w:bidi="es_ES"/>
        </w:rPr>
      </w:r>
      <w:r>
        <w:rPr>
          <w:lang w:val="es_ES" w:bidi="es_ES"/>
        </w:rPr>
        <w:t>MAT 22:4</w:t>
      </w:r>
      <w:r>
        <w:rPr>
          <w:lang w:val="es_ES" w:bidi="es_ES"/>
        </w:rPr>
        <w:t xml:space="preserve"> · </w:t>
      </w:r>
      <w:r>
        <w:rPr>
          <w:lang w:val="es_ES" w:bidi="es_ES"/>
        </w:rPr>
        <w:t>ACT 14:13</w:t>
      </w:r>
      <w:r>
        <w:rPr>
          <w:lang w:val="es_ES" w:bidi="es_ES"/>
        </w:rPr>
        <w:t xml:space="preserve"> · </w:t>
      </w:r>
      <w:r>
        <w:rPr>
          <w:lang w:val="es_ES" w:bidi="es_ES"/>
        </w:rPr>
        <w:t>HEB 9:13</w:t>
      </w:r>
      <w:r>
        <w:rPr>
          <w:lang w:val="es_ES" w:bidi="es_ES"/>
        </w:rPr>
        <w:t xml:space="preserve"> · </w:t>
      </w:r>
      <w:r>
        <w:rPr>
          <w:lang w:val="es_ES" w:bidi="es_ES"/>
        </w:rPr>
        <w:t>HEB 10:4</w:t>
      </w:r>
      <w:r>
        <w:rPr>
          <w:lang w:val="es_ES" w:bidi="es_ES"/>
        </w:rPr>
      </w:r>
      <w:r>
        <w:rPr>
          <w:lang w:val="es_ES" w:bidi="es_ES"/>
        </w:rPr>
      </w:r>
    </w:p>
    <w:p>
      <w:pPr/>
      <w:r>
        <w:rPr>
          <w:lang w:val="es_ES" w:bidi="es_ES"/>
        </w:rPr>
      </w:r>
    </w:p>
    <w:p>
      <w:pPr>
        <w:pStyle w:val="Heading2"/>
      </w:pPr>
      <w:r>
        <w:rPr>
          <w:lang w:val="es_ES" w:bidi="es_ES"/>
        </w:rPr>
        <w:t>ταφή</w:t>
      </w:r>
      <w:r>
        <w:rPr>
          <w:lang w:val="es_ES" w:bidi="es_ES"/>
        </w:rPr>
      </w:r>
    </w:p>
    <w:p>
      <w:pPr>
        <w:pStyle w:val="Heading1"/>
      </w:pPr>
      <w:r>
        <w:rPr>
          <w:lang w:val="es_ES" w:bidi="es_ES"/>
        </w:rPr>
        <w:t>ταφή</w:t>
      </w:r>
    </w:p>
    <w:p>
      <w:pPr/>
      <w:r>
        <w:rPr>
          <w:lang w:val="es_ES" w:bidi="es_ES"/>
        </w:rPr>
      </w:r>
      <w:r>
        <w:rPr>
          <w:lang w:val="es_ES" w:bidi="es_ES"/>
        </w:rPr>
        <w:t>ταφή</w:t>
      </w:r>
      <w:r>
        <w:rPr>
          <w:lang w:val="es_ES" w:bidi="es_ES"/>
        </w:rPr>
        <w:t xml:space="preserve"> (</w:t>
      </w:r>
      <w:r>
        <w:rPr>
          <w:lang w:val="es_ES" w:bidi="es_ES"/>
        </w:rPr>
        <w:t>G5027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θάπτω</w:t>
      </w:r>
    </w:p>
    <w:p>
      <w:pPr/>
      <w:r>
        <w:rPr>
          <w:lang w:val="es_ES" w:bidi="es_ES"/>
        </w:rPr>
      </w:r>
      <w:r>
        <w:rPr>
          <w:lang w:val="es_ES" w:bidi="es_ES"/>
        </w:rPr>
        <w:t>52.9</w:t>
      </w:r>
      <w:r>
        <w:rPr>
          <w:lang w:val="es_ES" w:bidi="es_ES"/>
        </w:rPr>
        <w:t xml:space="preserve"> · </w:t>
      </w:r>
      <w:r>
        <w:rPr>
          <w:lang w:val="es_ES" w:bidi="es_ES"/>
        </w:rPr>
        <w:t>Funerales y Entierros</w:t>
      </w:r>
    </w:p>
    <w:p>
      <w:pPr/>
      <w:r>
        <w:rPr>
          <w:lang w:val="es_ES" w:bidi="es_ES"/>
        </w:rPr>
      </w:r>
      <w:r>
        <w:rPr>
          <w:lang w:val="es_ES" w:bidi="es_ES"/>
        </w:rPr>
        <w:t>sepultura</w:t>
      </w:r>
      <w:r>
        <w:rPr>
          <w:lang w:val="es_ES" w:bidi="es_ES"/>
        </w:rPr>
        <w:t xml:space="preserve"> </w:t>
      </w:r>
      <w:r>
        <w:rPr>
          <w:lang w:val="es_ES" w:bidi="es_ES"/>
        </w:rPr>
        <w:t>lugar para sepultura</w:t>
      </w:r>
      <w:r>
        <w:rPr>
          <w:lang w:val="es_ES" w:bidi="es_ES"/>
        </w:rPr>
        <w:t xml:space="preserve"> </w:t>
      </w:r>
      <w:r>
        <w:rPr>
          <w:lang w:val="es_ES" w:bidi="es_ES"/>
        </w:rPr>
        <w:t xml:space="preserve">También es posible entender ταφή en el contexto de </w:t>
      </w:r>
      <w:r>
        <w:rPr>
          <w:lang w:val="es_ES" w:bidi="es_ES"/>
        </w:rPr>
        <w:t>MAT 27:7</w:t>
      </w:r>
      <w:r>
        <w:rPr>
          <w:lang w:val="es_ES" w:bidi="es_ES"/>
        </w:rPr>
        <w:t xml:space="preserve"> como una referencia al proceso de entierro y, por lo tanto, uno puede traducir </w:t>
      </w:r>
      <w:r>
        <w:rPr>
          <w:lang w:val="es_ES" w:bidi="es_ES"/>
        </w:rPr>
        <w:t>MAT 27:7</w:t>
      </w:r>
      <w:r>
        <w:rPr>
          <w:lang w:val="es_ES" w:bidi="es_ES"/>
        </w:rPr>
        <w:t xml:space="preserve"> como "usaron el dinero para comprar el Campo del Alfarero para enterrar allí a los extranjeros".</w:t>
      </w:r>
    </w:p>
    <w:p>
      <w:pPr/>
      <w:r>
        <w:rPr>
          <w:lang w:val="es_ES" w:bidi="es_ES"/>
        </w:rPr>
      </w:r>
      <w:r>
        <w:rPr>
          <w:lang w:val="es_ES" w:bidi="es_ES"/>
        </w:rPr>
        <w:t>MAT 27:7</w:t>
      </w:r>
      <w:r>
        <w:rPr>
          <w:lang w:val="es_ES" w:bidi="es_ES"/>
        </w:rPr>
      </w:r>
      <w:r>
        <w:rPr>
          <w:lang w:val="es_ES" w:bidi="es_ES"/>
        </w:rPr>
      </w:r>
    </w:p>
    <w:p>
      <w:pPr/>
      <w:r>
        <w:rPr>
          <w:lang w:val="es_ES" w:bidi="es_ES"/>
        </w:rPr>
      </w:r>
    </w:p>
    <w:p>
      <w:pPr>
        <w:pStyle w:val="Heading2"/>
      </w:pPr>
      <w:r>
        <w:rPr>
          <w:lang w:val="es_ES" w:bidi="es_ES"/>
        </w:rPr>
        <w:t>τάφος</w:t>
      </w:r>
      <w:r>
        <w:rPr>
          <w:lang w:val="es_ES" w:bidi="es_ES"/>
        </w:rPr>
      </w:r>
    </w:p>
    <w:p>
      <w:pPr>
        <w:pStyle w:val="Heading1"/>
      </w:pPr>
      <w:r>
        <w:rPr>
          <w:lang w:val="es_ES" w:bidi="es_ES"/>
        </w:rPr>
        <w:t>τάφος</w:t>
      </w:r>
    </w:p>
    <w:p>
      <w:pPr/>
      <w:r>
        <w:rPr>
          <w:lang w:val="es_ES" w:bidi="es_ES"/>
        </w:rPr>
      </w:r>
      <w:r>
        <w:rPr>
          <w:lang w:val="es_ES" w:bidi="es_ES"/>
        </w:rPr>
        <w:t>τάφος</w:t>
      </w:r>
      <w:r>
        <w:rPr>
          <w:lang w:val="es_ES" w:bidi="es_ES"/>
        </w:rPr>
        <w:t xml:space="preserve"> (</w:t>
      </w:r>
      <w:r>
        <w:rPr>
          <w:lang w:val="es_ES" w:bidi="es_ES"/>
        </w:rPr>
        <w:t>G5028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θάπτω</w:t>
      </w:r>
    </w:p>
    <w:p>
      <w:pPr/>
      <w:r>
        <w:rPr>
          <w:lang w:val="es_ES" w:bidi="es_ES"/>
        </w:rPr>
      </w:r>
      <w:r>
        <w:rPr>
          <w:lang w:val="es_ES" w:bidi="es_ES"/>
        </w:rPr>
        <w:t>7.75</w:t>
      </w:r>
      <w:r>
        <w:rPr>
          <w:lang w:val="es_ES" w:bidi="es_ES"/>
        </w:rPr>
        <w:t xml:space="preserve"> · </w:t>
      </w:r>
      <w:r>
        <w:rPr>
          <w:lang w:val="es_ES" w:bidi="es_ES"/>
        </w:rPr>
        <w:t>Construcciones</w:t>
      </w:r>
      <w:r>
        <w:rPr>
          <w:lang w:val="es_ES" w:bidi="es_ES"/>
        </w:rPr>
        <w:t xml:space="preserve"> · </w:t>
      </w:r>
      <w:r>
        <w:rPr>
          <w:lang w:val="es_ES" w:bidi="es_ES"/>
        </w:rPr>
        <w:t>Construcciones varias</w:t>
      </w:r>
    </w:p>
    <w:p>
      <w:pPr/>
      <w:r>
        <w:rPr>
          <w:lang w:val="es_ES" w:bidi="es_ES"/>
        </w:rPr>
      </w:r>
      <w:r>
        <w:rPr>
          <w:lang w:val="es_ES" w:bidi="es_ES"/>
        </w:rPr>
        <w:t>sepulcro</w:t>
      </w:r>
      <w:r>
        <w:rPr>
          <w:lang w:val="es_ES" w:bidi="es_ES"/>
        </w:rPr>
        <w:t xml:space="preserve">, </w:t>
      </w:r>
      <w:r>
        <w:rPr>
          <w:lang w:val="es_ES" w:bidi="es_ES"/>
        </w:rPr>
        <w:t>tumba</w:t>
      </w:r>
      <w:r>
        <w:rPr>
          <w:lang w:val="es_ES" w:bidi="es_ES"/>
        </w:rPr>
        <w:t xml:space="preserve"> </w:t>
      </w:r>
      <w:r>
        <w:rPr>
          <w:lang w:val="es_ES" w:bidi="es_ES"/>
        </w:rPr>
        <w:t>estructura construida para el entierro de los muertos; en ocasiones es una cueva natural o que se excavaba entre las rocas</w:t>
      </w:r>
      <w:r>
        <w:rPr>
          <w:vertAlign w:val="superscript"/>
          <w:lang w:val="es_ES" w:bidi="es_ES"/>
        </w:rPr>
        <w:t>1</w:t>
      </w:r>
      <w:r>
        <w:rPr>
          <w:lang w:val="es_ES" w:bidi="es_ES"/>
        </w:rPr>
        <w:t xml:space="preserve"> </w:t>
      </w:r>
      <w:r>
        <w:rPr>
          <w:lang w:val="es_ES" w:bidi="es_ES"/>
        </w:rPr>
        <w:t xml:space="preserve">En algunos idiomas es importante distinguir claramente entre una fosa (un agujero en el suelo en el que se coloca un cadáver) y una tumba (una construcción sobre la superficie del suelo para albergar un cadáver). En algunos contextos, sin embargo, podría ser mejor usar una expresión más genérica, por ejemplo, "lugares donde las personas están enterradas" o "lugares donde se colocan los cadáveres". En </w:t>
      </w:r>
      <w:r>
        <w:rPr>
          <w:lang w:val="es_ES" w:bidi="es_ES"/>
        </w:rPr>
        <w:t>MRK 5:2</w:t>
      </w:r>
      <w:r>
        <w:rPr>
          <w:lang w:val="es_ES" w:bidi="es_ES"/>
        </w:rPr>
        <w:t xml:space="preserve"> es importante evitar un término que designe simplemente una fosa, ya que el demonio que se encontró con Jesús no estaba viviendo en tumbas soterradas, sino que había encontrado alguna morada en cuevas que se usaban para entierro o en tumbas construidas sobre el suelo.</w:t>
      </w:r>
    </w:p>
    <w:p>
      <w:pPr/>
      <w:r>
        <w:rPr>
          <w:lang w:val="es_ES" w:bidi="es_ES"/>
        </w:rPr>
      </w:r>
      <w:r>
        <w:rPr>
          <w:lang w:val="es_ES" w:bidi="es_ES"/>
        </w:rPr>
        <w:t>MAT 23:27</w:t>
      </w:r>
      <w:r>
        <w:rPr>
          <w:lang w:val="es_ES" w:bidi="es_ES"/>
        </w:rPr>
        <w:t xml:space="preserve"> · </w:t>
      </w:r>
      <w:r>
        <w:rPr>
          <w:lang w:val="es_ES" w:bidi="es_ES"/>
        </w:rPr>
        <w:t>MAT 23:29</w:t>
      </w:r>
      <w:r>
        <w:rPr>
          <w:lang w:val="es_ES" w:bidi="es_ES"/>
        </w:rPr>
        <w:t xml:space="preserve"> · </w:t>
      </w:r>
      <w:r>
        <w:rPr>
          <w:lang w:val="es_ES" w:bidi="es_ES"/>
        </w:rPr>
        <w:t>MAT 27:61</w:t>
      </w:r>
      <w:r>
        <w:rPr>
          <w:lang w:val="es_ES" w:bidi="es_ES"/>
        </w:rPr>
        <w:t xml:space="preserve"> · </w:t>
      </w:r>
      <w:r>
        <w:rPr>
          <w:lang w:val="es_ES" w:bidi="es_ES"/>
        </w:rPr>
        <w:t>MAT 27:64</w:t>
      </w:r>
      <w:r>
        <w:rPr>
          <w:lang w:val="es_ES" w:bidi="es_ES"/>
        </w:rPr>
        <w:t xml:space="preserve"> · </w:t>
      </w:r>
      <w:r>
        <w:rPr>
          <w:lang w:val="es_ES" w:bidi="es_ES"/>
        </w:rPr>
        <w:t>MAT 27:66</w:t>
      </w:r>
      <w:r>
        <w:rPr>
          <w:lang w:val="es_ES" w:bidi="es_ES"/>
        </w:rPr>
        <w:t xml:space="preserve"> · </w:t>
      </w:r>
      <w:r>
        <w:rPr>
          <w:lang w:val="es_ES" w:bidi="es_ES"/>
        </w:rPr>
        <w:t>MAT 28:1</w:t>
      </w:r>
      <w:r>
        <w:rPr>
          <w:lang w:val="es_ES" w:bidi="es_ES"/>
        </w:rPr>
        <w:t xml:space="preserve"> · </w:t>
      </w:r>
      <w:r>
        <w:rPr>
          <w:lang w:val="es_ES" w:bidi="es_ES"/>
        </w:rPr>
        <w:t>ROM 3:13</w:t>
      </w:r>
    </w:p>
    <w:p>
      <w:pPr/>
      <w:r>
        <w:rPr>
          <w:lang w:val="es_ES" w:bidi="es_ES"/>
        </w:rPr>
      </w:r>
      <w:r>
        <w:rPr>
          <w:vertAlign w:val="superscript"/>
          <w:lang w:val="es_ES" w:bidi="es_ES"/>
        </w:rPr>
        <w:t>1</w:t>
      </w:r>
      <w:r>
        <w:rPr>
          <w:lang w:val="es_ES" w:bidi="es_ES"/>
        </w:rPr>
        <w:t xml:space="preserve"> Es posible que μνῆμα y μνημεῖον[a] difieran en significado de τάφος en que estas contienen un componente semántico memorial, que es, un recuerdo a las personas de que alguien ha muerto.</w:t>
      </w:r>
      <w:r>
        <w:rPr>
          <w:lang w:val="es_ES" w:bidi="es_ES"/>
        </w:rPr>
      </w:r>
      <w:r>
        <w:rPr>
          <w:lang w:val="es_ES" w:bidi="es_ES"/>
        </w:rPr>
      </w:r>
    </w:p>
    <w:p>
      <w:pPr/>
      <w:r>
        <w:rPr>
          <w:lang w:val="es_ES" w:bidi="es_ES"/>
        </w:rPr>
      </w:r>
    </w:p>
    <w:p>
      <w:pPr>
        <w:pStyle w:val="Heading2"/>
      </w:pPr>
      <w:r>
        <w:rPr>
          <w:lang w:val="es_ES" w:bidi="es_ES"/>
        </w:rPr>
        <w:t>τάχα</w:t>
      </w:r>
      <w:r>
        <w:rPr>
          <w:lang w:val="es_ES" w:bidi="es_ES"/>
        </w:rPr>
      </w:r>
    </w:p>
    <w:p>
      <w:pPr>
        <w:pStyle w:val="Heading1"/>
      </w:pPr>
      <w:r>
        <w:rPr>
          <w:lang w:val="es_ES" w:bidi="es_ES"/>
        </w:rPr>
        <w:t>τάχα</w:t>
      </w:r>
    </w:p>
    <w:p>
      <w:pPr/>
      <w:r>
        <w:rPr>
          <w:lang w:val="es_ES" w:bidi="es_ES"/>
        </w:rPr>
      </w:r>
      <w:r>
        <w:rPr>
          <w:lang w:val="es_ES" w:bidi="es_ES"/>
        </w:rPr>
        <w:t>τάχα</w:t>
      </w:r>
      <w:r>
        <w:rPr>
          <w:lang w:val="es_ES" w:bidi="es_ES"/>
        </w:rPr>
        <w:t xml:space="preserve"> (</w:t>
      </w:r>
      <w:r>
        <w:rPr>
          <w:lang w:val="es_ES" w:bidi="es_ES"/>
        </w:rPr>
        <w:t>G5029</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ταχύς</w:t>
      </w:r>
    </w:p>
    <w:p>
      <w:pPr/>
      <w:r>
        <w:rPr>
          <w:lang w:val="es_ES" w:bidi="es_ES"/>
        </w:rPr>
      </w:r>
      <w:r>
        <w:rPr>
          <w:lang w:val="es_ES" w:bidi="es_ES"/>
        </w:rPr>
        <w:t>71.12</w:t>
      </w:r>
      <w:r>
        <w:rPr>
          <w:lang w:val="es_ES" w:bidi="es_ES"/>
        </w:rPr>
        <w:t xml:space="preserve"> · </w:t>
      </w:r>
      <w:r>
        <w:rPr>
          <w:lang w:val="es_ES" w:bidi="es_ES"/>
        </w:rPr>
        <w:t>Modo</w:t>
      </w:r>
      <w:r>
        <w:rPr>
          <w:lang w:val="es_ES" w:bidi="es_ES"/>
        </w:rPr>
        <w:t xml:space="preserve"> · </w:t>
      </w:r>
      <w:r>
        <w:rPr>
          <w:lang w:val="es_ES" w:bidi="es_ES"/>
        </w:rPr>
        <w:t>Probable, Improbable</w:t>
      </w:r>
    </w:p>
    <w:p>
      <w:pPr/>
      <w:r>
        <w:rPr>
          <w:lang w:val="es_ES" w:bidi="es_ES"/>
        </w:rPr>
      </w:r>
      <w:r>
        <w:rPr>
          <w:lang w:val="es_ES" w:bidi="es_ES"/>
        </w:rPr>
        <w:t>quizás</w:t>
      </w:r>
      <w:r>
        <w:rPr>
          <w:lang w:val="es_ES" w:bidi="es_ES"/>
        </w:rPr>
        <w:t xml:space="preserve">, </w:t>
      </w:r>
      <w:r>
        <w:rPr>
          <w:lang w:val="es_ES" w:bidi="es_ES"/>
        </w:rPr>
        <w:t>posiblemente</w:t>
      </w:r>
      <w:r>
        <w:rPr>
          <w:lang w:val="es_ES" w:bidi="es_ES"/>
        </w:rPr>
        <w:t xml:space="preserve">, </w:t>
      </w:r>
      <w:r>
        <w:rPr>
          <w:lang w:val="es_ES" w:bidi="es_ES"/>
        </w:rPr>
        <w:t>tal vez</w:t>
      </w:r>
      <w:r>
        <w:rPr>
          <w:lang w:val="es_ES" w:bidi="es_ES"/>
        </w:rPr>
        <w:t xml:space="preserve"> </w:t>
      </w:r>
      <w:r>
        <w:rPr>
          <w:lang w:val="es_ES" w:bidi="es_ES"/>
        </w:rPr>
        <w:t>pertinente a una baja probabilidad de ocurrencia</w:t>
      </w:r>
    </w:p>
    <w:p>
      <w:pPr/>
      <w:r>
        <w:rPr>
          <w:lang w:val="es_ES" w:bidi="es_ES"/>
        </w:rPr>
      </w:r>
      <w:r>
        <w:rPr>
          <w:lang w:val="es_ES" w:bidi="es_ES"/>
        </w:rPr>
        <w:t>ROM 5:7</w:t>
      </w:r>
      <w:r>
        <w:rPr>
          <w:lang w:val="es_ES" w:bidi="es_ES"/>
        </w:rPr>
        <w:t xml:space="preserve"> · </w:t>
      </w:r>
      <w:r>
        <w:rPr>
          <w:lang w:val="es_ES" w:bidi="es_ES"/>
        </w:rPr>
        <w:t>PHM 1:15</w:t>
      </w:r>
      <w:r>
        <w:rPr>
          <w:lang w:val="es_ES" w:bidi="es_ES"/>
        </w:rPr>
      </w:r>
      <w:r>
        <w:rPr>
          <w:lang w:val="es_ES" w:bidi="es_ES"/>
        </w:rPr>
      </w:r>
    </w:p>
    <w:p>
      <w:pPr/>
      <w:r>
        <w:rPr>
          <w:lang w:val="es_ES" w:bidi="es_ES"/>
        </w:rPr>
      </w:r>
    </w:p>
    <w:p>
      <w:pPr>
        <w:pStyle w:val="Heading2"/>
      </w:pPr>
      <w:r>
        <w:rPr>
          <w:lang w:val="es_ES" w:bidi="es_ES"/>
        </w:rPr>
        <w:t>ταχέως</w:t>
      </w:r>
      <w:r>
        <w:rPr>
          <w:lang w:val="es_ES" w:bidi="es_ES"/>
        </w:rPr>
      </w:r>
    </w:p>
    <w:p>
      <w:pPr>
        <w:pStyle w:val="Heading1"/>
      </w:pPr>
      <w:r>
        <w:rPr>
          <w:lang w:val="es_ES" w:bidi="es_ES"/>
        </w:rPr>
        <w:t>ταχέως</w:t>
      </w:r>
    </w:p>
    <w:p>
      <w:pPr/>
      <w:r>
        <w:rPr>
          <w:lang w:val="es_ES" w:bidi="es_ES"/>
        </w:rPr>
      </w:r>
      <w:r>
        <w:rPr>
          <w:lang w:val="es_ES" w:bidi="es_ES"/>
        </w:rPr>
        <w:t>ταχέως</w:t>
      </w:r>
      <w:r>
        <w:rPr>
          <w:lang w:val="es_ES" w:bidi="es_ES"/>
        </w:rPr>
        <w:t xml:space="preserve"> (</w:t>
      </w:r>
      <w:r>
        <w:rPr>
          <w:lang w:val="es_ES" w:bidi="es_ES"/>
        </w:rPr>
        <w:t>G5030</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ταχύς</w:t>
      </w:r>
    </w:p>
    <w:p>
      <w:pPr/>
      <w:r>
        <w:rPr>
          <w:lang w:val="es_ES" w:bidi="es_ES"/>
        </w:rPr>
      </w:r>
      <w:r>
        <w:rPr>
          <w:lang w:val="es_ES" w:bidi="es_ES"/>
        </w:rPr>
        <w:t>67.110</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con rapidez</w:t>
      </w:r>
      <w:r>
        <w:rPr>
          <w:lang w:val="es_ES" w:bidi="es_ES"/>
        </w:rPr>
        <w:t xml:space="preserve">, </w:t>
      </w:r>
      <w:r>
        <w:rPr>
          <w:lang w:val="es_ES" w:bidi="es_ES"/>
        </w:rPr>
        <w:t>apresuradamente</w:t>
      </w:r>
      <w:r>
        <w:rPr>
          <w:lang w:val="es_ES" w:bidi="es_ES"/>
        </w:rPr>
        <w:t xml:space="preserve">, </w:t>
      </w:r>
      <w:r>
        <w:rPr>
          <w:lang w:val="es_ES" w:bidi="es_ES"/>
        </w:rPr>
        <w:t>ligero</w:t>
      </w:r>
      <w:r>
        <w:rPr>
          <w:lang w:val="es_ES" w:bidi="es_ES"/>
        </w:rPr>
        <w:t xml:space="preserve">, </w:t>
      </w:r>
      <w:r>
        <w:rPr>
          <w:lang w:val="es_ES" w:bidi="es_ES"/>
        </w:rPr>
        <w:t>rápido</w:t>
      </w:r>
      <w:r>
        <w:rPr>
          <w:lang w:val="es_ES" w:bidi="es_ES"/>
        </w:rPr>
        <w:t xml:space="preserve"> </w:t>
      </w:r>
      <w:r>
        <w:rPr>
          <w:lang w:val="es_ES" w:bidi="es_ES"/>
        </w:rPr>
        <w:t>pertinente a un lapso muy corto de tiempo</w:t>
      </w:r>
      <w:r>
        <w:rPr>
          <w:lang w:val="es_ES" w:bidi="es_ES"/>
        </w:rPr>
        <w:t xml:space="preserve"> </w:t>
      </w:r>
      <w:r>
        <w:rPr>
          <w:lang w:val="es_ES" w:bidi="es_ES"/>
        </w:rPr>
        <w:t xml:space="preserve">En </w:t>
      </w:r>
      <w:r>
        <w:rPr>
          <w:lang w:val="es_ES" w:bidi="es_ES"/>
        </w:rPr>
        <w:t>GAL 1:6</w:t>
      </w:r>
      <w:r>
        <w:rPr>
          <w:lang w:val="es_ES" w:bidi="es_ES"/>
        </w:rPr>
        <w:t xml:space="preserve"> ταχέως se refiere claramente al período de tiempo relativamente breve antes de que los gálatas abandonaran sus convicciones anteriores.</w:t>
      </w:r>
    </w:p>
    <w:p>
      <w:pPr/>
      <w:r>
        <w:rPr>
          <w:lang w:val="es_ES" w:bidi="es_ES"/>
        </w:rPr>
      </w:r>
      <w:r>
        <w:rPr>
          <w:lang w:val="es_ES" w:bidi="es_ES"/>
        </w:rPr>
        <w:t>LUK 14:21</w:t>
      </w:r>
      <w:r>
        <w:rPr>
          <w:lang w:val="es_ES" w:bidi="es_ES"/>
        </w:rPr>
        <w:t xml:space="preserve"> · </w:t>
      </w:r>
      <w:r>
        <w:rPr>
          <w:lang w:val="es_ES" w:bidi="es_ES"/>
        </w:rPr>
        <w:t>LUK 16:6</w:t>
      </w:r>
      <w:r>
        <w:rPr>
          <w:lang w:val="es_ES" w:bidi="es_ES"/>
        </w:rPr>
        <w:t xml:space="preserve"> · </w:t>
      </w:r>
      <w:r>
        <w:rPr>
          <w:lang w:val="es_ES" w:bidi="es_ES"/>
        </w:rPr>
        <w:t>JHN 11:31</w:t>
      </w:r>
      <w:r>
        <w:rPr>
          <w:lang w:val="es_ES" w:bidi="es_ES"/>
        </w:rPr>
        <w:t xml:space="preserve"> · </w:t>
      </w:r>
      <w:r>
        <w:rPr>
          <w:lang w:val="es_ES" w:bidi="es_ES"/>
        </w:rPr>
        <w:t>1CO 4:19</w:t>
      </w:r>
      <w:r>
        <w:rPr>
          <w:lang w:val="es_ES" w:bidi="es_ES"/>
        </w:rPr>
        <w:t xml:space="preserve"> · </w:t>
      </w:r>
      <w:r>
        <w:rPr>
          <w:lang w:val="es_ES" w:bidi="es_ES"/>
        </w:rPr>
        <w:t>GAL 1:6</w:t>
      </w:r>
      <w:r>
        <w:rPr>
          <w:lang w:val="es_ES" w:bidi="es_ES"/>
        </w:rPr>
        <w:t xml:space="preserve"> · </w:t>
      </w:r>
      <w:r>
        <w:rPr>
          <w:lang w:val="es_ES" w:bidi="es_ES"/>
        </w:rPr>
        <w:t>2TH 2:2</w:t>
      </w:r>
      <w:r>
        <w:rPr>
          <w:lang w:val="es_ES" w:bidi="es_ES"/>
        </w:rPr>
        <w:t xml:space="preserve"> · </w:t>
      </w:r>
      <w:r>
        <w:rPr>
          <w:lang w:val="es_ES" w:bidi="es_ES"/>
        </w:rPr>
        <w:t>1TI 5:22</w:t>
      </w:r>
    </w:p>
    <w:p>
      <w:pPr/>
      <w:r>
        <w:rPr>
          <w:lang w:val="es_ES" w:bidi="es_ES"/>
        </w:rPr>
      </w:r>
      <w:r>
        <w:rPr>
          <w:lang w:val="es_ES" w:bidi="es_ES"/>
        </w:rPr>
        <w:t>67.56</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pronto</w:t>
      </w:r>
      <w:r>
        <w:rPr>
          <w:lang w:val="es_ES" w:bidi="es_ES"/>
        </w:rPr>
        <w:t xml:space="preserve">, </w:t>
      </w:r>
      <w:r>
        <w:rPr>
          <w:lang w:val="es_ES" w:bidi="es_ES"/>
        </w:rPr>
        <w:t>muy pronto</w:t>
      </w:r>
      <w:r>
        <w:rPr>
          <w:lang w:val="es_ES" w:bidi="es_ES"/>
        </w:rPr>
        <w:t xml:space="preserve"> </w:t>
      </w:r>
      <w:r>
        <w:rPr>
          <w:lang w:val="es_ES" w:bidi="es_ES"/>
        </w:rPr>
        <w:t>pertinente a un punto en el tiempo subsecuente a otro punto en el tiempo (ya sea un evento en el discurso o al tiempo del discurso mismo), con énfasis en el intervalo relativamente breve entre los dos puntos de tiempo</w:t>
      </w:r>
    </w:p>
    <w:p>
      <w:pPr/>
      <w:r>
        <w:rPr>
          <w:lang w:val="es_ES" w:bidi="es_ES"/>
        </w:rPr>
      </w:r>
      <w:r>
        <w:rPr>
          <w:lang w:val="es_ES" w:bidi="es_ES"/>
        </w:rPr>
        <w:t>1CO 4:19</w:t>
      </w:r>
      <w:r>
        <w:rPr>
          <w:lang w:val="es_ES" w:bidi="es_ES"/>
        </w:rPr>
        <w:t xml:space="preserve"> · </w:t>
      </w:r>
      <w:r>
        <w:rPr>
          <w:lang w:val="es_ES" w:bidi="es_ES"/>
        </w:rPr>
        <w:t>PHP 2:19</w:t>
      </w:r>
      <w:r>
        <w:rPr>
          <w:lang w:val="es_ES" w:bidi="es_ES"/>
        </w:rPr>
        <w:t xml:space="preserve"> · </w:t>
      </w:r>
      <w:r>
        <w:rPr>
          <w:lang w:val="es_ES" w:bidi="es_ES"/>
        </w:rPr>
        <w:t>PHP 2:24</w:t>
      </w:r>
      <w:r>
        <w:rPr>
          <w:lang w:val="es_ES" w:bidi="es_ES"/>
        </w:rPr>
        <w:t xml:space="preserve"> · </w:t>
      </w:r>
      <w:r>
        <w:rPr>
          <w:lang w:val="es_ES" w:bidi="es_ES"/>
        </w:rPr>
        <w:t>2TH 2:2</w:t>
      </w:r>
      <w:r>
        <w:rPr>
          <w:lang w:val="es_ES" w:bidi="es_ES"/>
        </w:rPr>
        <w:t xml:space="preserve"> · </w:t>
      </w:r>
      <w:r>
        <w:rPr>
          <w:lang w:val="es_ES" w:bidi="es_ES"/>
        </w:rPr>
        <w:t>2TI 4:9</w:t>
      </w:r>
      <w:r>
        <w:rPr>
          <w:lang w:val="es_ES" w:bidi="es_ES"/>
        </w:rPr>
      </w:r>
      <w:r>
        <w:rPr>
          <w:lang w:val="es_ES" w:bidi="es_ES"/>
        </w:rPr>
      </w:r>
    </w:p>
    <w:p>
      <w:pPr/>
      <w:r>
        <w:rPr>
          <w:lang w:val="es_ES" w:bidi="es_ES"/>
        </w:rPr>
      </w:r>
    </w:p>
    <w:p>
      <w:pPr>
        <w:pStyle w:val="Heading2"/>
      </w:pPr>
      <w:r>
        <w:rPr>
          <w:lang w:val="es_ES" w:bidi="es_ES"/>
        </w:rPr>
        <w:t>ταχινός</w:t>
      </w:r>
      <w:r>
        <w:rPr>
          <w:lang w:val="es_ES" w:bidi="es_ES"/>
        </w:rPr>
      </w:r>
    </w:p>
    <w:p>
      <w:pPr>
        <w:pStyle w:val="Heading1"/>
      </w:pPr>
      <w:r>
        <w:rPr>
          <w:lang w:val="es_ES" w:bidi="es_ES"/>
        </w:rPr>
        <w:t>ταχινός</w:t>
      </w:r>
    </w:p>
    <w:p>
      <w:pPr/>
      <w:r>
        <w:rPr>
          <w:lang w:val="es_ES" w:bidi="es_ES"/>
        </w:rPr>
      </w:r>
      <w:r>
        <w:rPr>
          <w:lang w:val="es_ES" w:bidi="es_ES"/>
        </w:rPr>
        <w:t>ταχινός</w:t>
      </w:r>
      <w:r>
        <w:rPr>
          <w:lang w:val="es_ES" w:bidi="es_ES"/>
        </w:rPr>
        <w:t xml:space="preserve"> (</w:t>
      </w:r>
      <w:r>
        <w:rPr>
          <w:lang w:val="es_ES" w:bidi="es_ES"/>
        </w:rPr>
        <w:t>G5031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ταχύς</w:t>
      </w:r>
    </w:p>
    <w:p>
      <w:pPr/>
      <w:r>
        <w:rPr>
          <w:lang w:val="es_ES" w:bidi="es_ES"/>
        </w:rPr>
      </w:r>
      <w:r>
        <w:rPr>
          <w:lang w:val="es_ES" w:bidi="es_ES"/>
        </w:rPr>
        <w:t>67.110</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con rapidez</w:t>
      </w:r>
      <w:r>
        <w:rPr>
          <w:lang w:val="es_ES" w:bidi="es_ES"/>
        </w:rPr>
        <w:t xml:space="preserve">, </w:t>
      </w:r>
      <w:r>
        <w:rPr>
          <w:lang w:val="es_ES" w:bidi="es_ES"/>
        </w:rPr>
        <w:t>apresuradamente</w:t>
      </w:r>
      <w:r>
        <w:rPr>
          <w:lang w:val="es_ES" w:bidi="es_ES"/>
        </w:rPr>
        <w:t xml:space="preserve">, </w:t>
      </w:r>
      <w:r>
        <w:rPr>
          <w:lang w:val="es_ES" w:bidi="es_ES"/>
        </w:rPr>
        <w:t>ligero</w:t>
      </w:r>
      <w:r>
        <w:rPr>
          <w:lang w:val="es_ES" w:bidi="es_ES"/>
        </w:rPr>
        <w:t xml:space="preserve">, </w:t>
      </w:r>
      <w:r>
        <w:rPr>
          <w:lang w:val="es_ES" w:bidi="es_ES"/>
        </w:rPr>
        <w:t>rápido</w:t>
      </w:r>
      <w:r>
        <w:rPr>
          <w:lang w:val="es_ES" w:bidi="es_ES"/>
        </w:rPr>
        <w:t xml:space="preserve"> </w:t>
      </w:r>
      <w:r>
        <w:rPr>
          <w:lang w:val="es_ES" w:bidi="es_ES"/>
        </w:rPr>
        <w:t>pertinente a un lapso muy corto de tiempo</w:t>
      </w:r>
      <w:r>
        <w:rPr>
          <w:lang w:val="es_ES" w:bidi="es_ES"/>
        </w:rPr>
        <w:t xml:space="preserve"> </w:t>
      </w:r>
      <w:r>
        <w:rPr>
          <w:lang w:val="es_ES" w:bidi="es_ES"/>
        </w:rPr>
        <w:t xml:space="preserve">En </w:t>
      </w:r>
      <w:r>
        <w:rPr>
          <w:lang w:val="es_ES" w:bidi="es_ES"/>
        </w:rPr>
        <w:t>2PE 2:1</w:t>
      </w:r>
      <w:r>
        <w:rPr>
          <w:lang w:val="es_ES" w:bidi="es_ES"/>
        </w:rPr>
        <w:t xml:space="preserve"> ταχινός puede referirse a la naturaleza rápida de la destrucción o al hecho de que la destrucción se produce después de un período de tiempo relativamente breve.</w:t>
      </w:r>
    </w:p>
    <w:p>
      <w:pPr/>
      <w:r>
        <w:rPr>
          <w:lang w:val="es_ES" w:bidi="es_ES"/>
        </w:rPr>
      </w:r>
      <w:r>
        <w:rPr>
          <w:lang w:val="es_ES" w:bidi="es_ES"/>
        </w:rPr>
        <w:t>2PE 2:1</w:t>
      </w:r>
    </w:p>
    <w:p>
      <w:pPr/>
      <w:r>
        <w:rPr>
          <w:lang w:val="es_ES" w:bidi="es_ES"/>
        </w:rPr>
      </w:r>
      <w:r>
        <w:rPr>
          <w:lang w:val="es_ES" w:bidi="es_ES"/>
        </w:rPr>
        <w:t>67.56</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pronto</w:t>
      </w:r>
      <w:r>
        <w:rPr>
          <w:lang w:val="es_ES" w:bidi="es_ES"/>
        </w:rPr>
        <w:t xml:space="preserve">, </w:t>
      </w:r>
      <w:r>
        <w:rPr>
          <w:lang w:val="es_ES" w:bidi="es_ES"/>
        </w:rPr>
        <w:t>muy pronto</w:t>
      </w:r>
      <w:r>
        <w:rPr>
          <w:lang w:val="es_ES" w:bidi="es_ES"/>
        </w:rPr>
        <w:t xml:space="preserve"> </w:t>
      </w:r>
      <w:r>
        <w:rPr>
          <w:lang w:val="es_ES" w:bidi="es_ES"/>
        </w:rPr>
        <w:t>pertinente a un punto en el tiempo subsecuente a otro punto en el tiempo (ya sea un evento en el discurso o al tiempo del discurso mismo), con énfasis en el intervalo relativamente breve entre los dos puntos de tiempo</w:t>
      </w:r>
    </w:p>
    <w:p>
      <w:pPr/>
      <w:r>
        <w:rPr>
          <w:lang w:val="es_ES" w:bidi="es_ES"/>
        </w:rPr>
      </w:r>
      <w:r>
        <w:rPr>
          <w:lang w:val="es_ES" w:bidi="es_ES"/>
        </w:rPr>
        <w:t>2PE 1:14</w:t>
      </w:r>
      <w:r>
        <w:rPr>
          <w:lang w:val="es_ES" w:bidi="es_ES"/>
        </w:rPr>
      </w:r>
      <w:r>
        <w:rPr>
          <w:lang w:val="es_ES" w:bidi="es_ES"/>
        </w:rPr>
      </w:r>
    </w:p>
    <w:p>
      <w:pPr/>
      <w:r>
        <w:rPr>
          <w:lang w:val="es_ES" w:bidi="es_ES"/>
        </w:rPr>
      </w:r>
    </w:p>
    <w:p>
      <w:pPr>
        <w:pStyle w:val="Heading2"/>
      </w:pPr>
      <w:r>
        <w:rPr>
          <w:lang w:val="es_ES" w:bidi="es_ES"/>
        </w:rPr>
        <w:t>τάχος</w:t>
      </w:r>
      <w:r>
        <w:rPr>
          <w:lang w:val="es_ES" w:bidi="es_ES"/>
        </w:rPr>
      </w:r>
    </w:p>
    <w:p>
      <w:pPr>
        <w:pStyle w:val="Heading1"/>
      </w:pPr>
      <w:r>
        <w:rPr>
          <w:lang w:val="es_ES" w:bidi="es_ES"/>
        </w:rPr>
        <w:t>τάχος</w:t>
      </w:r>
    </w:p>
    <w:p>
      <w:pPr/>
      <w:r>
        <w:rPr>
          <w:lang w:val="es_ES" w:bidi="es_ES"/>
        </w:rPr>
      </w:r>
      <w:r>
        <w:rPr>
          <w:lang w:val="es_ES" w:bidi="es_ES"/>
        </w:rPr>
        <w:t>τάχος</w:t>
      </w:r>
      <w:r>
        <w:rPr>
          <w:lang w:val="es_ES" w:bidi="es_ES"/>
        </w:rPr>
        <w:t xml:space="preserve"> (</w:t>
      </w:r>
      <w:r>
        <w:rPr>
          <w:lang w:val="es_ES" w:bidi="es_ES"/>
        </w:rPr>
        <w:t>G5034</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 </w:t>
      </w:r>
      <w:r>
        <w:rPr>
          <w:lang w:val="es_ES" w:bidi="es_ES"/>
        </w:rPr>
        <w:t>|</w:t>
      </w:r>
      <w:r>
        <w:rPr>
          <w:lang w:val="es_ES" w:bidi="es_ES"/>
        </w:rPr>
        <w:t xml:space="preserve"> </w:t>
      </w:r>
      <w:r>
        <w:rPr>
          <w:lang w:val="es_ES" w:bidi="es_ES"/>
        </w:rPr>
        <w:t>ταχύς</w:t>
      </w:r>
    </w:p>
    <w:p>
      <w:pPr/>
      <w:r>
        <w:rPr>
          <w:lang w:val="es_ES" w:bidi="es_ES"/>
        </w:rPr>
      </w:r>
      <w:r>
        <w:rPr>
          <w:lang w:val="es_ES" w:bidi="es_ES"/>
        </w:rPr>
        <w:t>67.111</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hace poco tiempo</w:t>
      </w:r>
      <w:r>
        <w:rPr>
          <w:lang w:val="es_ES" w:bidi="es_ES"/>
        </w:rPr>
        <w:t xml:space="preserve">, </w:t>
      </w:r>
      <w:r>
        <w:rPr>
          <w:lang w:val="es_ES" w:bidi="es_ES"/>
        </w:rPr>
        <w:t>rápidamente (en combinación con la preposición ἐν)</w:t>
      </w:r>
      <w:r>
        <w:rPr>
          <w:lang w:val="es_ES" w:bidi="es_ES"/>
        </w:rPr>
        <w:t xml:space="preserve"> </w:t>
      </w:r>
      <w:r>
        <w:rPr>
          <w:lang w:val="es_ES" w:bidi="es_ES"/>
        </w:rPr>
        <w:t>período muy breve de tiempo</w:t>
      </w:r>
      <w:r>
        <w:rPr>
          <w:lang w:val="es_ES" w:bidi="es_ES"/>
        </w:rPr>
        <w:t xml:space="preserve"> </w:t>
      </w:r>
      <w:r>
        <w:rPr>
          <w:lang w:val="es_ES" w:bidi="es_ES"/>
        </w:rPr>
        <w:t xml:space="preserve">En </w:t>
      </w:r>
      <w:r>
        <w:rPr>
          <w:lang w:val="es_ES" w:bidi="es_ES"/>
        </w:rPr>
        <w:t>ACT 22:18</w:t>
      </w:r>
      <w:r>
        <w:rPr>
          <w:lang w:val="es_ES" w:bidi="es_ES"/>
        </w:rPr>
        <w:t xml:space="preserve"> τάχος evidentemente se refiere a un breve período de tiempo antes de cumplir con la advertencia de abandonar Jerusalén.</w:t>
      </w:r>
    </w:p>
    <w:p>
      <w:pPr/>
      <w:r>
        <w:rPr>
          <w:lang w:val="es_ES" w:bidi="es_ES"/>
        </w:rPr>
      </w:r>
      <w:r>
        <w:rPr>
          <w:lang w:val="es_ES" w:bidi="es_ES"/>
        </w:rPr>
        <w:t>LUK 18:8</w:t>
      </w:r>
      <w:r>
        <w:rPr>
          <w:lang w:val="es_ES" w:bidi="es_ES"/>
        </w:rPr>
        <w:t xml:space="preserve"> · </w:t>
      </w:r>
      <w:r>
        <w:rPr>
          <w:lang w:val="es_ES" w:bidi="es_ES"/>
        </w:rPr>
        <w:t>ACT 12:7</w:t>
      </w:r>
      <w:r>
        <w:rPr>
          <w:lang w:val="es_ES" w:bidi="es_ES"/>
        </w:rPr>
        <w:t xml:space="preserve"> · </w:t>
      </w:r>
      <w:r>
        <w:rPr>
          <w:lang w:val="es_ES" w:bidi="es_ES"/>
        </w:rPr>
        <w:t>ACT 22:18</w:t>
      </w:r>
      <w:r>
        <w:rPr>
          <w:lang w:val="es_ES" w:bidi="es_ES"/>
        </w:rPr>
        <w:t xml:space="preserve"> · </w:t>
      </w:r>
      <w:r>
        <w:rPr>
          <w:lang w:val="es_ES" w:bidi="es_ES"/>
        </w:rPr>
        <w:t>ACT 25:4</w:t>
      </w:r>
      <w:r>
        <w:rPr>
          <w:lang w:val="es_ES" w:bidi="es_ES"/>
        </w:rPr>
        <w:t xml:space="preserve"> · </w:t>
      </w:r>
      <w:r>
        <w:rPr>
          <w:lang w:val="es_ES" w:bidi="es_ES"/>
        </w:rPr>
        <w:t>ROM 16:20</w:t>
      </w:r>
      <w:r>
        <w:rPr>
          <w:lang w:val="es_ES" w:bidi="es_ES"/>
        </w:rPr>
        <w:t xml:space="preserve"> · </w:t>
      </w:r>
      <w:r>
        <w:rPr>
          <w:lang w:val="es_ES" w:bidi="es_ES"/>
        </w:rPr>
        <w:t>1TI 3:14</w:t>
      </w:r>
      <w:r>
        <w:rPr>
          <w:lang w:val="es_ES" w:bidi="es_ES"/>
        </w:rPr>
        <w:t xml:space="preserve"> · </w:t>
      </w:r>
      <w:r>
        <w:rPr>
          <w:lang w:val="es_ES" w:bidi="es_ES"/>
        </w:rPr>
        <w:t>REV 1:1</w:t>
      </w:r>
      <w:r>
        <w:rPr>
          <w:lang w:val="es_ES" w:bidi="es_ES"/>
        </w:rPr>
        <w:t xml:space="preserve"> · </w:t>
      </w:r>
      <w:r>
        <w:rPr>
          <w:lang w:val="es_ES" w:bidi="es_ES"/>
        </w:rPr>
        <w:t>REV 22:6</w:t>
      </w:r>
      <w:r>
        <w:rPr>
          <w:lang w:val="es_ES" w:bidi="es_ES"/>
        </w:rPr>
      </w:r>
      <w:r>
        <w:rPr>
          <w:lang w:val="es_ES" w:bidi="es_ES"/>
        </w:rPr>
      </w:r>
    </w:p>
    <w:p>
      <w:pPr/>
      <w:r>
        <w:rPr>
          <w:lang w:val="es_ES" w:bidi="es_ES"/>
        </w:rPr>
      </w:r>
    </w:p>
    <w:p>
      <w:pPr>
        <w:pStyle w:val="Heading2"/>
      </w:pPr>
      <w:r>
        <w:rPr>
          <w:lang w:val="es_ES" w:bidi="es_ES"/>
        </w:rPr>
        <w:t>ταχύς</w:t>
      </w:r>
      <w:r>
        <w:rPr>
          <w:lang w:val="es_ES" w:bidi="es_ES"/>
        </w:rPr>
      </w:r>
    </w:p>
    <w:p>
      <w:pPr>
        <w:pStyle w:val="Heading1"/>
      </w:pPr>
      <w:r>
        <w:rPr>
          <w:lang w:val="es_ES" w:bidi="es_ES"/>
        </w:rPr>
        <w:t>ταχύς</w:t>
      </w:r>
    </w:p>
    <w:p>
      <w:pPr/>
      <w:r>
        <w:rPr>
          <w:lang w:val="es_ES" w:bidi="es_ES"/>
        </w:rPr>
      </w:r>
      <w:r>
        <w:rPr>
          <w:lang w:val="es_ES" w:bidi="es_ES"/>
        </w:rPr>
        <w:t>ταχύς</w:t>
      </w:r>
      <w:r>
        <w:rPr>
          <w:lang w:val="es_ES" w:bidi="es_ES"/>
        </w:rPr>
        <w:t xml:space="preserve"> (</w:t>
      </w:r>
      <w:r>
        <w:rPr>
          <w:lang w:val="es_ES" w:bidi="es_ES"/>
        </w:rPr>
        <w:t>G5035</w:t>
      </w:r>
      <w:r>
        <w:rPr>
          <w:lang w:val="es_ES" w:bidi="es_ES"/>
        </w:rPr>
        <w:t xml:space="preserve">) — </w:t>
      </w:r>
      <w:r>
        <w:rPr>
          <w:lang w:val="es_ES" w:bidi="es_ES"/>
        </w:rPr>
        <w:t>ταχύ</w:t>
      </w:r>
    </w:p>
    <w:p>
      <w:pPr/>
      <w:r>
        <w:rPr>
          <w:lang w:val="es_ES" w:bidi="es_ES"/>
        </w:rPr>
      </w:r>
      <w:r>
        <w:rPr>
          <w:lang w:val="es_ES" w:bidi="es_ES"/>
        </w:rPr>
        <w:t xml:space="preserve">adjc. </w:t>
      </w:r>
      <w:r>
        <w:rPr>
          <w:lang w:val="es_ES" w:bidi="es_ES"/>
        </w:rPr>
        <w:t>|</w:t>
      </w:r>
      <w:r>
        <w:rPr>
          <w:lang w:val="es_ES" w:bidi="es_ES"/>
        </w:rPr>
        <w:t xml:space="preserve"> -εῖα, -ύ </w:t>
      </w:r>
      <w:r>
        <w:rPr>
          <w:lang w:val="es_ES" w:bidi="es_ES"/>
        </w:rPr>
        <w:t>|</w:t>
      </w:r>
      <w:r>
        <w:rPr>
          <w:lang w:val="es_ES" w:bidi="es_ES"/>
        </w:rPr>
        <w:t xml:space="preserve"> </w:t>
      </w:r>
      <w:r>
        <w:rPr>
          <w:lang w:val="es_ES" w:bidi="es_ES"/>
        </w:rPr>
        <w:t>τάχα</w:t>
      </w:r>
      <w:r>
        <w:rPr>
          <w:lang w:val="es_ES" w:bidi="es_ES"/>
        </w:rPr>
        <w:t xml:space="preserve"> · </w:t>
      </w:r>
      <w:r>
        <w:rPr>
          <w:lang w:val="es_ES" w:bidi="es_ES"/>
        </w:rPr>
        <w:t>ταχέως</w:t>
      </w:r>
      <w:r>
        <w:rPr>
          <w:lang w:val="es_ES" w:bidi="es_ES"/>
        </w:rPr>
        <w:t xml:space="preserve"> · </w:t>
      </w:r>
      <w:r>
        <w:rPr>
          <w:lang w:val="es_ES" w:bidi="es_ES"/>
        </w:rPr>
        <w:t>ταχινός</w:t>
      </w:r>
      <w:r>
        <w:rPr>
          <w:lang w:val="es_ES" w:bidi="es_ES"/>
        </w:rPr>
        <w:t xml:space="preserve"> · </w:t>
      </w:r>
      <w:r>
        <w:rPr>
          <w:lang w:val="es_ES" w:bidi="es_ES"/>
        </w:rPr>
        <w:t>τάχιον</w:t>
      </w:r>
      <w:r>
        <w:rPr>
          <w:lang w:val="es_ES" w:bidi="es_ES"/>
        </w:rPr>
        <w:t xml:space="preserve"> · </w:t>
      </w:r>
      <w:r>
        <w:rPr>
          <w:lang w:val="es_ES" w:bidi="es_ES"/>
        </w:rPr>
        <w:t>τάχιστα</w:t>
      </w:r>
      <w:r>
        <w:rPr>
          <w:lang w:val="es_ES" w:bidi="es_ES"/>
        </w:rPr>
        <w:t xml:space="preserve"> · </w:t>
      </w:r>
      <w:r>
        <w:rPr>
          <w:lang w:val="es_ES" w:bidi="es_ES"/>
        </w:rPr>
        <w:t>τάχος</w:t>
      </w:r>
      <w:r>
        <w:rPr>
          <w:lang w:val="es_ES" w:bidi="es_ES"/>
        </w:rPr>
        <w:t xml:space="preserve"> · </w:t>
      </w:r>
      <w:r>
        <w:rPr>
          <w:lang w:val="es_ES" w:bidi="es_ES"/>
        </w:rPr>
        <w:t>ταχύ</w:t>
      </w:r>
    </w:p>
    <w:p>
      <w:pPr/>
      <w:r>
        <w:rPr>
          <w:lang w:val="es_ES" w:bidi="es_ES"/>
        </w:rPr>
      </w:r>
      <w:r>
        <w:rPr>
          <w:lang w:val="es_ES" w:bidi="es_ES"/>
        </w:rPr>
        <w:t>67.110</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con rapidez</w:t>
      </w:r>
      <w:r>
        <w:rPr>
          <w:lang w:val="es_ES" w:bidi="es_ES"/>
        </w:rPr>
        <w:t xml:space="preserve">, </w:t>
      </w:r>
      <w:r>
        <w:rPr>
          <w:lang w:val="es_ES" w:bidi="es_ES"/>
        </w:rPr>
        <w:t>apresuradamente</w:t>
      </w:r>
      <w:r>
        <w:rPr>
          <w:lang w:val="es_ES" w:bidi="es_ES"/>
        </w:rPr>
        <w:t xml:space="preserve">, </w:t>
      </w:r>
      <w:r>
        <w:rPr>
          <w:lang w:val="es_ES" w:bidi="es_ES"/>
        </w:rPr>
        <w:t>ligero</w:t>
      </w:r>
      <w:r>
        <w:rPr>
          <w:lang w:val="es_ES" w:bidi="es_ES"/>
        </w:rPr>
        <w:t xml:space="preserve">, </w:t>
      </w:r>
      <w:r>
        <w:rPr>
          <w:lang w:val="es_ES" w:bidi="es_ES"/>
        </w:rPr>
        <w:t>rápido</w:t>
      </w:r>
      <w:r>
        <w:rPr>
          <w:lang w:val="es_ES" w:bidi="es_ES"/>
        </w:rPr>
        <w:t xml:space="preserve"> </w:t>
      </w:r>
      <w:r>
        <w:rPr>
          <w:lang w:val="es_ES" w:bidi="es_ES"/>
        </w:rPr>
        <w:t>pertinente a un lapso muy corto de tiempo</w:t>
      </w:r>
      <w:r>
        <w:rPr>
          <w:lang w:val="es_ES" w:bidi="es_ES"/>
        </w:rPr>
        <w:t xml:space="preserve"> </w:t>
      </w:r>
      <w:r>
        <w:rPr>
          <w:lang w:val="es_ES" w:bidi="es_ES"/>
        </w:rPr>
        <w:t xml:space="preserve">En </w:t>
      </w:r>
      <w:r>
        <w:rPr>
          <w:lang w:val="es_ES" w:bidi="es_ES"/>
        </w:rPr>
        <w:t>JHN 11:29</w:t>
      </w:r>
      <w:r>
        <w:rPr>
          <w:lang w:val="es_ES" w:bidi="es_ES"/>
        </w:rPr>
        <w:t xml:space="preserve"> ταχύ probablemente se refiere al corto período de tiempo que transcurrió entre el momento en que Maria escuchó sobre Jesús y el momento en que ella se levantó para salir a su encuentro. Por supuesto, también es posible interpretar que ταχύ en </w:t>
      </w:r>
      <w:r>
        <w:rPr>
          <w:lang w:val="es_ES" w:bidi="es_ES"/>
        </w:rPr>
        <w:t>JHN 11:29</w:t>
      </w:r>
      <w:r>
        <w:rPr>
          <w:lang w:val="es_ES" w:bidi="es_ES"/>
        </w:rPr>
        <w:t xml:space="preserve"> se refiere a la rapidez del movimiento de María al levantarse y salir a encontrarse con Jesús.</w:t>
        <w:br/>
      </w:r>
      <w:r>
        <w:rPr>
          <w:lang w:val="es_ES" w:bidi="es_ES"/>
        </w:rPr>
        <w:t xml:space="preserve">Nuevamente, en </w:t>
      </w:r>
      <w:r>
        <w:rPr>
          <w:lang w:val="es_ES" w:bidi="es_ES"/>
        </w:rPr>
        <w:t>JHN 13:27</w:t>
      </w:r>
      <w:r>
        <w:rPr>
          <w:lang w:val="es_ES" w:bidi="es_ES"/>
        </w:rPr>
        <w:t xml:space="preserve"> el énfasis está sobre el breve período de tiempo antes de que Judas haciese lo que se había propuesto hacer.</w:t>
      </w:r>
    </w:p>
    <w:p>
      <w:pPr/>
      <w:r>
        <w:rPr>
          <w:lang w:val="es_ES" w:bidi="es_ES"/>
        </w:rPr>
      </w:r>
      <w:r>
        <w:rPr>
          <w:lang w:val="es_ES" w:bidi="es_ES"/>
        </w:rPr>
        <w:t>MAT 5:25</w:t>
      </w:r>
      <w:r>
        <w:rPr>
          <w:lang w:val="es_ES" w:bidi="es_ES"/>
        </w:rPr>
        <w:t xml:space="preserve"> · </w:t>
      </w:r>
      <w:r>
        <w:rPr>
          <w:lang w:val="es_ES" w:bidi="es_ES"/>
        </w:rPr>
        <w:t>MAT 28:7</w:t>
      </w:r>
      <w:r>
        <w:rPr>
          <w:lang w:val="es_ES" w:bidi="es_ES"/>
        </w:rPr>
        <w:t xml:space="preserve"> · </w:t>
      </w:r>
      <w:r>
        <w:rPr>
          <w:lang w:val="es_ES" w:bidi="es_ES"/>
        </w:rPr>
        <w:t>MAT 28:8</w:t>
      </w:r>
      <w:r>
        <w:rPr>
          <w:lang w:val="es_ES" w:bidi="es_ES"/>
        </w:rPr>
        <w:t xml:space="preserve"> · </w:t>
      </w:r>
      <w:r>
        <w:rPr>
          <w:lang w:val="es_ES" w:bidi="es_ES"/>
        </w:rPr>
        <w:t>LUK 15:22</w:t>
      </w:r>
      <w:r>
        <w:rPr>
          <w:lang w:val="es_ES" w:bidi="es_ES"/>
        </w:rPr>
        <w:t xml:space="preserve"> · </w:t>
      </w:r>
      <w:r>
        <w:rPr>
          <w:lang w:val="es_ES" w:bidi="es_ES"/>
        </w:rPr>
        <w:t>JHN 11:29</w:t>
      </w:r>
      <w:r>
        <w:rPr>
          <w:lang w:val="es_ES" w:bidi="es_ES"/>
        </w:rPr>
        <w:t xml:space="preserve"> · </w:t>
      </w:r>
      <w:r>
        <w:rPr>
          <w:lang w:val="es_ES" w:bidi="es_ES"/>
        </w:rPr>
        <w:t>JHN 13:27</w:t>
      </w:r>
      <w:r>
        <w:rPr>
          <w:lang w:val="es_ES" w:bidi="es_ES"/>
        </w:rPr>
        <w:t xml:space="preserve"> · </w:t>
      </w:r>
      <w:r>
        <w:rPr>
          <w:lang w:val="es_ES" w:bidi="es_ES"/>
        </w:rPr>
        <w:t>JHN 20:4</w:t>
      </w:r>
      <w:r>
        <w:rPr>
          <w:lang w:val="es_ES" w:bidi="es_ES"/>
        </w:rPr>
        <w:t xml:space="preserve"> · </w:t>
      </w:r>
      <w:r>
        <w:rPr>
          <w:lang w:val="es_ES" w:bidi="es_ES"/>
        </w:rPr>
        <w:t>HEB 13:19</w:t>
      </w:r>
      <w:r>
        <w:rPr>
          <w:lang w:val="es_ES" w:bidi="es_ES"/>
        </w:rPr>
        <w:t xml:space="preserve"> · </w:t>
      </w:r>
      <w:r>
        <w:rPr>
          <w:lang w:val="es_ES" w:bidi="es_ES"/>
        </w:rPr>
        <w:t>HEB 13:23</w:t>
      </w:r>
      <w:r>
        <w:rPr>
          <w:lang w:val="es_ES" w:bidi="es_ES"/>
        </w:rPr>
        <w:t xml:space="preserve"> · </w:t>
      </w:r>
      <w:r>
        <w:rPr>
          <w:lang w:val="es_ES" w:bidi="es_ES"/>
        </w:rPr>
        <w:t>JAS 1:19</w:t>
      </w:r>
    </w:p>
    <w:p>
      <w:pPr/>
      <w:r>
        <w:rPr>
          <w:lang w:val="es_ES" w:bidi="es_ES"/>
        </w:rPr>
      </w:r>
      <w:r>
        <w:rPr>
          <w:lang w:val="es_ES" w:bidi="es_ES"/>
        </w:rPr>
        <w:t>67.56</w:t>
      </w:r>
      <w:r>
        <w:rPr>
          <w:lang w:val="es_ES" w:bidi="es_ES"/>
        </w:rPr>
        <w:t xml:space="preserve"> · </w:t>
      </w:r>
      <w:r>
        <w:rPr>
          <w:lang w:val="es_ES" w:bidi="es_ES"/>
        </w:rPr>
        <w:t>((adv.))</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b/>
          <w:lang w:val="es_ES" w:bidi="es_ES"/>
        </w:rPr>
        <w:t>Collocation:</w:t>
      </w:r>
      <w:r>
        <w:rPr>
          <w:lang w:val="es_ES" w:bidi="es_ES"/>
        </w:rPr>
        <w:t xml:space="preserve"> </w:t>
      </w:r>
      <w:r>
        <w:rPr>
          <w:lang w:val="es_ES" w:bidi="es_ES"/>
        </w:rPr>
        <w:t>ταχύ</w:t>
      </w:r>
    </w:p>
    <w:p>
      <w:pPr/>
      <w:r>
        <w:rPr>
          <w:lang w:val="es_ES" w:bidi="es_ES"/>
        </w:rPr>
      </w:r>
      <w:r>
        <w:rPr>
          <w:lang w:val="es_ES" w:bidi="es_ES"/>
        </w:rPr>
        <w:t>pronto</w:t>
      </w:r>
      <w:r>
        <w:rPr>
          <w:lang w:val="es_ES" w:bidi="es_ES"/>
        </w:rPr>
        <w:t xml:space="preserve">, </w:t>
      </w:r>
      <w:r>
        <w:rPr>
          <w:lang w:val="es_ES" w:bidi="es_ES"/>
        </w:rPr>
        <w:t>muy pronto</w:t>
      </w:r>
      <w:r>
        <w:rPr>
          <w:lang w:val="es_ES" w:bidi="es_ES"/>
        </w:rPr>
        <w:t xml:space="preserve"> </w:t>
      </w:r>
      <w:r>
        <w:rPr>
          <w:lang w:val="es_ES" w:bidi="es_ES"/>
        </w:rPr>
        <w:t>pertinente a un punto en el tiempo subsecuente a otro punto en el tiempo (ya sea un evento en el discurso o al tiempo del discurso mismo), con énfasis en el intervalo relativamente breve entre los dos puntos de tiempo</w:t>
      </w:r>
    </w:p>
    <w:p>
      <w:pPr/>
      <w:r>
        <w:rPr>
          <w:lang w:val="es_ES" w:bidi="es_ES"/>
        </w:rPr>
      </w:r>
      <w:r>
        <w:rPr>
          <w:lang w:val="es_ES" w:bidi="es_ES"/>
        </w:rPr>
        <w:t>MRK 9:39</w:t>
      </w:r>
      <w:r>
        <w:rPr>
          <w:lang w:val="es_ES" w:bidi="es_ES"/>
        </w:rPr>
        <w:t xml:space="preserve"> · </w:t>
      </w:r>
      <w:r>
        <w:rPr>
          <w:lang w:val="es_ES" w:bidi="es_ES"/>
        </w:rPr>
        <w:t>ACT 17:15</w:t>
      </w:r>
      <w:r>
        <w:rPr>
          <w:lang w:val="es_ES" w:bidi="es_ES"/>
        </w:rPr>
        <w:t xml:space="preserve"> · </w:t>
      </w:r>
      <w:r>
        <w:rPr>
          <w:lang w:val="es_ES" w:bidi="es_ES"/>
        </w:rPr>
        <w:t>REV 2:16</w:t>
      </w:r>
      <w:r>
        <w:rPr>
          <w:lang w:val="es_ES" w:bidi="es_ES"/>
        </w:rPr>
        <w:t xml:space="preserve"> · </w:t>
      </w:r>
      <w:r>
        <w:rPr>
          <w:lang w:val="es_ES" w:bidi="es_ES"/>
        </w:rPr>
        <w:t>REV 3:11</w:t>
      </w:r>
      <w:r>
        <w:rPr>
          <w:lang w:val="es_ES" w:bidi="es_ES"/>
        </w:rPr>
        <w:t xml:space="preserve"> · </w:t>
      </w:r>
      <w:r>
        <w:rPr>
          <w:lang w:val="es_ES" w:bidi="es_ES"/>
        </w:rPr>
        <w:t>REV 11:14</w:t>
      </w:r>
      <w:r>
        <w:rPr>
          <w:lang w:val="es_ES" w:bidi="es_ES"/>
        </w:rPr>
        <w:t xml:space="preserve"> · </w:t>
      </w:r>
      <w:r>
        <w:rPr>
          <w:lang w:val="es_ES" w:bidi="es_ES"/>
        </w:rPr>
        <w:t>REV 22:7</w:t>
      </w:r>
      <w:r>
        <w:rPr>
          <w:lang w:val="es_ES" w:bidi="es_ES"/>
        </w:rPr>
        <w:t xml:space="preserve"> · </w:t>
      </w:r>
      <w:r>
        <w:rPr>
          <w:lang w:val="es_ES" w:bidi="es_ES"/>
        </w:rPr>
        <w:t>REV 22:12</w:t>
      </w:r>
      <w:r>
        <w:rPr>
          <w:lang w:val="es_ES" w:bidi="es_ES"/>
        </w:rPr>
        <w:t xml:space="preserve"> · </w:t>
      </w:r>
      <w:r>
        <w:rPr>
          <w:lang w:val="es_ES" w:bidi="es_ES"/>
        </w:rPr>
        <w:t>REV 22:20</w:t>
      </w:r>
      <w:r>
        <w:rPr>
          <w:lang w:val="es_ES" w:bidi="es_ES"/>
        </w:rPr>
      </w:r>
      <w:r>
        <w:rPr>
          <w:lang w:val="es_ES" w:bidi="es_ES"/>
        </w:rPr>
      </w:r>
    </w:p>
    <w:p>
      <w:pPr/>
      <w:r>
        <w:rPr>
          <w:lang w:val="es_ES" w:bidi="es_ES"/>
        </w:rPr>
      </w:r>
    </w:p>
    <w:p>
      <w:pPr>
        <w:pStyle w:val="Heading2"/>
      </w:pPr>
      <w:r>
        <w:rPr>
          <w:lang w:val="es_ES" w:bidi="es_ES"/>
        </w:rPr>
        <w:t>τέ</w:t>
      </w:r>
      <w:r>
        <w:rPr>
          <w:lang w:val="es_ES" w:bidi="es_ES"/>
        </w:rPr>
      </w:r>
    </w:p>
    <w:p>
      <w:pPr>
        <w:pStyle w:val="Heading1"/>
      </w:pPr>
      <w:r>
        <w:rPr>
          <w:lang w:val="es_ES" w:bidi="es_ES"/>
        </w:rPr>
        <w:t>τέ</w:t>
      </w:r>
    </w:p>
    <w:p>
      <w:pPr/>
      <w:r>
        <w:rPr>
          <w:lang w:val="es_ES" w:bidi="es_ES"/>
        </w:rPr>
      </w:r>
      <w:r>
        <w:rPr>
          <w:lang w:val="es_ES" w:bidi="es_ES"/>
        </w:rPr>
        <w:t>τέ</w:t>
      </w:r>
      <w:r>
        <w:rPr>
          <w:lang w:val="es_ES" w:bidi="es_ES"/>
        </w:rPr>
        <w:t xml:space="preserve"> (</w:t>
      </w:r>
      <w:r>
        <w:rPr>
          <w:lang w:val="es_ES" w:bidi="es_ES"/>
        </w:rPr>
        <w:t>G5037</w:t>
      </w:r>
      <w:r>
        <w:rPr>
          <w:lang w:val="es_ES" w:bidi="es_ES"/>
        </w:rPr>
        <w:t xml:space="preserve">) — </w:t>
      </w:r>
      <w:r>
        <w:rPr>
          <w:lang w:val="es_ES" w:bidi="es_ES"/>
        </w:rPr>
        <w:t>τε</w:t>
      </w:r>
    </w:p>
    <w:p>
      <w:pPr/>
      <w:r>
        <w:rPr>
          <w:lang w:val="es_ES" w:bidi="es_ES"/>
        </w:rPr>
      </w:r>
      <w:r>
        <w:rPr>
          <w:lang w:val="es_ES" w:bidi="es_ES"/>
        </w:rPr>
        <w:t>conj.</w:t>
      </w:r>
    </w:p>
    <w:p>
      <w:pPr/>
      <w:r>
        <w:rPr>
          <w:lang w:val="es_ES" w:bidi="es_ES"/>
        </w:rPr>
      </w:r>
      <w:r>
        <w:rPr>
          <w:lang w:val="es_ES" w:bidi="es_ES"/>
        </w:rPr>
        <w:t>89.95</w:t>
      </w:r>
      <w:r>
        <w:rPr>
          <w:lang w:val="es_ES" w:bidi="es_ES"/>
        </w:rPr>
        <w:t xml:space="preserve"> · </w:t>
      </w:r>
      <w:r>
        <w:rPr>
          <w:lang w:val="es_ES" w:bidi="es_ES"/>
        </w:rPr>
        <w:t>Relaciones</w:t>
      </w:r>
      <w:r>
        <w:rPr>
          <w:lang w:val="es_ES" w:bidi="es_ES"/>
        </w:rPr>
        <w:t xml:space="preserve"> · </w:t>
      </w:r>
      <w:r>
        <w:rPr>
          <w:lang w:val="es_ES" w:bidi="es_ES"/>
        </w:rPr>
        <w:t>Suma</w:t>
      </w:r>
    </w:p>
    <w:p>
      <w:pPr/>
      <w:r>
        <w:rPr>
          <w:lang w:val="es_ES" w:bidi="es_ES"/>
        </w:rPr>
      </w:r>
      <w:r>
        <w:rPr>
          <w:lang w:val="es_ES" w:bidi="es_ES"/>
        </w:rPr>
        <w:t>y</w:t>
      </w:r>
      <w:r>
        <w:rPr>
          <w:lang w:val="es_ES" w:bidi="es_ES"/>
        </w:rPr>
        <w:t xml:space="preserve"> </w:t>
      </w:r>
      <w:r>
        <w:rPr>
          <w:lang w:val="es_ES" w:bidi="es_ES"/>
        </w:rPr>
        <w:t>marcador de relación cercana entre elementos coordinados, no secuenciales</w:t>
      </w:r>
    </w:p>
    <w:p>
      <w:pPr/>
      <w:r>
        <w:rPr>
          <w:lang w:val="es_ES" w:bidi="es_ES"/>
        </w:rPr>
      </w:r>
      <w:r>
        <w:rPr>
          <w:lang w:val="es_ES" w:bidi="es_ES"/>
        </w:rPr>
        <w:t>LUK 14:26</w:t>
      </w:r>
      <w:r>
        <w:rPr>
          <w:lang w:val="es_ES" w:bidi="es_ES"/>
        </w:rPr>
        <w:t xml:space="preserve"> · </w:t>
      </w:r>
      <w:r>
        <w:rPr>
          <w:lang w:val="es_ES" w:bidi="es_ES"/>
        </w:rPr>
        <w:t>LUK 21:11</w:t>
      </w:r>
      <w:r>
        <w:rPr>
          <w:lang w:val="es_ES" w:bidi="es_ES"/>
        </w:rPr>
        <w:t xml:space="preserve"> · </w:t>
      </w:r>
      <w:r>
        <w:rPr>
          <w:lang w:val="es_ES" w:bidi="es_ES"/>
        </w:rPr>
        <w:t>LUK 24:20</w:t>
      </w:r>
      <w:r>
        <w:rPr>
          <w:lang w:val="es_ES" w:bidi="es_ES"/>
        </w:rPr>
        <w:t xml:space="preserve"> · </w:t>
      </w:r>
      <w:r>
        <w:rPr>
          <w:lang w:val="es_ES" w:bidi="es_ES"/>
        </w:rPr>
        <w:t>JHN 6:18</w:t>
      </w:r>
      <w:r>
        <w:rPr>
          <w:lang w:val="es_ES" w:bidi="es_ES"/>
        </w:rPr>
        <w:t xml:space="preserve"> · </w:t>
      </w:r>
      <w:r>
        <w:rPr>
          <w:lang w:val="es_ES" w:bidi="es_ES"/>
        </w:rPr>
        <w:t>ACT 1:15</w:t>
      </w:r>
      <w:r>
        <w:rPr>
          <w:lang w:val="es_ES" w:bidi="es_ES"/>
        </w:rPr>
        <w:t xml:space="preserve"> · </w:t>
      </w:r>
      <w:r>
        <w:rPr>
          <w:lang w:val="es_ES" w:bidi="es_ES"/>
        </w:rPr>
        <w:t>ACT 2:33</w:t>
      </w:r>
      <w:r>
        <w:rPr>
          <w:lang w:val="es_ES" w:bidi="es_ES"/>
        </w:rPr>
        <w:t xml:space="preserve"> · </w:t>
      </w:r>
      <w:r>
        <w:rPr>
          <w:lang w:val="es_ES" w:bidi="es_ES"/>
        </w:rPr>
        <w:t>ACT 2:40</w:t>
      </w:r>
      <w:r>
        <w:rPr>
          <w:lang w:val="es_ES" w:bidi="es_ES"/>
        </w:rPr>
        <w:t xml:space="preserve"> · </w:t>
      </w:r>
      <w:r>
        <w:rPr>
          <w:lang w:val="es_ES" w:bidi="es_ES"/>
        </w:rPr>
        <w:t>ACT 2:43</w:t>
      </w:r>
      <w:r>
        <w:rPr>
          <w:lang w:val="es_ES" w:bidi="es_ES"/>
        </w:rPr>
        <w:t xml:space="preserve"> · </w:t>
      </w:r>
      <w:r>
        <w:rPr>
          <w:lang w:val="es_ES" w:bidi="es_ES"/>
        </w:rPr>
        <w:t>ACT 2:46</w:t>
      </w:r>
      <w:r>
        <w:rPr>
          <w:lang w:val="es_ES" w:bidi="es_ES"/>
        </w:rPr>
        <w:t xml:space="preserve"> · </w:t>
      </w:r>
      <w:r>
        <w:rPr>
          <w:lang w:val="es_ES" w:bidi="es_ES"/>
        </w:rPr>
        <w:t>ACT 2:46</w:t>
      </w:r>
      <w:r>
        <w:rPr>
          <w:lang w:val="es_ES" w:bidi="es_ES"/>
        </w:rPr>
        <w:t xml:space="preserve"> · </w:t>
      </w:r>
      <w:r>
        <w:rPr>
          <w:lang w:val="es_ES" w:bidi="es_ES"/>
        </w:rPr>
        <w:t>ACT 4:13</w:t>
      </w:r>
      <w:r>
        <w:rPr>
          <w:lang w:val="es_ES" w:bidi="es_ES"/>
        </w:rPr>
        <w:t xml:space="preserve"> · </w:t>
      </w:r>
      <w:r>
        <w:rPr>
          <w:lang w:val="es_ES" w:bidi="es_ES"/>
        </w:rPr>
        <w:t>ACT 4:33</w:t>
      </w:r>
      <w:r>
        <w:rPr>
          <w:lang w:val="es_ES" w:bidi="es_ES"/>
        </w:rPr>
        <w:t xml:space="preserve"> · </w:t>
      </w:r>
      <w:r>
        <w:rPr>
          <w:lang w:val="es_ES" w:bidi="es_ES"/>
        </w:rPr>
        <w:t>ACT 6:7</w:t>
      </w:r>
      <w:r>
        <w:rPr>
          <w:lang w:val="es_ES" w:bidi="es_ES"/>
        </w:rPr>
        <w:t xml:space="preserve"> · </w:t>
      </w:r>
      <w:r>
        <w:rPr>
          <w:lang w:val="es_ES" w:bidi="es_ES"/>
        </w:rPr>
        <w:t>ACT 8:25</w:t>
      </w:r>
      <w:r>
        <w:rPr>
          <w:lang w:val="es_ES" w:bidi="es_ES"/>
        </w:rPr>
        <w:t xml:space="preserve"> · </w:t>
      </w:r>
      <w:r>
        <w:rPr>
          <w:lang w:val="es_ES" w:bidi="es_ES"/>
        </w:rPr>
        <w:t>ACT 8:28</w:t>
      </w:r>
      <w:r>
        <w:rPr>
          <w:lang w:val="es_ES" w:bidi="es_ES"/>
        </w:rPr>
        <w:t xml:space="preserve"> · </w:t>
      </w:r>
      <w:r>
        <w:rPr>
          <w:lang w:val="es_ES" w:bidi="es_ES"/>
        </w:rPr>
        <w:t>ACT 10:22</w:t>
      </w:r>
      <w:r>
        <w:rPr>
          <w:lang w:val="es_ES" w:bidi="es_ES"/>
        </w:rPr>
        <w:t xml:space="preserve"> · </w:t>
      </w:r>
      <w:r>
        <w:rPr>
          <w:lang w:val="es_ES" w:bidi="es_ES"/>
        </w:rPr>
        <w:t>ACT 11:21</w:t>
      </w:r>
      <w:r>
        <w:rPr>
          <w:lang w:val="es_ES" w:bidi="es_ES"/>
        </w:rPr>
        <w:t xml:space="preserve"> · </w:t>
      </w:r>
      <w:r>
        <w:rPr>
          <w:lang w:val="es_ES" w:bidi="es_ES"/>
        </w:rPr>
        <w:t>ACT 11:26</w:t>
      </w:r>
      <w:r>
        <w:rPr>
          <w:lang w:val="es_ES" w:bidi="es_ES"/>
        </w:rPr>
        <w:t xml:space="preserve"> · </w:t>
      </w:r>
      <w:r>
        <w:rPr>
          <w:lang w:val="es_ES" w:bidi="es_ES"/>
        </w:rPr>
        <w:t>ACT 12:6</w:t>
      </w:r>
      <w:r>
        <w:rPr>
          <w:lang w:val="es_ES" w:bidi="es_ES"/>
        </w:rPr>
        <w:t xml:space="preserve"> · </w:t>
      </w:r>
      <w:r>
        <w:rPr>
          <w:lang w:val="es_ES" w:bidi="es_ES"/>
        </w:rPr>
        <w:t>ACT 17:14</w:t>
      </w:r>
      <w:r>
        <w:rPr>
          <w:lang w:val="es_ES" w:bidi="es_ES"/>
        </w:rPr>
        <w:t xml:space="preserve"> · </w:t>
      </w:r>
      <w:r>
        <w:rPr>
          <w:lang w:val="es_ES" w:bidi="es_ES"/>
        </w:rPr>
        <w:t>ACT 17:26</w:t>
      </w:r>
      <w:r>
        <w:rPr>
          <w:lang w:val="es_ES" w:bidi="es_ES"/>
        </w:rPr>
        <w:t xml:space="preserve"> · </w:t>
      </w:r>
      <w:r>
        <w:rPr>
          <w:lang w:val="es_ES" w:bidi="es_ES"/>
        </w:rPr>
        <w:t>ACT 18:4</w:t>
      </w:r>
      <w:r>
        <w:rPr>
          <w:lang w:val="es_ES" w:bidi="es_ES"/>
        </w:rPr>
        <w:t xml:space="preserve"> · </w:t>
      </w:r>
      <w:r>
        <w:rPr>
          <w:lang w:val="es_ES" w:bidi="es_ES"/>
        </w:rPr>
        <w:t>ACT 19:11</w:t>
      </w:r>
      <w:r>
        <w:rPr>
          <w:lang w:val="es_ES" w:bidi="es_ES"/>
        </w:rPr>
        <w:t xml:space="preserve"> · </w:t>
      </w:r>
      <w:r>
        <w:rPr>
          <w:lang w:val="es_ES" w:bidi="es_ES"/>
        </w:rPr>
        <w:t>ACT 19:18</w:t>
      </w:r>
      <w:r>
        <w:rPr>
          <w:lang w:val="es_ES" w:bidi="es_ES"/>
        </w:rPr>
        <w:t xml:space="preserve"> · </w:t>
      </w:r>
      <w:r>
        <w:rPr>
          <w:lang w:val="es_ES" w:bidi="es_ES"/>
        </w:rPr>
        <w:t>ACT 19:27</w:t>
      </w:r>
      <w:r>
        <w:rPr>
          <w:lang w:val="es_ES" w:bidi="es_ES"/>
        </w:rPr>
        <w:t xml:space="preserve"> · </w:t>
      </w:r>
      <w:r>
        <w:rPr>
          <w:lang w:val="es_ES" w:bidi="es_ES"/>
        </w:rPr>
        <w:t>ACT 20:11</w:t>
      </w:r>
      <w:r>
        <w:rPr>
          <w:lang w:val="es_ES" w:bidi="es_ES"/>
        </w:rPr>
        <w:t xml:space="preserve"> · </w:t>
      </w:r>
      <w:r>
        <w:rPr>
          <w:lang w:val="es_ES" w:bidi="es_ES"/>
        </w:rPr>
        <w:t>ACT 20:35</w:t>
      </w:r>
      <w:r>
        <w:rPr>
          <w:lang w:val="es_ES" w:bidi="es_ES"/>
        </w:rPr>
        <w:t xml:space="preserve"> · </w:t>
      </w:r>
      <w:r>
        <w:rPr>
          <w:lang w:val="es_ES" w:bidi="es_ES"/>
        </w:rPr>
        <w:t>ACT 21:18</w:t>
      </w:r>
      <w:r>
        <w:rPr>
          <w:lang w:val="es_ES" w:bidi="es_ES"/>
        </w:rPr>
        <w:t xml:space="preserve"> · </w:t>
      </w:r>
      <w:r>
        <w:rPr>
          <w:lang w:val="es_ES" w:bidi="es_ES"/>
        </w:rPr>
        <w:t>ACT 21:28</w:t>
      </w:r>
      <w:r>
        <w:rPr>
          <w:lang w:val="es_ES" w:bidi="es_ES"/>
        </w:rPr>
        <w:t xml:space="preserve"> · </w:t>
      </w:r>
      <w:r>
        <w:rPr>
          <w:lang w:val="es_ES" w:bidi="es_ES"/>
        </w:rPr>
        <w:t>ACT 21:30</w:t>
      </w:r>
      <w:r>
        <w:rPr>
          <w:lang w:val="es_ES" w:bidi="es_ES"/>
        </w:rPr>
        <w:t xml:space="preserve"> · </w:t>
      </w:r>
      <w:r>
        <w:rPr>
          <w:lang w:val="es_ES" w:bidi="es_ES"/>
        </w:rPr>
        <w:t>ACT 21:31</w:t>
      </w:r>
      <w:r>
        <w:rPr>
          <w:lang w:val="es_ES" w:bidi="es_ES"/>
        </w:rPr>
        <w:t xml:space="preserve"> · </w:t>
      </w:r>
      <w:r>
        <w:rPr>
          <w:lang w:val="es_ES" w:bidi="es_ES"/>
        </w:rPr>
        <w:t>ACT 23:24</w:t>
      </w:r>
      <w:r>
        <w:rPr>
          <w:lang w:val="es_ES" w:bidi="es_ES"/>
        </w:rPr>
        <w:t xml:space="preserve"> · </w:t>
      </w:r>
      <w:r>
        <w:rPr>
          <w:lang w:val="es_ES" w:bidi="es_ES"/>
        </w:rPr>
        <w:t>ACT 24:5</w:t>
      </w:r>
      <w:r>
        <w:rPr>
          <w:lang w:val="es_ES" w:bidi="es_ES"/>
        </w:rPr>
        <w:t xml:space="preserve"> · </w:t>
      </w:r>
      <w:r>
        <w:rPr>
          <w:lang w:val="es_ES" w:bidi="es_ES"/>
        </w:rPr>
        <w:t>ACT 24:23</w:t>
      </w:r>
      <w:r>
        <w:rPr>
          <w:lang w:val="es_ES" w:bidi="es_ES"/>
        </w:rPr>
        <w:t xml:space="preserve"> · </w:t>
      </w:r>
      <w:r>
        <w:rPr>
          <w:lang w:val="es_ES" w:bidi="es_ES"/>
        </w:rPr>
        <w:t>ACT 25:16</w:t>
      </w:r>
      <w:r>
        <w:rPr>
          <w:lang w:val="es_ES" w:bidi="es_ES"/>
        </w:rPr>
        <w:t xml:space="preserve"> · </w:t>
      </w:r>
      <w:r>
        <w:rPr>
          <w:lang w:val="es_ES" w:bidi="es_ES"/>
        </w:rPr>
        <w:t>ACT 26:4</w:t>
      </w:r>
      <w:r>
        <w:rPr>
          <w:lang w:val="es_ES" w:bidi="es_ES"/>
        </w:rPr>
        <w:t xml:space="preserve"> · </w:t>
      </w:r>
      <w:r>
        <w:rPr>
          <w:lang w:val="es_ES" w:bidi="es_ES"/>
        </w:rPr>
        <w:t>ACT 27:20</w:t>
      </w:r>
      <w:r>
        <w:rPr>
          <w:lang w:val="es_ES" w:bidi="es_ES"/>
        </w:rPr>
        <w:t xml:space="preserve"> · </w:t>
      </w:r>
      <w:r>
        <w:rPr>
          <w:lang w:val="es_ES" w:bidi="es_ES"/>
        </w:rPr>
        <w:t>ACT 27:21</w:t>
      </w:r>
      <w:r>
        <w:rPr>
          <w:lang w:val="es_ES" w:bidi="es_ES"/>
        </w:rPr>
        <w:t xml:space="preserve"> · </w:t>
      </w:r>
      <w:r>
        <w:rPr>
          <w:lang w:val="es_ES" w:bidi="es_ES"/>
        </w:rPr>
        <w:t>ACT 28:23</w:t>
      </w:r>
      <w:r>
        <w:rPr>
          <w:lang w:val="es_ES" w:bidi="es_ES"/>
        </w:rPr>
        <w:t xml:space="preserve"> · </w:t>
      </w:r>
      <w:r>
        <w:rPr>
          <w:lang w:val="es_ES" w:bidi="es_ES"/>
        </w:rPr>
        <w:t>ROM 1:27</w:t>
      </w:r>
      <w:r>
        <w:rPr>
          <w:lang w:val="es_ES" w:bidi="es_ES"/>
        </w:rPr>
        <w:t xml:space="preserve"> · </w:t>
      </w:r>
      <w:r>
        <w:rPr>
          <w:lang w:val="es_ES" w:bidi="es_ES"/>
        </w:rPr>
        <w:t>ROM 2:19</w:t>
      </w:r>
      <w:r>
        <w:rPr>
          <w:lang w:val="es_ES" w:bidi="es_ES"/>
        </w:rPr>
        <w:t xml:space="preserve"> · </w:t>
      </w:r>
      <w:r>
        <w:rPr>
          <w:lang w:val="es_ES" w:bidi="es_ES"/>
        </w:rPr>
        <w:t>ROM 7:7</w:t>
      </w:r>
      <w:r>
        <w:rPr>
          <w:lang w:val="es_ES" w:bidi="es_ES"/>
        </w:rPr>
        <w:t xml:space="preserve"> · </w:t>
      </w:r>
      <w:r>
        <w:rPr>
          <w:lang w:val="es_ES" w:bidi="es_ES"/>
        </w:rPr>
        <w:t>1CO 4:21</w:t>
      </w:r>
      <w:r>
        <w:rPr>
          <w:lang w:val="es_ES" w:bidi="es_ES"/>
        </w:rPr>
        <w:t xml:space="preserve"> · </w:t>
      </w:r>
      <w:r>
        <w:rPr>
          <w:lang w:val="es_ES" w:bidi="es_ES"/>
        </w:rPr>
        <w:t>EPH 3:19</w:t>
      </w:r>
    </w:p>
    <w:p>
      <w:pPr/>
      <w:r>
        <w:rPr>
          <w:lang w:val="es_ES" w:bidi="es_ES"/>
        </w:rPr>
      </w:r>
      <w:r>
        <w:rPr>
          <w:lang w:val="es_ES" w:bidi="es_ES"/>
        </w:rPr>
        <w:t>89.88</w:t>
      </w:r>
      <w:r>
        <w:rPr>
          <w:lang w:val="es_ES" w:bidi="es_ES"/>
        </w:rPr>
        <w:t xml:space="preserve"> · </w:t>
      </w:r>
      <w:r>
        <w:rPr>
          <w:lang w:val="es_ES" w:bidi="es_ES"/>
        </w:rPr>
        <w:t>Relaciones</w:t>
      </w:r>
      <w:r>
        <w:rPr>
          <w:lang w:val="es_ES" w:bidi="es_ES"/>
        </w:rPr>
        <w:t xml:space="preserve"> · </w:t>
      </w:r>
      <w:r>
        <w:rPr>
          <w:lang w:val="es_ES" w:bidi="es_ES"/>
        </w:rPr>
        <w:t>Suma secuencial</w:t>
      </w:r>
    </w:p>
    <w:p>
      <w:pPr/>
      <w:r>
        <w:rPr>
          <w:lang w:val="es_ES" w:bidi="es_ES"/>
        </w:rPr>
      </w:r>
      <w:r>
        <w:rPr>
          <w:lang w:val="es_ES" w:bidi="es_ES"/>
        </w:rPr>
        <w:t>y</w:t>
      </w:r>
      <w:r>
        <w:rPr>
          <w:lang w:val="es_ES" w:bidi="es_ES"/>
        </w:rPr>
        <w:t xml:space="preserve">, </w:t>
      </w:r>
      <w:r>
        <w:rPr>
          <w:lang w:val="es_ES" w:bidi="es_ES"/>
        </w:rPr>
        <w:t>y entonces</w:t>
      </w:r>
      <w:r>
        <w:rPr>
          <w:lang w:val="es_ES" w:bidi="es_ES"/>
        </w:rPr>
        <w:t xml:space="preserve"> </w:t>
      </w:r>
      <w:r>
        <w:rPr>
          <w:lang w:val="es_ES" w:bidi="es_ES"/>
        </w:rPr>
        <w:t>marcador de relación cercana entre eventos o estados secuenciales</w:t>
      </w:r>
    </w:p>
    <w:p>
      <w:pPr/>
      <w:r>
        <w:rPr>
          <w:lang w:val="es_ES" w:bidi="es_ES"/>
        </w:rPr>
      </w:r>
      <w:r>
        <w:rPr>
          <w:lang w:val="es_ES" w:bidi="es_ES"/>
        </w:rPr>
        <w:t>MAT 28:12</w:t>
      </w:r>
      <w:r>
        <w:rPr>
          <w:lang w:val="es_ES" w:bidi="es_ES"/>
        </w:rPr>
        <w:t xml:space="preserve"> · </w:t>
      </w:r>
      <w:r>
        <w:rPr>
          <w:lang w:val="es_ES" w:bidi="es_ES"/>
        </w:rPr>
        <w:t>JHN 4:42</w:t>
      </w:r>
      <w:r>
        <w:rPr>
          <w:lang w:val="es_ES" w:bidi="es_ES"/>
        </w:rPr>
        <w:t xml:space="preserve"> · </w:t>
      </w:r>
      <w:r>
        <w:rPr>
          <w:lang w:val="es_ES" w:bidi="es_ES"/>
        </w:rPr>
        <w:t>ACT 2:37</w:t>
      </w:r>
      <w:r>
        <w:rPr>
          <w:lang w:val="es_ES" w:bidi="es_ES"/>
        </w:rPr>
        <w:t xml:space="preserve"> · </w:t>
      </w:r>
      <w:r>
        <w:rPr>
          <w:lang w:val="es_ES" w:bidi="es_ES"/>
        </w:rPr>
        <w:t>ACT 4:14</w:t>
      </w:r>
      <w:r>
        <w:rPr>
          <w:lang w:val="es_ES" w:bidi="es_ES"/>
        </w:rPr>
        <w:t xml:space="preserve"> · </w:t>
      </w:r>
      <w:r>
        <w:rPr>
          <w:lang w:val="es_ES" w:bidi="es_ES"/>
        </w:rPr>
        <w:t>ACT 5:19</w:t>
      </w:r>
      <w:r>
        <w:rPr>
          <w:lang w:val="es_ES" w:bidi="es_ES"/>
        </w:rPr>
        <w:t xml:space="preserve"> · </w:t>
      </w:r>
      <w:r>
        <w:rPr>
          <w:lang w:val="es_ES" w:bidi="es_ES"/>
        </w:rPr>
        <w:t>ACT 5:35</w:t>
      </w:r>
      <w:r>
        <w:rPr>
          <w:lang w:val="es_ES" w:bidi="es_ES"/>
        </w:rPr>
        <w:t xml:space="preserve"> · </w:t>
      </w:r>
      <w:r>
        <w:rPr>
          <w:lang w:val="es_ES" w:bidi="es_ES"/>
        </w:rPr>
        <w:t>ACT 5:42</w:t>
      </w:r>
      <w:r>
        <w:rPr>
          <w:lang w:val="es_ES" w:bidi="es_ES"/>
        </w:rPr>
        <w:t xml:space="preserve"> · </w:t>
      </w:r>
      <w:r>
        <w:rPr>
          <w:lang w:val="es_ES" w:bidi="es_ES"/>
        </w:rPr>
        <w:t>ACT 6:13</w:t>
      </w:r>
      <w:r>
        <w:rPr>
          <w:lang w:val="es_ES" w:bidi="es_ES"/>
        </w:rPr>
        <w:t xml:space="preserve"> · </w:t>
      </w:r>
      <w:r>
        <w:rPr>
          <w:lang w:val="es_ES" w:bidi="es_ES"/>
        </w:rPr>
        <w:t>ACT 7:26</w:t>
      </w:r>
      <w:r>
        <w:rPr>
          <w:lang w:val="es_ES" w:bidi="es_ES"/>
        </w:rPr>
        <w:t xml:space="preserve"> · </w:t>
      </w:r>
      <w:r>
        <w:rPr>
          <w:lang w:val="es_ES" w:bidi="es_ES"/>
        </w:rPr>
        <w:t>ACT 8:31</w:t>
      </w:r>
      <w:r>
        <w:rPr>
          <w:lang w:val="es_ES" w:bidi="es_ES"/>
        </w:rPr>
        <w:t xml:space="preserve"> · </w:t>
      </w:r>
      <w:r>
        <w:rPr>
          <w:lang w:val="es_ES" w:bidi="es_ES"/>
        </w:rPr>
        <w:t>ACT 9:3</w:t>
      </w:r>
      <w:r>
        <w:rPr>
          <w:lang w:val="es_ES" w:bidi="es_ES"/>
        </w:rPr>
        <w:t xml:space="preserve"> · </w:t>
      </w:r>
      <w:r>
        <w:rPr>
          <w:lang w:val="es_ES" w:bidi="es_ES"/>
        </w:rPr>
        <w:t>ACT 10:28</w:t>
      </w:r>
      <w:r>
        <w:rPr>
          <w:lang w:val="es_ES" w:bidi="es_ES"/>
        </w:rPr>
        <w:t xml:space="preserve"> · </w:t>
      </w:r>
      <w:r>
        <w:rPr>
          <w:lang w:val="es_ES" w:bidi="es_ES"/>
        </w:rPr>
        <w:t>ACT 10:33</w:t>
      </w:r>
      <w:r>
        <w:rPr>
          <w:lang w:val="es_ES" w:bidi="es_ES"/>
        </w:rPr>
        <w:t xml:space="preserve"> · </w:t>
      </w:r>
      <w:r>
        <w:rPr>
          <w:lang w:val="es_ES" w:bidi="es_ES"/>
        </w:rPr>
        <w:t>ACT 12:12</w:t>
      </w:r>
      <w:r>
        <w:rPr>
          <w:lang w:val="es_ES" w:bidi="es_ES"/>
        </w:rPr>
        <w:t xml:space="preserve"> · </w:t>
      </w:r>
      <w:r>
        <w:rPr>
          <w:lang w:val="es_ES" w:bidi="es_ES"/>
        </w:rPr>
        <w:t>ACT 12:17</w:t>
      </w:r>
      <w:r>
        <w:rPr>
          <w:lang w:val="es_ES" w:bidi="es_ES"/>
        </w:rPr>
        <w:t xml:space="preserve"> · </w:t>
      </w:r>
      <w:r>
        <w:rPr>
          <w:lang w:val="es_ES" w:bidi="es_ES"/>
        </w:rPr>
        <w:t>ACT 13:4</w:t>
      </w:r>
      <w:r>
        <w:rPr>
          <w:lang w:val="es_ES" w:bidi="es_ES"/>
        </w:rPr>
        <w:t xml:space="preserve"> · </w:t>
      </w:r>
      <w:r>
        <w:rPr>
          <w:lang w:val="es_ES" w:bidi="es_ES"/>
        </w:rPr>
        <w:t>ACT 13:52</w:t>
      </w:r>
      <w:r>
        <w:rPr>
          <w:lang w:val="es_ES" w:bidi="es_ES"/>
        </w:rPr>
        <w:t xml:space="preserve"> · </w:t>
      </w:r>
      <w:r>
        <w:rPr>
          <w:lang w:val="es_ES" w:bidi="es_ES"/>
        </w:rPr>
        <w:t>ACT 14:11</w:t>
      </w:r>
      <w:r>
        <w:rPr>
          <w:lang w:val="es_ES" w:bidi="es_ES"/>
        </w:rPr>
        <w:t xml:space="preserve"> · </w:t>
      </w:r>
      <w:r>
        <w:rPr>
          <w:lang w:val="es_ES" w:bidi="es_ES"/>
        </w:rPr>
        <w:t>ACT 14:12</w:t>
      </w:r>
      <w:r>
        <w:rPr>
          <w:lang w:val="es_ES" w:bidi="es_ES"/>
        </w:rPr>
        <w:t xml:space="preserve"> · </w:t>
      </w:r>
      <w:r>
        <w:rPr>
          <w:lang w:val="es_ES" w:bidi="es_ES"/>
        </w:rPr>
        <w:t>ACT 14:13</w:t>
      </w:r>
      <w:r>
        <w:rPr>
          <w:lang w:val="es_ES" w:bidi="es_ES"/>
        </w:rPr>
        <w:t xml:space="preserve"> · </w:t>
      </w:r>
      <w:r>
        <w:rPr>
          <w:lang w:val="es_ES" w:bidi="es_ES"/>
        </w:rPr>
        <w:t>ACT 14:21</w:t>
      </w:r>
      <w:r>
        <w:rPr>
          <w:lang w:val="es_ES" w:bidi="es_ES"/>
        </w:rPr>
        <w:t xml:space="preserve"> · </w:t>
      </w:r>
      <w:r>
        <w:rPr>
          <w:lang w:val="es_ES" w:bidi="es_ES"/>
        </w:rPr>
        <w:t>ACT 15:4</w:t>
      </w:r>
      <w:r>
        <w:rPr>
          <w:lang w:val="es_ES" w:bidi="es_ES"/>
        </w:rPr>
        <w:t xml:space="preserve"> · </w:t>
      </w:r>
      <w:r>
        <w:rPr>
          <w:lang w:val="es_ES" w:bidi="es_ES"/>
        </w:rPr>
        <w:t>ACT 15:5</w:t>
      </w:r>
      <w:r>
        <w:rPr>
          <w:lang w:val="es_ES" w:bidi="es_ES"/>
        </w:rPr>
        <w:t xml:space="preserve"> · </w:t>
      </w:r>
      <w:r>
        <w:rPr>
          <w:lang w:val="es_ES" w:bidi="es_ES"/>
        </w:rPr>
        <w:t>ACT 15:39</w:t>
      </w:r>
      <w:r>
        <w:rPr>
          <w:lang w:val="es_ES" w:bidi="es_ES"/>
        </w:rPr>
        <w:t xml:space="preserve"> · </w:t>
      </w:r>
      <w:r>
        <w:rPr>
          <w:lang w:val="es_ES" w:bidi="es_ES"/>
        </w:rPr>
        <w:t>ACT 16:13</w:t>
      </w:r>
      <w:r>
        <w:rPr>
          <w:lang w:val="es_ES" w:bidi="es_ES"/>
        </w:rPr>
        <w:t xml:space="preserve"> · </w:t>
      </w:r>
      <w:r>
        <w:rPr>
          <w:lang w:val="es_ES" w:bidi="es_ES"/>
        </w:rPr>
        <w:t>ACT 16:23</w:t>
      </w:r>
      <w:r>
        <w:rPr>
          <w:lang w:val="es_ES" w:bidi="es_ES"/>
        </w:rPr>
        <w:t xml:space="preserve"> · </w:t>
      </w:r>
      <w:r>
        <w:rPr>
          <w:lang w:val="es_ES" w:bidi="es_ES"/>
        </w:rPr>
        <w:t>ACT 16:34</w:t>
      </w:r>
      <w:r>
        <w:rPr>
          <w:lang w:val="es_ES" w:bidi="es_ES"/>
        </w:rPr>
        <w:t xml:space="preserve"> · </w:t>
      </w:r>
      <w:r>
        <w:rPr>
          <w:lang w:val="es_ES" w:bidi="es_ES"/>
        </w:rPr>
        <w:t>ACT 17:19</w:t>
      </w:r>
      <w:r>
        <w:rPr>
          <w:lang w:val="es_ES" w:bidi="es_ES"/>
        </w:rPr>
        <w:t xml:space="preserve"> · </w:t>
      </w:r>
      <w:r>
        <w:rPr>
          <w:lang w:val="es_ES" w:bidi="es_ES"/>
        </w:rPr>
        <w:t>ACT 18:26</w:t>
      </w:r>
      <w:r>
        <w:rPr>
          <w:lang w:val="es_ES" w:bidi="es_ES"/>
        </w:rPr>
        <w:t xml:space="preserve"> · </w:t>
      </w:r>
      <w:r>
        <w:rPr>
          <w:lang w:val="es_ES" w:bidi="es_ES"/>
        </w:rPr>
        <w:t>ACT 19:2</w:t>
      </w:r>
      <w:r>
        <w:rPr>
          <w:lang w:val="es_ES" w:bidi="es_ES"/>
        </w:rPr>
        <w:t xml:space="preserve"> · </w:t>
      </w:r>
      <w:r>
        <w:rPr>
          <w:lang w:val="es_ES" w:bidi="es_ES"/>
        </w:rPr>
        <w:t>ACT 19:3</w:t>
      </w:r>
      <w:r>
        <w:rPr>
          <w:lang w:val="es_ES" w:bidi="es_ES"/>
        </w:rPr>
        <w:t xml:space="preserve"> · </w:t>
      </w:r>
      <w:r>
        <w:rPr>
          <w:lang w:val="es_ES" w:bidi="es_ES"/>
        </w:rPr>
        <w:t>ACT 19:12</w:t>
      </w:r>
      <w:r>
        <w:rPr>
          <w:lang w:val="es_ES" w:bidi="es_ES"/>
        </w:rPr>
        <w:t xml:space="preserve"> · </w:t>
      </w:r>
      <w:r>
        <w:rPr>
          <w:lang w:val="es_ES" w:bidi="es_ES"/>
        </w:rPr>
        <w:t>ACT 19:29</w:t>
      </w:r>
      <w:r>
        <w:rPr>
          <w:lang w:val="es_ES" w:bidi="es_ES"/>
        </w:rPr>
        <w:t xml:space="preserve"> · </w:t>
      </w:r>
      <w:r>
        <w:rPr>
          <w:lang w:val="es_ES" w:bidi="es_ES"/>
        </w:rPr>
        <w:t>ACT 20:3</w:t>
      </w:r>
      <w:r>
        <w:rPr>
          <w:lang w:val="es_ES" w:bidi="es_ES"/>
        </w:rPr>
        <w:t xml:space="preserve"> · </w:t>
      </w:r>
      <w:r>
        <w:rPr>
          <w:lang w:val="es_ES" w:bidi="es_ES"/>
        </w:rPr>
        <w:t>ACT 20:7</w:t>
      </w:r>
      <w:r>
        <w:rPr>
          <w:lang w:val="es_ES" w:bidi="es_ES"/>
        </w:rPr>
        <w:t xml:space="preserve"> · </w:t>
      </w:r>
      <w:r>
        <w:rPr>
          <w:lang w:val="es_ES" w:bidi="es_ES"/>
        </w:rPr>
        <w:t>ACT 21:20</w:t>
      </w:r>
      <w:r>
        <w:rPr>
          <w:lang w:val="es_ES" w:bidi="es_ES"/>
        </w:rPr>
        <w:t xml:space="preserve"> · </w:t>
      </w:r>
      <w:r>
        <w:rPr>
          <w:lang w:val="es_ES" w:bidi="es_ES"/>
        </w:rPr>
        <w:t>ACT 21:37</w:t>
      </w:r>
      <w:r>
        <w:rPr>
          <w:lang w:val="es_ES" w:bidi="es_ES"/>
        </w:rPr>
        <w:t xml:space="preserve"> · </w:t>
      </w:r>
      <w:r>
        <w:rPr>
          <w:lang w:val="es_ES" w:bidi="es_ES"/>
        </w:rPr>
        <w:t>ACT 22:7</w:t>
      </w:r>
      <w:r>
        <w:rPr>
          <w:lang w:val="es_ES" w:bidi="es_ES"/>
        </w:rPr>
        <w:t xml:space="preserve"> · </w:t>
      </w:r>
      <w:r>
        <w:rPr>
          <w:lang w:val="es_ES" w:bidi="es_ES"/>
        </w:rPr>
        <w:t>ACT 22:8</w:t>
      </w:r>
      <w:r>
        <w:rPr>
          <w:lang w:val="es_ES" w:bidi="es_ES"/>
        </w:rPr>
        <w:t xml:space="preserve"> · </w:t>
      </w:r>
      <w:r>
        <w:rPr>
          <w:lang w:val="es_ES" w:bidi="es_ES"/>
        </w:rPr>
        <w:t>ACT 22:23</w:t>
      </w:r>
      <w:r>
        <w:rPr>
          <w:lang w:val="es_ES" w:bidi="es_ES"/>
        </w:rPr>
        <w:t xml:space="preserve"> · </w:t>
      </w:r>
      <w:r>
        <w:rPr>
          <w:lang w:val="es_ES" w:bidi="es_ES"/>
        </w:rPr>
        <w:t>ACT 23:5</w:t>
      </w:r>
      <w:r>
        <w:rPr>
          <w:lang w:val="es_ES" w:bidi="es_ES"/>
        </w:rPr>
        <w:t xml:space="preserve"> · </w:t>
      </w:r>
      <w:r>
        <w:rPr>
          <w:lang w:val="es_ES" w:bidi="es_ES"/>
        </w:rPr>
        <w:t>ACT 23:10</w:t>
      </w:r>
      <w:r>
        <w:rPr>
          <w:lang w:val="es_ES" w:bidi="es_ES"/>
        </w:rPr>
        <w:t xml:space="preserve"> · </w:t>
      </w:r>
      <w:r>
        <w:rPr>
          <w:lang w:val="es_ES" w:bidi="es_ES"/>
        </w:rPr>
        <w:t>ACT 23:28</w:t>
      </w:r>
      <w:r>
        <w:rPr>
          <w:lang w:val="es_ES" w:bidi="es_ES"/>
        </w:rPr>
        <w:t xml:space="preserve"> · </w:t>
      </w:r>
      <w:r>
        <w:rPr>
          <w:lang w:val="es_ES" w:bidi="es_ES"/>
        </w:rPr>
        <w:t>ACT 24:10</w:t>
      </w:r>
      <w:r>
        <w:rPr>
          <w:lang w:val="es_ES" w:bidi="es_ES"/>
        </w:rPr>
        <w:t xml:space="preserve"> · </w:t>
      </w:r>
      <w:r>
        <w:rPr>
          <w:lang w:val="es_ES" w:bidi="es_ES"/>
        </w:rPr>
        <w:t>ACT 24:27</w:t>
      </w:r>
      <w:r>
        <w:rPr>
          <w:lang w:val="es_ES" w:bidi="es_ES"/>
        </w:rPr>
        <w:t xml:space="preserve"> · </w:t>
      </w:r>
      <w:r>
        <w:rPr>
          <w:lang w:val="es_ES" w:bidi="es_ES"/>
        </w:rPr>
        <w:t>ACT 25:2</w:t>
      </w:r>
      <w:r>
        <w:rPr>
          <w:lang w:val="es_ES" w:bidi="es_ES"/>
        </w:rPr>
        <w:t xml:space="preserve"> · </w:t>
      </w:r>
      <w:r>
        <w:rPr>
          <w:lang w:val="es_ES" w:bidi="es_ES"/>
        </w:rPr>
        <w:t>ACT 26:14</w:t>
      </w:r>
      <w:r>
        <w:rPr>
          <w:lang w:val="es_ES" w:bidi="es_ES"/>
        </w:rPr>
        <w:t xml:space="preserve"> · </w:t>
      </w:r>
      <w:r>
        <w:rPr>
          <w:lang w:val="es_ES" w:bidi="es_ES"/>
        </w:rPr>
        <w:t>ACT 27:3</w:t>
      </w:r>
      <w:r>
        <w:rPr>
          <w:lang w:val="es_ES" w:bidi="es_ES"/>
        </w:rPr>
        <w:t xml:space="preserve"> · </w:t>
      </w:r>
      <w:r>
        <w:rPr>
          <w:lang w:val="es_ES" w:bidi="es_ES"/>
        </w:rPr>
        <w:t>ACT 27:3</w:t>
      </w:r>
      <w:r>
        <w:rPr>
          <w:lang w:val="es_ES" w:bidi="es_ES"/>
        </w:rPr>
        <w:t xml:space="preserve"> · </w:t>
      </w:r>
      <w:r>
        <w:rPr>
          <w:lang w:val="es_ES" w:bidi="es_ES"/>
        </w:rPr>
        <w:t>ACT 27:5</w:t>
      </w:r>
      <w:r>
        <w:rPr>
          <w:lang w:val="es_ES" w:bidi="es_ES"/>
        </w:rPr>
        <w:t xml:space="preserve"> · </w:t>
      </w:r>
      <w:r>
        <w:rPr>
          <w:lang w:val="es_ES" w:bidi="es_ES"/>
        </w:rPr>
        <w:t>ACT 27:8</w:t>
      </w:r>
      <w:r>
        <w:rPr>
          <w:lang w:val="es_ES" w:bidi="es_ES"/>
        </w:rPr>
        <w:t xml:space="preserve"> · </w:t>
      </w:r>
      <w:r>
        <w:rPr>
          <w:lang w:val="es_ES" w:bidi="es_ES"/>
        </w:rPr>
        <w:t>ACT 27:17</w:t>
      </w:r>
      <w:r>
        <w:rPr>
          <w:lang w:val="es_ES" w:bidi="es_ES"/>
        </w:rPr>
        <w:t xml:space="preserve"> · </w:t>
      </w:r>
      <w:r>
        <w:rPr>
          <w:lang w:val="es_ES" w:bidi="es_ES"/>
        </w:rPr>
        <w:t>ACT 27:21</w:t>
      </w:r>
      <w:r>
        <w:rPr>
          <w:lang w:val="es_ES" w:bidi="es_ES"/>
        </w:rPr>
        <w:t xml:space="preserve"> · </w:t>
      </w:r>
      <w:r>
        <w:rPr>
          <w:lang w:val="es_ES" w:bidi="es_ES"/>
        </w:rPr>
        <w:t>ACT 27:29</w:t>
      </w:r>
      <w:r>
        <w:rPr>
          <w:lang w:val="es_ES" w:bidi="es_ES"/>
        </w:rPr>
        <w:t xml:space="preserve"> · </w:t>
      </w:r>
      <w:r>
        <w:rPr>
          <w:lang w:val="es_ES" w:bidi="es_ES"/>
        </w:rPr>
        <w:t>ACT 27:43</w:t>
      </w:r>
      <w:r>
        <w:rPr>
          <w:lang w:val="es_ES" w:bidi="es_ES"/>
        </w:rPr>
        <w:t xml:space="preserve"> · </w:t>
      </w:r>
      <w:r>
        <w:rPr>
          <w:lang w:val="es_ES" w:bidi="es_ES"/>
        </w:rPr>
        <w:t>ACT 28:2</w:t>
      </w:r>
    </w:p>
    <w:p>
      <w:pPr/>
      <w:r>
        <w:rPr>
          <w:lang w:val="es_ES" w:bidi="es_ES"/>
        </w:rPr>
      </w:r>
      <w:r>
        <w:rPr>
          <w:lang w:val="es_ES" w:bidi="es_ES"/>
        </w:rPr>
        <w:t>89.102</w:t>
      </w:r>
      <w:r>
        <w:rPr>
          <w:lang w:val="es_ES" w:bidi="es_ES"/>
        </w:rPr>
        <w:t xml:space="preserve"> · </w:t>
      </w:r>
      <w:r>
        <w:rPr>
          <w:lang w:val="es_ES" w:bidi="es_ES"/>
        </w:rPr>
        <w:t>Relaciones</w:t>
      </w:r>
      <w:r>
        <w:rPr>
          <w:lang w:val="es_ES" w:bidi="es_ES"/>
        </w:rPr>
        <w:t xml:space="preserve"> · </w:t>
      </w:r>
      <w:r>
        <w:rPr>
          <w:lang w:val="es_ES" w:bidi="es_ES"/>
        </w:rPr>
        <w:t>Suma</w:t>
      </w:r>
    </w:p>
    <w:p>
      <w:pPr/>
      <w:r>
        <w:rPr>
          <w:lang w:val="es_ES" w:bidi="es_ES"/>
        </w:rPr>
      </w:r>
      <w:r>
        <w:rPr>
          <w:b/>
          <w:lang w:val="es_ES" w:bidi="es_ES"/>
        </w:rPr>
        <w:t>Collocation:</w:t>
      </w:r>
      <w:r>
        <w:rPr>
          <w:lang w:val="es_ES" w:bidi="es_ES"/>
        </w:rPr>
        <w:t xml:space="preserve"> </w:t>
      </w:r>
      <w:r>
        <w:rPr>
          <w:lang w:val="es_ES" w:bidi="es_ES"/>
        </w:rPr>
        <w:t>τε … καί</w:t>
      </w:r>
    </w:p>
    <w:p>
      <w:pPr/>
      <w:r>
        <w:rPr>
          <w:lang w:val="es_ES" w:bidi="es_ES"/>
        </w:rPr>
      </w:r>
      <w:r>
        <w:rPr>
          <w:lang w:val="es_ES" w:bidi="es_ES"/>
        </w:rPr>
        <w:t>ambos ... y</w:t>
      </w:r>
      <w:r>
        <w:rPr>
          <w:lang w:val="es_ES" w:bidi="es_ES"/>
        </w:rPr>
        <w:t xml:space="preserve"> </w:t>
      </w:r>
      <w:r>
        <w:rPr>
          <w:lang w:val="es_ES" w:bidi="es_ES"/>
        </w:rPr>
        <w:t>marcador de una totalidad de dos elementos estrechamente relacionados</w:t>
      </w:r>
    </w:p>
    <w:p>
      <w:pPr/>
      <w:r>
        <w:rPr>
          <w:lang w:val="es_ES" w:bidi="es_ES"/>
        </w:rPr>
      </w:r>
      <w:r>
        <w:rPr>
          <w:lang w:val="es_ES" w:bidi="es_ES"/>
        </w:rPr>
        <w:t>MAT 27:48</w:t>
      </w:r>
      <w:r>
        <w:rPr>
          <w:lang w:val="es_ES" w:bidi="es_ES"/>
        </w:rPr>
        <w:t xml:space="preserve"> · </w:t>
      </w:r>
      <w:r>
        <w:rPr>
          <w:lang w:val="es_ES" w:bidi="es_ES"/>
        </w:rPr>
        <w:t>LUK 2:16</w:t>
      </w:r>
      <w:r>
        <w:rPr>
          <w:lang w:val="es_ES" w:bidi="es_ES"/>
        </w:rPr>
        <w:t xml:space="preserve"> · </w:t>
      </w:r>
      <w:r>
        <w:rPr>
          <w:lang w:val="es_ES" w:bidi="es_ES"/>
        </w:rPr>
        <w:t>LUK 15:2</w:t>
      </w:r>
      <w:r>
        <w:rPr>
          <w:lang w:val="es_ES" w:bidi="es_ES"/>
        </w:rPr>
        <w:t xml:space="preserve"> · </w:t>
      </w:r>
      <w:r>
        <w:rPr>
          <w:lang w:val="es_ES" w:bidi="es_ES"/>
        </w:rPr>
        <w:t>LUK 23:12</w:t>
      </w:r>
      <w:r>
        <w:rPr>
          <w:lang w:val="es_ES" w:bidi="es_ES"/>
        </w:rPr>
        <w:t xml:space="preserve"> · </w:t>
      </w:r>
      <w:r>
        <w:rPr>
          <w:lang w:val="es_ES" w:bidi="es_ES"/>
        </w:rPr>
        <w:t>JHN 2:15</w:t>
      </w:r>
      <w:r>
        <w:rPr>
          <w:lang w:val="es_ES" w:bidi="es_ES"/>
        </w:rPr>
        <w:t xml:space="preserve"> · </w:t>
      </w:r>
      <w:r>
        <w:rPr>
          <w:lang w:val="es_ES" w:bidi="es_ES"/>
        </w:rPr>
        <w:t>ACT 1:8</w:t>
      </w:r>
      <w:r>
        <w:rPr>
          <w:lang w:val="es_ES" w:bidi="es_ES"/>
        </w:rPr>
        <w:t xml:space="preserve"> · </w:t>
      </w:r>
      <w:r>
        <w:rPr>
          <w:lang w:val="es_ES" w:bidi="es_ES"/>
        </w:rPr>
        <w:t>ACT 1:13</w:t>
      </w:r>
      <w:r>
        <w:rPr>
          <w:lang w:val="es_ES" w:bidi="es_ES"/>
        </w:rPr>
        <w:t xml:space="preserve"> · </w:t>
      </w:r>
      <w:r>
        <w:rPr>
          <w:lang w:val="es_ES" w:bidi="es_ES"/>
        </w:rPr>
        <w:t>ACT 5:24</w:t>
      </w:r>
      <w:r>
        <w:rPr>
          <w:lang w:val="es_ES" w:bidi="es_ES"/>
        </w:rPr>
        <w:t xml:space="preserve"> · </w:t>
      </w:r>
      <w:r>
        <w:rPr>
          <w:lang w:val="es_ES" w:bidi="es_ES"/>
        </w:rPr>
        <w:t>ACT 6:12</w:t>
      </w:r>
      <w:r>
        <w:rPr>
          <w:lang w:val="es_ES" w:bidi="es_ES"/>
        </w:rPr>
        <w:t xml:space="preserve"> · </w:t>
      </w:r>
      <w:r>
        <w:rPr>
          <w:lang w:val="es_ES" w:bidi="es_ES"/>
        </w:rPr>
        <w:t>ACT 8:3</w:t>
      </w:r>
      <w:r>
        <w:rPr>
          <w:lang w:val="es_ES" w:bidi="es_ES"/>
        </w:rPr>
        <w:t xml:space="preserve"> · </w:t>
      </w:r>
      <w:r>
        <w:rPr>
          <w:lang w:val="es_ES" w:bidi="es_ES"/>
        </w:rPr>
        <w:t>ACT 8:13</w:t>
      </w:r>
      <w:r>
        <w:rPr>
          <w:lang w:val="es_ES" w:bidi="es_ES"/>
        </w:rPr>
        <w:t xml:space="preserve"> · </w:t>
      </w:r>
      <w:r>
        <w:rPr>
          <w:lang w:val="es_ES" w:bidi="es_ES"/>
        </w:rPr>
        <w:t>ACT 8:38</w:t>
      </w:r>
      <w:r>
        <w:rPr>
          <w:lang w:val="es_ES" w:bidi="es_ES"/>
        </w:rPr>
        <w:t xml:space="preserve"> · </w:t>
      </w:r>
      <w:r>
        <w:rPr>
          <w:lang w:val="es_ES" w:bidi="es_ES"/>
        </w:rPr>
        <w:t>ACT 10:39</w:t>
      </w:r>
      <w:r>
        <w:rPr>
          <w:lang w:val="es_ES" w:bidi="es_ES"/>
        </w:rPr>
        <w:t xml:space="preserve"> · </w:t>
      </w:r>
      <w:r>
        <w:rPr>
          <w:lang w:val="es_ES" w:bidi="es_ES"/>
        </w:rPr>
        <w:t>ACT 13:1</w:t>
      </w:r>
      <w:r>
        <w:rPr>
          <w:lang w:val="es_ES" w:bidi="es_ES"/>
        </w:rPr>
        <w:t xml:space="preserve"> · </w:t>
      </w:r>
      <w:r>
        <w:rPr>
          <w:lang w:val="es_ES" w:bidi="es_ES"/>
        </w:rPr>
        <w:t>ACT 13:1</w:t>
      </w:r>
      <w:r>
        <w:rPr>
          <w:lang w:val="es_ES" w:bidi="es_ES"/>
        </w:rPr>
        <w:t xml:space="preserve"> · </w:t>
      </w:r>
      <w:r>
        <w:rPr>
          <w:lang w:val="es_ES" w:bidi="es_ES"/>
        </w:rPr>
        <w:t>ACT 13:46</w:t>
      </w:r>
      <w:r>
        <w:rPr>
          <w:lang w:val="es_ES" w:bidi="es_ES"/>
        </w:rPr>
        <w:t xml:space="preserve"> · </w:t>
      </w:r>
      <w:r>
        <w:rPr>
          <w:lang w:val="es_ES" w:bidi="es_ES"/>
        </w:rPr>
        <w:t>ACT 15:3</w:t>
      </w:r>
      <w:r>
        <w:rPr>
          <w:lang w:val="es_ES" w:bidi="es_ES"/>
        </w:rPr>
        <w:t xml:space="preserve"> · </w:t>
      </w:r>
      <w:r>
        <w:rPr>
          <w:lang w:val="es_ES" w:bidi="es_ES"/>
        </w:rPr>
        <w:t>ACT 15:6</w:t>
      </w:r>
      <w:r>
        <w:rPr>
          <w:lang w:val="es_ES" w:bidi="es_ES"/>
        </w:rPr>
        <w:t xml:space="preserve"> · </w:t>
      </w:r>
      <w:r>
        <w:rPr>
          <w:lang w:val="es_ES" w:bidi="es_ES"/>
        </w:rPr>
        <w:t>ACT 17:10</w:t>
      </w:r>
      <w:r>
        <w:rPr>
          <w:lang w:val="es_ES" w:bidi="es_ES"/>
        </w:rPr>
        <w:t xml:space="preserve"> · </w:t>
      </w:r>
      <w:r>
        <w:rPr>
          <w:lang w:val="es_ES" w:bidi="es_ES"/>
        </w:rPr>
        <w:t>ACT 17:14</w:t>
      </w:r>
      <w:r>
        <w:rPr>
          <w:lang w:val="es_ES" w:bidi="es_ES"/>
        </w:rPr>
        <w:t xml:space="preserve"> · </w:t>
      </w:r>
      <w:r>
        <w:rPr>
          <w:lang w:val="es_ES" w:bidi="es_ES"/>
        </w:rPr>
        <w:t>ACT 18:5</w:t>
      </w:r>
      <w:r>
        <w:rPr>
          <w:lang w:val="es_ES" w:bidi="es_ES"/>
        </w:rPr>
        <w:t xml:space="preserve"> · </w:t>
      </w:r>
      <w:r>
        <w:rPr>
          <w:lang w:val="es_ES" w:bidi="es_ES"/>
        </w:rPr>
        <w:t>ACT 19:6</w:t>
      </w:r>
      <w:r>
        <w:rPr>
          <w:lang w:val="es_ES" w:bidi="es_ES"/>
        </w:rPr>
        <w:t xml:space="preserve"> · </w:t>
      </w:r>
      <w:r>
        <w:rPr>
          <w:lang w:val="es_ES" w:bidi="es_ES"/>
        </w:rPr>
        <w:t>ACT 21:25</w:t>
      </w:r>
      <w:r>
        <w:rPr>
          <w:lang w:val="es_ES" w:bidi="es_ES"/>
        </w:rPr>
        <w:t xml:space="preserve"> · </w:t>
      </w:r>
      <w:r>
        <w:rPr>
          <w:lang w:val="es_ES" w:bidi="es_ES"/>
        </w:rPr>
        <w:t>ACT 25:23</w:t>
      </w:r>
      <w:r>
        <w:rPr>
          <w:lang w:val="es_ES" w:bidi="es_ES"/>
        </w:rPr>
        <w:t xml:space="preserve"> · </w:t>
      </w:r>
      <w:r>
        <w:rPr>
          <w:lang w:val="es_ES" w:bidi="es_ES"/>
        </w:rPr>
        <w:t>ACT 25:24</w:t>
      </w:r>
      <w:r>
        <w:rPr>
          <w:lang w:val="es_ES" w:bidi="es_ES"/>
        </w:rPr>
        <w:t xml:space="preserve"> · </w:t>
      </w:r>
      <w:r>
        <w:rPr>
          <w:lang w:val="es_ES" w:bidi="es_ES"/>
        </w:rPr>
        <w:t>ACT 26:20</w:t>
      </w:r>
      <w:r>
        <w:rPr>
          <w:lang w:val="es_ES" w:bidi="es_ES"/>
        </w:rPr>
        <w:t xml:space="preserve"> · </w:t>
      </w:r>
      <w:r>
        <w:rPr>
          <w:lang w:val="es_ES" w:bidi="es_ES"/>
        </w:rPr>
        <w:t>ACT 26:22</w:t>
      </w:r>
      <w:r>
        <w:rPr>
          <w:lang w:val="es_ES" w:bidi="es_ES"/>
        </w:rPr>
        <w:t xml:space="preserve"> · </w:t>
      </w:r>
      <w:r>
        <w:rPr>
          <w:lang w:val="es_ES" w:bidi="es_ES"/>
        </w:rPr>
        <w:t>ACT 26:23</w:t>
      </w:r>
      <w:r>
        <w:rPr>
          <w:lang w:val="es_ES" w:bidi="es_ES"/>
        </w:rPr>
        <w:t xml:space="preserve"> · </w:t>
      </w:r>
      <w:r>
        <w:rPr>
          <w:lang w:val="es_ES" w:bidi="es_ES"/>
        </w:rPr>
        <w:t>ACT 26:30</w:t>
      </w:r>
      <w:r>
        <w:rPr>
          <w:lang w:val="es_ES" w:bidi="es_ES"/>
        </w:rPr>
        <w:t xml:space="preserve"> · </w:t>
      </w:r>
      <w:r>
        <w:rPr>
          <w:lang w:val="es_ES" w:bidi="es_ES"/>
        </w:rPr>
        <w:t>ACT 26:30</w:t>
      </w:r>
      <w:r>
        <w:rPr>
          <w:lang w:val="es_ES" w:bidi="es_ES"/>
        </w:rPr>
        <w:t xml:space="preserve"> · </w:t>
      </w:r>
      <w:r>
        <w:rPr>
          <w:lang w:val="es_ES" w:bidi="es_ES"/>
        </w:rPr>
        <w:t>ACT 27:1</w:t>
      </w:r>
      <w:r>
        <w:rPr>
          <w:lang w:val="es_ES" w:bidi="es_ES"/>
        </w:rPr>
        <w:t xml:space="preserve"> · </w:t>
      </w:r>
      <w:r>
        <w:rPr>
          <w:lang w:val="es_ES" w:bidi="es_ES"/>
        </w:rPr>
        <w:t>ACT 28:23</w:t>
      </w:r>
      <w:r>
        <w:rPr>
          <w:lang w:val="es_ES" w:bidi="es_ES"/>
        </w:rPr>
        <w:t xml:space="preserve"> · </w:t>
      </w:r>
      <w:r>
        <w:rPr>
          <w:lang w:val="es_ES" w:bidi="es_ES"/>
        </w:rPr>
        <w:t>ROM 1:16</w:t>
      </w:r>
      <w:r>
        <w:rPr>
          <w:lang w:val="es_ES" w:bidi="es_ES"/>
        </w:rPr>
        <w:t xml:space="preserve"> · </w:t>
      </w:r>
      <w:r>
        <w:rPr>
          <w:lang w:val="es_ES" w:bidi="es_ES"/>
        </w:rPr>
        <w:t>ROM 1:20</w:t>
      </w:r>
      <w:r>
        <w:rPr>
          <w:lang w:val="es_ES" w:bidi="es_ES"/>
        </w:rPr>
        <w:t xml:space="preserve"> · </w:t>
      </w:r>
      <w:r>
        <w:rPr>
          <w:lang w:val="es_ES" w:bidi="es_ES"/>
        </w:rPr>
        <w:t>ROM 2:9</w:t>
      </w:r>
      <w:r>
        <w:rPr>
          <w:lang w:val="es_ES" w:bidi="es_ES"/>
        </w:rPr>
        <w:t xml:space="preserve"> · </w:t>
      </w:r>
      <w:r>
        <w:rPr>
          <w:lang w:val="es_ES" w:bidi="es_ES"/>
        </w:rPr>
        <w:t>ROM 2:10</w:t>
      </w:r>
      <w:r>
        <w:rPr>
          <w:lang w:val="es_ES" w:bidi="es_ES"/>
        </w:rPr>
        <w:t xml:space="preserve"> · </w:t>
      </w:r>
      <w:r>
        <w:rPr>
          <w:lang w:val="es_ES" w:bidi="es_ES"/>
        </w:rPr>
        <w:t>PHP 1:7</w:t>
      </w:r>
    </w:p>
    <w:p>
      <w:pPr/>
      <w:r>
        <w:rPr>
          <w:lang w:val="es_ES" w:bidi="es_ES"/>
        </w:rPr>
      </w:r>
      <w:r>
        <w:rPr>
          <w:lang w:val="es_ES" w:bidi="es_ES"/>
        </w:rPr>
        <w:t>89.102</w:t>
      </w:r>
      <w:r>
        <w:rPr>
          <w:lang w:val="es_ES" w:bidi="es_ES"/>
        </w:rPr>
        <w:t xml:space="preserve"> · </w:t>
      </w:r>
      <w:r>
        <w:rPr>
          <w:lang w:val="es_ES" w:bidi="es_ES"/>
        </w:rPr>
        <w:t>Relaciones</w:t>
      </w:r>
      <w:r>
        <w:rPr>
          <w:lang w:val="es_ES" w:bidi="es_ES"/>
        </w:rPr>
        <w:t xml:space="preserve"> · </w:t>
      </w:r>
      <w:r>
        <w:rPr>
          <w:lang w:val="es_ES" w:bidi="es_ES"/>
        </w:rPr>
        <w:t>Suma</w:t>
      </w:r>
    </w:p>
    <w:p>
      <w:pPr/>
      <w:r>
        <w:rPr>
          <w:lang w:val="es_ES" w:bidi="es_ES"/>
        </w:rPr>
      </w:r>
      <w:r>
        <w:rPr>
          <w:b/>
          <w:lang w:val="es_ES" w:bidi="es_ES"/>
        </w:rPr>
        <w:t>Collocation:</w:t>
      </w:r>
      <w:r>
        <w:rPr>
          <w:lang w:val="es_ES" w:bidi="es_ES"/>
        </w:rPr>
        <w:t xml:space="preserve"> </w:t>
      </w:r>
      <w:r>
        <w:rPr>
          <w:lang w:val="es_ES" w:bidi="es_ES"/>
        </w:rPr>
        <w:t>τε καί</w:t>
      </w:r>
    </w:p>
    <w:p>
      <w:pPr/>
      <w:r>
        <w:rPr>
          <w:lang w:val="es_ES" w:bidi="es_ES"/>
        </w:rPr>
      </w:r>
      <w:r>
        <w:rPr>
          <w:lang w:val="es_ES" w:bidi="es_ES"/>
        </w:rPr>
        <w:t>ambos ... y</w:t>
      </w:r>
      <w:r>
        <w:rPr>
          <w:lang w:val="es_ES" w:bidi="es_ES"/>
        </w:rPr>
        <w:t xml:space="preserve"> </w:t>
      </w:r>
      <w:r>
        <w:rPr>
          <w:lang w:val="es_ES" w:bidi="es_ES"/>
        </w:rPr>
        <w:t>un marcador de una totalidad de dos elementos estrechamente relacionados</w:t>
      </w:r>
    </w:p>
    <w:p>
      <w:pPr/>
      <w:r>
        <w:rPr>
          <w:lang w:val="es_ES" w:bidi="es_ES"/>
        </w:rPr>
      </w:r>
      <w:r>
        <w:rPr>
          <w:lang w:val="es_ES" w:bidi="es_ES"/>
        </w:rPr>
        <w:t>MAT 22:10</w:t>
      </w:r>
      <w:r>
        <w:rPr>
          <w:lang w:val="es_ES" w:bidi="es_ES"/>
        </w:rPr>
        <w:t xml:space="preserve"> · </w:t>
      </w:r>
      <w:r>
        <w:rPr>
          <w:lang w:val="es_ES" w:bidi="es_ES"/>
        </w:rPr>
        <w:t>LUK 12:45</w:t>
      </w:r>
      <w:r>
        <w:rPr>
          <w:lang w:val="es_ES" w:bidi="es_ES"/>
        </w:rPr>
        <w:t xml:space="preserve"> · </w:t>
      </w:r>
      <w:r>
        <w:rPr>
          <w:lang w:val="es_ES" w:bidi="es_ES"/>
        </w:rPr>
        <w:t>LUK 21:11</w:t>
      </w:r>
      <w:r>
        <w:rPr>
          <w:lang w:val="es_ES" w:bidi="es_ES"/>
        </w:rPr>
        <w:t xml:space="preserve"> · </w:t>
      </w:r>
      <w:r>
        <w:rPr>
          <w:lang w:val="es_ES" w:bidi="es_ES"/>
        </w:rPr>
        <w:t>LUK 22:66</w:t>
      </w:r>
      <w:r>
        <w:rPr>
          <w:lang w:val="es_ES" w:bidi="es_ES"/>
        </w:rPr>
        <w:t xml:space="preserve"> · </w:t>
      </w:r>
      <w:r>
        <w:rPr>
          <w:lang w:val="es_ES" w:bidi="es_ES"/>
        </w:rPr>
        <w:t>ACT 1:1</w:t>
      </w:r>
      <w:r>
        <w:rPr>
          <w:lang w:val="es_ES" w:bidi="es_ES"/>
        </w:rPr>
        <w:t xml:space="preserve"> · </w:t>
      </w:r>
      <w:r>
        <w:rPr>
          <w:lang w:val="es_ES" w:bidi="es_ES"/>
        </w:rPr>
        <w:t>ACT 2:9</w:t>
      </w:r>
      <w:r>
        <w:rPr>
          <w:lang w:val="es_ES" w:bidi="es_ES"/>
        </w:rPr>
        <w:t xml:space="preserve"> · </w:t>
      </w:r>
      <w:r>
        <w:rPr>
          <w:lang w:val="es_ES" w:bidi="es_ES"/>
        </w:rPr>
        <w:t>ACT 2:10</w:t>
      </w:r>
      <w:r>
        <w:rPr>
          <w:lang w:val="es_ES" w:bidi="es_ES"/>
        </w:rPr>
        <w:t xml:space="preserve"> · </w:t>
      </w:r>
      <w:r>
        <w:rPr>
          <w:lang w:val="es_ES" w:bidi="es_ES"/>
        </w:rPr>
        <w:t>ACT 2:11</w:t>
      </w:r>
      <w:r>
        <w:rPr>
          <w:lang w:val="es_ES" w:bidi="es_ES"/>
        </w:rPr>
        <w:t xml:space="preserve"> · </w:t>
      </w:r>
      <w:r>
        <w:rPr>
          <w:lang w:val="es_ES" w:bidi="es_ES"/>
        </w:rPr>
        <w:t>ACT 4:27</w:t>
      </w:r>
      <w:r>
        <w:rPr>
          <w:lang w:val="es_ES" w:bidi="es_ES"/>
        </w:rPr>
        <w:t xml:space="preserve"> · </w:t>
      </w:r>
      <w:r>
        <w:rPr>
          <w:lang w:val="es_ES" w:bidi="es_ES"/>
        </w:rPr>
        <w:t>ACT 5:14</w:t>
      </w:r>
      <w:r>
        <w:rPr>
          <w:lang w:val="es_ES" w:bidi="es_ES"/>
        </w:rPr>
        <w:t xml:space="preserve"> · </w:t>
      </w:r>
      <w:r>
        <w:rPr>
          <w:lang w:val="es_ES" w:bidi="es_ES"/>
        </w:rPr>
        <w:t>ACT 8:12</w:t>
      </w:r>
      <w:r>
        <w:rPr>
          <w:lang w:val="es_ES" w:bidi="es_ES"/>
        </w:rPr>
        <w:t xml:space="preserve"> · </w:t>
      </w:r>
      <w:r>
        <w:rPr>
          <w:lang w:val="es_ES" w:bidi="es_ES"/>
        </w:rPr>
        <w:t>ACT 9:2</w:t>
      </w:r>
      <w:r>
        <w:rPr>
          <w:lang w:val="es_ES" w:bidi="es_ES"/>
        </w:rPr>
        <w:t xml:space="preserve"> · </w:t>
      </w:r>
      <w:r>
        <w:rPr>
          <w:lang w:val="es_ES" w:bidi="es_ES"/>
        </w:rPr>
        <w:t>ACT 9:15</w:t>
      </w:r>
      <w:r>
        <w:rPr>
          <w:lang w:val="es_ES" w:bidi="es_ES"/>
        </w:rPr>
        <w:t xml:space="preserve"> · </w:t>
      </w:r>
      <w:r>
        <w:rPr>
          <w:lang w:val="es_ES" w:bidi="es_ES"/>
        </w:rPr>
        <w:t>ACT 9:18</w:t>
      </w:r>
      <w:r>
        <w:rPr>
          <w:lang w:val="es_ES" w:bidi="es_ES"/>
        </w:rPr>
        <w:t xml:space="preserve"> · </w:t>
      </w:r>
      <w:r>
        <w:rPr>
          <w:lang w:val="es_ES" w:bidi="es_ES"/>
        </w:rPr>
        <w:t>ACT 9:24</w:t>
      </w:r>
      <w:r>
        <w:rPr>
          <w:lang w:val="es_ES" w:bidi="es_ES"/>
        </w:rPr>
        <w:t xml:space="preserve"> · </w:t>
      </w:r>
      <w:r>
        <w:rPr>
          <w:lang w:val="es_ES" w:bidi="es_ES"/>
        </w:rPr>
        <w:t>ACT 9:29</w:t>
      </w:r>
      <w:r>
        <w:rPr>
          <w:lang w:val="es_ES" w:bidi="es_ES"/>
        </w:rPr>
        <w:t xml:space="preserve"> · </w:t>
      </w:r>
      <w:r>
        <w:rPr>
          <w:lang w:val="es_ES" w:bidi="es_ES"/>
        </w:rPr>
        <w:t>ACT 14:1</w:t>
      </w:r>
      <w:r>
        <w:rPr>
          <w:lang w:val="es_ES" w:bidi="es_ES"/>
        </w:rPr>
        <w:t xml:space="preserve"> · </w:t>
      </w:r>
      <w:r>
        <w:rPr>
          <w:lang w:val="es_ES" w:bidi="es_ES"/>
        </w:rPr>
        <w:t>ACT 14:5</w:t>
      </w:r>
      <w:r>
        <w:rPr>
          <w:lang w:val="es_ES" w:bidi="es_ES"/>
        </w:rPr>
        <w:t xml:space="preserve"> · </w:t>
      </w:r>
      <w:r>
        <w:rPr>
          <w:lang w:val="es_ES" w:bidi="es_ES"/>
        </w:rPr>
        <w:t>ACT 15:9</w:t>
      </w:r>
      <w:r>
        <w:rPr>
          <w:lang w:val="es_ES" w:bidi="es_ES"/>
        </w:rPr>
        <w:t xml:space="preserve"> · </w:t>
      </w:r>
      <w:r>
        <w:rPr>
          <w:lang w:val="es_ES" w:bidi="es_ES"/>
        </w:rPr>
        <w:t>ACT 15:32</w:t>
      </w:r>
      <w:r>
        <w:rPr>
          <w:lang w:val="es_ES" w:bidi="es_ES"/>
        </w:rPr>
        <w:t xml:space="preserve"> · </w:t>
      </w:r>
      <w:r>
        <w:rPr>
          <w:lang w:val="es_ES" w:bidi="es_ES"/>
        </w:rPr>
        <w:t>ACT 19:10</w:t>
      </w:r>
      <w:r>
        <w:rPr>
          <w:lang w:val="es_ES" w:bidi="es_ES"/>
        </w:rPr>
        <w:t xml:space="preserve"> · </w:t>
      </w:r>
      <w:r>
        <w:rPr>
          <w:lang w:val="es_ES" w:bidi="es_ES"/>
        </w:rPr>
        <w:t>ACT 19:17</w:t>
      </w:r>
      <w:r>
        <w:rPr>
          <w:lang w:val="es_ES" w:bidi="es_ES"/>
        </w:rPr>
        <w:t xml:space="preserve"> · </w:t>
      </w:r>
      <w:r>
        <w:rPr>
          <w:lang w:val="es_ES" w:bidi="es_ES"/>
        </w:rPr>
        <w:t>ACT 20:21</w:t>
      </w:r>
      <w:r>
        <w:rPr>
          <w:lang w:val="es_ES" w:bidi="es_ES"/>
        </w:rPr>
        <w:t xml:space="preserve"> · </w:t>
      </w:r>
      <w:r>
        <w:rPr>
          <w:lang w:val="es_ES" w:bidi="es_ES"/>
        </w:rPr>
        <w:t>ACT 21:12</w:t>
      </w:r>
      <w:r>
        <w:rPr>
          <w:lang w:val="es_ES" w:bidi="es_ES"/>
        </w:rPr>
        <w:t xml:space="preserve"> · </w:t>
      </w:r>
      <w:r>
        <w:rPr>
          <w:lang w:val="es_ES" w:bidi="es_ES"/>
        </w:rPr>
        <w:t>ACT 22:4</w:t>
      </w:r>
      <w:r>
        <w:rPr>
          <w:lang w:val="es_ES" w:bidi="es_ES"/>
        </w:rPr>
        <w:t xml:space="preserve"> · </w:t>
      </w:r>
      <w:r>
        <w:rPr>
          <w:lang w:val="es_ES" w:bidi="es_ES"/>
        </w:rPr>
        <w:t>ACT 24:3</w:t>
      </w:r>
      <w:r>
        <w:rPr>
          <w:lang w:val="es_ES" w:bidi="es_ES"/>
        </w:rPr>
        <w:t xml:space="preserve"> · </w:t>
      </w:r>
      <w:r>
        <w:rPr>
          <w:lang w:val="es_ES" w:bidi="es_ES"/>
        </w:rPr>
        <w:t>ACT 24:15</w:t>
      </w:r>
      <w:r>
        <w:rPr>
          <w:lang w:val="es_ES" w:bidi="es_ES"/>
        </w:rPr>
        <w:t xml:space="preserve"> · </w:t>
      </w:r>
      <w:r>
        <w:rPr>
          <w:lang w:val="es_ES" w:bidi="es_ES"/>
        </w:rPr>
        <w:t>ACT 26:3</w:t>
      </w:r>
      <w:r>
        <w:rPr>
          <w:lang w:val="es_ES" w:bidi="es_ES"/>
        </w:rPr>
        <w:t xml:space="preserve"> · </w:t>
      </w:r>
      <w:r>
        <w:rPr>
          <w:lang w:val="es_ES" w:bidi="es_ES"/>
        </w:rPr>
        <w:t>ACT 26:20</w:t>
      </w:r>
      <w:r>
        <w:rPr>
          <w:lang w:val="es_ES" w:bidi="es_ES"/>
        </w:rPr>
        <w:t xml:space="preserve"> · </w:t>
      </w:r>
      <w:r>
        <w:rPr>
          <w:lang w:val="es_ES" w:bidi="es_ES"/>
        </w:rPr>
        <w:t>ACT 26:22</w:t>
      </w:r>
      <w:r>
        <w:rPr>
          <w:lang w:val="es_ES" w:bidi="es_ES"/>
        </w:rPr>
        <w:t xml:space="preserve"> · </w:t>
      </w:r>
      <w:r>
        <w:rPr>
          <w:lang w:val="es_ES" w:bidi="es_ES"/>
        </w:rPr>
        <w:t>ROM 1:12</w:t>
      </w:r>
      <w:r>
        <w:rPr>
          <w:lang w:val="es_ES" w:bidi="es_ES"/>
        </w:rPr>
        <w:t xml:space="preserve"> · </w:t>
      </w:r>
      <w:r>
        <w:rPr>
          <w:lang w:val="es_ES" w:bidi="es_ES"/>
        </w:rPr>
        <w:t>ROM 1:14</w:t>
      </w:r>
      <w:r>
        <w:rPr>
          <w:lang w:val="es_ES" w:bidi="es_ES"/>
        </w:rPr>
        <w:t xml:space="preserve"> · </w:t>
      </w:r>
      <w:r>
        <w:rPr>
          <w:lang w:val="es_ES" w:bidi="es_ES"/>
        </w:rPr>
        <w:t>ROM 1:14</w:t>
      </w:r>
      <w:r>
        <w:rPr>
          <w:lang w:val="es_ES" w:bidi="es_ES"/>
        </w:rPr>
        <w:t xml:space="preserve"> · </w:t>
      </w:r>
      <w:r>
        <w:rPr>
          <w:lang w:val="es_ES" w:bidi="es_ES"/>
        </w:rPr>
        <w:t>ROM 3:9</w:t>
      </w:r>
      <w:r>
        <w:rPr>
          <w:lang w:val="es_ES" w:bidi="es_ES"/>
        </w:rPr>
        <w:t xml:space="preserve"> · </w:t>
      </w:r>
      <w:r>
        <w:rPr>
          <w:lang w:val="es_ES" w:bidi="es_ES"/>
        </w:rPr>
        <w:t>1CO 1:24</w:t>
      </w:r>
      <w:r>
        <w:rPr>
          <w:lang w:val="es_ES" w:bidi="es_ES"/>
        </w:rPr>
        <w:t xml:space="preserve"> · </w:t>
      </w:r>
      <w:r>
        <w:rPr>
          <w:lang w:val="es_ES" w:bidi="es_ES"/>
        </w:rPr>
        <w:t>1CO 1:30</w:t>
      </w:r>
      <w:r>
        <w:rPr>
          <w:lang w:val="es_ES" w:bidi="es_ES"/>
        </w:rPr>
        <w:t xml:space="preserve"> · </w:t>
      </w:r>
      <w:r>
        <w:rPr>
          <w:lang w:val="es_ES" w:bidi="es_ES"/>
        </w:rPr>
        <w:t>2CO 12:12</w:t>
      </w:r>
      <w:r>
        <w:rPr>
          <w:lang w:val="es_ES" w:bidi="es_ES"/>
        </w:rPr>
        <w:t xml:space="preserve"> · </w:t>
      </w:r>
      <w:r>
        <w:rPr>
          <w:lang w:val="es_ES" w:bidi="es_ES"/>
        </w:rPr>
        <w:t>HEB 2:4</w:t>
      </w:r>
      <w:r>
        <w:rPr>
          <w:lang w:val="es_ES" w:bidi="es_ES"/>
        </w:rPr>
        <w:t xml:space="preserve"> · </w:t>
      </w:r>
      <w:r>
        <w:rPr>
          <w:lang w:val="es_ES" w:bidi="es_ES"/>
        </w:rPr>
        <w:t>HEB 5:1</w:t>
      </w:r>
      <w:r>
        <w:rPr>
          <w:lang w:val="es_ES" w:bidi="es_ES"/>
        </w:rPr>
        <w:t xml:space="preserve"> · </w:t>
      </w:r>
      <w:r>
        <w:rPr>
          <w:lang w:val="es_ES" w:bidi="es_ES"/>
        </w:rPr>
        <w:t>HEB 5:7</w:t>
      </w:r>
    </w:p>
    <w:p>
      <w:pPr/>
      <w:r>
        <w:rPr>
          <w:lang w:val="es_ES" w:bidi="es_ES"/>
        </w:rPr>
      </w:r>
      <w:r>
        <w:rPr>
          <w:lang w:val="es_ES" w:bidi="es_ES"/>
        </w:rPr>
        <w:t>89.103</w:t>
      </w:r>
      <w:r>
        <w:rPr>
          <w:lang w:val="es_ES" w:bidi="es_ES"/>
        </w:rPr>
        <w:t xml:space="preserve"> · </w:t>
      </w:r>
      <w:r>
        <w:rPr>
          <w:lang w:val="es_ES" w:bidi="es_ES"/>
        </w:rPr>
        <w:t>Relaciones</w:t>
      </w:r>
      <w:r>
        <w:rPr>
          <w:lang w:val="es_ES" w:bidi="es_ES"/>
        </w:rPr>
        <w:t xml:space="preserve"> · </w:t>
      </w:r>
      <w:r>
        <w:rPr>
          <w:lang w:val="es_ES" w:bidi="es_ES"/>
        </w:rPr>
        <w:t>Suma</w:t>
      </w:r>
    </w:p>
    <w:p>
      <w:pPr/>
      <w:r>
        <w:rPr>
          <w:lang w:val="es_ES" w:bidi="es_ES"/>
        </w:rPr>
      </w:r>
      <w:r>
        <w:rPr>
          <w:lang w:val="es_ES" w:bidi="es_ES"/>
        </w:rPr>
        <w:t>como ... así</w:t>
      </w:r>
      <w:r>
        <w:rPr>
          <w:lang w:val="es_ES" w:bidi="es_ES"/>
        </w:rPr>
        <w:t xml:space="preserve">, </w:t>
      </w:r>
      <w:r>
        <w:rPr>
          <w:lang w:val="es_ES" w:bidi="es_ES"/>
        </w:rPr>
        <w:t>no solo ... sino también</w:t>
      </w:r>
      <w:r>
        <w:rPr>
          <w:lang w:val="es_ES" w:bidi="es_ES"/>
        </w:rPr>
        <w:t xml:space="preserve"> </w:t>
      </w:r>
      <w:r>
        <w:rPr>
          <w:lang w:val="es_ES" w:bidi="es_ES"/>
        </w:rPr>
        <w:t>marcador de un conjunto coordinado estrechamente relacionado</w:t>
      </w:r>
    </w:p>
    <w:p>
      <w:pPr/>
      <w:r>
        <w:rPr>
          <w:lang w:val="es_ES" w:bidi="es_ES"/>
        </w:rPr>
      </w:r>
      <w:r>
        <w:rPr>
          <w:lang w:val="es_ES" w:bidi="es_ES"/>
        </w:rPr>
        <w:t>ACT 9:15</w:t>
      </w:r>
      <w:r>
        <w:rPr>
          <w:lang w:val="es_ES" w:bidi="es_ES"/>
        </w:rPr>
        <w:t xml:space="preserve"> · </w:t>
      </w:r>
      <w:r>
        <w:rPr>
          <w:lang w:val="es_ES" w:bidi="es_ES"/>
        </w:rPr>
        <w:t>ACT 17:4</w:t>
      </w:r>
      <w:r>
        <w:rPr>
          <w:lang w:val="es_ES" w:bidi="es_ES"/>
        </w:rPr>
        <w:t xml:space="preserve"> · </w:t>
      </w:r>
      <w:r>
        <w:rPr>
          <w:lang w:val="es_ES" w:bidi="es_ES"/>
        </w:rPr>
        <w:t>ACT 17:4</w:t>
      </w:r>
      <w:r>
        <w:rPr>
          <w:lang w:val="es_ES" w:bidi="es_ES"/>
        </w:rPr>
        <w:t xml:space="preserve"> · </w:t>
      </w:r>
      <w:r>
        <w:rPr>
          <w:lang w:val="es_ES" w:bidi="es_ES"/>
        </w:rPr>
        <w:t>ACT 26:10</w:t>
      </w:r>
      <w:r>
        <w:rPr>
          <w:lang w:val="es_ES" w:bidi="es_ES"/>
        </w:rPr>
        <w:t xml:space="preserve"> · </w:t>
      </w:r>
      <w:r>
        <w:rPr>
          <w:lang w:val="es_ES" w:bidi="es_ES"/>
        </w:rPr>
        <w:t>ACT 26:10</w:t>
      </w:r>
      <w:r>
        <w:rPr>
          <w:lang w:val="es_ES" w:bidi="es_ES"/>
        </w:rPr>
        <w:t xml:space="preserve"> · </w:t>
      </w:r>
      <w:r>
        <w:rPr>
          <w:lang w:val="es_ES" w:bidi="es_ES"/>
        </w:rPr>
        <w:t>ACT 26:11</w:t>
      </w:r>
      <w:r>
        <w:rPr>
          <w:lang w:val="es_ES" w:bidi="es_ES"/>
        </w:rPr>
        <w:t xml:space="preserve"> · </w:t>
      </w:r>
      <w:r>
        <w:rPr>
          <w:lang w:val="es_ES" w:bidi="es_ES"/>
        </w:rPr>
        <w:t>ACT 26:16</w:t>
      </w:r>
      <w:r>
        <w:rPr>
          <w:lang w:val="es_ES" w:bidi="es_ES"/>
        </w:rPr>
        <w:t xml:space="preserve"> · </w:t>
      </w:r>
      <w:r>
        <w:rPr>
          <w:lang w:val="es_ES" w:bidi="es_ES"/>
        </w:rPr>
        <w:t>ACT 26:16</w:t>
      </w:r>
      <w:r>
        <w:rPr>
          <w:lang w:val="es_ES" w:bidi="es_ES"/>
        </w:rPr>
        <w:t xml:space="preserve"> · </w:t>
      </w:r>
      <w:r>
        <w:rPr>
          <w:lang w:val="es_ES" w:bidi="es_ES"/>
        </w:rPr>
        <w:t>ROM 14:8</w:t>
      </w:r>
      <w:r>
        <w:rPr>
          <w:lang w:val="es_ES" w:bidi="es_ES"/>
        </w:rPr>
        <w:t xml:space="preserve"> · </w:t>
      </w:r>
      <w:r>
        <w:rPr>
          <w:lang w:val="es_ES" w:bidi="es_ES"/>
        </w:rPr>
        <w:t>ROM 14:8</w:t>
      </w:r>
      <w:r>
        <w:rPr>
          <w:lang w:val="es_ES" w:bidi="es_ES"/>
        </w:rPr>
        <w:t xml:space="preserve"> · </w:t>
      </w:r>
      <w:r>
        <w:rPr>
          <w:lang w:val="es_ES" w:bidi="es_ES"/>
        </w:rPr>
        <w:t>ROM 14:8</w:t>
      </w:r>
      <w:r>
        <w:rPr>
          <w:lang w:val="es_ES" w:bidi="es_ES"/>
        </w:rPr>
        <w:t xml:space="preserve"> · </w:t>
      </w:r>
      <w:r>
        <w:rPr>
          <w:lang w:val="es_ES" w:bidi="es_ES"/>
        </w:rPr>
        <w:t>ROM 14:8</w:t>
      </w:r>
      <w:r>
        <w:rPr>
          <w:lang w:val="es_ES" w:bidi="es_ES"/>
        </w:rPr>
      </w:r>
      <w:r>
        <w:rPr>
          <w:lang w:val="es_ES" w:bidi="es_ES"/>
        </w:rPr>
      </w:r>
    </w:p>
    <w:p>
      <w:pPr/>
      <w:r>
        <w:rPr>
          <w:lang w:val="es_ES" w:bidi="es_ES"/>
        </w:rPr>
      </w:r>
    </w:p>
    <w:p>
      <w:pPr>
        <w:pStyle w:val="Heading2"/>
      </w:pPr>
      <w:r>
        <w:rPr>
          <w:lang w:val="es_ES" w:bidi="es_ES"/>
        </w:rPr>
        <w:t>τεῖχος</w:t>
      </w:r>
      <w:r>
        <w:rPr>
          <w:lang w:val="es_ES" w:bidi="es_ES"/>
        </w:rPr>
      </w:r>
    </w:p>
    <w:p>
      <w:pPr>
        <w:pStyle w:val="Heading1"/>
      </w:pPr>
      <w:r>
        <w:rPr>
          <w:lang w:val="es_ES" w:bidi="es_ES"/>
        </w:rPr>
        <w:t>τεῖχος</w:t>
      </w:r>
    </w:p>
    <w:p>
      <w:pPr/>
      <w:r>
        <w:rPr>
          <w:lang w:val="es_ES" w:bidi="es_ES"/>
        </w:rPr>
      </w:r>
      <w:r>
        <w:rPr>
          <w:lang w:val="es_ES" w:bidi="es_ES"/>
        </w:rPr>
        <w:t>τεῖχος</w:t>
      </w:r>
      <w:r>
        <w:rPr>
          <w:lang w:val="es_ES" w:bidi="es_ES"/>
        </w:rPr>
        <w:t xml:space="preserve"> (</w:t>
      </w:r>
      <w:r>
        <w:rPr>
          <w:lang w:val="es_ES" w:bidi="es_ES"/>
        </w:rPr>
        <w:t>G5038</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 </w:t>
      </w:r>
      <w:r>
        <w:rPr>
          <w:lang w:val="es_ES" w:bidi="es_ES"/>
        </w:rPr>
        <w:t>|</w:t>
      </w:r>
      <w:r>
        <w:rPr>
          <w:lang w:val="es_ES" w:bidi="es_ES"/>
        </w:rPr>
        <w:t xml:space="preserve"> </w:t>
      </w:r>
      <w:r>
        <w:rPr>
          <w:lang w:val="es_ES" w:bidi="es_ES"/>
        </w:rPr>
        <w:t>τοῖχος</w:t>
      </w:r>
    </w:p>
    <w:p>
      <w:pPr/>
      <w:r>
        <w:rPr>
          <w:lang w:val="es_ES" w:bidi="es_ES"/>
        </w:rPr>
      </w:r>
      <w:r>
        <w:rPr>
          <w:lang w:val="es_ES" w:bidi="es_ES"/>
        </w:rPr>
        <w:t>7.61</w:t>
      </w:r>
      <w:r>
        <w:rPr>
          <w:lang w:val="es_ES" w:bidi="es_ES"/>
        </w:rPr>
        <w:t xml:space="preserve"> · </w:t>
      </w:r>
      <w:r>
        <w:rPr>
          <w:lang w:val="es_ES" w:bidi="es_ES"/>
        </w:rPr>
        <w:t>Construcciones</w:t>
      </w:r>
      <w:r>
        <w:rPr>
          <w:lang w:val="es_ES" w:bidi="es_ES"/>
        </w:rPr>
        <w:t xml:space="preserve"> · </w:t>
      </w:r>
      <w:r>
        <w:rPr>
          <w:lang w:val="es_ES" w:bidi="es_ES"/>
        </w:rPr>
        <w:t>Muros y vallas</w:t>
      </w:r>
    </w:p>
    <w:p>
      <w:pPr/>
      <w:r>
        <w:rPr>
          <w:lang w:val="es_ES" w:bidi="es_ES"/>
        </w:rPr>
      </w:r>
      <w:r>
        <w:rPr>
          <w:lang w:val="es_ES" w:bidi="es_ES"/>
        </w:rPr>
        <w:t>muralla</w:t>
      </w:r>
      <w:r>
        <w:rPr>
          <w:lang w:val="es_ES" w:bidi="es_ES"/>
        </w:rPr>
        <w:t xml:space="preserve"> </w:t>
      </w:r>
      <w:r>
        <w:rPr>
          <w:lang w:val="es_ES" w:bidi="es_ES"/>
        </w:rPr>
        <w:t>muro permanente particularmente fuerte, principalmente el muro construido alrededor de una ciudad para su protección</w:t>
      </w:r>
      <w:r>
        <w:rPr>
          <w:lang w:val="es_ES" w:bidi="es_ES"/>
        </w:rPr>
        <w:t xml:space="preserve"> </w:t>
      </w:r>
      <w:r>
        <w:rPr>
          <w:lang w:val="es_ES" w:bidi="es_ES"/>
        </w:rPr>
        <w:t>En algunos idiomas el traductor debe hacer una clara distinción entre la pared de una casa y las murallas de la ciudad. La pared o muro de una casa puede llamarse "el lado de una casa" y una pared interior "la división de una casa", mientras que la muralla de la ciudad a menudo se relaciona con términos como "barricada" o "cerco". Por lo tanto, la muralla de la ciudad podría llamarse "cerca fortificada alrededor de una ciudad".</w:t>
      </w:r>
    </w:p>
    <w:p>
      <w:pPr/>
      <w:r>
        <w:rPr>
          <w:lang w:val="es_ES" w:bidi="es_ES"/>
        </w:rPr>
      </w:r>
      <w:r>
        <w:rPr>
          <w:lang w:val="es_ES" w:bidi="es_ES"/>
        </w:rPr>
        <w:t>ACT 9:25</w:t>
      </w:r>
      <w:r>
        <w:rPr>
          <w:lang w:val="es_ES" w:bidi="es_ES"/>
        </w:rPr>
        <w:t xml:space="preserve"> · </w:t>
      </w:r>
      <w:r>
        <w:rPr>
          <w:lang w:val="es_ES" w:bidi="es_ES"/>
        </w:rPr>
        <w:t>2CO 11:33</w:t>
      </w:r>
      <w:r>
        <w:rPr>
          <w:lang w:val="es_ES" w:bidi="es_ES"/>
        </w:rPr>
        <w:t xml:space="preserve"> · </w:t>
      </w:r>
      <w:r>
        <w:rPr>
          <w:lang w:val="es_ES" w:bidi="es_ES"/>
        </w:rPr>
        <w:t>HEB 11:30</w:t>
      </w:r>
      <w:r>
        <w:rPr>
          <w:lang w:val="es_ES" w:bidi="es_ES"/>
        </w:rPr>
        <w:t xml:space="preserve"> · </w:t>
      </w:r>
      <w:r>
        <w:rPr>
          <w:lang w:val="es_ES" w:bidi="es_ES"/>
        </w:rPr>
        <w:t>REV 21:12</w:t>
      </w:r>
      <w:r>
        <w:rPr>
          <w:lang w:val="es_ES" w:bidi="es_ES"/>
        </w:rPr>
        <w:t xml:space="preserve"> · </w:t>
      </w:r>
      <w:r>
        <w:rPr>
          <w:lang w:val="es_ES" w:bidi="es_ES"/>
        </w:rPr>
        <w:t>REV 21:14</w:t>
      </w:r>
      <w:r>
        <w:rPr>
          <w:lang w:val="es_ES" w:bidi="es_ES"/>
        </w:rPr>
        <w:t xml:space="preserve"> · </w:t>
      </w:r>
      <w:r>
        <w:rPr>
          <w:lang w:val="es_ES" w:bidi="es_ES"/>
        </w:rPr>
        <w:t>REV 21:15</w:t>
      </w:r>
      <w:r>
        <w:rPr>
          <w:lang w:val="es_ES" w:bidi="es_ES"/>
        </w:rPr>
        <w:t xml:space="preserve"> · </w:t>
      </w:r>
      <w:r>
        <w:rPr>
          <w:lang w:val="es_ES" w:bidi="es_ES"/>
        </w:rPr>
        <w:t>REV 21:17</w:t>
      </w:r>
      <w:r>
        <w:rPr>
          <w:lang w:val="es_ES" w:bidi="es_ES"/>
        </w:rPr>
        <w:t xml:space="preserve"> · </w:t>
      </w:r>
      <w:r>
        <w:rPr>
          <w:lang w:val="es_ES" w:bidi="es_ES"/>
        </w:rPr>
        <w:t>REV 21:18</w:t>
      </w:r>
      <w:r>
        <w:rPr>
          <w:lang w:val="es_ES" w:bidi="es_ES"/>
        </w:rPr>
        <w:t xml:space="preserve"> · </w:t>
      </w:r>
      <w:r>
        <w:rPr>
          <w:lang w:val="es_ES" w:bidi="es_ES"/>
        </w:rPr>
        <w:t>REV 21:19</w:t>
      </w:r>
      <w:r>
        <w:rPr>
          <w:lang w:val="es_ES" w:bidi="es_ES"/>
        </w:rPr>
      </w:r>
      <w:r>
        <w:rPr>
          <w:lang w:val="es_ES" w:bidi="es_ES"/>
        </w:rPr>
      </w:r>
    </w:p>
    <w:p>
      <w:pPr/>
      <w:r>
        <w:rPr>
          <w:lang w:val="es_ES" w:bidi="es_ES"/>
        </w:rPr>
      </w:r>
    </w:p>
    <w:p>
      <w:pPr>
        <w:pStyle w:val="Heading2"/>
      </w:pPr>
      <w:r>
        <w:rPr>
          <w:lang w:val="es_ES" w:bidi="es_ES"/>
        </w:rPr>
        <w:t>τεκμήριον</w:t>
      </w:r>
      <w:r>
        <w:rPr>
          <w:lang w:val="es_ES" w:bidi="es_ES"/>
        </w:rPr>
      </w:r>
    </w:p>
    <w:p>
      <w:pPr>
        <w:pStyle w:val="Heading1"/>
      </w:pPr>
      <w:r>
        <w:rPr>
          <w:lang w:val="es_ES" w:bidi="es_ES"/>
        </w:rPr>
        <w:t>τεκμήριον</w:t>
      </w:r>
    </w:p>
    <w:p>
      <w:pPr/>
      <w:r>
        <w:rPr>
          <w:lang w:val="es_ES" w:bidi="es_ES"/>
        </w:rPr>
      </w:r>
      <w:r>
        <w:rPr>
          <w:lang w:val="es_ES" w:bidi="es_ES"/>
        </w:rPr>
        <w:t>τεκμήριον</w:t>
      </w:r>
      <w:r>
        <w:rPr>
          <w:lang w:val="es_ES" w:bidi="es_ES"/>
        </w:rPr>
        <w:t xml:space="preserve"> (</w:t>
      </w:r>
      <w:r>
        <w:rPr>
          <w:lang w:val="es_ES" w:bidi="es_ES"/>
        </w:rPr>
        <w:t>G5039</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28.45</w:t>
      </w:r>
      <w:r>
        <w:rPr>
          <w:lang w:val="es_ES" w:bidi="es_ES"/>
        </w:rPr>
        <w:t xml:space="preserve"> · </w:t>
      </w:r>
      <w:r>
        <w:rPr>
          <w:lang w:val="es_ES" w:bidi="es_ES"/>
        </w:rPr>
        <w:t>Saber</w:t>
      </w:r>
      <w:r>
        <w:rPr>
          <w:lang w:val="es_ES" w:bidi="es_ES"/>
        </w:rPr>
        <w:t xml:space="preserve"> · </w:t>
      </w:r>
      <w:r>
        <w:rPr>
          <w:lang w:val="es_ES" w:bidi="es_ES"/>
        </w:rPr>
        <w:t>Bien Conocido, Mostrado Claramente, Revelado</w:t>
      </w:r>
    </w:p>
    <w:p>
      <w:pPr/>
      <w:r>
        <w:rPr>
          <w:lang w:val="es_ES" w:bidi="es_ES"/>
        </w:rPr>
      </w:r>
      <w:r>
        <w:rPr>
          <w:lang w:val="es_ES" w:bidi="es_ES"/>
        </w:rPr>
        <w:t>evidencia</w:t>
      </w:r>
      <w:r>
        <w:rPr>
          <w:lang w:val="es_ES" w:bidi="es_ES"/>
        </w:rPr>
        <w:t xml:space="preserve">, </w:t>
      </w:r>
      <w:r>
        <w:rPr>
          <w:lang w:val="es_ES" w:bidi="es_ES"/>
        </w:rPr>
        <w:t>prueba</w:t>
      </w:r>
      <w:r>
        <w:rPr>
          <w:lang w:val="es_ES" w:bidi="es_ES"/>
        </w:rPr>
        <w:t xml:space="preserve">, </w:t>
      </w:r>
      <w:r>
        <w:rPr>
          <w:lang w:val="es_ES" w:bidi="es_ES"/>
        </w:rPr>
        <w:t>prueba convincente</w:t>
      </w:r>
      <w:r>
        <w:rPr>
          <w:lang w:val="es_ES" w:bidi="es_ES"/>
        </w:rPr>
        <w:t xml:space="preserve"> </w:t>
      </w:r>
      <w:r>
        <w:rPr>
          <w:lang w:val="es_ES" w:bidi="es_ES"/>
        </w:rPr>
        <w:t>lo que hace que algo sea considerado como verificado o confirmado</w:t>
      </w:r>
      <w:r>
        <w:rPr>
          <w:lang w:val="es_ES" w:bidi="es_ES"/>
        </w:rPr>
        <w:t xml:space="preserve"> </w:t>
      </w:r>
      <w:r>
        <w:rPr>
          <w:lang w:val="es_ES" w:bidi="es_ES"/>
        </w:rPr>
        <w:t>En algunos idiomas "prueba convincente" se traduce como "lo que hace que uno conozca con certeza" o "... con seguridad".</w:t>
      </w:r>
    </w:p>
    <w:p>
      <w:pPr/>
      <w:r>
        <w:rPr>
          <w:lang w:val="es_ES" w:bidi="es_ES"/>
        </w:rPr>
      </w:r>
      <w:r>
        <w:rPr>
          <w:lang w:val="es_ES" w:bidi="es_ES"/>
        </w:rPr>
        <w:t>ACT 1:3</w:t>
      </w:r>
      <w:r>
        <w:rPr>
          <w:lang w:val="es_ES" w:bidi="es_ES"/>
        </w:rPr>
      </w:r>
      <w:r>
        <w:rPr>
          <w:lang w:val="es_ES" w:bidi="es_ES"/>
        </w:rPr>
      </w:r>
    </w:p>
    <w:p>
      <w:pPr/>
      <w:r>
        <w:rPr>
          <w:lang w:val="es_ES" w:bidi="es_ES"/>
        </w:rPr>
      </w:r>
    </w:p>
    <w:p>
      <w:pPr>
        <w:pStyle w:val="Heading2"/>
      </w:pPr>
      <w:r>
        <w:rPr>
          <w:lang w:val="es_ES" w:bidi="es_ES"/>
        </w:rPr>
        <w:t>τεκνίον</w:t>
      </w:r>
      <w:r>
        <w:rPr>
          <w:lang w:val="es_ES" w:bidi="es_ES"/>
        </w:rPr>
      </w:r>
    </w:p>
    <w:p>
      <w:pPr>
        <w:pStyle w:val="Heading1"/>
      </w:pPr>
      <w:r>
        <w:rPr>
          <w:lang w:val="es_ES" w:bidi="es_ES"/>
        </w:rPr>
        <w:t>τεκνίον</w:t>
      </w:r>
    </w:p>
    <w:p>
      <w:pPr/>
      <w:r>
        <w:rPr>
          <w:lang w:val="es_ES" w:bidi="es_ES"/>
        </w:rPr>
      </w:r>
      <w:r>
        <w:rPr>
          <w:lang w:val="es_ES" w:bidi="es_ES"/>
        </w:rPr>
        <w:t>τεκνίον</w:t>
      </w:r>
      <w:r>
        <w:rPr>
          <w:lang w:val="es_ES" w:bidi="es_ES"/>
        </w:rPr>
        <w:t xml:space="preserve"> (</w:t>
      </w:r>
      <w:r>
        <w:rPr>
          <w:lang w:val="es_ES" w:bidi="es_ES"/>
        </w:rPr>
        <w:t>G5040</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τίκτω</w:t>
      </w:r>
    </w:p>
    <w:p>
      <w:pPr/>
      <w:r>
        <w:rPr>
          <w:lang w:val="es_ES" w:bidi="es_ES"/>
        </w:rPr>
      </w:r>
      <w:r>
        <w:rPr>
          <w:lang w:val="es_ES" w:bidi="es_ES"/>
        </w:rPr>
        <w:t>9.46</w:t>
      </w:r>
      <w:r>
        <w:rPr>
          <w:lang w:val="es_ES" w:bidi="es_ES"/>
        </w:rPr>
        <w:t xml:space="preserve"> · </w:t>
      </w:r>
      <w:r>
        <w:rPr>
          <w:lang w:val="es_ES" w:bidi="es_ES"/>
        </w:rPr>
        <w:t>Personas</w:t>
      </w:r>
      <w:r>
        <w:rPr>
          <w:lang w:val="es_ES" w:bidi="es_ES"/>
        </w:rPr>
        <w:t xml:space="preserve"> · </w:t>
      </w:r>
      <w:r>
        <w:rPr>
          <w:lang w:val="es_ES" w:bidi="es_ES"/>
        </w:rPr>
        <w:t>Personas por las que se siente afecto</w:t>
      </w:r>
    </w:p>
    <w:p>
      <w:pPr/>
      <w:r>
        <w:rPr>
          <w:lang w:val="es_ES" w:bidi="es_ES"/>
        </w:rPr>
      </w:r>
      <w:r>
        <w:rPr>
          <w:lang w:val="es_ES" w:bidi="es_ES"/>
        </w:rPr>
        <w:t>mi hijo</w:t>
      </w:r>
      <w:r>
        <w:rPr>
          <w:lang w:val="es_ES" w:bidi="es_ES"/>
        </w:rPr>
        <w:t xml:space="preserve">, </w:t>
      </w:r>
      <w:r>
        <w:rPr>
          <w:lang w:val="es_ES" w:bidi="es_ES"/>
        </w:rPr>
        <w:t>mi querido amigo</w:t>
      </w:r>
      <w:r>
        <w:rPr>
          <w:lang w:val="es_ES" w:bidi="es_ES"/>
        </w:rPr>
        <w:t xml:space="preserve">, </w:t>
      </w:r>
      <w:r>
        <w:rPr>
          <w:lang w:val="es_ES" w:bidi="es_ES"/>
        </w:rPr>
        <w:t>querido hombre</w:t>
      </w:r>
      <w:r>
        <w:rPr>
          <w:lang w:val="es_ES" w:bidi="es_ES"/>
        </w:rPr>
        <w:t xml:space="preserve">, </w:t>
      </w:r>
      <w:r>
        <w:rPr>
          <w:lang w:val="es_ES" w:bidi="es_ES"/>
        </w:rPr>
        <w:t>mi amado</w:t>
      </w:r>
      <w:r>
        <w:rPr>
          <w:lang w:val="es_ES" w:bidi="es_ES"/>
        </w:rPr>
        <w:t xml:space="preserve">, </w:t>
      </w:r>
      <w:r>
        <w:rPr>
          <w:lang w:val="es_ES" w:bidi="es_ES"/>
        </w:rPr>
        <w:t>mi querido muchacho</w:t>
      </w:r>
      <w:r>
        <w:rPr>
          <w:lang w:val="es_ES" w:bidi="es_ES"/>
        </w:rPr>
        <w:t xml:space="preserve"> </w:t>
      </w:r>
      <w:r>
        <w:rPr>
          <w:lang w:val="es_ES" w:bidi="es_ES"/>
        </w:rPr>
        <w:t xml:space="preserve">(extensión del significado </w:t>
      </w:r>
      <w:r>
        <w:rPr>
          <w:lang w:val="es_ES" w:bidi="es_ES"/>
        </w:rPr>
        <w:t>τέκνον</w:t>
      </w:r>
      <w:r>
        <w:rPr>
          <w:lang w:val="es_ES" w:bidi="es_ES"/>
        </w:rPr>
        <w:t xml:space="preserve">[a] ‘niño, descendencia’ </w:t>
      </w:r>
      <w:hyperlink r:id="rId24">
        <w:r>
          <w:rPr>
            <w:lang w:val="es_ES" w:bidi="es_ES"/>
          </w:rPr>
          <w:rPr>
            <w:color w:val="0000EE"/>
            <w:u w:val="single"/>
          </w:rPr>
          <w:t>10.36</w:t>
        </w:r>
      </w:hyperlink>
      <w:r>
        <w:rPr>
          <w:lang w:val="es_ES" w:bidi="es_ES"/>
        </w:rPr>
        <w:t>) persona de cualquier edad para la cual existe una relación especial de cariño y asociación</w:t>
      </w:r>
      <w:r>
        <w:rPr>
          <w:lang w:val="es_ES" w:bidi="es_ES"/>
        </w:rPr>
        <w:t xml:space="preserve"> </w:t>
      </w:r>
      <w:r>
        <w:rPr>
          <w:lang w:val="es_ES" w:bidi="es_ES"/>
        </w:rPr>
        <w:t xml:space="preserve">Podría ser imposible traducir τεκνία literalmente como "mis hijos" en </w:t>
      </w:r>
      <w:r>
        <w:rPr>
          <w:lang w:val="es_ES" w:bidi="es_ES"/>
        </w:rPr>
        <w:t>1JN 3:7</w:t>
      </w:r>
      <w:r>
        <w:rPr>
          <w:lang w:val="es_ES" w:bidi="es_ES"/>
        </w:rPr>
        <w:t>, ya que esto podría sugerir una relación de parentesco entre el autor de 1 Juan y las personas a quienes se dirige su carta. Un equivalente más satisfactorio en algunos idiomas es a menudo "mis queridos amigos" o "mis seres queridos".</w:t>
      </w:r>
    </w:p>
    <w:p>
      <w:pPr/>
      <w:r>
        <w:rPr>
          <w:lang w:val="es_ES" w:bidi="es_ES"/>
        </w:rPr>
      </w:r>
      <w:r>
        <w:rPr>
          <w:lang w:val="es_ES" w:bidi="es_ES"/>
        </w:rPr>
        <w:t>JHN 13:33</w:t>
      </w:r>
      <w:r>
        <w:rPr>
          <w:lang w:val="es_ES" w:bidi="es_ES"/>
        </w:rPr>
        <w:t xml:space="preserve"> · </w:t>
      </w:r>
      <w:r>
        <w:rPr>
          <w:lang w:val="es_ES" w:bidi="es_ES"/>
        </w:rPr>
        <w:t>1JN 2:1</w:t>
      </w:r>
      <w:r>
        <w:rPr>
          <w:lang w:val="es_ES" w:bidi="es_ES"/>
        </w:rPr>
        <w:t xml:space="preserve"> · </w:t>
      </w:r>
      <w:r>
        <w:rPr>
          <w:lang w:val="es_ES" w:bidi="es_ES"/>
        </w:rPr>
        <w:t>1JN 2:12</w:t>
      </w:r>
      <w:r>
        <w:rPr>
          <w:lang w:val="es_ES" w:bidi="es_ES"/>
        </w:rPr>
        <w:t xml:space="preserve"> · </w:t>
      </w:r>
      <w:r>
        <w:rPr>
          <w:lang w:val="es_ES" w:bidi="es_ES"/>
        </w:rPr>
        <w:t>1JN 2:28</w:t>
      </w:r>
      <w:r>
        <w:rPr>
          <w:lang w:val="es_ES" w:bidi="es_ES"/>
        </w:rPr>
        <w:t xml:space="preserve"> · </w:t>
      </w:r>
      <w:r>
        <w:rPr>
          <w:lang w:val="es_ES" w:bidi="es_ES"/>
        </w:rPr>
        <w:t>1JN 3:18</w:t>
      </w:r>
      <w:r>
        <w:rPr>
          <w:lang w:val="es_ES" w:bidi="es_ES"/>
        </w:rPr>
        <w:t xml:space="preserve"> · </w:t>
      </w:r>
      <w:r>
        <w:rPr>
          <w:lang w:val="es_ES" w:bidi="es_ES"/>
        </w:rPr>
        <w:t>1JN 4:4</w:t>
      </w:r>
      <w:r>
        <w:rPr>
          <w:lang w:val="es_ES" w:bidi="es_ES"/>
        </w:rPr>
        <w:t xml:space="preserve"> · </w:t>
      </w:r>
      <w:r>
        <w:rPr>
          <w:lang w:val="es_ES" w:bidi="es_ES"/>
        </w:rPr>
        <w:t>1JN 5:21</w:t>
      </w:r>
      <w:r>
        <w:rPr>
          <w:lang w:val="es_ES" w:bidi="es_ES"/>
        </w:rPr>
      </w:r>
      <w:r>
        <w:rPr>
          <w:lang w:val="es_ES" w:bidi="es_ES"/>
        </w:rPr>
      </w:r>
    </w:p>
    <w:p>
      <w:pPr/>
      <w:r>
        <w:rPr>
          <w:lang w:val="es_ES" w:bidi="es_ES"/>
        </w:rPr>
      </w:r>
    </w:p>
    <w:p>
      <w:pPr>
        <w:pStyle w:val="Heading2"/>
      </w:pPr>
      <w:r>
        <w:rPr>
          <w:lang w:val="es_ES" w:bidi="es_ES"/>
        </w:rPr>
        <w:t>τεκνογονέω</w:t>
      </w:r>
      <w:r>
        <w:rPr>
          <w:lang w:val="es_ES" w:bidi="es_ES"/>
        </w:rPr>
      </w:r>
    </w:p>
    <w:p>
      <w:pPr>
        <w:pStyle w:val="Heading1"/>
      </w:pPr>
      <w:r>
        <w:rPr>
          <w:lang w:val="es_ES" w:bidi="es_ES"/>
        </w:rPr>
        <w:t>τεκνογονέω</w:t>
      </w:r>
    </w:p>
    <w:p>
      <w:pPr/>
      <w:r>
        <w:rPr>
          <w:lang w:val="es_ES" w:bidi="es_ES"/>
        </w:rPr>
      </w:r>
      <w:r>
        <w:rPr>
          <w:lang w:val="es_ES" w:bidi="es_ES"/>
        </w:rPr>
        <w:t>τεκνογονέω</w:t>
      </w:r>
      <w:r>
        <w:rPr>
          <w:lang w:val="es_ES" w:bidi="es_ES"/>
        </w:rPr>
        <w:t xml:space="preserve"> (</w:t>
      </w:r>
      <w:r>
        <w:rPr>
          <w:lang w:val="es_ES" w:bidi="es_ES"/>
        </w:rPr>
        <w:t>G5041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τίκτω + γίνομαι</w:t>
      </w:r>
    </w:p>
    <w:p>
      <w:pPr/>
      <w:r>
        <w:rPr>
          <w:lang w:val="es_ES" w:bidi="es_ES"/>
        </w:rPr>
      </w:r>
      <w:r>
        <w:rPr>
          <w:lang w:val="es_ES" w:bidi="es_ES"/>
        </w:rPr>
        <w:t>23.52</w:t>
      </w:r>
      <w:r>
        <w:rPr>
          <w:lang w:val="es_ES" w:bidi="es_ES"/>
        </w:rPr>
        <w:t xml:space="preserve"> · </w:t>
      </w:r>
      <w:r>
        <w:rPr>
          <w:lang w:val="es_ES" w:bidi="es_ES"/>
        </w:rPr>
        <w:t>Procesos y Estados Fisiológicos</w:t>
      </w:r>
      <w:r>
        <w:rPr>
          <w:lang w:val="es_ES" w:bidi="es_ES"/>
        </w:rPr>
        <w:t xml:space="preserve"> · </w:t>
      </w:r>
      <w:r>
        <w:rPr>
          <w:lang w:val="es_ES" w:bidi="es_ES"/>
        </w:rPr>
        <w:t>Nacimiento, Procreación</w:t>
      </w:r>
    </w:p>
    <w:p>
      <w:pPr/>
      <w:r>
        <w:rPr>
          <w:lang w:val="es_ES" w:bidi="es_ES"/>
        </w:rPr>
      </w:r>
      <w:r>
        <w:rPr>
          <w:lang w:val="es_ES" w:bidi="es_ES"/>
        </w:rPr>
        <w:t>engendrar</w:t>
      </w:r>
      <w:r>
        <w:rPr>
          <w:lang w:val="es_ES" w:bidi="es_ES"/>
        </w:rPr>
        <w:t xml:space="preserve">, </w:t>
      </w:r>
      <w:r>
        <w:rPr>
          <w:lang w:val="es_ES" w:bidi="es_ES"/>
        </w:rPr>
        <w:t>dar a luz</w:t>
      </w:r>
      <w:r>
        <w:rPr>
          <w:lang w:val="es_ES" w:bidi="es_ES"/>
        </w:rPr>
        <w:t xml:space="preserve"> </w:t>
      </w:r>
      <w:r>
        <w:rPr>
          <w:lang w:val="es_ES" w:bidi="es_ES"/>
        </w:rPr>
        <w:t>dar a luz a un niño</w:t>
      </w:r>
      <w:r>
        <w:rPr>
          <w:vertAlign w:val="superscript"/>
          <w:lang w:val="es_ES" w:bidi="es_ES"/>
        </w:rPr>
        <w:t>1</w:t>
      </w:r>
      <w:r>
        <w:rPr>
          <w:lang w:val="es_ES" w:bidi="es_ES"/>
        </w:rPr>
        <w:t xml:space="preserve"> </w:t>
      </w:r>
      <w:r>
        <w:rPr>
          <w:lang w:val="es_ES" w:bidi="es_ES"/>
        </w:rPr>
        <w:t>Todos los idiomas tienen expresiones para el nacimiento humano, aunque frecuentemente son de formas idiomáticas, por ejemplo, "soltar a un niño" o "hacer que un bebé pase entre las piernas". Algunas lenguas tienen una variedad de términos que se refieren a dar nacimiento, y algunos de estos pueden implicar connotaciones desafortunadas. Por lo tanto, hay que tener cuidado con la selección de las expresiones apropiadas.</w:t>
      </w:r>
    </w:p>
    <w:p>
      <w:pPr/>
      <w:r>
        <w:rPr>
          <w:lang w:val="es_ES" w:bidi="es_ES"/>
        </w:rPr>
      </w:r>
      <w:r>
        <w:rPr>
          <w:lang w:val="es_ES" w:bidi="es_ES"/>
        </w:rPr>
        <w:t>1TI 5:14</w:t>
      </w:r>
    </w:p>
    <w:p>
      <w:pPr/>
      <w:r>
        <w:rPr>
          <w:lang w:val="es_ES" w:bidi="es_ES"/>
        </w:rPr>
      </w:r>
      <w:r>
        <w:rPr>
          <w:vertAlign w:val="superscript"/>
          <w:lang w:val="es_ES" w:bidi="es_ES"/>
        </w:rPr>
        <w:t>1</w:t>
      </w:r>
      <w:r>
        <w:rPr>
          <w:lang w:val="es_ES" w:bidi="es_ES"/>
        </w:rPr>
        <w:t xml:space="preserve"> Es posible que τεκνογονέω y τεκνογονία difieran un tanto en connotación de τίκτω[a] y γεννάω[b] en que son más formales estilísticamente, pero parece que no hay una distinción denotativa importante en el significado.</w:t>
      </w:r>
      <w:r>
        <w:rPr>
          <w:lang w:val="es_ES" w:bidi="es_ES"/>
        </w:rPr>
      </w:r>
      <w:r>
        <w:rPr>
          <w:lang w:val="es_ES" w:bidi="es_ES"/>
        </w:rPr>
      </w:r>
    </w:p>
    <w:p>
      <w:pPr/>
      <w:r>
        <w:rPr>
          <w:lang w:val="es_ES" w:bidi="es_ES"/>
        </w:rPr>
      </w:r>
    </w:p>
    <w:p>
      <w:pPr>
        <w:pStyle w:val="Heading2"/>
      </w:pPr>
      <w:r>
        <w:rPr>
          <w:lang w:val="es_ES" w:bidi="es_ES"/>
        </w:rPr>
        <w:t>τεκνογονία</w:t>
      </w:r>
      <w:r>
        <w:rPr>
          <w:lang w:val="es_ES" w:bidi="es_ES"/>
        </w:rPr>
      </w:r>
    </w:p>
    <w:p>
      <w:pPr>
        <w:pStyle w:val="Heading1"/>
      </w:pPr>
      <w:r>
        <w:rPr>
          <w:lang w:val="es_ES" w:bidi="es_ES"/>
        </w:rPr>
        <w:t>τεκνογονία</w:t>
      </w:r>
    </w:p>
    <w:p>
      <w:pPr/>
      <w:r>
        <w:rPr>
          <w:lang w:val="es_ES" w:bidi="es_ES"/>
        </w:rPr>
      </w:r>
      <w:r>
        <w:rPr>
          <w:lang w:val="es_ES" w:bidi="es_ES"/>
        </w:rPr>
        <w:t>τεκνογονία</w:t>
      </w:r>
      <w:r>
        <w:rPr>
          <w:lang w:val="es_ES" w:bidi="es_ES"/>
        </w:rPr>
        <w:t xml:space="preserve"> (</w:t>
      </w:r>
      <w:r>
        <w:rPr>
          <w:lang w:val="es_ES" w:bidi="es_ES"/>
        </w:rPr>
        <w:t>G5042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τίκτω + γίνομαι</w:t>
      </w:r>
    </w:p>
    <w:p>
      <w:pPr/>
      <w:r>
        <w:rPr>
          <w:lang w:val="es_ES" w:bidi="es_ES"/>
        </w:rPr>
      </w:r>
      <w:r>
        <w:rPr>
          <w:lang w:val="es_ES" w:bidi="es_ES"/>
        </w:rPr>
        <w:t>23.52</w:t>
      </w:r>
      <w:r>
        <w:rPr>
          <w:lang w:val="es_ES" w:bidi="es_ES"/>
        </w:rPr>
        <w:t xml:space="preserve"> · </w:t>
      </w:r>
      <w:r>
        <w:rPr>
          <w:lang w:val="es_ES" w:bidi="es_ES"/>
        </w:rPr>
        <w:t>Procesos y Estados Fisiológicos</w:t>
      </w:r>
      <w:r>
        <w:rPr>
          <w:lang w:val="es_ES" w:bidi="es_ES"/>
        </w:rPr>
        <w:t xml:space="preserve"> · </w:t>
      </w:r>
      <w:r>
        <w:rPr>
          <w:lang w:val="es_ES" w:bidi="es_ES"/>
        </w:rPr>
        <w:t>Nacimiento, Procreación</w:t>
      </w:r>
    </w:p>
    <w:p>
      <w:pPr/>
      <w:r>
        <w:rPr>
          <w:lang w:val="es_ES" w:bidi="es_ES"/>
        </w:rPr>
      </w:r>
      <w:r>
        <w:rPr>
          <w:lang w:val="es_ES" w:bidi="es_ES"/>
        </w:rPr>
        <w:t>engendrar</w:t>
      </w:r>
      <w:r>
        <w:rPr>
          <w:lang w:val="es_ES" w:bidi="es_ES"/>
        </w:rPr>
        <w:t xml:space="preserve">, </w:t>
      </w:r>
      <w:r>
        <w:rPr>
          <w:lang w:val="es_ES" w:bidi="es_ES"/>
        </w:rPr>
        <w:t>dar a luz</w:t>
      </w:r>
      <w:r>
        <w:rPr>
          <w:lang w:val="es_ES" w:bidi="es_ES"/>
        </w:rPr>
        <w:t xml:space="preserve"> </w:t>
      </w:r>
      <w:r>
        <w:rPr>
          <w:lang w:val="es_ES" w:bidi="es_ES"/>
        </w:rPr>
        <w:t>dar a luz a un niño</w:t>
      </w:r>
      <w:r>
        <w:rPr>
          <w:vertAlign w:val="superscript"/>
          <w:lang w:val="es_ES" w:bidi="es_ES"/>
        </w:rPr>
        <w:t>1</w:t>
      </w:r>
      <w:r>
        <w:rPr>
          <w:lang w:val="es_ES" w:bidi="es_ES"/>
        </w:rPr>
        <w:t xml:space="preserve"> </w:t>
      </w:r>
      <w:r>
        <w:rPr>
          <w:lang w:val="es_ES" w:bidi="es_ES"/>
        </w:rPr>
        <w:t>Todos los idiomas tienen expresiones para el nacimiento humano, aunque frecuentemente son de formas idiomáticas, por ejemplo, "soltar a un niño" o "hacer que un bebé pase entre las piernas". Algunas lenguas tienen una variedad de términos que se refieren a dar nacimiento, y algunos de estos pueden implicar connotaciones desafortunadas. Por lo tanto, hay que tener cuidado con la selección de las expresiones apropiadas.</w:t>
      </w:r>
    </w:p>
    <w:p>
      <w:pPr/>
      <w:r>
        <w:rPr>
          <w:lang w:val="es_ES" w:bidi="es_ES"/>
        </w:rPr>
      </w:r>
      <w:r>
        <w:rPr>
          <w:lang w:val="es_ES" w:bidi="es_ES"/>
        </w:rPr>
        <w:t>1TI 2:15</w:t>
      </w:r>
    </w:p>
    <w:p>
      <w:pPr/>
      <w:r>
        <w:rPr>
          <w:lang w:val="es_ES" w:bidi="es_ES"/>
        </w:rPr>
      </w:r>
      <w:r>
        <w:rPr>
          <w:vertAlign w:val="superscript"/>
          <w:lang w:val="es_ES" w:bidi="es_ES"/>
        </w:rPr>
        <w:t>1</w:t>
      </w:r>
      <w:r>
        <w:rPr>
          <w:lang w:val="es_ES" w:bidi="es_ES"/>
        </w:rPr>
        <w:t xml:space="preserve"> Es posible que τεκνογονέω y τεκνογονία difieran un tanto en connotación de τίκτω[a] y γεννάω[b] en que son más formales estilísticamente, pero parece que no hay una distinción denotativa importante en el significado.</w:t>
      </w:r>
      <w:r>
        <w:rPr>
          <w:lang w:val="es_ES" w:bidi="es_ES"/>
        </w:rPr>
      </w:r>
      <w:r>
        <w:rPr>
          <w:lang w:val="es_ES" w:bidi="es_ES"/>
        </w:rPr>
      </w:r>
    </w:p>
    <w:p>
      <w:pPr/>
      <w:r>
        <w:rPr>
          <w:lang w:val="es_ES" w:bidi="es_ES"/>
        </w:rPr>
      </w:r>
    </w:p>
    <w:p>
      <w:pPr>
        <w:pStyle w:val="Heading2"/>
      </w:pPr>
      <w:r>
        <w:rPr>
          <w:lang w:val="es_ES" w:bidi="es_ES"/>
        </w:rPr>
        <w:t>τέκνον</w:t>
      </w:r>
      <w:r>
        <w:rPr>
          <w:lang w:val="es_ES" w:bidi="es_ES"/>
        </w:rPr>
      </w:r>
    </w:p>
    <w:p>
      <w:pPr>
        <w:pStyle w:val="Heading1"/>
      </w:pPr>
      <w:r>
        <w:rPr>
          <w:lang w:val="es_ES" w:bidi="es_ES"/>
        </w:rPr>
        <w:t>τέκνον</w:t>
      </w:r>
    </w:p>
    <w:p>
      <w:pPr/>
      <w:r>
        <w:rPr>
          <w:lang w:val="es_ES" w:bidi="es_ES"/>
        </w:rPr>
      </w:r>
      <w:r>
        <w:rPr>
          <w:lang w:val="es_ES" w:bidi="es_ES"/>
        </w:rPr>
        <w:t>τέκνον</w:t>
      </w:r>
      <w:r>
        <w:rPr>
          <w:lang w:val="es_ES" w:bidi="es_ES"/>
        </w:rPr>
        <w:t xml:space="preserve"> (</w:t>
      </w:r>
      <w:r>
        <w:rPr>
          <w:lang w:val="es_ES" w:bidi="es_ES"/>
        </w:rPr>
        <w:t>G5043</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τίκτω</w:t>
      </w:r>
    </w:p>
    <w:p>
      <w:pPr/>
      <w:r>
        <w:rPr>
          <w:lang w:val="es_ES" w:bidi="es_ES"/>
        </w:rPr>
      </w:r>
      <w:r>
        <w:rPr>
          <w:lang w:val="es_ES" w:bidi="es_ES"/>
        </w:rPr>
        <w:t>10.36</w:t>
      </w:r>
      <w:r>
        <w:rPr>
          <w:lang w:val="es_ES" w:bidi="es_ES"/>
        </w:rPr>
        <w:t xml:space="preserve"> · </w:t>
      </w:r>
      <w:r>
        <w:rPr>
          <w:lang w:val="es_ES" w:bidi="es_ES"/>
        </w:rPr>
        <w:t>Términos de parentesco</w:t>
      </w:r>
      <w:r>
        <w:rPr>
          <w:lang w:val="es_ES" w:bidi="es_ES"/>
        </w:rPr>
        <w:t xml:space="preserve"> · </w:t>
      </w:r>
      <w:r>
        <w:rPr>
          <w:lang w:val="es_ES" w:bidi="es_ES"/>
        </w:rPr>
        <w:t>Relaciones de parentesco que implican generaciones sucesivas</w:t>
      </w:r>
    </w:p>
    <w:p>
      <w:pPr/>
      <w:r>
        <w:rPr>
          <w:lang w:val="es_ES" w:bidi="es_ES"/>
        </w:rPr>
      </w:r>
      <w:r>
        <w:rPr>
          <w:lang w:val="es_ES" w:bidi="es_ES"/>
        </w:rPr>
        <w:t>niño</w:t>
      </w:r>
      <w:r>
        <w:rPr>
          <w:lang w:val="es_ES" w:bidi="es_ES"/>
        </w:rPr>
        <w:t xml:space="preserve">, </w:t>
      </w:r>
      <w:r>
        <w:rPr>
          <w:lang w:val="es_ES" w:bidi="es_ES"/>
        </w:rPr>
        <w:t>descendiente</w:t>
      </w:r>
      <w:r>
        <w:rPr>
          <w:lang w:val="es_ES" w:bidi="es_ES"/>
        </w:rPr>
        <w:t xml:space="preserve"> </w:t>
      </w:r>
      <w:r>
        <w:rPr>
          <w:lang w:val="es_ES" w:bidi="es_ES"/>
        </w:rPr>
        <w:t>la descendencia inmediata de alguien, pero sin referencia específica al sexo o la edad</w:t>
      </w:r>
      <w:r>
        <w:rPr>
          <w:lang w:val="es_ES" w:bidi="es_ES"/>
        </w:rPr>
        <w:t xml:space="preserve"> </w:t>
      </w:r>
      <w:r>
        <w:rPr>
          <w:lang w:val="es_ES" w:bidi="es_ES"/>
        </w:rPr>
        <w:t>En los idiomas en los que no hay un término genérico para "niño" o "descendencia", se puede usar "hijo" o "hija" o "hijo e hija", en singular o plural, según el contexto.</w:t>
      </w:r>
    </w:p>
    <w:p>
      <w:pPr/>
      <w:r>
        <w:rPr>
          <w:lang w:val="es_ES" w:bidi="es_ES"/>
        </w:rPr>
      </w:r>
      <w:r>
        <w:rPr>
          <w:lang w:val="es_ES" w:bidi="es_ES"/>
        </w:rPr>
        <w:t>MAT 2:18</w:t>
      </w:r>
      <w:r>
        <w:rPr>
          <w:lang w:val="es_ES" w:bidi="es_ES"/>
        </w:rPr>
        <w:t xml:space="preserve"> · </w:t>
      </w:r>
      <w:r>
        <w:rPr>
          <w:lang w:val="es_ES" w:bidi="es_ES"/>
        </w:rPr>
        <w:t>MAT 7:11</w:t>
      </w:r>
      <w:r>
        <w:rPr>
          <w:lang w:val="es_ES" w:bidi="es_ES"/>
        </w:rPr>
        <w:t xml:space="preserve"> · </w:t>
      </w:r>
      <w:r>
        <w:rPr>
          <w:lang w:val="es_ES" w:bidi="es_ES"/>
        </w:rPr>
        <w:t>MAT 10:21</w:t>
      </w:r>
      <w:r>
        <w:rPr>
          <w:lang w:val="es_ES" w:bidi="es_ES"/>
        </w:rPr>
        <w:t xml:space="preserve"> · </w:t>
      </w:r>
      <w:r>
        <w:rPr>
          <w:lang w:val="es_ES" w:bidi="es_ES"/>
        </w:rPr>
        <w:t>MAT 10:21</w:t>
      </w:r>
      <w:r>
        <w:rPr>
          <w:lang w:val="es_ES" w:bidi="es_ES"/>
        </w:rPr>
        <w:t xml:space="preserve"> · </w:t>
      </w:r>
      <w:r>
        <w:rPr>
          <w:lang w:val="es_ES" w:bidi="es_ES"/>
        </w:rPr>
        <w:t>MAT 15:26</w:t>
      </w:r>
      <w:r>
        <w:rPr>
          <w:lang w:val="es_ES" w:bidi="es_ES"/>
        </w:rPr>
        <w:t xml:space="preserve"> · </w:t>
      </w:r>
      <w:r>
        <w:rPr>
          <w:lang w:val="es_ES" w:bidi="es_ES"/>
        </w:rPr>
        <w:t>MAT 18:25</w:t>
      </w:r>
      <w:r>
        <w:rPr>
          <w:lang w:val="es_ES" w:bidi="es_ES"/>
        </w:rPr>
        <w:t xml:space="preserve"> · </w:t>
      </w:r>
      <w:r>
        <w:rPr>
          <w:lang w:val="es_ES" w:bidi="es_ES"/>
        </w:rPr>
        <w:t>MAT 19:29</w:t>
      </w:r>
      <w:r>
        <w:rPr>
          <w:lang w:val="es_ES" w:bidi="es_ES"/>
        </w:rPr>
        <w:t xml:space="preserve"> · </w:t>
      </w:r>
      <w:r>
        <w:rPr>
          <w:lang w:val="es_ES" w:bidi="es_ES"/>
        </w:rPr>
        <w:t>MAT 21:28</w:t>
      </w:r>
      <w:r>
        <w:rPr>
          <w:lang w:val="es_ES" w:bidi="es_ES"/>
        </w:rPr>
        <w:t xml:space="preserve"> · </w:t>
      </w:r>
      <w:r>
        <w:rPr>
          <w:lang w:val="es_ES" w:bidi="es_ES"/>
        </w:rPr>
        <w:t>MAT 21:28</w:t>
      </w:r>
      <w:r>
        <w:rPr>
          <w:lang w:val="es_ES" w:bidi="es_ES"/>
        </w:rPr>
        <w:t xml:space="preserve"> · </w:t>
      </w:r>
      <w:r>
        <w:rPr>
          <w:lang w:val="es_ES" w:bidi="es_ES"/>
        </w:rPr>
        <w:t>MAT 22:24</w:t>
      </w:r>
      <w:r>
        <w:rPr>
          <w:lang w:val="es_ES" w:bidi="es_ES"/>
        </w:rPr>
        <w:t xml:space="preserve"> · </w:t>
      </w:r>
      <w:r>
        <w:rPr>
          <w:lang w:val="es_ES" w:bidi="es_ES"/>
        </w:rPr>
        <w:t>MRK 7:27</w:t>
      </w:r>
      <w:r>
        <w:rPr>
          <w:lang w:val="es_ES" w:bidi="es_ES"/>
        </w:rPr>
        <w:t xml:space="preserve"> · </w:t>
      </w:r>
      <w:r>
        <w:rPr>
          <w:lang w:val="es_ES" w:bidi="es_ES"/>
        </w:rPr>
        <w:t>MRK 7:27</w:t>
      </w:r>
      <w:r>
        <w:rPr>
          <w:lang w:val="es_ES" w:bidi="es_ES"/>
        </w:rPr>
        <w:t xml:space="preserve"> · </w:t>
      </w:r>
      <w:r>
        <w:rPr>
          <w:lang w:val="es_ES" w:bidi="es_ES"/>
        </w:rPr>
        <w:t>MRK 10:29</w:t>
      </w:r>
      <w:r>
        <w:rPr>
          <w:lang w:val="es_ES" w:bidi="es_ES"/>
        </w:rPr>
        <w:t xml:space="preserve"> · </w:t>
      </w:r>
      <w:r>
        <w:rPr>
          <w:lang w:val="es_ES" w:bidi="es_ES"/>
        </w:rPr>
        <w:t>MRK 10:30</w:t>
      </w:r>
      <w:r>
        <w:rPr>
          <w:lang w:val="es_ES" w:bidi="es_ES"/>
        </w:rPr>
        <w:t xml:space="preserve"> · </w:t>
      </w:r>
      <w:r>
        <w:rPr>
          <w:lang w:val="es_ES" w:bidi="es_ES"/>
        </w:rPr>
        <w:t>MRK 12:19</w:t>
      </w:r>
      <w:r>
        <w:rPr>
          <w:lang w:val="es_ES" w:bidi="es_ES"/>
        </w:rPr>
        <w:t xml:space="preserve"> · </w:t>
      </w:r>
      <w:r>
        <w:rPr>
          <w:lang w:val="es_ES" w:bidi="es_ES"/>
        </w:rPr>
        <w:t>MRK 13:12</w:t>
      </w:r>
      <w:r>
        <w:rPr>
          <w:lang w:val="es_ES" w:bidi="es_ES"/>
        </w:rPr>
        <w:t xml:space="preserve"> · </w:t>
      </w:r>
      <w:r>
        <w:rPr>
          <w:lang w:val="es_ES" w:bidi="es_ES"/>
        </w:rPr>
        <w:t>MRK 13:12</w:t>
      </w:r>
      <w:r>
        <w:rPr>
          <w:lang w:val="es_ES" w:bidi="es_ES"/>
        </w:rPr>
        <w:t xml:space="preserve"> · </w:t>
      </w:r>
      <w:r>
        <w:rPr>
          <w:lang w:val="es_ES" w:bidi="es_ES"/>
        </w:rPr>
        <w:t>LUK 1:7</w:t>
      </w:r>
      <w:r>
        <w:rPr>
          <w:lang w:val="es_ES" w:bidi="es_ES"/>
        </w:rPr>
        <w:t xml:space="preserve"> · </w:t>
      </w:r>
      <w:r>
        <w:rPr>
          <w:lang w:val="es_ES" w:bidi="es_ES"/>
        </w:rPr>
        <w:t>LUK 1:17</w:t>
      </w:r>
      <w:r>
        <w:rPr>
          <w:lang w:val="es_ES" w:bidi="es_ES"/>
        </w:rPr>
        <w:t xml:space="preserve"> · </w:t>
      </w:r>
      <w:r>
        <w:rPr>
          <w:lang w:val="es_ES" w:bidi="es_ES"/>
        </w:rPr>
        <w:t>LUK 2:48</w:t>
      </w:r>
      <w:r>
        <w:rPr>
          <w:lang w:val="es_ES" w:bidi="es_ES"/>
        </w:rPr>
        <w:t xml:space="preserve"> · </w:t>
      </w:r>
      <w:r>
        <w:rPr>
          <w:lang w:val="es_ES" w:bidi="es_ES"/>
        </w:rPr>
        <w:t>LUK 11:13</w:t>
      </w:r>
      <w:r>
        <w:rPr>
          <w:lang w:val="es_ES" w:bidi="es_ES"/>
        </w:rPr>
        <w:t xml:space="preserve"> · </w:t>
      </w:r>
      <w:r>
        <w:rPr>
          <w:lang w:val="es_ES" w:bidi="es_ES"/>
        </w:rPr>
        <w:t>LUK 14:26</w:t>
      </w:r>
      <w:r>
        <w:rPr>
          <w:lang w:val="es_ES" w:bidi="es_ES"/>
        </w:rPr>
        <w:t xml:space="preserve"> · </w:t>
      </w:r>
      <w:r>
        <w:rPr>
          <w:lang w:val="es_ES" w:bidi="es_ES"/>
        </w:rPr>
        <w:t>LUK 15:31</w:t>
      </w:r>
      <w:r>
        <w:rPr>
          <w:lang w:val="es_ES" w:bidi="es_ES"/>
        </w:rPr>
        <w:t xml:space="preserve"> · </w:t>
      </w:r>
      <w:r>
        <w:rPr>
          <w:lang w:val="es_ES" w:bidi="es_ES"/>
        </w:rPr>
        <w:t>LUK 18:29</w:t>
      </w:r>
      <w:r>
        <w:rPr>
          <w:lang w:val="es_ES" w:bidi="es_ES"/>
        </w:rPr>
        <w:t xml:space="preserve"> · </w:t>
      </w:r>
      <w:r>
        <w:rPr>
          <w:lang w:val="es_ES" w:bidi="es_ES"/>
        </w:rPr>
        <w:t>LUK 20:31</w:t>
      </w:r>
      <w:r>
        <w:rPr>
          <w:lang w:val="es_ES" w:bidi="es_ES"/>
        </w:rPr>
        <w:t xml:space="preserve"> · </w:t>
      </w:r>
      <w:r>
        <w:rPr>
          <w:lang w:val="es_ES" w:bidi="es_ES"/>
        </w:rPr>
        <w:t>LUK 23:28</w:t>
      </w:r>
      <w:r>
        <w:rPr>
          <w:lang w:val="es_ES" w:bidi="es_ES"/>
        </w:rPr>
        <w:t xml:space="preserve"> · </w:t>
      </w:r>
      <w:r>
        <w:rPr>
          <w:lang w:val="es_ES" w:bidi="es_ES"/>
        </w:rPr>
        <w:t>ACT 7:5</w:t>
      </w:r>
      <w:r>
        <w:rPr>
          <w:lang w:val="es_ES" w:bidi="es_ES"/>
        </w:rPr>
        <w:t xml:space="preserve"> · </w:t>
      </w:r>
      <w:r>
        <w:rPr>
          <w:lang w:val="es_ES" w:bidi="es_ES"/>
        </w:rPr>
        <w:t>ACT 21:5</w:t>
      </w:r>
      <w:r>
        <w:rPr>
          <w:lang w:val="es_ES" w:bidi="es_ES"/>
        </w:rPr>
        <w:t xml:space="preserve"> · </w:t>
      </w:r>
      <w:r>
        <w:rPr>
          <w:lang w:val="es_ES" w:bidi="es_ES"/>
        </w:rPr>
        <w:t>ACT 21:21</w:t>
      </w:r>
      <w:r>
        <w:rPr>
          <w:lang w:val="es_ES" w:bidi="es_ES"/>
        </w:rPr>
        <w:t xml:space="preserve"> · </w:t>
      </w:r>
      <w:r>
        <w:rPr>
          <w:lang w:val="es_ES" w:bidi="es_ES"/>
        </w:rPr>
        <w:t>1CO 7:14</w:t>
      </w:r>
      <w:r>
        <w:rPr>
          <w:lang w:val="es_ES" w:bidi="es_ES"/>
        </w:rPr>
        <w:t xml:space="preserve"> · </w:t>
      </w:r>
      <w:r>
        <w:rPr>
          <w:lang w:val="es_ES" w:bidi="es_ES"/>
        </w:rPr>
        <w:t>2CO 12:14</w:t>
      </w:r>
      <w:r>
        <w:rPr>
          <w:lang w:val="es_ES" w:bidi="es_ES"/>
        </w:rPr>
        <w:t xml:space="preserve"> · </w:t>
      </w:r>
      <w:r>
        <w:rPr>
          <w:lang w:val="es_ES" w:bidi="es_ES"/>
        </w:rPr>
        <w:t>2CO 12:14</w:t>
      </w:r>
      <w:r>
        <w:rPr>
          <w:lang w:val="es_ES" w:bidi="es_ES"/>
        </w:rPr>
        <w:t xml:space="preserve"> · </w:t>
      </w:r>
      <w:r>
        <w:rPr>
          <w:lang w:val="es_ES" w:bidi="es_ES"/>
        </w:rPr>
        <w:t>GAL 4:27</w:t>
      </w:r>
      <w:r>
        <w:rPr>
          <w:lang w:val="es_ES" w:bidi="es_ES"/>
        </w:rPr>
        <w:t xml:space="preserve"> · </w:t>
      </w:r>
      <w:r>
        <w:rPr>
          <w:lang w:val="es_ES" w:bidi="es_ES"/>
        </w:rPr>
        <w:t>EPH 6:1</w:t>
      </w:r>
      <w:r>
        <w:rPr>
          <w:lang w:val="es_ES" w:bidi="es_ES"/>
        </w:rPr>
        <w:t xml:space="preserve"> · </w:t>
      </w:r>
      <w:r>
        <w:rPr>
          <w:lang w:val="es_ES" w:bidi="es_ES"/>
        </w:rPr>
        <w:t>EPH 6:4</w:t>
      </w:r>
      <w:r>
        <w:rPr>
          <w:lang w:val="es_ES" w:bidi="es_ES"/>
        </w:rPr>
        <w:t xml:space="preserve"> · </w:t>
      </w:r>
      <w:r>
        <w:rPr>
          <w:lang w:val="es_ES" w:bidi="es_ES"/>
        </w:rPr>
        <w:t>PHP 2:22</w:t>
      </w:r>
      <w:r>
        <w:rPr>
          <w:lang w:val="es_ES" w:bidi="es_ES"/>
        </w:rPr>
        <w:t xml:space="preserve"> · </w:t>
      </w:r>
      <w:r>
        <w:rPr>
          <w:lang w:val="es_ES" w:bidi="es_ES"/>
        </w:rPr>
        <w:t>COL 3:20</w:t>
      </w:r>
      <w:r>
        <w:rPr>
          <w:lang w:val="es_ES" w:bidi="es_ES"/>
        </w:rPr>
        <w:t xml:space="preserve"> · </w:t>
      </w:r>
      <w:r>
        <w:rPr>
          <w:lang w:val="es_ES" w:bidi="es_ES"/>
        </w:rPr>
        <w:t>COL 3:21</w:t>
      </w:r>
      <w:r>
        <w:rPr>
          <w:lang w:val="es_ES" w:bidi="es_ES"/>
        </w:rPr>
        <w:t xml:space="preserve"> · </w:t>
      </w:r>
      <w:r>
        <w:rPr>
          <w:lang w:val="es_ES" w:bidi="es_ES"/>
        </w:rPr>
        <w:t>1TH 2:7</w:t>
      </w:r>
      <w:r>
        <w:rPr>
          <w:lang w:val="es_ES" w:bidi="es_ES"/>
        </w:rPr>
        <w:t xml:space="preserve"> · </w:t>
      </w:r>
      <w:r>
        <w:rPr>
          <w:lang w:val="es_ES" w:bidi="es_ES"/>
        </w:rPr>
        <w:t>1TH 2:11</w:t>
      </w:r>
      <w:r>
        <w:rPr>
          <w:lang w:val="es_ES" w:bidi="es_ES"/>
        </w:rPr>
        <w:t xml:space="preserve"> · </w:t>
      </w:r>
      <w:r>
        <w:rPr>
          <w:lang w:val="es_ES" w:bidi="es_ES"/>
        </w:rPr>
        <w:t>1TI 3:4</w:t>
      </w:r>
      <w:r>
        <w:rPr>
          <w:lang w:val="es_ES" w:bidi="es_ES"/>
        </w:rPr>
        <w:t xml:space="preserve"> · </w:t>
      </w:r>
      <w:r>
        <w:rPr>
          <w:lang w:val="es_ES" w:bidi="es_ES"/>
        </w:rPr>
        <w:t>1TI 3:12</w:t>
      </w:r>
      <w:r>
        <w:rPr>
          <w:lang w:val="es_ES" w:bidi="es_ES"/>
        </w:rPr>
        <w:t xml:space="preserve"> · </w:t>
      </w:r>
      <w:r>
        <w:rPr>
          <w:lang w:val="es_ES" w:bidi="es_ES"/>
        </w:rPr>
        <w:t>1TI 5:4</w:t>
      </w:r>
      <w:r>
        <w:rPr>
          <w:lang w:val="es_ES" w:bidi="es_ES"/>
        </w:rPr>
        <w:t xml:space="preserve"> · </w:t>
      </w:r>
      <w:r>
        <w:rPr>
          <w:lang w:val="es_ES" w:bidi="es_ES"/>
        </w:rPr>
        <w:t>TIT 1:6</w:t>
      </w:r>
      <w:r>
        <w:rPr>
          <w:lang w:val="es_ES" w:bidi="es_ES"/>
        </w:rPr>
        <w:t xml:space="preserve"> · </w:t>
      </w:r>
      <w:r>
        <w:rPr>
          <w:lang w:val="es_ES" w:bidi="es_ES"/>
        </w:rPr>
        <w:t>1JN 3:1</w:t>
      </w:r>
      <w:r>
        <w:rPr>
          <w:lang w:val="es_ES" w:bidi="es_ES"/>
        </w:rPr>
        <w:t xml:space="preserve"> · </w:t>
      </w:r>
      <w:r>
        <w:rPr>
          <w:lang w:val="es_ES" w:bidi="es_ES"/>
        </w:rPr>
        <w:t>1JN 3:2</w:t>
      </w:r>
      <w:r>
        <w:rPr>
          <w:lang w:val="es_ES" w:bidi="es_ES"/>
        </w:rPr>
        <w:t xml:space="preserve"> · </w:t>
      </w:r>
      <w:r>
        <w:rPr>
          <w:lang w:val="es_ES" w:bidi="es_ES"/>
        </w:rPr>
        <w:t>2JN 1:1</w:t>
      </w:r>
      <w:r>
        <w:rPr>
          <w:lang w:val="es_ES" w:bidi="es_ES"/>
        </w:rPr>
        <w:t xml:space="preserve"> · </w:t>
      </w:r>
      <w:r>
        <w:rPr>
          <w:lang w:val="es_ES" w:bidi="es_ES"/>
        </w:rPr>
        <w:t>2JN 1:4</w:t>
      </w:r>
      <w:r>
        <w:rPr>
          <w:lang w:val="es_ES" w:bidi="es_ES"/>
        </w:rPr>
        <w:t xml:space="preserve"> · </w:t>
      </w:r>
      <w:r>
        <w:rPr>
          <w:lang w:val="es_ES" w:bidi="es_ES"/>
        </w:rPr>
        <w:t>2JN 1:13</w:t>
      </w:r>
      <w:r>
        <w:rPr>
          <w:lang w:val="es_ES" w:bidi="es_ES"/>
        </w:rPr>
        <w:t xml:space="preserve"> · </w:t>
      </w:r>
      <w:r>
        <w:rPr>
          <w:lang w:val="es_ES" w:bidi="es_ES"/>
        </w:rPr>
        <w:t>REV 12:4</w:t>
      </w:r>
      <w:r>
        <w:rPr>
          <w:lang w:val="es_ES" w:bidi="es_ES"/>
        </w:rPr>
        <w:t xml:space="preserve"> · </w:t>
      </w:r>
      <w:r>
        <w:rPr>
          <w:lang w:val="es_ES" w:bidi="es_ES"/>
        </w:rPr>
        <w:t>REV 12:5</w:t>
      </w:r>
    </w:p>
    <w:p>
      <w:pPr/>
      <w:r>
        <w:rPr>
          <w:lang w:val="es_ES" w:bidi="es_ES"/>
        </w:rPr>
      </w:r>
      <w:r>
        <w:rPr>
          <w:lang w:val="es_ES" w:bidi="es_ES"/>
        </w:rPr>
        <w:t>10.28</w:t>
      </w:r>
      <w:r>
        <w:rPr>
          <w:lang w:val="es_ES" w:bidi="es_ES"/>
        </w:rPr>
        <w:t xml:space="preserve"> · </w:t>
      </w:r>
      <w:r>
        <w:rPr>
          <w:lang w:val="es_ES" w:bidi="es_ES"/>
        </w:rPr>
        <w:t>Términos de parentesco</w:t>
      </w:r>
      <w:r>
        <w:rPr>
          <w:lang w:val="es_ES" w:bidi="es_ES"/>
        </w:rPr>
        <w:t xml:space="preserve"> · </w:t>
      </w:r>
      <w:r>
        <w:rPr>
          <w:lang w:val="es_ES" w:bidi="es_ES"/>
        </w:rPr>
        <w:t>Relaciones de parentesco que implican generaciones sucesivas</w:t>
      </w:r>
    </w:p>
    <w:p>
      <w:pPr/>
      <w:r>
        <w:rPr>
          <w:lang w:val="es_ES" w:bidi="es_ES"/>
        </w:rPr>
      </w:r>
      <w:r>
        <w:rPr>
          <w:lang w:val="es_ES" w:bidi="es_ES"/>
        </w:rPr>
        <w:t>posteridad</w:t>
      </w:r>
      <w:r>
        <w:rPr>
          <w:lang w:val="es_ES" w:bidi="es_ES"/>
        </w:rPr>
        <w:t xml:space="preserve">, </w:t>
      </w:r>
      <w:r>
        <w:rPr>
          <w:lang w:val="es_ES" w:bidi="es_ES"/>
        </w:rPr>
        <w:t>descendientes</w:t>
      </w:r>
      <w:r>
        <w:rPr>
          <w:lang w:val="es_ES" w:bidi="es_ES"/>
        </w:rPr>
        <w:t xml:space="preserve">, </w:t>
      </w:r>
      <w:r>
        <w:rPr>
          <w:lang w:val="es_ES" w:bidi="es_ES"/>
        </w:rPr>
        <w:t>descendencia</w:t>
      </w:r>
      <w:r>
        <w:rPr>
          <w:lang w:val="es_ES" w:bidi="es_ES"/>
        </w:rPr>
        <w:t xml:space="preserve"> </w:t>
      </w:r>
      <w:r>
        <w:rPr>
          <w:lang w:val="es_ES" w:bidi="es_ES"/>
        </w:rPr>
        <w:t>sucesivas generaciones de aquellas personas que están relacionadas biológicamente con una persona de referencia</w:t>
      </w:r>
      <w:r>
        <w:rPr>
          <w:lang w:val="es_ES" w:bidi="es_ES"/>
        </w:rPr>
        <w:t xml:space="preserve"> </w:t>
      </w:r>
      <w:r>
        <w:rPr>
          <w:lang w:val="es_ES" w:bidi="es_ES"/>
        </w:rPr>
        <w:t xml:space="preserve">En el caso de </w:t>
      </w:r>
      <w:r>
        <w:rPr>
          <w:lang w:val="es_ES" w:bidi="es_ES"/>
        </w:rPr>
        <w:t>γενεά</w:t>
      </w:r>
      <w:r>
        <w:rPr>
          <w:lang w:val="es_ES" w:bidi="es_ES"/>
        </w:rPr>
        <w:t xml:space="preserve">[c], τέκνον[b], y </w:t>
      </w:r>
      <w:r>
        <w:rPr>
          <w:lang w:val="es_ES" w:bidi="es_ES"/>
        </w:rPr>
        <w:t>σπέρμα</w:t>
      </w:r>
      <w:r>
        <w:rPr>
          <w:lang w:val="es_ES" w:bidi="es_ES"/>
        </w:rPr>
        <w:t>[b] (</w:t>
      </w:r>
      <w:hyperlink r:id="rId25">
        <w:r>
          <w:rPr>
            <w:lang w:val="es_ES" w:bidi="es_ES"/>
          </w:rPr>
          <w:rPr>
            <w:color w:val="0000EE"/>
            <w:u w:val="single"/>
          </w:rPr>
          <w:t>10.29</w:t>
        </w:r>
      </w:hyperlink>
      <w:r>
        <w:rPr>
          <w:lang w:val="es_ES" w:bidi="es_ES"/>
        </w:rPr>
        <w:t>), la referencia no es a los hijos o descendientes inmediatos, sino a una serie sucesiva de tales personas, los descendientes de uno. En algunos idiomas a esos descendientes se les puede llamar simplemente "los hijos de los hijos de uno", y en otros idiomas uno puede referirse a los descendientes como "los que siguen a uno" o "los que vienen después".</w:t>
      </w:r>
    </w:p>
    <w:p>
      <w:pPr/>
      <w:r>
        <w:rPr>
          <w:lang w:val="es_ES" w:bidi="es_ES"/>
        </w:rPr>
      </w:r>
      <w:r>
        <w:rPr>
          <w:lang w:val="es_ES" w:bidi="es_ES"/>
        </w:rPr>
        <w:t>MAT 3:9</w:t>
      </w:r>
      <w:r>
        <w:rPr>
          <w:lang w:val="es_ES" w:bidi="es_ES"/>
        </w:rPr>
        <w:t xml:space="preserve"> · </w:t>
      </w:r>
      <w:r>
        <w:rPr>
          <w:lang w:val="es_ES" w:bidi="es_ES"/>
        </w:rPr>
        <w:t>MAT 27:25</w:t>
      </w:r>
      <w:r>
        <w:rPr>
          <w:lang w:val="es_ES" w:bidi="es_ES"/>
        </w:rPr>
        <w:t xml:space="preserve"> · </w:t>
      </w:r>
      <w:r>
        <w:rPr>
          <w:lang w:val="es_ES" w:bidi="es_ES"/>
        </w:rPr>
        <w:t>LUK 3:8</w:t>
      </w:r>
      <w:r>
        <w:rPr>
          <w:lang w:val="es_ES" w:bidi="es_ES"/>
        </w:rPr>
        <w:t xml:space="preserve"> · </w:t>
      </w:r>
      <w:r>
        <w:rPr>
          <w:lang w:val="es_ES" w:bidi="es_ES"/>
        </w:rPr>
        <w:t>LUK 16:25</w:t>
      </w:r>
      <w:r>
        <w:rPr>
          <w:lang w:val="es_ES" w:bidi="es_ES"/>
        </w:rPr>
        <w:t xml:space="preserve"> · </w:t>
      </w:r>
      <w:r>
        <w:rPr>
          <w:lang w:val="es_ES" w:bidi="es_ES"/>
        </w:rPr>
        <w:t>JHN 8:39</w:t>
      </w:r>
      <w:r>
        <w:rPr>
          <w:lang w:val="es_ES" w:bidi="es_ES"/>
        </w:rPr>
        <w:t xml:space="preserve"> · </w:t>
      </w:r>
      <w:r>
        <w:rPr>
          <w:lang w:val="es_ES" w:bidi="es_ES"/>
        </w:rPr>
        <w:t>ACT 2:39</w:t>
      </w:r>
      <w:r>
        <w:rPr>
          <w:lang w:val="es_ES" w:bidi="es_ES"/>
        </w:rPr>
        <w:t xml:space="preserve"> · </w:t>
      </w:r>
      <w:r>
        <w:rPr>
          <w:lang w:val="es_ES" w:bidi="es_ES"/>
        </w:rPr>
        <w:t>ACT 13:33</w:t>
      </w:r>
      <w:r>
        <w:rPr>
          <w:lang w:val="es_ES" w:bidi="es_ES"/>
        </w:rPr>
        <w:t xml:space="preserve"> · </w:t>
      </w:r>
      <w:r>
        <w:rPr>
          <w:lang w:val="es_ES" w:bidi="es_ES"/>
        </w:rPr>
        <w:t>ROM 9:8</w:t>
      </w:r>
      <w:r>
        <w:rPr>
          <w:lang w:val="es_ES" w:bidi="es_ES"/>
        </w:rPr>
        <w:t xml:space="preserve"> · </w:t>
      </w:r>
      <w:r>
        <w:rPr>
          <w:lang w:val="es_ES" w:bidi="es_ES"/>
        </w:rPr>
        <w:t>1PE 3:6</w:t>
      </w:r>
    </w:p>
    <w:p>
      <w:pPr/>
      <w:r>
        <w:rPr>
          <w:lang w:val="es_ES" w:bidi="es_ES"/>
        </w:rPr>
      </w:r>
      <w:r>
        <w:rPr>
          <w:lang w:val="es_ES" w:bidi="es_ES"/>
        </w:rPr>
        <w:t>11.63</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lang w:val="es_ES" w:bidi="es_ES"/>
        </w:rPr>
        <w:t>personas de</w:t>
      </w:r>
      <w:r>
        <w:rPr>
          <w:lang w:val="es_ES" w:bidi="es_ES"/>
        </w:rPr>
        <w:t xml:space="preserve">, </w:t>
      </w:r>
      <w:r>
        <w:rPr>
          <w:lang w:val="es_ES" w:bidi="es_ES"/>
        </w:rPr>
        <w:t>gente de</w:t>
      </w:r>
      <w:r>
        <w:rPr>
          <w:lang w:val="es_ES" w:bidi="es_ES"/>
        </w:rPr>
        <w:t xml:space="preserve"> </w:t>
      </w:r>
      <w:r>
        <w:rPr>
          <w:lang w:val="es_ES" w:bidi="es_ES"/>
        </w:rPr>
        <w:t xml:space="preserve">(extensión figurativa del significado de τέκνον[a] 'niño', </w:t>
      </w:r>
      <w:hyperlink r:id="rId24">
        <w:r>
          <w:rPr>
            <w:lang w:val="es_ES" w:bidi="es_ES"/>
          </w:rPr>
          <w:rPr>
            <w:color w:val="0000EE"/>
            <w:u w:val="single"/>
          </w:rPr>
          <w:t>10.36</w:t>
        </w:r>
      </w:hyperlink>
      <w:r>
        <w:rPr>
          <w:lang w:val="es_ES" w:bidi="es_ES"/>
        </w:rPr>
        <w:t>) habitantes de un lugar en particular</w:t>
      </w:r>
      <w:r>
        <w:rPr>
          <w:lang w:val="es_ES" w:bidi="es_ES"/>
        </w:rPr>
        <w:t xml:space="preserve"> </w:t>
      </w:r>
      <w:r>
        <w:rPr>
          <w:lang w:val="es_ES" w:bidi="es_ES"/>
        </w:rPr>
        <w:t>Solo en raras ocasiones se puede preservar el significado figurativo de τέκνον[c] como designación de los habitantes de un área. Es muy probable que los lectores entiendan que una referencia de este tipo solo se aplica a los niños que viven en un lugar en particular. Incluso el uso de un símil no ayuda significativamente, ya que se interpretaría como una comparación de los habitantes de un área con los niños, probablemente en el sentido de que son inmaduros o incapaces. Por ejemplo, la expresión 'la gente de Jerusalén' como 'niños' probablemente llevaría a un malentendido.</w:t>
      </w:r>
    </w:p>
    <w:p>
      <w:pPr/>
      <w:r>
        <w:rPr>
          <w:lang w:val="es_ES" w:bidi="es_ES"/>
        </w:rPr>
      </w:r>
      <w:r>
        <w:rPr>
          <w:lang w:val="es_ES" w:bidi="es_ES"/>
        </w:rPr>
        <w:t>MAT 23:37</w:t>
      </w:r>
      <w:r>
        <w:rPr>
          <w:lang w:val="es_ES" w:bidi="es_ES"/>
        </w:rPr>
        <w:t xml:space="preserve"> · </w:t>
      </w:r>
      <w:r>
        <w:rPr>
          <w:lang w:val="es_ES" w:bidi="es_ES"/>
        </w:rPr>
        <w:t>LUK 13:34</w:t>
      </w:r>
      <w:r>
        <w:rPr>
          <w:lang w:val="es_ES" w:bidi="es_ES"/>
        </w:rPr>
        <w:t xml:space="preserve"> · </w:t>
      </w:r>
      <w:r>
        <w:rPr>
          <w:lang w:val="es_ES" w:bidi="es_ES"/>
        </w:rPr>
        <w:t>LUK 19:44</w:t>
      </w:r>
    </w:p>
    <w:p>
      <w:pPr/>
      <w:r>
        <w:rPr>
          <w:lang w:val="es_ES" w:bidi="es_ES"/>
        </w:rPr>
      </w:r>
      <w:r>
        <w:rPr>
          <w:lang w:val="es_ES" w:bidi="es_ES"/>
        </w:rPr>
        <w:t>9.46</w:t>
      </w:r>
      <w:r>
        <w:rPr>
          <w:lang w:val="es_ES" w:bidi="es_ES"/>
        </w:rPr>
        <w:t xml:space="preserve"> · </w:t>
      </w:r>
      <w:r>
        <w:rPr>
          <w:lang w:val="es_ES" w:bidi="es_ES"/>
        </w:rPr>
        <w:t>Personas</w:t>
      </w:r>
      <w:r>
        <w:rPr>
          <w:lang w:val="es_ES" w:bidi="es_ES"/>
        </w:rPr>
        <w:t xml:space="preserve"> · </w:t>
      </w:r>
      <w:r>
        <w:rPr>
          <w:lang w:val="es_ES" w:bidi="es_ES"/>
        </w:rPr>
        <w:t>Personas por las que se siente afecto</w:t>
      </w:r>
    </w:p>
    <w:p>
      <w:pPr/>
      <w:r>
        <w:rPr>
          <w:lang w:val="es_ES" w:bidi="es_ES"/>
        </w:rPr>
      </w:r>
      <w:r>
        <w:rPr>
          <w:lang w:val="es_ES" w:bidi="es_ES"/>
        </w:rPr>
        <w:t>mi hijo</w:t>
      </w:r>
      <w:r>
        <w:rPr>
          <w:lang w:val="es_ES" w:bidi="es_ES"/>
        </w:rPr>
        <w:t xml:space="preserve">, </w:t>
      </w:r>
      <w:r>
        <w:rPr>
          <w:lang w:val="es_ES" w:bidi="es_ES"/>
        </w:rPr>
        <w:t>mi querido amigo</w:t>
      </w:r>
      <w:r>
        <w:rPr>
          <w:lang w:val="es_ES" w:bidi="es_ES"/>
        </w:rPr>
        <w:t xml:space="preserve">, </w:t>
      </w:r>
      <w:r>
        <w:rPr>
          <w:lang w:val="es_ES" w:bidi="es_ES"/>
        </w:rPr>
        <w:t>mi querido</w:t>
      </w:r>
      <w:r>
        <w:rPr>
          <w:lang w:val="es_ES" w:bidi="es_ES"/>
        </w:rPr>
        <w:t xml:space="preserve">, </w:t>
      </w:r>
      <w:r>
        <w:rPr>
          <w:lang w:val="es_ES" w:bidi="es_ES"/>
        </w:rPr>
        <w:t>mi amado</w:t>
      </w:r>
      <w:r>
        <w:rPr>
          <w:lang w:val="es_ES" w:bidi="es_ES"/>
        </w:rPr>
        <w:t xml:space="preserve">, </w:t>
      </w:r>
      <w:r>
        <w:rPr>
          <w:lang w:val="es_ES" w:bidi="es_ES"/>
        </w:rPr>
        <w:t>mi querido muchacho</w:t>
      </w:r>
      <w:r>
        <w:rPr>
          <w:lang w:val="es_ES" w:bidi="es_ES"/>
        </w:rPr>
        <w:t xml:space="preserve"> </w:t>
      </w:r>
      <w:r>
        <w:rPr>
          <w:lang w:val="es_ES" w:bidi="es_ES"/>
        </w:rPr>
        <w:t xml:space="preserve">(extensión del significado de τέκνον[a] 'hijo, descendencia', </w:t>
      </w:r>
      <w:hyperlink r:id="rId24">
        <w:r>
          <w:rPr>
            <w:lang w:val="es_ES" w:bidi="es_ES"/>
          </w:rPr>
          <w:rPr>
            <w:color w:val="0000EE"/>
            <w:u w:val="single"/>
          </w:rPr>
          <w:t>10.36</w:t>
        </w:r>
      </w:hyperlink>
      <w:r>
        <w:rPr>
          <w:lang w:val="es_ES" w:bidi="es_ES"/>
        </w:rPr>
        <w:t>) persona de cualquier edad con la que existe una relación especial de cariño y asociación</w:t>
      </w:r>
      <w:r>
        <w:rPr>
          <w:lang w:val="es_ES" w:bidi="es_ES"/>
        </w:rPr>
        <w:t xml:space="preserve"> </w:t>
      </w:r>
      <w:r>
        <w:rPr>
          <w:lang w:val="es_ES" w:bidi="es_ES"/>
        </w:rPr>
        <w:t xml:space="preserve">En algunos idiomas es imposible traducir τέκνον en </w:t>
      </w:r>
      <w:r>
        <w:rPr>
          <w:lang w:val="es_ES" w:bidi="es_ES"/>
        </w:rPr>
        <w:t>MAT 9:2</w:t>
      </w:r>
      <w:r>
        <w:rPr>
          <w:lang w:val="es_ES" w:bidi="es_ES"/>
        </w:rPr>
        <w:t xml:space="preserve"> como "niño", ya que esto podría inmediatamente sugerir que Jesús se estaba declarando a sí mismo como el padre de este hombre. Además, el paralítico era evidentemente un hombre adulto. Un equivalente más satisfactorio sería "querido hombre" o "mi querido amigo".</w:t>
      </w:r>
    </w:p>
    <w:p>
      <w:pPr/>
      <w:r>
        <w:rPr>
          <w:lang w:val="es_ES" w:bidi="es_ES"/>
        </w:rPr>
      </w:r>
      <w:r>
        <w:rPr>
          <w:lang w:val="es_ES" w:bidi="es_ES"/>
        </w:rPr>
        <w:t>MAT 9:2</w:t>
      </w:r>
      <w:r>
        <w:rPr>
          <w:lang w:val="es_ES" w:bidi="es_ES"/>
        </w:rPr>
        <w:t xml:space="preserve"> · </w:t>
      </w:r>
      <w:r>
        <w:rPr>
          <w:lang w:val="es_ES" w:bidi="es_ES"/>
        </w:rPr>
        <w:t>MRK 2:5</w:t>
      </w:r>
      <w:r>
        <w:rPr>
          <w:lang w:val="es_ES" w:bidi="es_ES"/>
        </w:rPr>
        <w:t xml:space="preserve"> · </w:t>
      </w:r>
      <w:r>
        <w:rPr>
          <w:lang w:val="es_ES" w:bidi="es_ES"/>
        </w:rPr>
        <w:t>MRK 10:24</w:t>
      </w:r>
      <w:r>
        <w:rPr>
          <w:lang w:val="es_ES" w:bidi="es_ES"/>
        </w:rPr>
        <w:t xml:space="preserve"> · </w:t>
      </w:r>
      <w:r>
        <w:rPr>
          <w:lang w:val="es_ES" w:bidi="es_ES"/>
        </w:rPr>
        <w:t>1CO 4:14</w:t>
      </w:r>
      <w:r>
        <w:rPr>
          <w:lang w:val="es_ES" w:bidi="es_ES"/>
        </w:rPr>
        <w:t xml:space="preserve"> · </w:t>
      </w:r>
      <w:r>
        <w:rPr>
          <w:lang w:val="es_ES" w:bidi="es_ES"/>
        </w:rPr>
        <w:t>1CO 4:17</w:t>
      </w:r>
      <w:r>
        <w:rPr>
          <w:lang w:val="es_ES" w:bidi="es_ES"/>
        </w:rPr>
        <w:t xml:space="preserve"> · </w:t>
      </w:r>
      <w:r>
        <w:rPr>
          <w:lang w:val="es_ES" w:bidi="es_ES"/>
        </w:rPr>
        <w:t>2CO 6:13</w:t>
      </w:r>
      <w:r>
        <w:rPr>
          <w:lang w:val="es_ES" w:bidi="es_ES"/>
        </w:rPr>
        <w:t xml:space="preserve"> · </w:t>
      </w:r>
      <w:r>
        <w:rPr>
          <w:lang w:val="es_ES" w:bidi="es_ES"/>
        </w:rPr>
        <w:t>GAL 4:19</w:t>
      </w:r>
      <w:r>
        <w:rPr>
          <w:lang w:val="es_ES" w:bidi="es_ES"/>
        </w:rPr>
        <w:t xml:space="preserve"> · </w:t>
      </w:r>
      <w:r>
        <w:rPr>
          <w:lang w:val="es_ES" w:bidi="es_ES"/>
        </w:rPr>
        <w:t>EPH 5:1</w:t>
      </w:r>
      <w:r>
        <w:rPr>
          <w:lang w:val="es_ES" w:bidi="es_ES"/>
        </w:rPr>
        <w:t xml:space="preserve"> · </w:t>
      </w:r>
      <w:r>
        <w:rPr>
          <w:lang w:val="es_ES" w:bidi="es_ES"/>
        </w:rPr>
        <w:t>1TI 1:18</w:t>
      </w:r>
      <w:r>
        <w:rPr>
          <w:lang w:val="es_ES" w:bidi="es_ES"/>
        </w:rPr>
        <w:t xml:space="preserve"> · </w:t>
      </w:r>
      <w:r>
        <w:rPr>
          <w:lang w:val="es_ES" w:bidi="es_ES"/>
        </w:rPr>
        <w:t>2TI 1:2</w:t>
      </w:r>
      <w:r>
        <w:rPr>
          <w:lang w:val="es_ES" w:bidi="es_ES"/>
        </w:rPr>
        <w:t xml:space="preserve"> · </w:t>
      </w:r>
      <w:r>
        <w:rPr>
          <w:lang w:val="es_ES" w:bidi="es_ES"/>
        </w:rPr>
        <w:t>2TI 2:1</w:t>
      </w:r>
      <w:r>
        <w:rPr>
          <w:lang w:val="es_ES" w:bidi="es_ES"/>
        </w:rPr>
        <w:t xml:space="preserve"> · </w:t>
      </w:r>
      <w:r>
        <w:rPr>
          <w:lang w:val="es_ES" w:bidi="es_ES"/>
        </w:rPr>
        <w:t>TIT 1:4</w:t>
      </w:r>
    </w:p>
    <w:p>
      <w:pPr/>
      <w:r>
        <w:rPr>
          <w:lang w:val="es_ES" w:bidi="es_ES"/>
        </w:rPr>
      </w:r>
      <w:r>
        <w:rPr>
          <w:lang w:val="es_ES" w:bidi="es_ES"/>
        </w:rPr>
        <w:t>36.40</w:t>
      </w:r>
      <w:r>
        <w:rPr>
          <w:lang w:val="es_ES" w:bidi="es_ES"/>
        </w:rPr>
        <w:t xml:space="preserve"> · </w:t>
      </w:r>
      <w:r>
        <w:rPr>
          <w:lang w:val="es_ES" w:bidi="es_ES"/>
        </w:rPr>
        <w:t>Guiar, Disciplinar, Seguir</w:t>
      </w:r>
      <w:r>
        <w:rPr>
          <w:lang w:val="es_ES" w:bidi="es_ES"/>
        </w:rPr>
        <w:t xml:space="preserve"> · </w:t>
      </w:r>
      <w:r>
        <w:rPr>
          <w:lang w:val="es_ES" w:bidi="es_ES"/>
        </w:rPr>
        <w:t>Seguir, Ser Discípulo</w:t>
      </w:r>
    </w:p>
    <w:p>
      <w:pPr/>
      <w:r>
        <w:rPr>
          <w:lang w:val="es_ES" w:bidi="es_ES"/>
        </w:rPr>
      </w:r>
      <w:r>
        <w:rPr>
          <w:lang w:val="es_ES" w:bidi="es_ES"/>
        </w:rPr>
        <w:t>discípulo</w:t>
      </w:r>
      <w:r>
        <w:rPr>
          <w:lang w:val="es_ES" w:bidi="es_ES"/>
        </w:rPr>
        <w:t xml:space="preserve"> </w:t>
      </w:r>
      <w:r>
        <w:rPr>
          <w:lang w:val="es_ES" w:bidi="es_ES"/>
        </w:rPr>
        <w:t>persona que ve a otro, por así decirlo, como padre en la fe y, por lo tanto, se convierte en un discípulo de esa persona</w:t>
      </w:r>
      <w:r>
        <w:rPr>
          <w:lang w:val="es_ES" w:bidi="es_ES"/>
        </w:rPr>
        <w:t xml:space="preserve"> </w:t>
      </w:r>
      <w:r>
        <w:rPr>
          <w:lang w:val="es_ES" w:bidi="es_ES"/>
        </w:rPr>
        <w:t xml:space="preserve">También es posible que τέκνον en </w:t>
      </w:r>
      <w:r>
        <w:rPr>
          <w:lang w:val="es_ES" w:bidi="es_ES"/>
        </w:rPr>
        <w:t>3JN 1:4</w:t>
      </w:r>
      <w:r>
        <w:rPr>
          <w:lang w:val="es_ES" w:bidi="es_ES"/>
        </w:rPr>
        <w:t xml:space="preserve"> se entienda simplemente como una forma cariñosa de hablar de personas que de una forma u otra tienen una relación de dependencia con alguien (ver </w:t>
      </w:r>
      <w:hyperlink r:id="rId26">
        <w:r>
          <w:rPr>
            <w:lang w:val="es_ES" w:bidi="es_ES"/>
          </w:rPr>
          <w:rPr>
            <w:color w:val="0000EE"/>
            <w:u w:val="single"/>
          </w:rPr>
          <w:t>9.46</w:t>
        </w:r>
      </w:hyperlink>
      <w:r>
        <w:rPr>
          <w:lang w:val="es_ES" w:bidi="es_ES"/>
        </w:rPr>
        <w:t>).</w:t>
      </w:r>
    </w:p>
    <w:p>
      <w:pPr/>
      <w:r>
        <w:rPr>
          <w:lang w:val="es_ES" w:bidi="es_ES"/>
        </w:rPr>
      </w:r>
      <w:r>
        <w:rPr>
          <w:lang w:val="es_ES" w:bidi="es_ES"/>
        </w:rPr>
        <w:t>ROM 9:7</w:t>
      </w:r>
      <w:r>
        <w:rPr>
          <w:lang w:val="es_ES" w:bidi="es_ES"/>
        </w:rPr>
        <w:t xml:space="preserve"> · </w:t>
      </w:r>
      <w:r>
        <w:rPr>
          <w:lang w:val="es_ES" w:bidi="es_ES"/>
        </w:rPr>
        <w:t>1TI 1:2</w:t>
      </w:r>
      <w:r>
        <w:rPr>
          <w:lang w:val="es_ES" w:bidi="es_ES"/>
        </w:rPr>
        <w:t xml:space="preserve"> · </w:t>
      </w:r>
      <w:r>
        <w:rPr>
          <w:lang w:val="es_ES" w:bidi="es_ES"/>
        </w:rPr>
        <w:t>TIT 1:4</w:t>
      </w:r>
      <w:r>
        <w:rPr>
          <w:lang w:val="es_ES" w:bidi="es_ES"/>
        </w:rPr>
        <w:t xml:space="preserve"> · </w:t>
      </w:r>
      <w:r>
        <w:rPr>
          <w:lang w:val="es_ES" w:bidi="es_ES"/>
        </w:rPr>
        <w:t>PHM 1:10</w:t>
      </w:r>
      <w:r>
        <w:rPr>
          <w:lang w:val="es_ES" w:bidi="es_ES"/>
        </w:rPr>
        <w:t xml:space="preserve"> · </w:t>
      </w:r>
      <w:r>
        <w:rPr>
          <w:lang w:val="es_ES" w:bidi="es_ES"/>
        </w:rPr>
        <w:t>3JN 1:4</w:t>
      </w:r>
      <w:r>
        <w:rPr>
          <w:lang w:val="es_ES" w:bidi="es_ES"/>
        </w:rPr>
        <w:t xml:space="preserve"> · </w:t>
      </w:r>
      <w:r>
        <w:rPr>
          <w:lang w:val="es_ES" w:bidi="es_ES"/>
        </w:rPr>
        <w:t>REV 2:23</w:t>
      </w:r>
    </w:p>
    <w:p>
      <w:pPr/>
      <w:r>
        <w:rPr>
          <w:lang w:val="es_ES" w:bidi="es_ES"/>
        </w:rPr>
      </w:r>
      <w:r>
        <w:rPr>
          <w:lang w:val="es_ES" w:bidi="es_ES"/>
        </w:rPr>
        <w:t>58.26</w:t>
      </w:r>
      <w:r>
        <w:rPr>
          <w:lang w:val="es_ES" w:bidi="es_ES"/>
        </w:rPr>
        <w:t xml:space="preserve"> · </w:t>
      </w:r>
      <w:r>
        <w:rPr>
          <w:lang w:val="es_ES" w:bidi="es_ES"/>
        </w:rPr>
        <w:t>Naturaleza, Clase, Ejemplo</w:t>
      </w:r>
      <w:r>
        <w:rPr>
          <w:lang w:val="es_ES" w:bidi="es_ES"/>
        </w:rPr>
        <w:t xml:space="preserve"> · </w:t>
      </w:r>
      <w:r>
        <w:rPr>
          <w:lang w:val="es_ES" w:bidi="es_ES"/>
        </w:rPr>
        <w:t>Clase, tipo</w:t>
      </w:r>
    </w:p>
    <w:p>
      <w:pPr/>
      <w:r>
        <w:rPr>
          <w:lang w:val="es_ES" w:bidi="es_ES"/>
        </w:rPr>
      </w:r>
      <w:r>
        <w:rPr>
          <w:lang w:val="es_ES" w:bidi="es_ES"/>
        </w:rPr>
        <w:t>hijo de</w:t>
      </w:r>
      <w:r>
        <w:rPr>
          <w:lang w:val="es_ES" w:bidi="es_ES"/>
        </w:rPr>
        <w:t xml:space="preserve">, </w:t>
      </w:r>
      <w:r>
        <w:rPr>
          <w:lang w:val="es_ES" w:bidi="es_ES"/>
        </w:rPr>
        <w:t>descendiente de</w:t>
      </w:r>
      <w:r>
        <w:rPr>
          <w:lang w:val="es_ES" w:bidi="es_ES"/>
        </w:rPr>
        <w:t xml:space="preserve">, </w:t>
      </w:r>
      <w:r>
        <w:rPr>
          <w:lang w:val="es_ES" w:bidi="es_ES"/>
        </w:rPr>
        <w:t>niño de</w:t>
      </w:r>
      <w:r>
        <w:rPr>
          <w:lang w:val="es_ES" w:bidi="es_ES"/>
        </w:rPr>
        <w:t xml:space="preserve">, </w:t>
      </w:r>
      <w:r>
        <w:rPr>
          <w:lang w:val="es_ES" w:bidi="es_ES"/>
        </w:rPr>
        <w:t>tipo de</w:t>
      </w:r>
      <w:r>
        <w:rPr>
          <w:lang w:val="es_ES" w:bidi="es_ES"/>
        </w:rPr>
        <w:t xml:space="preserve">, </w:t>
      </w:r>
      <w:r>
        <w:rPr>
          <w:lang w:val="es_ES" w:bidi="es_ES"/>
        </w:rPr>
        <w:t>uno que tiene las características de</w:t>
      </w:r>
      <w:r>
        <w:rPr>
          <w:lang w:val="es_ES" w:bidi="es_ES"/>
        </w:rPr>
        <w:t xml:space="preserve">, </w:t>
      </w:r>
      <w:r>
        <w:rPr>
          <w:lang w:val="es_ES" w:bidi="es_ES"/>
        </w:rPr>
        <w:t>persona de</w:t>
      </w:r>
      <w:r>
        <w:rPr>
          <w:lang w:val="es_ES" w:bidi="es_ES"/>
        </w:rPr>
        <w:t xml:space="preserve"> </w:t>
      </w:r>
      <w:r>
        <w:rPr>
          <w:lang w:val="es_ES" w:bidi="es_ES"/>
        </w:rPr>
        <w:t>tipo o clase de personas, con la implicación de poseer ciertas características derivadas</w:t>
      </w:r>
    </w:p>
    <w:p>
      <w:pPr/>
      <w:r>
        <w:rPr>
          <w:lang w:val="es_ES" w:bidi="es_ES"/>
        </w:rPr>
      </w:r>
      <w:r>
        <w:rPr>
          <w:lang w:val="es_ES" w:bidi="es_ES"/>
        </w:rPr>
        <w:t>LUK 7:35</w:t>
      </w:r>
      <w:r>
        <w:rPr>
          <w:lang w:val="es_ES" w:bidi="es_ES"/>
        </w:rPr>
        <w:t xml:space="preserve"> · </w:t>
      </w:r>
      <w:r>
        <w:rPr>
          <w:lang w:val="es_ES" w:bidi="es_ES"/>
        </w:rPr>
        <w:t>JHN 1:12</w:t>
      </w:r>
      <w:r>
        <w:rPr>
          <w:lang w:val="es_ES" w:bidi="es_ES"/>
        </w:rPr>
        <w:t xml:space="preserve"> · </w:t>
      </w:r>
      <w:r>
        <w:rPr>
          <w:lang w:val="es_ES" w:bidi="es_ES"/>
        </w:rPr>
        <w:t>JHN 11:52</w:t>
      </w:r>
      <w:r>
        <w:rPr>
          <w:lang w:val="es_ES" w:bidi="es_ES"/>
        </w:rPr>
        <w:t xml:space="preserve"> · </w:t>
      </w:r>
      <w:r>
        <w:rPr>
          <w:lang w:val="es_ES" w:bidi="es_ES"/>
        </w:rPr>
        <w:t>ROM 8:16</w:t>
      </w:r>
      <w:r>
        <w:rPr>
          <w:lang w:val="es_ES" w:bidi="es_ES"/>
        </w:rPr>
        <w:t xml:space="preserve"> · </w:t>
      </w:r>
      <w:r>
        <w:rPr>
          <w:lang w:val="es_ES" w:bidi="es_ES"/>
        </w:rPr>
        <w:t>ROM 8:17</w:t>
      </w:r>
      <w:r>
        <w:rPr>
          <w:lang w:val="es_ES" w:bidi="es_ES"/>
        </w:rPr>
        <w:t xml:space="preserve"> · </w:t>
      </w:r>
      <w:r>
        <w:rPr>
          <w:lang w:val="es_ES" w:bidi="es_ES"/>
        </w:rPr>
        <w:t>ROM 8:21</w:t>
      </w:r>
      <w:r>
        <w:rPr>
          <w:lang w:val="es_ES" w:bidi="es_ES"/>
        </w:rPr>
        <w:t xml:space="preserve"> · </w:t>
      </w:r>
      <w:r>
        <w:rPr>
          <w:lang w:val="es_ES" w:bidi="es_ES"/>
        </w:rPr>
        <w:t>ROM 9:8</w:t>
      </w:r>
      <w:r>
        <w:rPr>
          <w:lang w:val="es_ES" w:bidi="es_ES"/>
        </w:rPr>
        <w:t xml:space="preserve"> · </w:t>
      </w:r>
      <w:r>
        <w:rPr>
          <w:lang w:val="es_ES" w:bidi="es_ES"/>
        </w:rPr>
        <w:t>ROM 9:8</w:t>
      </w:r>
      <w:r>
        <w:rPr>
          <w:lang w:val="es_ES" w:bidi="es_ES"/>
        </w:rPr>
        <w:t xml:space="preserve"> · </w:t>
      </w:r>
      <w:r>
        <w:rPr>
          <w:lang w:val="es_ES" w:bidi="es_ES"/>
        </w:rPr>
        <w:t>GAL 4:25</w:t>
      </w:r>
      <w:r>
        <w:rPr>
          <w:lang w:val="es_ES" w:bidi="es_ES"/>
        </w:rPr>
        <w:t xml:space="preserve"> · </w:t>
      </w:r>
      <w:r>
        <w:rPr>
          <w:lang w:val="es_ES" w:bidi="es_ES"/>
        </w:rPr>
        <w:t>GAL 4:28</w:t>
      </w:r>
      <w:r>
        <w:rPr>
          <w:lang w:val="es_ES" w:bidi="es_ES"/>
        </w:rPr>
        <w:t xml:space="preserve"> · </w:t>
      </w:r>
      <w:r>
        <w:rPr>
          <w:lang w:val="es_ES" w:bidi="es_ES"/>
        </w:rPr>
        <w:t>GAL 4:31</w:t>
      </w:r>
      <w:r>
        <w:rPr>
          <w:lang w:val="es_ES" w:bidi="es_ES"/>
        </w:rPr>
        <w:t xml:space="preserve"> · </w:t>
      </w:r>
      <w:r>
        <w:rPr>
          <w:lang w:val="es_ES" w:bidi="es_ES"/>
        </w:rPr>
        <w:t>EPH 2:3</w:t>
      </w:r>
      <w:r>
        <w:rPr>
          <w:lang w:val="es_ES" w:bidi="es_ES"/>
        </w:rPr>
        <w:t xml:space="preserve"> · </w:t>
      </w:r>
      <w:r>
        <w:rPr>
          <w:lang w:val="es_ES" w:bidi="es_ES"/>
        </w:rPr>
        <w:t>PHP 2:15</w:t>
      </w:r>
      <w:r>
        <w:rPr>
          <w:lang w:val="es_ES" w:bidi="es_ES"/>
        </w:rPr>
        <w:t xml:space="preserve"> · </w:t>
      </w:r>
      <w:r>
        <w:rPr>
          <w:lang w:val="es_ES" w:bidi="es_ES"/>
        </w:rPr>
        <w:t>1PE 1:14</w:t>
      </w:r>
      <w:r>
        <w:rPr>
          <w:lang w:val="es_ES" w:bidi="es_ES"/>
        </w:rPr>
        <w:t xml:space="preserve"> · </w:t>
      </w:r>
      <w:r>
        <w:rPr>
          <w:lang w:val="es_ES" w:bidi="es_ES"/>
        </w:rPr>
        <w:t>2PE 2:14</w:t>
      </w:r>
      <w:r>
        <w:rPr>
          <w:lang w:val="es_ES" w:bidi="es_ES"/>
        </w:rPr>
        <w:t xml:space="preserve"> · </w:t>
      </w:r>
      <w:r>
        <w:rPr>
          <w:lang w:val="es_ES" w:bidi="es_ES"/>
        </w:rPr>
        <w:t>1JN 3:10</w:t>
      </w:r>
      <w:r>
        <w:rPr>
          <w:lang w:val="es_ES" w:bidi="es_ES"/>
        </w:rPr>
        <w:t xml:space="preserve"> · </w:t>
      </w:r>
      <w:r>
        <w:rPr>
          <w:lang w:val="es_ES" w:bidi="es_ES"/>
        </w:rPr>
        <w:t>1JN 3:10</w:t>
      </w:r>
      <w:r>
        <w:rPr>
          <w:lang w:val="es_ES" w:bidi="es_ES"/>
        </w:rPr>
        <w:t xml:space="preserve"> · </w:t>
      </w:r>
      <w:r>
        <w:rPr>
          <w:lang w:val="es_ES" w:bidi="es_ES"/>
        </w:rPr>
        <w:t>1JN 5:2</w:t>
      </w:r>
    </w:p>
    <w:p>
      <w:pPr/>
      <w:r>
        <w:rPr>
          <w:lang w:val="es_ES" w:bidi="es_ES"/>
        </w:rPr>
      </w:r>
      <w:r>
        <w:rPr>
          <w:lang w:val="es_ES" w:bidi="es_ES"/>
        </w:rPr>
        <w:t>11.14</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b/>
          <w:lang w:val="es_ES" w:bidi="es_ES"/>
        </w:rPr>
        <w:t>Collocation:</w:t>
      </w:r>
      <w:r>
        <w:rPr>
          <w:lang w:val="es_ES" w:bidi="es_ES"/>
        </w:rPr>
        <w:t xml:space="preserve"> </w:t>
      </w:r>
      <w:r>
        <w:rPr>
          <w:lang w:val="es_ES" w:bidi="es_ES"/>
        </w:rPr>
        <w:t>τέκνα φωτός</w:t>
      </w:r>
    </w:p>
    <w:p>
      <w:pPr/>
      <w:r>
        <w:rPr>
          <w:lang w:val="es_ES" w:bidi="es_ES"/>
        </w:rPr>
      </w:r>
      <w:r>
        <w:rPr>
          <w:lang w:val="es_ES" w:bidi="es_ES"/>
        </w:rPr>
        <w:t>hijos de la luz</w:t>
      </w:r>
      <w:r>
        <w:rPr>
          <w:lang w:val="es_ES" w:bidi="es_ES"/>
        </w:rPr>
        <w:t xml:space="preserve">, </w:t>
      </w:r>
      <w:r>
        <w:rPr>
          <w:lang w:val="es_ES" w:bidi="es_ES"/>
        </w:rPr>
        <w:t>niños de la luz</w:t>
      </w:r>
      <w:r>
        <w:rPr>
          <w:lang w:val="es_ES" w:bidi="es_ES"/>
        </w:rPr>
        <w:t xml:space="preserve">, </w:t>
      </w:r>
      <w:r>
        <w:rPr>
          <w:lang w:val="es_ES" w:bidi="es_ES"/>
        </w:rPr>
        <w:t>pueblo de Dios</w:t>
      </w:r>
      <w:r>
        <w:rPr>
          <w:lang w:val="es_ES" w:bidi="es_ES"/>
        </w:rPr>
        <w:t xml:space="preserve"> </w:t>
      </w:r>
      <w:r>
        <w:rPr>
          <w:lang w:val="es_ES" w:bidi="es_ES"/>
        </w:rPr>
        <w:t xml:space="preserve">(expresión idiomática, literalmente: 'hijos de la luz') personas a las que se les ha revelado la verdad de Dios y que presumiblemente viven de acuerdo con esa verdad. Ver también </w:t>
      </w:r>
      <w:hyperlink r:id="rId27">
        <w:r>
          <w:rPr>
            <w:lang w:val="es_ES" w:bidi="es_ES"/>
          </w:rPr>
          <w:rPr>
            <w:color w:val="0000EE"/>
            <w:u w:val="single"/>
          </w:rPr>
          <w:t>9.4</w:t>
        </w:r>
      </w:hyperlink>
      <w:r>
        <w:rPr>
          <w:lang w:val="es_ES" w:bidi="es_ES"/>
        </w:rPr>
        <w:t xml:space="preserve"> y </w:t>
      </w:r>
      <w:hyperlink r:id="rId28">
        <w:r>
          <w:rPr>
            <w:lang w:val="es_ES" w:bidi="es_ES"/>
          </w:rPr>
          <w:rPr>
            <w:color w:val="0000EE"/>
            <w:u w:val="single"/>
          </w:rPr>
          <w:t>12.15</w:t>
        </w:r>
      </w:hyperlink>
      <w:r>
        <w:rPr>
          <w:lang w:val="es_ES" w:bidi="es_ES"/>
        </w:rPr>
        <w:t>.</w:t>
      </w:r>
      <w:r>
        <w:rPr>
          <w:lang w:val="es_ES" w:bidi="es_ES"/>
        </w:rPr>
        <w:t xml:space="preserve"> </w:t>
      </w:r>
      <w:r>
        <w:rPr>
          <w:lang w:val="es_ES" w:bidi="es_ES"/>
        </w:rPr>
        <w:t>En algunos idiomas es difícil hablar de "luz" en el sentido metafórico de 'la verdad que proviene de Dios'. Dicha verdad no debe igualarse con el conocimiento, sino con los principios y las prácticas del comportamiento moral correcto. Debido a estas dificultades, para hablar de "verdad" como "luz", algunos traductores han preferido usar la expresión "pueblo de Dios" para las frases υἱοὶ τοῦ φωτός, υἱοὶ τῆς ἡμέρας, y τέκνα φωτός. En algunos casos, sin embargo, es posible emplear "luz", si esto se describe como "luz que viene de Dios" o incluso "la verdadera luz de Dios".</w:t>
      </w:r>
    </w:p>
    <w:p>
      <w:pPr/>
      <w:r>
        <w:rPr>
          <w:lang w:val="es_ES" w:bidi="es_ES"/>
        </w:rPr>
      </w:r>
      <w:r>
        <w:rPr>
          <w:lang w:val="es_ES" w:bidi="es_ES"/>
        </w:rPr>
        <w:t>EPH 5:8</w:t>
      </w:r>
      <w:r>
        <w:rPr>
          <w:lang w:val="es_ES" w:bidi="es_ES"/>
        </w:rPr>
      </w:r>
      <w:r>
        <w:rPr>
          <w:lang w:val="es_ES" w:bidi="es_ES"/>
        </w:rPr>
      </w:r>
    </w:p>
    <w:p>
      <w:pPr/>
      <w:r>
        <w:rPr>
          <w:lang w:val="es_ES" w:bidi="es_ES"/>
        </w:rPr>
      </w:r>
    </w:p>
    <w:p>
      <w:pPr>
        <w:pStyle w:val="Heading2"/>
      </w:pPr>
      <w:r>
        <w:rPr>
          <w:lang w:val="es_ES" w:bidi="es_ES"/>
        </w:rPr>
        <w:t>τεκνοτροφέω</w:t>
      </w:r>
      <w:r>
        <w:rPr>
          <w:lang w:val="es_ES" w:bidi="es_ES"/>
        </w:rPr>
      </w:r>
    </w:p>
    <w:p>
      <w:pPr>
        <w:pStyle w:val="Heading1"/>
      </w:pPr>
      <w:r>
        <w:rPr>
          <w:lang w:val="es_ES" w:bidi="es_ES"/>
        </w:rPr>
        <w:t>τεκνοτροφέω</w:t>
      </w:r>
    </w:p>
    <w:p>
      <w:pPr/>
      <w:r>
        <w:rPr>
          <w:lang w:val="es_ES" w:bidi="es_ES"/>
        </w:rPr>
      </w:r>
      <w:r>
        <w:rPr>
          <w:lang w:val="es_ES" w:bidi="es_ES"/>
        </w:rPr>
        <w:t>τεκνοτροφέω</w:t>
      </w:r>
      <w:r>
        <w:rPr>
          <w:lang w:val="es_ES" w:bidi="es_ES"/>
        </w:rPr>
        <w:t xml:space="preserve"> (</w:t>
      </w:r>
      <w:r>
        <w:rPr>
          <w:lang w:val="es_ES" w:bidi="es_ES"/>
        </w:rPr>
        <w:t>G5044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τίκτω + τρέφω</w:t>
      </w:r>
    </w:p>
    <w:p>
      <w:pPr/>
      <w:r>
        <w:rPr>
          <w:lang w:val="es_ES" w:bidi="es_ES"/>
        </w:rPr>
      </w:r>
      <w:r>
        <w:rPr>
          <w:lang w:val="es_ES" w:bidi="es_ES"/>
        </w:rPr>
        <w:t>35.51</w:t>
      </w:r>
      <w:r>
        <w:rPr>
          <w:lang w:val="es_ES" w:bidi="es_ES"/>
        </w:rPr>
        <w:t xml:space="preserve"> · </w:t>
      </w:r>
      <w:r>
        <w:rPr>
          <w:lang w:val="es_ES" w:bidi="es_ES"/>
        </w:rPr>
        <w:t>Ayudar, Cuidar de</w:t>
      </w:r>
      <w:r>
        <w:rPr>
          <w:lang w:val="es_ES" w:bidi="es_ES"/>
        </w:rPr>
        <w:t xml:space="preserve"> · </w:t>
      </w:r>
      <w:r>
        <w:rPr>
          <w:lang w:val="es_ES" w:bidi="es_ES"/>
        </w:rPr>
        <w:t>Criar, educar</w:t>
      </w:r>
    </w:p>
    <w:p>
      <w:pPr/>
      <w:r>
        <w:rPr>
          <w:lang w:val="es_ES" w:bidi="es_ES"/>
        </w:rPr>
      </w:r>
      <w:r>
        <w:rPr>
          <w:lang w:val="es_ES" w:bidi="es_ES"/>
        </w:rPr>
        <w:t>criar</w:t>
      </w:r>
      <w:r>
        <w:rPr>
          <w:lang w:val="es_ES" w:bidi="es_ES"/>
        </w:rPr>
        <w:t xml:space="preserve"> </w:t>
      </w:r>
      <w:r>
        <w:rPr>
          <w:lang w:val="es_ES" w:bidi="es_ES"/>
        </w:rPr>
        <w:t>criar a un niño hasta la madurez al proveer para sus necesidades físicas y psicológicas</w:t>
      </w:r>
      <w:r>
        <w:rPr>
          <w:vertAlign w:val="superscript"/>
          <w:lang w:val="es_ES" w:bidi="es_ES"/>
        </w:rPr>
        <w:t>1</w:t>
      </w:r>
      <w:r>
        <w:rPr>
          <w:lang w:val="es_ES" w:bidi="es_ES"/>
        </w:rPr>
        <w:t xml:space="preserve"> </w:t>
      </w:r>
      <w:r>
        <w:rPr>
          <w:lang w:val="es_ES" w:bidi="es_ES"/>
        </w:rPr>
        <w:t>Criar niños puede expresarse de diferentes maneras, por ejemplo, "dar comida a los niños", "cuidar de los niños", "ser un padre para los niños", "hacer que un niño se convierta en adulto" o "hacer que un niño se vuelva como uno mismo".</w:t>
      </w:r>
    </w:p>
    <w:p>
      <w:pPr/>
      <w:r>
        <w:rPr>
          <w:lang w:val="es_ES" w:bidi="es_ES"/>
        </w:rPr>
      </w:r>
      <w:r>
        <w:rPr>
          <w:lang w:val="es_ES" w:bidi="es_ES"/>
        </w:rPr>
        <w:t>1TI 5:10</w:t>
      </w:r>
    </w:p>
    <w:p>
      <w:pPr/>
      <w:r>
        <w:rPr>
          <w:lang w:val="es_ES" w:bidi="es_ES"/>
        </w:rPr>
      </w:r>
      <w:r>
        <w:rPr>
          <w:vertAlign w:val="superscript"/>
          <w:lang w:val="es_ES" w:bidi="es_ES"/>
        </w:rPr>
        <w:t>1</w:t>
      </w:r>
      <w:r>
        <w:rPr>
          <w:lang w:val="es_ES" w:bidi="es_ES"/>
        </w:rPr>
        <w:t xml:space="preserve"> Puede muy bien haber sutiles diferencias de significado en las series de D:35.51, pero no hay una evidencia contextual directa que apoye distinciones importantes de significado.</w:t>
      </w:r>
      <w:r>
        <w:rPr>
          <w:lang w:val="es_ES" w:bidi="es_ES"/>
        </w:rPr>
      </w:r>
      <w:r>
        <w:rPr>
          <w:lang w:val="es_ES" w:bidi="es_ES"/>
        </w:rPr>
      </w:r>
    </w:p>
    <w:p>
      <w:pPr/>
      <w:r>
        <w:rPr>
          <w:lang w:val="es_ES" w:bidi="es_ES"/>
        </w:rPr>
      </w:r>
    </w:p>
    <w:p>
      <w:pPr>
        <w:pStyle w:val="Heading2"/>
      </w:pPr>
      <w:r>
        <w:rPr>
          <w:lang w:val="es_ES" w:bidi="es_ES"/>
        </w:rPr>
        <w:t>τέκτων</w:t>
      </w:r>
      <w:r>
        <w:rPr>
          <w:lang w:val="es_ES" w:bidi="es_ES"/>
        </w:rPr>
      </w:r>
    </w:p>
    <w:p>
      <w:pPr>
        <w:pStyle w:val="Heading1"/>
      </w:pPr>
      <w:r>
        <w:rPr>
          <w:lang w:val="es_ES" w:bidi="es_ES"/>
        </w:rPr>
        <w:t>τέκτων</w:t>
      </w:r>
    </w:p>
    <w:p>
      <w:pPr/>
      <w:r>
        <w:rPr>
          <w:lang w:val="es_ES" w:bidi="es_ES"/>
        </w:rPr>
      </w:r>
      <w:r>
        <w:rPr>
          <w:lang w:val="es_ES" w:bidi="es_ES"/>
        </w:rPr>
        <w:t>τέκτων</w:t>
      </w:r>
      <w:r>
        <w:rPr>
          <w:lang w:val="es_ES" w:bidi="es_ES"/>
        </w:rPr>
        <w:t xml:space="preserve"> (</w:t>
      </w:r>
      <w:r>
        <w:rPr>
          <w:lang w:val="es_ES" w:bidi="es_ES"/>
        </w:rPr>
        <w:t>G5045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-ονος </w:t>
      </w:r>
      <w:r>
        <w:rPr>
          <w:lang w:val="es_ES" w:bidi="es_ES"/>
        </w:rPr>
        <w:t>|</w:t>
      </w:r>
      <w:r>
        <w:rPr>
          <w:lang w:val="es_ES" w:bidi="es_ES"/>
        </w:rPr>
        <w:t xml:space="preserve"> </w:t>
      </w:r>
      <w:r>
        <w:rPr>
          <w:lang w:val="es_ES" w:bidi="es_ES"/>
        </w:rPr>
        <w:t>τίκτω</w:t>
      </w:r>
    </w:p>
    <w:p>
      <w:pPr/>
      <w:r>
        <w:rPr>
          <w:lang w:val="es_ES" w:bidi="es_ES"/>
        </w:rPr>
      </w:r>
      <w:r>
        <w:rPr>
          <w:lang w:val="es_ES" w:bidi="es_ES"/>
        </w:rPr>
        <w:t>45.9</w:t>
      </w:r>
      <w:r>
        <w:rPr>
          <w:lang w:val="es_ES" w:bidi="es_ES"/>
        </w:rPr>
        <w:t xml:space="preserve"> · </w:t>
      </w:r>
      <w:r>
        <w:rPr>
          <w:lang w:val="es_ES" w:bidi="es_ES"/>
        </w:rPr>
        <w:t>Edificación, Construcción</w:t>
      </w:r>
    </w:p>
    <w:p>
      <w:pPr/>
      <w:r>
        <w:rPr>
          <w:lang w:val="es_ES" w:bidi="es_ES"/>
        </w:rPr>
      </w:r>
      <w:r>
        <w:rPr>
          <w:lang w:val="es_ES" w:bidi="es_ES"/>
        </w:rPr>
        <w:t>constructor</w:t>
      </w:r>
      <w:r>
        <w:rPr>
          <w:lang w:val="es_ES" w:bidi="es_ES"/>
        </w:rPr>
        <w:t xml:space="preserve">, </w:t>
      </w:r>
      <w:r>
        <w:rPr>
          <w:lang w:val="es_ES" w:bidi="es_ES"/>
        </w:rPr>
        <w:t>carpintero</w:t>
      </w:r>
      <w:r>
        <w:rPr>
          <w:lang w:val="es_ES" w:bidi="es_ES"/>
        </w:rPr>
        <w:t xml:space="preserve"> </w:t>
      </w:r>
      <w:r>
        <w:rPr>
          <w:lang w:val="es_ES" w:bidi="es_ES"/>
        </w:rPr>
        <w:t>el que usa varios materiales (madera, piedra y metal) para construir</w:t>
      </w:r>
      <w:r>
        <w:rPr>
          <w:lang w:val="es_ES" w:bidi="es_ES"/>
        </w:rPr>
        <w:t xml:space="preserve"> </w:t>
      </w:r>
      <w:r>
        <w:rPr>
          <w:lang w:val="es_ES" w:bidi="es_ES"/>
        </w:rPr>
        <w:t>Hay muchas razones para creer que, en los tiempos bíblicos, alguien considerado como un τέκτων era hábil en el uso de la madera, la piedra y posiblemente incluso el metal.</w:t>
      </w:r>
    </w:p>
    <w:p>
      <w:pPr/>
      <w:r>
        <w:rPr>
          <w:lang w:val="es_ES" w:bidi="es_ES"/>
        </w:rPr>
      </w:r>
      <w:r>
        <w:rPr>
          <w:lang w:val="es_ES" w:bidi="es_ES"/>
        </w:rPr>
        <w:t>MAT 13:55</w:t>
      </w:r>
      <w:r>
        <w:rPr>
          <w:lang w:val="es_ES" w:bidi="es_ES"/>
        </w:rPr>
        <w:t xml:space="preserve"> · </w:t>
      </w:r>
      <w:r>
        <w:rPr>
          <w:lang w:val="es_ES" w:bidi="es_ES"/>
        </w:rPr>
        <w:t>MRK 6:3</w:t>
      </w:r>
      <w:r>
        <w:rPr>
          <w:lang w:val="es_ES" w:bidi="es_ES"/>
        </w:rPr>
      </w:r>
      <w:r>
        <w:rPr>
          <w:lang w:val="es_ES" w:bidi="es_ES"/>
        </w:rPr>
      </w:r>
    </w:p>
    <w:p>
      <w:pPr/>
      <w:r>
        <w:rPr>
          <w:lang w:val="es_ES" w:bidi="es_ES"/>
        </w:rPr>
      </w:r>
    </w:p>
    <w:p>
      <w:pPr>
        <w:pStyle w:val="Heading2"/>
      </w:pPr>
      <w:r>
        <w:rPr>
          <w:lang w:val="es_ES" w:bidi="es_ES"/>
        </w:rPr>
        <w:t>τέλειος</w:t>
      </w:r>
      <w:r>
        <w:rPr>
          <w:lang w:val="es_ES" w:bidi="es_ES"/>
        </w:rPr>
      </w:r>
    </w:p>
    <w:p>
      <w:pPr>
        <w:pStyle w:val="Heading1"/>
      </w:pPr>
      <w:r>
        <w:rPr>
          <w:lang w:val="es_ES" w:bidi="es_ES"/>
        </w:rPr>
        <w:t>τέλειος</w:t>
      </w:r>
    </w:p>
    <w:p>
      <w:pPr/>
      <w:r>
        <w:rPr>
          <w:lang w:val="es_ES" w:bidi="es_ES"/>
        </w:rPr>
      </w:r>
      <w:r>
        <w:rPr>
          <w:lang w:val="es_ES" w:bidi="es_ES"/>
        </w:rPr>
        <w:t>τέλειος</w:t>
      </w:r>
      <w:r>
        <w:rPr>
          <w:lang w:val="es_ES" w:bidi="es_ES"/>
        </w:rPr>
        <w:t xml:space="preserve"> (</w:t>
      </w:r>
      <w:r>
        <w:rPr>
          <w:lang w:val="es_ES" w:bidi="es_ES"/>
        </w:rPr>
        <w:t>G5046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τελέω</w:t>
      </w:r>
    </w:p>
    <w:p>
      <w:pPr/>
      <w:r>
        <w:rPr>
          <w:lang w:val="es_ES" w:bidi="es_ES"/>
        </w:rPr>
      </w:r>
      <w:r>
        <w:rPr>
          <w:lang w:val="es_ES" w:bidi="es_ES"/>
        </w:rPr>
        <w:t>88.36</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Perfecto, Perfección</w:t>
      </w:r>
    </w:p>
    <w:p>
      <w:pPr/>
      <w:r>
        <w:rPr>
          <w:lang w:val="es_ES" w:bidi="es_ES"/>
        </w:rPr>
      </w:r>
      <w:r>
        <w:rPr>
          <w:lang w:val="es_ES" w:bidi="es_ES"/>
        </w:rPr>
        <w:t>perfecto</w:t>
      </w:r>
      <w:r>
        <w:rPr>
          <w:lang w:val="es_ES" w:bidi="es_ES"/>
        </w:rPr>
        <w:t xml:space="preserve"> </w:t>
      </w:r>
      <w:r>
        <w:rPr>
          <w:lang w:val="es_ES" w:bidi="es_ES"/>
        </w:rPr>
        <w:t>pertinente a ser perfecto, en el sentido de que no le falta ninguna cualidad moral</w:t>
      </w:r>
      <w:r>
        <w:rPr>
          <w:lang w:val="es_ES" w:bidi="es_ES"/>
        </w:rPr>
        <w:t xml:space="preserve"> </w:t>
      </w:r>
      <w:r>
        <w:rPr>
          <w:lang w:val="es_ES" w:bidi="es_ES"/>
        </w:rPr>
        <w:t xml:space="preserve">Comparar el significado de </w:t>
      </w:r>
      <w:r>
        <w:rPr>
          <w:lang w:val="es_ES" w:bidi="es_ES"/>
        </w:rPr>
        <w:t>τέλειος</w:t>
      </w:r>
      <w:r>
        <w:rPr>
          <w:lang w:val="es_ES" w:bidi="es_ES"/>
        </w:rPr>
        <w:t xml:space="preserve">[e] 'maduro' en </w:t>
      </w:r>
      <w:hyperlink r:id="rId29">
        <w:r>
          <w:rPr>
            <w:lang w:val="es_ES" w:bidi="es_ES"/>
          </w:rPr>
          <w:rPr>
            <w:color w:val="0000EE"/>
            <w:u w:val="single"/>
          </w:rPr>
          <w:t>88.100</w:t>
        </w:r>
      </w:hyperlink>
      <w:r>
        <w:rPr>
          <w:lang w:val="es_ES" w:bidi="es_ES"/>
        </w:rPr>
        <w:t>.</w:t>
      </w:r>
    </w:p>
    <w:p>
      <w:pPr/>
      <w:r>
        <w:rPr>
          <w:lang w:val="es_ES" w:bidi="es_ES"/>
        </w:rPr>
      </w:r>
      <w:r>
        <w:rPr>
          <w:lang w:val="es_ES" w:bidi="es_ES"/>
        </w:rPr>
        <w:t>MAT 5:48</w:t>
      </w:r>
      <w:r>
        <w:rPr>
          <w:lang w:val="es_ES" w:bidi="es_ES"/>
        </w:rPr>
        <w:t xml:space="preserve"> · </w:t>
      </w:r>
      <w:r>
        <w:rPr>
          <w:lang w:val="es_ES" w:bidi="es_ES"/>
        </w:rPr>
        <w:t>MAT 5:48</w:t>
      </w:r>
      <w:r>
        <w:rPr>
          <w:lang w:val="es_ES" w:bidi="es_ES"/>
        </w:rPr>
        <w:t xml:space="preserve"> · </w:t>
      </w:r>
      <w:r>
        <w:rPr>
          <w:lang w:val="es_ES" w:bidi="es_ES"/>
        </w:rPr>
        <w:t>MAT 19:21</w:t>
      </w:r>
      <w:r>
        <w:rPr>
          <w:lang w:val="es_ES" w:bidi="es_ES"/>
        </w:rPr>
        <w:t xml:space="preserve"> · </w:t>
      </w:r>
      <w:r>
        <w:rPr>
          <w:lang w:val="es_ES" w:bidi="es_ES"/>
        </w:rPr>
        <w:t>ROM 12:2</w:t>
      </w:r>
      <w:r>
        <w:rPr>
          <w:lang w:val="es_ES" w:bidi="es_ES"/>
        </w:rPr>
        <w:t xml:space="preserve"> · </w:t>
      </w:r>
      <w:r>
        <w:rPr>
          <w:lang w:val="es_ES" w:bidi="es_ES"/>
        </w:rPr>
        <w:t>JAS 1:4</w:t>
      </w:r>
      <w:r>
        <w:rPr>
          <w:lang w:val="es_ES" w:bidi="es_ES"/>
        </w:rPr>
        <w:t xml:space="preserve"> · </w:t>
      </w:r>
      <w:r>
        <w:rPr>
          <w:lang w:val="es_ES" w:bidi="es_ES"/>
        </w:rPr>
        <w:t>JAS 1:17</w:t>
      </w:r>
      <w:r>
        <w:rPr>
          <w:lang w:val="es_ES" w:bidi="es_ES"/>
        </w:rPr>
        <w:t xml:space="preserve"> · </w:t>
      </w:r>
      <w:r>
        <w:rPr>
          <w:lang w:val="es_ES" w:bidi="es_ES"/>
        </w:rPr>
        <w:t>JAS 1:25</w:t>
      </w:r>
      <w:r>
        <w:rPr>
          <w:lang w:val="es_ES" w:bidi="es_ES"/>
        </w:rPr>
        <w:t xml:space="preserve"> · </w:t>
      </w:r>
      <w:r>
        <w:rPr>
          <w:lang w:val="es_ES" w:bidi="es_ES"/>
        </w:rPr>
        <w:t>JAS 3:2</w:t>
      </w:r>
    </w:p>
    <w:p>
      <w:pPr/>
      <w:r>
        <w:rPr>
          <w:lang w:val="es_ES" w:bidi="es_ES"/>
        </w:rPr>
      </w:r>
      <w:r>
        <w:rPr>
          <w:lang w:val="es_ES" w:bidi="es_ES"/>
        </w:rPr>
        <w:t>73.6</w:t>
      </w:r>
      <w:r>
        <w:rPr>
          <w:lang w:val="es_ES" w:bidi="es_ES"/>
        </w:rPr>
        <w:t xml:space="preserve"> · </w:t>
      </w:r>
      <w:r>
        <w:rPr>
          <w:lang w:val="es_ES" w:bidi="es_ES"/>
        </w:rPr>
        <w:t>Genuino, Falso</w:t>
      </w:r>
    </w:p>
    <w:p>
      <w:pPr/>
      <w:r>
        <w:rPr>
          <w:lang w:val="es_ES" w:bidi="es_ES"/>
        </w:rPr>
      </w:r>
      <w:r>
        <w:rPr>
          <w:lang w:val="es_ES" w:bidi="es_ES"/>
        </w:rPr>
        <w:t>genuino</w:t>
      </w:r>
      <w:r>
        <w:rPr>
          <w:lang w:val="es_ES" w:bidi="es_ES"/>
        </w:rPr>
        <w:t xml:space="preserve">, </w:t>
      </w:r>
      <w:r>
        <w:rPr>
          <w:lang w:val="es_ES" w:bidi="es_ES"/>
        </w:rPr>
        <w:t>verdadero</w:t>
      </w:r>
      <w:r>
        <w:rPr>
          <w:lang w:val="es_ES" w:bidi="es_ES"/>
        </w:rPr>
        <w:t xml:space="preserve"> </w:t>
      </w:r>
      <w:r>
        <w:rPr>
          <w:lang w:val="es_ES" w:bidi="es_ES"/>
        </w:rPr>
        <w:t>pertinente a ser verdadero y completamente genuino</w:t>
      </w:r>
    </w:p>
    <w:p>
      <w:pPr/>
      <w:r>
        <w:rPr>
          <w:lang w:val="es_ES" w:bidi="es_ES"/>
        </w:rPr>
      </w:r>
      <w:r>
        <w:rPr>
          <w:lang w:val="es_ES" w:bidi="es_ES"/>
        </w:rPr>
        <w:t>1JN 4:18</w:t>
      </w:r>
    </w:p>
    <w:p>
      <w:pPr/>
      <w:r>
        <w:rPr>
          <w:lang w:val="es_ES" w:bidi="es_ES"/>
        </w:rPr>
      </w:r>
      <w:r>
        <w:rPr>
          <w:lang w:val="es_ES" w:bidi="es_ES"/>
        </w:rPr>
        <w:t>79.129</w:t>
      </w:r>
      <w:r>
        <w:rPr>
          <w:lang w:val="es_ES" w:bidi="es_ES"/>
        </w:rPr>
        <w:t xml:space="preserve"> · </w:t>
      </w:r>
      <w:r>
        <w:rPr>
          <w:lang w:val="es_ES" w:bidi="es_ES"/>
        </w:rPr>
        <w:t>Características de los Objetos</w:t>
      </w:r>
      <w:r>
        <w:rPr>
          <w:lang w:val="es_ES" w:bidi="es_ES"/>
        </w:rPr>
        <w:t xml:space="preserve"> · </w:t>
      </w:r>
      <w:r>
        <w:rPr>
          <w:lang w:val="es_ES" w:bidi="es_ES"/>
        </w:rPr>
        <w:t>Perfecto</w:t>
      </w:r>
    </w:p>
    <w:p>
      <w:pPr/>
      <w:r>
        <w:rPr>
          <w:lang w:val="es_ES" w:bidi="es_ES"/>
        </w:rPr>
      </w:r>
      <w:r>
        <w:rPr>
          <w:lang w:val="es_ES" w:bidi="es_ES"/>
        </w:rPr>
        <w:t>perfecto</w:t>
      </w:r>
      <w:r>
        <w:rPr>
          <w:lang w:val="es_ES" w:bidi="es_ES"/>
        </w:rPr>
        <w:t xml:space="preserve"> </w:t>
      </w:r>
      <w:r>
        <w:rPr>
          <w:lang w:val="es_ES" w:bidi="es_ES"/>
        </w:rPr>
        <w:t>pertinente a no tener ningún defecto</w:t>
      </w:r>
    </w:p>
    <w:p>
      <w:pPr/>
      <w:r>
        <w:rPr>
          <w:lang w:val="es_ES" w:bidi="es_ES"/>
        </w:rPr>
      </w:r>
      <w:r>
        <w:rPr>
          <w:lang w:val="es_ES" w:bidi="es_ES"/>
        </w:rPr>
        <w:t>HEB 9:11</w:t>
      </w:r>
      <w:r>
        <w:rPr>
          <w:lang w:val="es_ES" w:bidi="es_ES"/>
        </w:rPr>
        <w:t xml:space="preserve"> · </w:t>
      </w:r>
      <w:r>
        <w:rPr>
          <w:lang w:val="es_ES" w:bidi="es_ES"/>
        </w:rPr>
        <w:t>JAS 1:17</w:t>
      </w:r>
    </w:p>
    <w:p>
      <w:pPr/>
      <w:r>
        <w:rPr>
          <w:lang w:val="es_ES" w:bidi="es_ES"/>
        </w:rPr>
      </w:r>
      <w:r>
        <w:rPr>
          <w:lang w:val="es_ES" w:bidi="es_ES"/>
        </w:rPr>
        <w:t>68.23</w:t>
      </w:r>
      <w:r>
        <w:rPr>
          <w:lang w:val="es_ES" w:bidi="es_ES"/>
        </w:rPr>
        <w:t xml:space="preserve"> · </w:t>
      </w:r>
      <w:r>
        <w:rPr>
          <w:lang w:val="es_ES" w:bidi="es_ES"/>
        </w:rPr>
        <w:t>Aspecto</w:t>
      </w:r>
      <w:r>
        <w:rPr>
          <w:lang w:val="es_ES" w:bidi="es_ES"/>
        </w:rPr>
        <w:t xml:space="preserve"> · </w:t>
      </w:r>
      <w:r>
        <w:rPr>
          <w:lang w:val="es_ES" w:bidi="es_ES"/>
        </w:rPr>
        <w:t>Completar, terminar, tener éxito</w:t>
      </w:r>
    </w:p>
    <w:p>
      <w:pPr/>
      <w:r>
        <w:rPr>
          <w:lang w:val="es_ES" w:bidi="es_ES"/>
        </w:rPr>
      </w:r>
      <w:r>
        <w:rPr>
          <w:lang w:val="es_ES" w:bidi="es_ES"/>
        </w:rPr>
        <w:t>completo</w:t>
      </w:r>
      <w:r>
        <w:rPr>
          <w:lang w:val="es_ES" w:bidi="es_ES"/>
        </w:rPr>
        <w:t xml:space="preserve">, </w:t>
      </w:r>
      <w:r>
        <w:rPr>
          <w:lang w:val="es_ES" w:bidi="es_ES"/>
        </w:rPr>
        <w:t>terminado</w:t>
      </w:r>
      <w:r>
        <w:rPr>
          <w:lang w:val="es_ES" w:bidi="es_ES"/>
        </w:rPr>
        <w:t xml:space="preserve"> </w:t>
      </w:r>
      <w:r>
        <w:rPr>
          <w:lang w:val="es_ES" w:bidi="es_ES"/>
        </w:rPr>
        <w:t>pertinente a lo que se ha cumplido por completo o ha terminado</w:t>
      </w:r>
    </w:p>
    <w:p>
      <w:pPr/>
      <w:r>
        <w:rPr>
          <w:lang w:val="es_ES" w:bidi="es_ES"/>
        </w:rPr>
      </w:r>
      <w:r>
        <w:rPr>
          <w:lang w:val="es_ES" w:bidi="es_ES"/>
        </w:rPr>
        <w:t>1CO 13:10</w:t>
      </w:r>
      <w:r>
        <w:rPr>
          <w:lang w:val="es_ES" w:bidi="es_ES"/>
        </w:rPr>
        <w:t xml:space="preserve"> · </w:t>
      </w:r>
      <w:r>
        <w:rPr>
          <w:lang w:val="es_ES" w:bidi="es_ES"/>
        </w:rPr>
        <w:t>JAS 1:4</w:t>
      </w:r>
    </w:p>
    <w:p>
      <w:pPr/>
      <w:r>
        <w:rPr>
          <w:lang w:val="es_ES" w:bidi="es_ES"/>
        </w:rPr>
      </w:r>
      <w:r>
        <w:rPr>
          <w:lang w:val="es_ES" w:bidi="es_ES"/>
        </w:rPr>
        <w:t>88.100</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Comportamiento Maduro</w:t>
      </w:r>
    </w:p>
    <w:p>
      <w:pPr/>
      <w:r>
        <w:rPr>
          <w:lang w:val="es_ES" w:bidi="es_ES"/>
        </w:rPr>
      </w:r>
      <w:r>
        <w:rPr>
          <w:lang w:val="es_ES" w:bidi="es_ES"/>
        </w:rPr>
        <w:t>maduro</w:t>
      </w:r>
      <w:r>
        <w:rPr>
          <w:lang w:val="es_ES" w:bidi="es_ES"/>
        </w:rPr>
        <w:t xml:space="preserve">, </w:t>
      </w:r>
      <w:r>
        <w:rPr>
          <w:lang w:val="es_ES" w:bidi="es_ES"/>
        </w:rPr>
        <w:t>adulto</w:t>
      </w:r>
      <w:r>
        <w:rPr>
          <w:lang w:val="es_ES" w:bidi="es_ES"/>
        </w:rPr>
        <w:t xml:space="preserve"> </w:t>
      </w:r>
      <w:r>
        <w:rPr>
          <w:lang w:val="es_ES" w:bidi="es_ES"/>
        </w:rPr>
        <w:t>pertinente a ser maduro en el comportamiento de uno</w:t>
      </w:r>
      <w:r>
        <w:rPr>
          <w:lang w:val="es_ES" w:bidi="es_ES"/>
        </w:rPr>
        <w:t xml:space="preserve"> </w:t>
      </w:r>
      <w:r>
        <w:rPr>
          <w:lang w:val="es_ES" w:bidi="es_ES"/>
        </w:rPr>
        <w:t xml:space="preserve">También es posible interpretar τέλειος en </w:t>
      </w:r>
      <w:r>
        <w:rPr>
          <w:lang w:val="es_ES" w:bidi="es_ES"/>
        </w:rPr>
        <w:t>EPH 4:13</w:t>
      </w:r>
      <w:r>
        <w:rPr>
          <w:lang w:val="es_ES" w:bidi="es_ES"/>
        </w:rPr>
        <w:t xml:space="preserve"> como "perfecto" (ver </w:t>
      </w:r>
      <w:hyperlink r:id="rId30">
        <w:r>
          <w:rPr>
            <w:lang w:val="es_ES" w:bidi="es_ES"/>
          </w:rPr>
          <w:rPr>
            <w:color w:val="0000EE"/>
            <w:u w:val="single"/>
          </w:rPr>
          <w:t>88.36</w:t>
        </w:r>
      </w:hyperlink>
      <w:r>
        <w:rPr>
          <w:lang w:val="es_ES" w:bidi="es_ES"/>
        </w:rPr>
        <w:t>).</w:t>
        <w:br/>
      </w:r>
      <w:r>
        <w:rPr>
          <w:lang w:val="es_ES" w:bidi="es_ES"/>
        </w:rPr>
        <w:t xml:space="preserve">En </w:t>
      </w:r>
      <w:r>
        <w:rPr>
          <w:lang w:val="es_ES" w:bidi="es_ES"/>
        </w:rPr>
        <w:t>MAT 5:48</w:t>
      </w:r>
      <w:r>
        <w:rPr>
          <w:lang w:val="es_ES" w:bidi="es_ES"/>
        </w:rPr>
        <w:t xml:space="preserve"> es posible que τέλειος también signifique madurez de comportamiento, pero generalmente se interpreta como "ser perfecto", ya que la comparación se hace con Dios (ver </w:t>
      </w:r>
      <w:hyperlink r:id="rId30">
        <w:r>
          <w:rPr>
            <w:lang w:val="es_ES" w:bidi="es_ES"/>
          </w:rPr>
          <w:rPr>
            <w:color w:val="0000EE"/>
            <w:u w:val="single"/>
          </w:rPr>
          <w:t>88.36</w:t>
        </w:r>
      </w:hyperlink>
      <w:r>
        <w:rPr>
          <w:lang w:val="es_ES" w:bidi="es_ES"/>
        </w:rPr>
        <w:t>).</w:t>
      </w:r>
    </w:p>
    <w:p>
      <w:pPr/>
      <w:r>
        <w:rPr>
          <w:lang w:val="es_ES" w:bidi="es_ES"/>
        </w:rPr>
      </w:r>
      <w:r>
        <w:rPr>
          <w:lang w:val="es_ES" w:bidi="es_ES"/>
        </w:rPr>
        <w:t>1CO 2:6</w:t>
      </w:r>
      <w:r>
        <w:rPr>
          <w:lang w:val="es_ES" w:bidi="es_ES"/>
        </w:rPr>
        <w:t xml:space="preserve"> · </w:t>
      </w:r>
      <w:r>
        <w:rPr>
          <w:lang w:val="es_ES" w:bidi="es_ES"/>
        </w:rPr>
        <w:t>1CO 13:10</w:t>
      </w:r>
      <w:r>
        <w:rPr>
          <w:lang w:val="es_ES" w:bidi="es_ES"/>
        </w:rPr>
        <w:t xml:space="preserve"> · </w:t>
      </w:r>
      <w:r>
        <w:rPr>
          <w:lang w:val="es_ES" w:bidi="es_ES"/>
        </w:rPr>
        <w:t>1CO 14:20</w:t>
      </w:r>
      <w:r>
        <w:rPr>
          <w:lang w:val="es_ES" w:bidi="es_ES"/>
        </w:rPr>
        <w:t xml:space="preserve"> · </w:t>
      </w:r>
      <w:r>
        <w:rPr>
          <w:lang w:val="es_ES" w:bidi="es_ES"/>
        </w:rPr>
        <w:t>EPH 4:13</w:t>
      </w:r>
      <w:r>
        <w:rPr>
          <w:lang w:val="es_ES" w:bidi="es_ES"/>
        </w:rPr>
        <w:t xml:space="preserve"> · </w:t>
      </w:r>
      <w:r>
        <w:rPr>
          <w:lang w:val="es_ES" w:bidi="es_ES"/>
        </w:rPr>
        <w:t>COL 1:28</w:t>
      </w:r>
      <w:r>
        <w:rPr>
          <w:lang w:val="es_ES" w:bidi="es_ES"/>
        </w:rPr>
        <w:t xml:space="preserve"> · </w:t>
      </w:r>
      <w:r>
        <w:rPr>
          <w:lang w:val="es_ES" w:bidi="es_ES"/>
        </w:rPr>
        <w:t>COL 4:12</w:t>
      </w:r>
      <w:r>
        <w:rPr>
          <w:lang w:val="es_ES" w:bidi="es_ES"/>
        </w:rPr>
        <w:t xml:space="preserve"> · </w:t>
      </w:r>
      <w:r>
        <w:rPr>
          <w:lang w:val="es_ES" w:bidi="es_ES"/>
        </w:rPr>
        <w:t>HEB 5:14</w:t>
      </w:r>
      <w:r>
        <w:rPr>
          <w:lang w:val="es_ES" w:bidi="es_ES"/>
        </w:rPr>
        <w:t xml:space="preserve"> · </w:t>
      </w:r>
      <w:r>
        <w:rPr>
          <w:lang w:val="es_ES" w:bidi="es_ES"/>
        </w:rPr>
        <w:t>JAS 1:4</w:t>
      </w:r>
      <w:r>
        <w:rPr>
          <w:lang w:val="es_ES" w:bidi="es_ES"/>
        </w:rPr>
        <w:t xml:space="preserve"> · </w:t>
      </w:r>
      <w:r>
        <w:rPr>
          <w:lang w:val="es_ES" w:bidi="es_ES"/>
        </w:rPr>
        <w:t>JAS 3:2</w:t>
      </w:r>
    </w:p>
    <w:p>
      <w:pPr/>
      <w:r>
        <w:rPr>
          <w:lang w:val="es_ES" w:bidi="es_ES"/>
        </w:rPr>
      </w:r>
      <w:r>
        <w:rPr>
          <w:lang w:val="es_ES" w:bidi="es_ES"/>
        </w:rPr>
        <w:t>9.10</w:t>
      </w:r>
      <w:r>
        <w:rPr>
          <w:lang w:val="es_ES" w:bidi="es_ES"/>
        </w:rPr>
        <w:t xml:space="preserve"> · </w:t>
      </w:r>
      <w:r>
        <w:rPr>
          <w:lang w:val="es_ES" w:bidi="es_ES"/>
        </w:rPr>
        <w:t>Personas</w:t>
      </w:r>
      <w:r>
        <w:rPr>
          <w:lang w:val="es_ES" w:bidi="es_ES"/>
        </w:rPr>
        <w:t xml:space="preserve"> · </w:t>
      </w:r>
      <w:r>
        <w:rPr>
          <w:lang w:val="es_ES" w:bidi="es_ES"/>
        </w:rPr>
        <w:t>Seres humanos</w:t>
      </w:r>
    </w:p>
    <w:p>
      <w:pPr/>
      <w:r>
        <w:rPr>
          <w:lang w:val="es_ES" w:bidi="es_ES"/>
        </w:rPr>
      </w:r>
      <w:r>
        <w:rPr>
          <w:lang w:val="es_ES" w:bidi="es_ES"/>
        </w:rPr>
        <w:t>persona adulta</w:t>
      </w:r>
      <w:r>
        <w:rPr>
          <w:lang w:val="es_ES" w:bidi="es_ES"/>
        </w:rPr>
        <w:t xml:space="preserve">, </w:t>
      </w:r>
      <w:r>
        <w:rPr>
          <w:lang w:val="es_ES" w:bidi="es_ES"/>
        </w:rPr>
        <w:t>adulto</w:t>
      </w:r>
      <w:r>
        <w:rPr>
          <w:lang w:val="es_ES" w:bidi="es_ES"/>
        </w:rPr>
        <w:t xml:space="preserve"> </w:t>
      </w:r>
      <w:r>
        <w:rPr>
          <w:lang w:val="es_ES" w:bidi="es_ES"/>
        </w:rPr>
        <w:t>pertinente a un ser humano adulto</w:t>
      </w:r>
      <w:r>
        <w:rPr>
          <w:lang w:val="es_ES" w:bidi="es_ES"/>
        </w:rPr>
        <w:t xml:space="preserve"> </w:t>
      </w:r>
      <w:r>
        <w:rPr>
          <w:lang w:val="es_ES" w:bidi="es_ES"/>
        </w:rPr>
        <w:t xml:space="preserve">Aunque en </w:t>
      </w:r>
      <w:r>
        <w:rPr>
          <w:lang w:val="es_ES" w:bidi="es_ES"/>
        </w:rPr>
        <w:t>HEB 5:14</w:t>
      </w:r>
      <w:r>
        <w:rPr>
          <w:lang w:val="es_ES" w:bidi="es_ES"/>
        </w:rPr>
        <w:t xml:space="preserve"> τέλειος debe entenderse en un sentido literal, el contexto en su conjunto es figurativo.</w:t>
      </w:r>
    </w:p>
    <w:p>
      <w:pPr/>
      <w:r>
        <w:rPr>
          <w:lang w:val="es_ES" w:bidi="es_ES"/>
        </w:rPr>
      </w:r>
      <w:r>
        <w:rPr>
          <w:lang w:val="es_ES" w:bidi="es_ES"/>
        </w:rPr>
        <w:t>1CO 14:20</w:t>
      </w:r>
      <w:r>
        <w:rPr>
          <w:lang w:val="es_ES" w:bidi="es_ES"/>
        </w:rPr>
        <w:t xml:space="preserve"> · </w:t>
      </w:r>
      <w:r>
        <w:rPr>
          <w:lang w:val="es_ES" w:bidi="es_ES"/>
        </w:rPr>
        <w:t>HEB 5:14</w:t>
      </w:r>
    </w:p>
    <w:p>
      <w:pPr/>
      <w:r>
        <w:rPr>
          <w:lang w:val="es_ES" w:bidi="es_ES"/>
        </w:rPr>
      </w:r>
      <w:r>
        <w:rPr>
          <w:lang w:val="es_ES" w:bidi="es_ES"/>
        </w:rPr>
        <w:t>11.18</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lang w:val="es_ES" w:bidi="es_ES"/>
        </w:rPr>
        <w:t>iniciado</w:t>
      </w:r>
      <w:r>
        <w:rPr>
          <w:lang w:val="es_ES" w:bidi="es_ES"/>
        </w:rPr>
        <w:t xml:space="preserve"> </w:t>
      </w:r>
      <w:r>
        <w:rPr>
          <w:lang w:val="es_ES" w:bidi="es_ES"/>
        </w:rPr>
        <w:t>aquel que se inicia en una comunidad religiosa de fe (significado que refleja la ocurrencia de τέλειος como un término técnico para personas iniciadas en las religiones de misterio)</w:t>
      </w:r>
      <w:r>
        <w:rPr>
          <w:lang w:val="es_ES" w:bidi="es_ES"/>
        </w:rPr>
        <w:t xml:space="preserve"> </w:t>
      </w:r>
      <w:r>
        <w:rPr>
          <w:lang w:val="es_ES" w:bidi="es_ES"/>
        </w:rPr>
        <w:t>En algunos idiomas "iniciado" (</w:t>
      </w:r>
      <w:r>
        <w:rPr>
          <w:lang w:val="es_ES" w:bidi="es_ES"/>
        </w:rPr>
        <w:t>PHP 3:15</w:t>
      </w:r>
      <w:r>
        <w:rPr>
          <w:lang w:val="es_ES" w:bidi="es_ES"/>
        </w:rPr>
        <w:t xml:space="preserve"> </w:t>
      </w:r>
      <w:r>
        <w:rPr>
          <w:lang w:val="es_ES" w:bidi="es_ES"/>
        </w:rPr>
        <w:t>COL 1:28</w:t>
      </w:r>
      <w:r>
        <w:rPr>
          <w:lang w:val="es_ES" w:bidi="es_ES"/>
        </w:rPr>
        <w:t xml:space="preserve">) puede expresarse mejor como "convertirse en miembro de" o "hacerse creyente". Sin embargo, es posible interpretar τέλειος en </w:t>
      </w:r>
      <w:r>
        <w:rPr>
          <w:lang w:val="es_ES" w:bidi="es_ES"/>
        </w:rPr>
        <w:t>PHP 3:15</w:t>
      </w:r>
      <w:r>
        <w:rPr>
          <w:lang w:val="es_ES" w:bidi="es_ES"/>
        </w:rPr>
        <w:t xml:space="preserve"> y </w:t>
      </w:r>
      <w:r>
        <w:rPr>
          <w:lang w:val="es_ES" w:bidi="es_ES"/>
        </w:rPr>
        <w:t>COL 1:28</w:t>
      </w:r>
      <w:r>
        <w:rPr>
          <w:lang w:val="es_ES" w:bidi="es_ES"/>
        </w:rPr>
        <w:t xml:space="preserve"> como espiritualidad madura o un estado de ser espiritualmente maduro (ver </w:t>
      </w:r>
      <w:hyperlink r:id="rId29">
        <w:r>
          <w:rPr>
            <w:lang w:val="es_ES" w:bidi="es_ES"/>
          </w:rPr>
          <w:rPr>
            <w:color w:val="0000EE"/>
            <w:u w:val="single"/>
          </w:rPr>
          <w:t>88.100</w:t>
        </w:r>
      </w:hyperlink>
      <w:r>
        <w:rPr>
          <w:lang w:val="es_ES" w:bidi="es_ES"/>
        </w:rPr>
        <w:t>).</w:t>
      </w:r>
    </w:p>
    <w:p>
      <w:pPr/>
      <w:r>
        <w:rPr>
          <w:lang w:val="es_ES" w:bidi="es_ES"/>
        </w:rPr>
      </w:r>
      <w:r>
        <w:rPr>
          <w:lang w:val="es_ES" w:bidi="es_ES"/>
        </w:rPr>
        <w:t>PHP 3:15</w:t>
      </w:r>
      <w:r>
        <w:rPr>
          <w:lang w:val="es_ES" w:bidi="es_ES"/>
        </w:rPr>
        <w:t xml:space="preserve"> · </w:t>
      </w:r>
      <w:r>
        <w:rPr>
          <w:lang w:val="es_ES" w:bidi="es_ES"/>
        </w:rPr>
        <w:t>COL 1:28</w:t>
      </w:r>
      <w:r>
        <w:rPr>
          <w:lang w:val="es_ES" w:bidi="es_ES"/>
        </w:rPr>
      </w:r>
      <w:r>
        <w:rPr>
          <w:lang w:val="es_ES" w:bidi="es_ES"/>
        </w:rPr>
      </w:r>
    </w:p>
    <w:p>
      <w:pPr/>
      <w:r>
        <w:rPr>
          <w:lang w:val="es_ES" w:bidi="es_ES"/>
        </w:rPr>
      </w:r>
    </w:p>
    <w:p>
      <w:pPr>
        <w:pStyle w:val="Heading2"/>
      </w:pPr>
      <w:r>
        <w:rPr>
          <w:lang w:val="es_ES" w:bidi="es_ES"/>
        </w:rPr>
        <w:t>τελειότης</w:t>
      </w:r>
      <w:r>
        <w:rPr>
          <w:lang w:val="es_ES" w:bidi="es_ES"/>
        </w:rPr>
      </w:r>
    </w:p>
    <w:p>
      <w:pPr>
        <w:pStyle w:val="Heading1"/>
      </w:pPr>
      <w:r>
        <w:rPr>
          <w:lang w:val="es_ES" w:bidi="es_ES"/>
        </w:rPr>
        <w:t>τελειότης</w:t>
      </w:r>
    </w:p>
    <w:p>
      <w:pPr/>
      <w:r>
        <w:rPr>
          <w:lang w:val="es_ES" w:bidi="es_ES"/>
        </w:rPr>
      </w:r>
      <w:r>
        <w:rPr>
          <w:lang w:val="es_ES" w:bidi="es_ES"/>
        </w:rPr>
        <w:t>τελειότης</w:t>
      </w:r>
      <w:r>
        <w:rPr>
          <w:lang w:val="es_ES" w:bidi="es_ES"/>
        </w:rPr>
        <w:t xml:space="preserve"> (</w:t>
      </w:r>
      <w:r>
        <w:rPr>
          <w:lang w:val="es_ES" w:bidi="es_ES"/>
        </w:rPr>
        <w:t>G5047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-ητος </w:t>
      </w:r>
      <w:r>
        <w:rPr>
          <w:lang w:val="es_ES" w:bidi="es_ES"/>
        </w:rPr>
        <w:t>|</w:t>
      </w:r>
      <w:r>
        <w:rPr>
          <w:lang w:val="es_ES" w:bidi="es_ES"/>
        </w:rPr>
        <w:t xml:space="preserve"> </w:t>
      </w:r>
      <w:r>
        <w:rPr>
          <w:lang w:val="es_ES" w:bidi="es_ES"/>
        </w:rPr>
        <w:t>τελέω</w:t>
      </w:r>
    </w:p>
    <w:p>
      <w:pPr/>
      <w:r>
        <w:rPr>
          <w:lang w:val="es_ES" w:bidi="es_ES"/>
        </w:rPr>
      </w:r>
      <w:r>
        <w:rPr>
          <w:lang w:val="es_ES" w:bidi="es_ES"/>
        </w:rPr>
        <w:t>88.101</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Comportamiento Maduro</w:t>
      </w:r>
    </w:p>
    <w:p>
      <w:pPr/>
      <w:r>
        <w:rPr>
          <w:lang w:val="es_ES" w:bidi="es_ES"/>
        </w:rPr>
      </w:r>
      <w:r>
        <w:rPr>
          <w:lang w:val="es_ES" w:bidi="es_ES"/>
        </w:rPr>
        <w:t>madurez</w:t>
      </w:r>
      <w:r>
        <w:rPr>
          <w:lang w:val="es_ES" w:bidi="es_ES"/>
        </w:rPr>
        <w:t xml:space="preserve"> </w:t>
      </w:r>
      <w:r>
        <w:rPr>
          <w:lang w:val="es_ES" w:bidi="es_ES"/>
        </w:rPr>
        <w:t>madurez en pensamiento y comportamiento</w:t>
      </w:r>
    </w:p>
    <w:p>
      <w:pPr/>
      <w:r>
        <w:rPr>
          <w:lang w:val="es_ES" w:bidi="es_ES"/>
        </w:rPr>
      </w:r>
      <w:r>
        <w:rPr>
          <w:lang w:val="es_ES" w:bidi="es_ES"/>
        </w:rPr>
        <w:t>HEB 6:1</w:t>
      </w:r>
    </w:p>
    <w:p>
      <w:pPr/>
      <w:r>
        <w:rPr>
          <w:lang w:val="es_ES" w:bidi="es_ES"/>
        </w:rPr>
      </w:r>
      <w:r>
        <w:rPr>
          <w:lang w:val="es_ES" w:bidi="es_ES"/>
        </w:rPr>
        <w:t>88.37</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Perfecto, Perfección</w:t>
      </w:r>
    </w:p>
    <w:p>
      <w:pPr/>
      <w:r>
        <w:rPr>
          <w:lang w:val="es_ES" w:bidi="es_ES"/>
        </w:rPr>
      </w:r>
      <w:r>
        <w:rPr>
          <w:lang w:val="es_ES" w:bidi="es_ES"/>
        </w:rPr>
        <w:t>perfección</w:t>
      </w:r>
      <w:r>
        <w:rPr>
          <w:lang w:val="es_ES" w:bidi="es_ES"/>
        </w:rPr>
        <w:t xml:space="preserve">, </w:t>
      </w:r>
      <w:r>
        <w:rPr>
          <w:lang w:val="es_ES" w:bidi="es_ES"/>
        </w:rPr>
        <w:t>perfecto</w:t>
      </w:r>
      <w:r>
        <w:rPr>
          <w:lang w:val="es_ES" w:bidi="es_ES"/>
        </w:rPr>
        <w:t xml:space="preserve"> </w:t>
      </w:r>
      <w:r>
        <w:rPr>
          <w:lang w:val="es_ES" w:bidi="es_ES"/>
        </w:rPr>
        <w:t>estado de perfección, que implica algún proceso de madurez</w:t>
      </w:r>
    </w:p>
    <w:p>
      <w:pPr/>
      <w:r>
        <w:rPr>
          <w:lang w:val="es_ES" w:bidi="es_ES"/>
        </w:rPr>
      </w:r>
      <w:r>
        <w:rPr>
          <w:lang w:val="es_ES" w:bidi="es_ES"/>
        </w:rPr>
        <w:t>COL 3:14</w:t>
      </w:r>
      <w:r>
        <w:rPr>
          <w:lang w:val="es_ES" w:bidi="es_ES"/>
        </w:rPr>
        <w:t xml:space="preserve"> · </w:t>
      </w:r>
      <w:r>
        <w:rPr>
          <w:lang w:val="es_ES" w:bidi="es_ES"/>
        </w:rPr>
        <w:t>HEB 6:1</w:t>
      </w:r>
      <w:r>
        <w:rPr>
          <w:lang w:val="es_ES" w:bidi="es_ES"/>
        </w:rPr>
      </w:r>
      <w:r>
        <w:rPr>
          <w:lang w:val="es_ES" w:bidi="es_ES"/>
        </w:rPr>
      </w:r>
    </w:p>
    <w:p>
      <w:pPr/>
      <w:r>
        <w:rPr>
          <w:lang w:val="es_ES" w:bidi="es_ES"/>
        </w:rPr>
      </w:r>
    </w:p>
    <w:p>
      <w:pPr>
        <w:pStyle w:val="Heading2"/>
      </w:pPr>
      <w:r>
        <w:rPr>
          <w:lang w:val="es_ES" w:bidi="es_ES"/>
        </w:rPr>
        <w:t>τελειόω</w:t>
      </w:r>
      <w:r>
        <w:rPr>
          <w:lang w:val="es_ES" w:bidi="es_ES"/>
        </w:rPr>
      </w:r>
    </w:p>
    <w:p>
      <w:pPr>
        <w:pStyle w:val="Heading1"/>
      </w:pPr>
      <w:r>
        <w:rPr>
          <w:lang w:val="es_ES" w:bidi="es_ES"/>
        </w:rPr>
        <w:t>τελειόω</w:t>
      </w:r>
    </w:p>
    <w:p>
      <w:pPr/>
      <w:r>
        <w:rPr>
          <w:lang w:val="es_ES" w:bidi="es_ES"/>
        </w:rPr>
      </w:r>
      <w:r>
        <w:rPr>
          <w:lang w:val="es_ES" w:bidi="es_ES"/>
        </w:rPr>
        <w:t>τελειόω</w:t>
      </w:r>
      <w:r>
        <w:rPr>
          <w:lang w:val="es_ES" w:bidi="es_ES"/>
        </w:rPr>
        <w:t xml:space="preserve"> (</w:t>
      </w:r>
      <w:r>
        <w:rPr>
          <w:lang w:val="es_ES" w:bidi="es_ES"/>
        </w:rPr>
        <w:t>G5048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τελέω</w:t>
      </w:r>
    </w:p>
    <w:p>
      <w:pPr/>
      <w:r>
        <w:rPr>
          <w:lang w:val="es_ES" w:bidi="es_ES"/>
        </w:rPr>
      </w:r>
      <w:r>
        <w:rPr>
          <w:lang w:val="es_ES" w:bidi="es_ES"/>
        </w:rPr>
        <w:t>88.38</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Perfecto, Perfección</w:t>
      </w:r>
    </w:p>
    <w:p>
      <w:pPr/>
      <w:r>
        <w:rPr>
          <w:lang w:val="es_ES" w:bidi="es_ES"/>
        </w:rPr>
      </w:r>
      <w:r>
        <w:rPr>
          <w:lang w:val="es_ES" w:bidi="es_ES"/>
        </w:rPr>
        <w:t>hacer perfecto</w:t>
      </w:r>
      <w:r>
        <w:rPr>
          <w:lang w:val="es_ES" w:bidi="es_ES"/>
        </w:rPr>
        <w:t xml:space="preserve">, </w:t>
      </w:r>
      <w:r>
        <w:rPr>
          <w:lang w:val="es_ES" w:bidi="es_ES"/>
        </w:rPr>
        <w:t>perfeccionar</w:t>
      </w:r>
      <w:r>
        <w:rPr>
          <w:lang w:val="es_ES" w:bidi="es_ES"/>
        </w:rPr>
        <w:t xml:space="preserve">, </w:t>
      </w:r>
      <w:r>
        <w:rPr>
          <w:lang w:val="es_ES" w:bidi="es_ES"/>
        </w:rPr>
        <w:t>causar la perfección</w:t>
      </w:r>
      <w:r>
        <w:rPr>
          <w:lang w:val="es_ES" w:bidi="es_ES"/>
        </w:rPr>
        <w:t xml:space="preserve"> </w:t>
      </w:r>
      <w:r>
        <w:rPr>
          <w:lang w:val="es_ES" w:bidi="es_ES"/>
        </w:rPr>
        <w:t>hacer perfecto, en el sentido moral</w:t>
      </w:r>
      <w:r>
        <w:rPr>
          <w:lang w:val="es_ES" w:bidi="es_ES"/>
        </w:rPr>
        <w:t xml:space="preserve"> </w:t>
      </w:r>
      <w:r>
        <w:rPr>
          <w:lang w:val="es_ES" w:bidi="es_ES"/>
        </w:rPr>
        <w:t xml:space="preserve">Para otra interpretación de </w:t>
      </w:r>
      <w:r>
        <w:rPr>
          <w:lang w:val="es_ES" w:bidi="es_ES"/>
        </w:rPr>
        <w:t>τελειόω</w:t>
      </w:r>
      <w:r>
        <w:rPr>
          <w:lang w:val="es_ES" w:bidi="es_ES"/>
        </w:rPr>
        <w:t xml:space="preserve"> en </w:t>
      </w:r>
      <w:r>
        <w:rPr>
          <w:lang w:val="es_ES" w:bidi="es_ES"/>
        </w:rPr>
        <w:t>1JN 2:5</w:t>
      </w:r>
      <w:r>
        <w:rPr>
          <w:lang w:val="es_ES" w:bidi="es_ES"/>
        </w:rPr>
        <w:t xml:space="preserve">, ver </w:t>
      </w:r>
      <w:hyperlink r:id="rId31">
        <w:r>
          <w:rPr>
            <w:lang w:val="es_ES" w:bidi="es_ES"/>
          </w:rPr>
          <w:rPr>
            <w:color w:val="0000EE"/>
            <w:u w:val="single"/>
          </w:rPr>
          <w:t>73.7</w:t>
        </w:r>
      </w:hyperlink>
      <w:r>
        <w:rPr>
          <w:lang w:val="es_ES" w:bidi="es_ES"/>
        </w:rPr>
        <w:t>.</w:t>
      </w:r>
    </w:p>
    <w:p>
      <w:pPr/>
      <w:r>
        <w:rPr>
          <w:lang w:val="es_ES" w:bidi="es_ES"/>
        </w:rPr>
      </w:r>
      <w:r>
        <w:rPr>
          <w:lang w:val="es_ES" w:bidi="es_ES"/>
        </w:rPr>
        <w:t>HEB 2:10</w:t>
      </w:r>
      <w:r>
        <w:rPr>
          <w:lang w:val="es_ES" w:bidi="es_ES"/>
        </w:rPr>
        <w:t xml:space="preserve"> · </w:t>
      </w:r>
      <w:r>
        <w:rPr>
          <w:lang w:val="es_ES" w:bidi="es_ES"/>
        </w:rPr>
        <w:t>HEB 5:9</w:t>
      </w:r>
      <w:r>
        <w:rPr>
          <w:lang w:val="es_ES" w:bidi="es_ES"/>
        </w:rPr>
        <w:t xml:space="preserve"> · </w:t>
      </w:r>
      <w:r>
        <w:rPr>
          <w:lang w:val="es_ES" w:bidi="es_ES"/>
        </w:rPr>
        <w:t>HEB 7:19</w:t>
      </w:r>
      <w:r>
        <w:rPr>
          <w:lang w:val="es_ES" w:bidi="es_ES"/>
        </w:rPr>
        <w:t xml:space="preserve"> · </w:t>
      </w:r>
      <w:r>
        <w:rPr>
          <w:lang w:val="es_ES" w:bidi="es_ES"/>
        </w:rPr>
        <w:t>HEB 7:28</w:t>
      </w:r>
      <w:r>
        <w:rPr>
          <w:lang w:val="es_ES" w:bidi="es_ES"/>
        </w:rPr>
        <w:t xml:space="preserve"> · </w:t>
      </w:r>
      <w:r>
        <w:rPr>
          <w:lang w:val="es_ES" w:bidi="es_ES"/>
        </w:rPr>
        <w:t>HEB 9:9</w:t>
      </w:r>
      <w:r>
        <w:rPr>
          <w:lang w:val="es_ES" w:bidi="es_ES"/>
        </w:rPr>
        <w:t xml:space="preserve"> · </w:t>
      </w:r>
      <w:r>
        <w:rPr>
          <w:lang w:val="es_ES" w:bidi="es_ES"/>
        </w:rPr>
        <w:t>HEB 10:1</w:t>
      </w:r>
      <w:r>
        <w:rPr>
          <w:lang w:val="es_ES" w:bidi="es_ES"/>
        </w:rPr>
        <w:t xml:space="preserve"> · </w:t>
      </w:r>
      <w:r>
        <w:rPr>
          <w:lang w:val="es_ES" w:bidi="es_ES"/>
        </w:rPr>
        <w:t>HEB 10:14</w:t>
      </w:r>
      <w:r>
        <w:rPr>
          <w:lang w:val="es_ES" w:bidi="es_ES"/>
        </w:rPr>
        <w:t xml:space="preserve"> · </w:t>
      </w:r>
      <w:r>
        <w:rPr>
          <w:lang w:val="es_ES" w:bidi="es_ES"/>
        </w:rPr>
        <w:t>HEB 11:40</w:t>
      </w:r>
      <w:r>
        <w:rPr>
          <w:lang w:val="es_ES" w:bidi="es_ES"/>
        </w:rPr>
        <w:t xml:space="preserve"> · </w:t>
      </w:r>
      <w:r>
        <w:rPr>
          <w:lang w:val="es_ES" w:bidi="es_ES"/>
        </w:rPr>
        <w:t>HEB 12:23</w:t>
      </w:r>
      <w:r>
        <w:rPr>
          <w:lang w:val="es_ES" w:bidi="es_ES"/>
        </w:rPr>
        <w:t xml:space="preserve"> · </w:t>
      </w:r>
      <w:r>
        <w:rPr>
          <w:lang w:val="es_ES" w:bidi="es_ES"/>
        </w:rPr>
        <w:t>1JN 2:5</w:t>
      </w:r>
      <w:r>
        <w:rPr>
          <w:lang w:val="es_ES" w:bidi="es_ES"/>
        </w:rPr>
        <w:t xml:space="preserve"> · </w:t>
      </w:r>
      <w:r>
        <w:rPr>
          <w:lang w:val="es_ES" w:bidi="es_ES"/>
        </w:rPr>
        <w:t>1JN 4:12</w:t>
      </w:r>
      <w:r>
        <w:rPr>
          <w:lang w:val="es_ES" w:bidi="es_ES"/>
        </w:rPr>
        <w:t xml:space="preserve"> · </w:t>
      </w:r>
      <w:r>
        <w:rPr>
          <w:lang w:val="es_ES" w:bidi="es_ES"/>
        </w:rPr>
        <w:t>1JN 4:17</w:t>
      </w:r>
      <w:r>
        <w:rPr>
          <w:lang w:val="es_ES" w:bidi="es_ES"/>
        </w:rPr>
        <w:t xml:space="preserve"> · </w:t>
      </w:r>
      <w:r>
        <w:rPr>
          <w:lang w:val="es_ES" w:bidi="es_ES"/>
        </w:rPr>
        <w:t>1JN 4:18</w:t>
      </w:r>
    </w:p>
    <w:p>
      <w:pPr/>
      <w:r>
        <w:rPr>
          <w:lang w:val="es_ES" w:bidi="es_ES"/>
        </w:rPr>
      </w:r>
      <w:r>
        <w:rPr>
          <w:lang w:val="es_ES" w:bidi="es_ES"/>
        </w:rPr>
        <w:t>73.7</w:t>
      </w:r>
      <w:r>
        <w:rPr>
          <w:lang w:val="es_ES" w:bidi="es_ES"/>
        </w:rPr>
        <w:t xml:space="preserve"> · </w:t>
      </w:r>
      <w:r>
        <w:rPr>
          <w:lang w:val="es_ES" w:bidi="es_ES"/>
        </w:rPr>
        <w:t>Genuino, Falso</w:t>
      </w:r>
    </w:p>
    <w:p>
      <w:pPr/>
      <w:r>
        <w:rPr>
          <w:lang w:val="es_ES" w:bidi="es_ES"/>
        </w:rPr>
      </w:r>
      <w:r>
        <w:rPr>
          <w:lang w:val="es_ES" w:bidi="es_ES"/>
        </w:rPr>
        <w:t>hacer genuino</w:t>
      </w:r>
      <w:r>
        <w:rPr>
          <w:lang w:val="es_ES" w:bidi="es_ES"/>
        </w:rPr>
        <w:t xml:space="preserve">, </w:t>
      </w:r>
      <w:r>
        <w:rPr>
          <w:lang w:val="es_ES" w:bidi="es_ES"/>
        </w:rPr>
        <w:t>hacer verdadero</w:t>
      </w:r>
      <w:r>
        <w:rPr>
          <w:lang w:val="es_ES" w:bidi="es_ES"/>
        </w:rPr>
        <w:t xml:space="preserve">, </w:t>
      </w:r>
      <w:r>
        <w:rPr>
          <w:lang w:val="es_ES" w:bidi="es_ES"/>
        </w:rPr>
        <w:t>hacer completamente real</w:t>
      </w:r>
      <w:r>
        <w:rPr>
          <w:lang w:val="es_ES" w:bidi="es_ES"/>
        </w:rPr>
        <w:t xml:space="preserve"> </w:t>
      </w:r>
      <w:r>
        <w:rPr>
          <w:lang w:val="es_ES" w:bidi="es_ES"/>
        </w:rPr>
        <w:t>hacer que sea verdadero y completamente genuino</w:t>
      </w:r>
      <w:r>
        <w:rPr>
          <w:lang w:val="es_ES" w:bidi="es_ES"/>
        </w:rPr>
        <w:t xml:space="preserve"> </w:t>
      </w:r>
      <w:r>
        <w:rPr>
          <w:lang w:val="es_ES" w:bidi="es_ES"/>
        </w:rPr>
        <w:t xml:space="preserve">Para otra interpretación de </w:t>
      </w:r>
      <w:r>
        <w:rPr>
          <w:lang w:val="es_ES" w:bidi="es_ES"/>
        </w:rPr>
        <w:t>τελειόω</w:t>
      </w:r>
      <w:r>
        <w:rPr>
          <w:lang w:val="es_ES" w:bidi="es_ES"/>
        </w:rPr>
        <w:t xml:space="preserve"> en </w:t>
      </w:r>
      <w:r>
        <w:rPr>
          <w:lang w:val="es_ES" w:bidi="es_ES"/>
        </w:rPr>
        <w:t>1JN 2:5</w:t>
      </w:r>
      <w:r>
        <w:rPr>
          <w:lang w:val="es_ES" w:bidi="es_ES"/>
        </w:rPr>
        <w:t xml:space="preserve">, ver </w:t>
      </w:r>
      <w:hyperlink r:id="rId32">
        <w:r>
          <w:rPr>
            <w:lang w:val="es_ES" w:bidi="es_ES"/>
          </w:rPr>
          <w:rPr>
            <w:color w:val="0000EE"/>
            <w:u w:val="single"/>
          </w:rPr>
          <w:t>88.38</w:t>
        </w:r>
      </w:hyperlink>
      <w:r>
        <w:rPr>
          <w:lang w:val="es_ES" w:bidi="es_ES"/>
        </w:rPr>
        <w:t>.</w:t>
      </w:r>
    </w:p>
    <w:p>
      <w:pPr/>
      <w:r>
        <w:rPr>
          <w:lang w:val="es_ES" w:bidi="es_ES"/>
        </w:rPr>
      </w:r>
      <w:r>
        <w:rPr>
          <w:lang w:val="es_ES" w:bidi="es_ES"/>
        </w:rPr>
        <w:t>1JN 2:5</w:t>
      </w:r>
    </w:p>
    <w:p>
      <w:pPr/>
      <w:r>
        <w:rPr>
          <w:lang w:val="es_ES" w:bidi="es_ES"/>
        </w:rPr>
      </w:r>
      <w:r>
        <w:rPr>
          <w:lang w:val="es_ES" w:bidi="es_ES"/>
        </w:rPr>
        <w:t>68.22</w:t>
      </w:r>
      <w:r>
        <w:rPr>
          <w:lang w:val="es_ES" w:bidi="es_ES"/>
        </w:rPr>
        <w:t xml:space="preserve"> · </w:t>
      </w:r>
      <w:r>
        <w:rPr>
          <w:lang w:val="es_ES" w:bidi="es_ES"/>
        </w:rPr>
        <w:t>Aspecto</w:t>
      </w:r>
      <w:r>
        <w:rPr>
          <w:lang w:val="es_ES" w:bidi="es_ES"/>
        </w:rPr>
        <w:t xml:space="preserve"> · </w:t>
      </w:r>
      <w:r>
        <w:rPr>
          <w:lang w:val="es_ES" w:bidi="es_ES"/>
        </w:rPr>
        <w:t>Completar, terminar, tener éxito</w:t>
      </w:r>
    </w:p>
    <w:p>
      <w:pPr/>
      <w:r>
        <w:rPr>
          <w:lang w:val="es_ES" w:bidi="es_ES"/>
        </w:rPr>
      </w:r>
      <w:r>
        <w:rPr>
          <w:lang w:val="es_ES" w:bidi="es_ES"/>
        </w:rPr>
        <w:t>completar</w:t>
      </w:r>
      <w:r>
        <w:rPr>
          <w:lang w:val="es_ES" w:bidi="es_ES"/>
        </w:rPr>
        <w:t xml:space="preserve">, </w:t>
      </w:r>
      <w:r>
        <w:rPr>
          <w:lang w:val="es_ES" w:bidi="es_ES"/>
        </w:rPr>
        <w:t>acabar</w:t>
      </w:r>
      <w:r>
        <w:rPr>
          <w:lang w:val="es_ES" w:bidi="es_ES"/>
        </w:rPr>
        <w:t xml:space="preserve">, </w:t>
      </w:r>
      <w:r>
        <w:rPr>
          <w:lang w:val="es_ES" w:bidi="es_ES"/>
        </w:rPr>
        <w:t>terminar</w:t>
      </w:r>
      <w:r>
        <w:rPr>
          <w:lang w:val="es_ES" w:bidi="es_ES"/>
        </w:rPr>
        <w:t xml:space="preserve">, </w:t>
      </w:r>
      <w:r>
        <w:rPr>
          <w:lang w:val="es_ES" w:bidi="es_ES"/>
        </w:rPr>
        <w:t>cumplir</w:t>
      </w:r>
      <w:r>
        <w:rPr>
          <w:lang w:val="es_ES" w:bidi="es_ES"/>
        </w:rPr>
        <w:t xml:space="preserve"> </w:t>
      </w:r>
      <w:r>
        <w:rPr>
          <w:lang w:val="es_ES" w:bidi="es_ES"/>
        </w:rPr>
        <w:t>llevar una actividad a un final exitoso</w:t>
      </w:r>
      <w:r>
        <w:rPr>
          <w:vertAlign w:val="superscript"/>
          <w:lang w:val="es_ES" w:bidi="es_ES"/>
        </w:rPr>
        <w:t>1</w:t>
      </w:r>
    </w:p>
    <w:p>
      <w:pPr/>
      <w:r>
        <w:rPr>
          <w:lang w:val="es_ES" w:bidi="es_ES"/>
        </w:rPr>
      </w:r>
      <w:r>
        <w:rPr>
          <w:lang w:val="es_ES" w:bidi="es_ES"/>
        </w:rPr>
        <w:t>LUK 2:43</w:t>
      </w:r>
      <w:r>
        <w:rPr>
          <w:lang w:val="es_ES" w:bidi="es_ES"/>
        </w:rPr>
        <w:t xml:space="preserve"> · </w:t>
      </w:r>
      <w:r>
        <w:rPr>
          <w:lang w:val="es_ES" w:bidi="es_ES"/>
        </w:rPr>
        <w:t>JHN 4:34</w:t>
      </w:r>
      <w:r>
        <w:rPr>
          <w:lang w:val="es_ES" w:bidi="es_ES"/>
        </w:rPr>
        <w:t xml:space="preserve"> · </w:t>
      </w:r>
      <w:r>
        <w:rPr>
          <w:lang w:val="es_ES" w:bidi="es_ES"/>
        </w:rPr>
        <w:t>JHN 5:36</w:t>
      </w:r>
      <w:r>
        <w:rPr>
          <w:lang w:val="es_ES" w:bidi="es_ES"/>
        </w:rPr>
        <w:t xml:space="preserve"> · </w:t>
      </w:r>
      <w:r>
        <w:rPr>
          <w:lang w:val="es_ES" w:bidi="es_ES"/>
        </w:rPr>
        <w:t>JHN 17:4</w:t>
      </w:r>
      <w:r>
        <w:rPr>
          <w:lang w:val="es_ES" w:bidi="es_ES"/>
        </w:rPr>
        <w:t xml:space="preserve"> · </w:t>
      </w:r>
      <w:r>
        <w:rPr>
          <w:lang w:val="es_ES" w:bidi="es_ES"/>
        </w:rPr>
        <w:t>ACT 20:24</w:t>
      </w:r>
      <w:r>
        <w:rPr>
          <w:lang w:val="es_ES" w:bidi="es_ES"/>
        </w:rPr>
        <w:t xml:space="preserve"> · </w:t>
      </w:r>
      <w:r>
        <w:rPr>
          <w:lang w:val="es_ES" w:bidi="es_ES"/>
        </w:rPr>
        <w:t>JAS 2:22</w:t>
      </w:r>
    </w:p>
    <w:p>
      <w:pPr/>
      <w:r>
        <w:rPr>
          <w:lang w:val="es_ES" w:bidi="es_ES"/>
        </w:rPr>
      </w:r>
      <w:r>
        <w:rPr>
          <w:lang w:val="es_ES" w:bidi="es_ES"/>
        </w:rPr>
        <w:t>68.31</w:t>
      </w:r>
      <w:r>
        <w:rPr>
          <w:lang w:val="es_ES" w:bidi="es_ES"/>
        </w:rPr>
        <w:t xml:space="preserve"> · </w:t>
      </w:r>
      <w:r>
        <w:rPr>
          <w:lang w:val="es_ES" w:bidi="es_ES"/>
        </w:rPr>
        <w:t>Aspecto</w:t>
      </w:r>
      <w:r>
        <w:rPr>
          <w:lang w:val="es_ES" w:bidi="es_ES"/>
        </w:rPr>
        <w:t xml:space="preserve"> · </w:t>
      </w:r>
      <w:r>
        <w:rPr>
          <w:lang w:val="es_ES" w:bidi="es_ES"/>
        </w:rPr>
        <w:t>Completar, terminar, tener éxito</w:t>
      </w:r>
    </w:p>
    <w:p>
      <w:pPr/>
      <w:r>
        <w:rPr>
          <w:lang w:val="es_ES" w:bidi="es_ES"/>
        </w:rPr>
      </w:r>
      <w:r>
        <w:rPr>
          <w:lang w:val="es_ES" w:bidi="es_ES"/>
        </w:rPr>
        <w:t>ser completamente exitoso</w:t>
      </w:r>
      <w:r>
        <w:rPr>
          <w:lang w:val="es_ES" w:bidi="es_ES"/>
        </w:rPr>
        <w:t xml:space="preserve">, </w:t>
      </w:r>
      <w:r>
        <w:rPr>
          <w:lang w:val="es_ES" w:bidi="es_ES"/>
        </w:rPr>
        <w:t>tener éxito plenamente</w:t>
      </w:r>
      <w:r>
        <w:rPr>
          <w:lang w:val="es_ES" w:bidi="es_ES"/>
        </w:rPr>
        <w:t xml:space="preserve"> </w:t>
      </w:r>
      <w:r>
        <w:rPr>
          <w:lang w:val="es_ES" w:bidi="es_ES"/>
        </w:rPr>
        <w:t>ser completamente exitoso en lograr algún objetivo o alcanzar algún estado</w:t>
      </w:r>
      <w:r>
        <w:rPr>
          <w:lang w:val="es_ES" w:bidi="es_ES"/>
        </w:rPr>
        <w:t xml:space="preserve"> </w:t>
      </w:r>
      <w:r>
        <w:rPr>
          <w:lang w:val="es_ES" w:bidi="es_ES"/>
        </w:rPr>
        <w:t xml:space="preserve">Para otra interpretación de τελειόω en </w:t>
      </w:r>
      <w:r>
        <w:rPr>
          <w:lang w:val="es_ES" w:bidi="es_ES"/>
        </w:rPr>
        <w:t>PHP 3:12</w:t>
      </w:r>
      <w:r>
        <w:rPr>
          <w:lang w:val="es_ES" w:bidi="es_ES"/>
        </w:rPr>
        <w:t xml:space="preserve">, ver </w:t>
      </w:r>
      <w:hyperlink r:id="rId33">
        <w:r>
          <w:rPr>
            <w:lang w:val="es_ES" w:bidi="es_ES"/>
          </w:rPr>
          <w:rPr>
            <w:color w:val="0000EE"/>
            <w:u w:val="single"/>
          </w:rPr>
          <w:t>53.50</w:t>
        </w:r>
      </w:hyperlink>
      <w:r>
        <w:rPr>
          <w:lang w:val="es_ES" w:bidi="es_ES"/>
        </w:rPr>
        <w:t>.</w:t>
      </w:r>
    </w:p>
    <w:p>
      <w:pPr/>
      <w:r>
        <w:rPr>
          <w:lang w:val="es_ES" w:bidi="es_ES"/>
        </w:rPr>
      </w:r>
      <w:r>
        <w:rPr>
          <w:lang w:val="es_ES" w:bidi="es_ES"/>
        </w:rPr>
        <w:t>LUK 13:32</w:t>
      </w:r>
      <w:r>
        <w:rPr>
          <w:lang w:val="es_ES" w:bidi="es_ES"/>
        </w:rPr>
        <w:t xml:space="preserve"> · </w:t>
      </w:r>
      <w:r>
        <w:rPr>
          <w:lang w:val="es_ES" w:bidi="es_ES"/>
        </w:rPr>
        <w:t>PHP 3:12</w:t>
      </w:r>
    </w:p>
    <w:p>
      <w:pPr/>
      <w:r>
        <w:rPr>
          <w:lang w:val="es_ES" w:bidi="es_ES"/>
        </w:rPr>
      </w:r>
      <w:r>
        <w:rPr>
          <w:lang w:val="es_ES" w:bidi="es_ES"/>
        </w:rPr>
        <w:t>53.50</w:t>
      </w:r>
      <w:r>
        <w:rPr>
          <w:lang w:val="es_ES" w:bidi="es_ES"/>
        </w:rPr>
        <w:t xml:space="preserve"> · </w:t>
      </w:r>
      <w:r>
        <w:rPr>
          <w:lang w:val="es_ES" w:bidi="es_ES"/>
        </w:rPr>
        <w:t>Actividades Religiosas</w:t>
      </w:r>
      <w:r>
        <w:rPr>
          <w:lang w:val="es_ES" w:bidi="es_ES"/>
        </w:rPr>
        <w:t xml:space="preserve"> · </w:t>
      </w:r>
      <w:r>
        <w:rPr>
          <w:lang w:val="es_ES" w:bidi="es_ES"/>
        </w:rPr>
        <w:t>Dedicar, Consagrar</w:t>
      </w:r>
    </w:p>
    <w:p>
      <w:pPr/>
      <w:r>
        <w:rPr>
          <w:lang w:val="es_ES" w:bidi="es_ES"/>
        </w:rPr>
      </w:r>
      <w:r>
        <w:rPr>
          <w:lang w:val="es_ES" w:bidi="es_ES"/>
        </w:rPr>
        <w:t>admitir en</w:t>
      </w:r>
      <w:r>
        <w:rPr>
          <w:lang w:val="es_ES" w:bidi="es_ES"/>
        </w:rPr>
        <w:t xml:space="preserve">, </w:t>
      </w:r>
      <w:r>
        <w:rPr>
          <w:lang w:val="es_ES" w:bidi="es_ES"/>
        </w:rPr>
        <w:t>iniciar</w:t>
      </w:r>
      <w:r>
        <w:rPr>
          <w:lang w:val="es_ES" w:bidi="es_ES"/>
        </w:rPr>
        <w:t xml:space="preserve"> </w:t>
      </w:r>
      <w:r>
        <w:rPr>
          <w:lang w:val="es_ES" w:bidi="es_ES"/>
        </w:rPr>
        <w:t>admitir en o iniciar en la fe (posiblemente basado en el uso técnico en las religiones de misterio)</w:t>
      </w:r>
      <w:r>
        <w:rPr>
          <w:lang w:val="es_ES" w:bidi="es_ES"/>
        </w:rPr>
        <w:t xml:space="preserve"> </w:t>
      </w:r>
      <w:r>
        <w:rPr>
          <w:lang w:val="es_ES" w:bidi="es_ES"/>
        </w:rPr>
        <w:t xml:space="preserve">Es importante que en </w:t>
      </w:r>
      <w:r>
        <w:rPr>
          <w:lang w:val="es_ES" w:bidi="es_ES"/>
        </w:rPr>
        <w:t>PHP 3:12</w:t>
      </w:r>
      <w:r>
        <w:rPr>
          <w:lang w:val="es_ES" w:bidi="es_ES"/>
        </w:rPr>
        <w:t xml:space="preserve"> τελειόω se entienda en el sentido de una etapa funcional de logro religioso. Para otra interpretación de τελειόω en </w:t>
      </w:r>
      <w:r>
        <w:rPr>
          <w:lang w:val="es_ES" w:bidi="es_ES"/>
        </w:rPr>
        <w:t>PHP 3:12</w:t>
      </w:r>
      <w:r>
        <w:rPr>
          <w:lang w:val="es_ES" w:bidi="es_ES"/>
        </w:rPr>
        <w:t xml:space="preserve">, ver </w:t>
      </w:r>
      <w:hyperlink r:id="rId34">
        <w:r>
          <w:rPr>
            <w:lang w:val="es_ES" w:bidi="es_ES"/>
          </w:rPr>
          <w:rPr>
            <w:color w:val="0000EE"/>
            <w:u w:val="single"/>
          </w:rPr>
          <w:t>68.31</w:t>
        </w:r>
      </w:hyperlink>
      <w:r>
        <w:rPr>
          <w:lang w:val="es_ES" w:bidi="es_ES"/>
        </w:rPr>
        <w:t>.</w:t>
      </w:r>
    </w:p>
    <w:p>
      <w:pPr/>
      <w:r>
        <w:rPr>
          <w:lang w:val="es_ES" w:bidi="es_ES"/>
        </w:rPr>
      </w:r>
      <w:r>
        <w:rPr>
          <w:lang w:val="es_ES" w:bidi="es_ES"/>
        </w:rPr>
        <w:t>PHP 3:12</w:t>
      </w:r>
    </w:p>
    <w:p>
      <w:pPr/>
      <w:r>
        <w:rPr>
          <w:lang w:val="es_ES" w:bidi="es_ES"/>
        </w:rPr>
      </w:r>
      <w:r>
        <w:rPr>
          <w:lang w:val="es_ES" w:bidi="es_ES"/>
        </w:rPr>
        <w:t>13.126</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hacer que suceda</w:t>
      </w:r>
      <w:r>
        <w:rPr>
          <w:lang w:val="es_ES" w:bidi="es_ES"/>
        </w:rPr>
        <w:t xml:space="preserve">, </w:t>
      </w:r>
      <w:r>
        <w:rPr>
          <w:lang w:val="es_ES" w:bidi="es_ES"/>
        </w:rPr>
        <w:t>cumplir</w:t>
      </w:r>
      <w:r>
        <w:rPr>
          <w:lang w:val="es_ES" w:bidi="es_ES"/>
        </w:rPr>
        <w:t xml:space="preserve">, </w:t>
      </w:r>
      <w:r>
        <w:rPr>
          <w:lang w:val="es_ES" w:bidi="es_ES"/>
        </w:rPr>
        <w:t>rendir fruto</w:t>
      </w:r>
      <w:r>
        <w:rPr>
          <w:lang w:val="es_ES" w:bidi="es_ES"/>
        </w:rPr>
        <w:t xml:space="preserve">, </w:t>
      </w:r>
      <w:r>
        <w:rPr>
          <w:lang w:val="es_ES" w:bidi="es_ES"/>
        </w:rPr>
        <w:t>llevar a cabo</w:t>
      </w:r>
      <w:r>
        <w:rPr>
          <w:lang w:val="es_ES" w:bidi="es_ES"/>
        </w:rPr>
        <w:t xml:space="preserve">, </w:t>
      </w:r>
      <w:r>
        <w:rPr>
          <w:lang w:val="es_ES" w:bidi="es_ES"/>
        </w:rPr>
        <w:t>cumplimiento</w:t>
      </w:r>
      <w:r>
        <w:rPr>
          <w:lang w:val="es_ES" w:bidi="es_ES"/>
        </w:rPr>
        <w:t xml:space="preserve"> </w:t>
      </w:r>
      <w:r>
        <w:rPr>
          <w:lang w:val="es_ES" w:bidi="es_ES"/>
        </w:rPr>
        <w:t>hacer que suceda para algún resultado final</w:t>
      </w:r>
    </w:p>
    <w:p>
      <w:pPr/>
      <w:r>
        <w:rPr>
          <w:lang w:val="es_ES" w:bidi="es_ES"/>
        </w:rPr>
      </w:r>
      <w:r>
        <w:rPr>
          <w:lang w:val="es_ES" w:bidi="es_ES"/>
        </w:rPr>
        <w:t>JHN 19:28</w:t>
      </w:r>
    </w:p>
    <w:p>
      <w:pPr/>
      <w:r>
        <w:rPr>
          <w:lang w:val="es_ES" w:bidi="es_ES"/>
        </w:rPr>
      </w:r>
      <w:r>
        <w:rPr>
          <w:lang w:val="es_ES" w:bidi="es_ES"/>
        </w:rPr>
        <w:t>13.18</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lograr</w:t>
      </w:r>
      <w:r>
        <w:rPr>
          <w:lang w:val="es_ES" w:bidi="es_ES"/>
        </w:rPr>
        <w:t xml:space="preserve">, </w:t>
      </w:r>
      <w:r>
        <w:rPr>
          <w:lang w:val="es_ES" w:bidi="es_ES"/>
        </w:rPr>
        <w:t>llegar a ser</w:t>
      </w:r>
      <w:r>
        <w:rPr>
          <w:lang w:val="es_ES" w:bidi="es_ES"/>
        </w:rPr>
        <w:t xml:space="preserve"> </w:t>
      </w:r>
      <w:r>
        <w:rPr>
          <w:lang w:val="es_ES" w:bidi="es_ES"/>
        </w:rPr>
        <w:t>alcanzar un estado como meta</w:t>
      </w:r>
    </w:p>
    <w:p>
      <w:pPr/>
      <w:r>
        <w:rPr>
          <w:lang w:val="es_ES" w:bidi="es_ES"/>
        </w:rPr>
      </w:r>
      <w:r>
        <w:rPr>
          <w:lang w:val="es_ES" w:bidi="es_ES"/>
        </w:rPr>
        <w:t>JHN 17:23</w:t>
      </w:r>
    </w:p>
    <w:p>
      <w:pPr/>
      <w:r>
        <w:rPr>
          <w:lang w:val="es_ES" w:bidi="es_ES"/>
        </w:rPr>
      </w:r>
      <w:r>
        <w:rPr>
          <w:vertAlign w:val="superscript"/>
          <w:lang w:val="es_ES" w:bidi="es_ES"/>
        </w:rPr>
        <w:t>1</w:t>
      </w:r>
      <w:r>
        <w:rPr>
          <w:lang w:val="es_ES" w:bidi="es_ES"/>
        </w:rPr>
        <w:t xml:space="preserve"> No hay duda que existen distinciones sutiles, particularmente de énfasis, en las series τελέω, ἐκτελέω[a], ἀποτελέω, ἐπιτελέω[a], συντελέω[a], y τελειόω[c], pero no es posible determinar con precisión cuáles son las distinciones particulares en base a los contextos existentes; así que, posiblemente ἐκτελέω y ἀποτελέω enfatizan más finalidad, mientras que ἐπιτελέω[a] podría enfocarse en el propósito resultante.</w:t>
      </w:r>
      <w:r>
        <w:rPr>
          <w:lang w:val="es_ES" w:bidi="es_ES"/>
        </w:rPr>
      </w:r>
      <w:r>
        <w:rPr>
          <w:lang w:val="es_ES" w:bidi="es_ES"/>
        </w:rPr>
      </w:r>
    </w:p>
    <w:p>
      <w:pPr/>
      <w:r>
        <w:rPr>
          <w:lang w:val="es_ES" w:bidi="es_ES"/>
        </w:rPr>
      </w:r>
    </w:p>
    <w:p>
      <w:pPr>
        <w:pStyle w:val="Heading2"/>
      </w:pPr>
      <w:r>
        <w:rPr>
          <w:lang w:val="es_ES" w:bidi="es_ES"/>
        </w:rPr>
        <w:t>τελείως</w:t>
      </w:r>
      <w:r>
        <w:rPr>
          <w:lang w:val="es_ES" w:bidi="es_ES"/>
        </w:rPr>
      </w:r>
    </w:p>
    <w:p>
      <w:pPr>
        <w:pStyle w:val="Heading1"/>
      </w:pPr>
      <w:r>
        <w:rPr>
          <w:lang w:val="es_ES" w:bidi="es_ES"/>
        </w:rPr>
        <w:t>τελείως</w:t>
      </w:r>
    </w:p>
    <w:p>
      <w:pPr/>
      <w:r>
        <w:rPr>
          <w:lang w:val="es_ES" w:bidi="es_ES"/>
        </w:rPr>
      </w:r>
      <w:r>
        <w:rPr>
          <w:lang w:val="es_ES" w:bidi="es_ES"/>
        </w:rPr>
        <w:t>τελείως</w:t>
      </w:r>
      <w:r>
        <w:rPr>
          <w:lang w:val="es_ES" w:bidi="es_ES"/>
        </w:rPr>
        <w:t xml:space="preserve"> (</w:t>
      </w:r>
      <w:r>
        <w:rPr>
          <w:lang w:val="es_ES" w:bidi="es_ES"/>
        </w:rPr>
        <w:t>G5049</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τελέω</w:t>
      </w:r>
    </w:p>
    <w:p>
      <w:pPr/>
      <w:r>
        <w:rPr>
          <w:lang w:val="es_ES" w:bidi="es_ES"/>
        </w:rPr>
      </w:r>
      <w:r>
        <w:rPr>
          <w:lang w:val="es_ES" w:bidi="es_ES"/>
        </w:rPr>
        <w:t>78.47</w:t>
      </w:r>
      <w:r>
        <w:rPr>
          <w:lang w:val="es_ES" w:bidi="es_ES"/>
        </w:rPr>
        <w:t xml:space="preserve"> · </w:t>
      </w:r>
      <w:r>
        <w:rPr>
          <w:lang w:val="es_ES" w:bidi="es_ES"/>
        </w:rPr>
        <w:t>Grado</w:t>
      </w:r>
      <w:r>
        <w:rPr>
          <w:lang w:val="es_ES" w:bidi="es_ES"/>
        </w:rPr>
        <w:t xml:space="preserve"> · </w:t>
      </w:r>
      <w:r>
        <w:rPr>
          <w:lang w:val="es_ES" w:bidi="es_ES"/>
        </w:rPr>
        <w:t>Completamente, Suficiente [Grado Completivo]</w:t>
      </w:r>
    </w:p>
    <w:p>
      <w:pPr/>
      <w:r>
        <w:rPr>
          <w:lang w:val="es_ES" w:bidi="es_ES"/>
        </w:rPr>
      </w:r>
      <w:r>
        <w:rPr>
          <w:lang w:val="es_ES" w:bidi="es_ES"/>
        </w:rPr>
        <w:t>completamente</w:t>
      </w:r>
      <w:r>
        <w:rPr>
          <w:lang w:val="es_ES" w:bidi="es_ES"/>
        </w:rPr>
        <w:t xml:space="preserve">, </w:t>
      </w:r>
      <w:r>
        <w:rPr>
          <w:lang w:val="es_ES" w:bidi="es_ES"/>
        </w:rPr>
        <w:t>totalmente</w:t>
      </w:r>
      <w:r>
        <w:rPr>
          <w:lang w:val="es_ES" w:bidi="es_ES"/>
        </w:rPr>
        <w:t xml:space="preserve">, </w:t>
      </w:r>
      <w:r>
        <w:rPr>
          <w:lang w:val="es_ES" w:bidi="es_ES"/>
        </w:rPr>
        <w:t>íntegramente</w:t>
      </w:r>
      <w:r>
        <w:rPr>
          <w:lang w:val="es_ES" w:bidi="es_ES"/>
        </w:rPr>
        <w:t xml:space="preserve">, </w:t>
      </w:r>
      <w:r>
        <w:rPr>
          <w:lang w:val="es_ES" w:bidi="es_ES"/>
        </w:rPr>
        <w:t>totalmente</w:t>
      </w:r>
      <w:r>
        <w:rPr>
          <w:lang w:val="es_ES" w:bidi="es_ES"/>
        </w:rPr>
        <w:t xml:space="preserve"> </w:t>
      </w:r>
      <w:r>
        <w:rPr>
          <w:lang w:val="es_ES" w:bidi="es_ES"/>
        </w:rPr>
        <w:t>un grado de compleción, con la posible implicación de propósito o resultado</w:t>
      </w:r>
    </w:p>
    <w:p>
      <w:pPr/>
      <w:r>
        <w:rPr>
          <w:lang w:val="es_ES" w:bidi="es_ES"/>
        </w:rPr>
      </w:r>
      <w:r>
        <w:rPr>
          <w:lang w:val="es_ES" w:bidi="es_ES"/>
        </w:rPr>
        <w:t>1PE 1:13</w:t>
      </w:r>
      <w:r>
        <w:rPr>
          <w:lang w:val="es_ES" w:bidi="es_ES"/>
        </w:rPr>
      </w:r>
      <w:r>
        <w:rPr>
          <w:lang w:val="es_ES" w:bidi="es_ES"/>
        </w:rPr>
      </w:r>
    </w:p>
    <w:p>
      <w:pPr/>
      <w:r>
        <w:rPr>
          <w:lang w:val="es_ES" w:bidi="es_ES"/>
        </w:rPr>
      </w:r>
    </w:p>
    <w:p>
      <w:pPr>
        <w:pStyle w:val="Heading2"/>
      </w:pPr>
      <w:r>
        <w:rPr>
          <w:lang w:val="es_ES" w:bidi="es_ES"/>
        </w:rPr>
        <w:t>τελείωσις</w:t>
      </w:r>
      <w:r>
        <w:rPr>
          <w:lang w:val="es_ES" w:bidi="es_ES"/>
        </w:rPr>
      </w:r>
    </w:p>
    <w:p>
      <w:pPr>
        <w:pStyle w:val="Heading1"/>
      </w:pPr>
      <w:r>
        <w:rPr>
          <w:lang w:val="es_ES" w:bidi="es_ES"/>
        </w:rPr>
        <w:t>τελείωσις</w:t>
      </w:r>
    </w:p>
    <w:p>
      <w:pPr/>
      <w:r>
        <w:rPr>
          <w:lang w:val="es_ES" w:bidi="es_ES"/>
        </w:rPr>
      </w:r>
      <w:r>
        <w:rPr>
          <w:lang w:val="es_ES" w:bidi="es_ES"/>
        </w:rPr>
        <w:t>τελείωσις</w:t>
      </w:r>
      <w:r>
        <w:rPr>
          <w:lang w:val="es_ES" w:bidi="es_ES"/>
        </w:rPr>
        <w:t xml:space="preserve"> (</w:t>
      </w:r>
      <w:r>
        <w:rPr>
          <w:lang w:val="es_ES" w:bidi="es_ES"/>
        </w:rPr>
        <w:t>G5050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τελέω</w:t>
      </w:r>
    </w:p>
    <w:p>
      <w:pPr/>
      <w:r>
        <w:rPr>
          <w:lang w:val="es_ES" w:bidi="es_ES"/>
        </w:rPr>
      </w:r>
      <w:r>
        <w:rPr>
          <w:lang w:val="es_ES" w:bidi="es_ES"/>
        </w:rPr>
        <w:t>88.38</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Perfecto, Perfección</w:t>
      </w:r>
    </w:p>
    <w:p>
      <w:pPr/>
      <w:r>
        <w:rPr>
          <w:lang w:val="es_ES" w:bidi="es_ES"/>
        </w:rPr>
      </w:r>
      <w:r>
        <w:rPr>
          <w:lang w:val="es_ES" w:bidi="es_ES"/>
        </w:rPr>
        <w:t>hacer perfecto</w:t>
      </w:r>
      <w:r>
        <w:rPr>
          <w:lang w:val="es_ES" w:bidi="es_ES"/>
        </w:rPr>
        <w:t xml:space="preserve">, </w:t>
      </w:r>
      <w:r>
        <w:rPr>
          <w:lang w:val="es_ES" w:bidi="es_ES"/>
        </w:rPr>
        <w:t>perfeccionar</w:t>
      </w:r>
      <w:r>
        <w:rPr>
          <w:lang w:val="es_ES" w:bidi="es_ES"/>
        </w:rPr>
        <w:t xml:space="preserve">, </w:t>
      </w:r>
      <w:r>
        <w:rPr>
          <w:lang w:val="es_ES" w:bidi="es_ES"/>
        </w:rPr>
        <w:t>causar perfección</w:t>
      </w:r>
      <w:r>
        <w:rPr>
          <w:lang w:val="es_ES" w:bidi="es_ES"/>
        </w:rPr>
        <w:t xml:space="preserve"> </w:t>
      </w:r>
      <w:r>
        <w:rPr>
          <w:lang w:val="es_ES" w:bidi="es_ES"/>
        </w:rPr>
        <w:t>hacer perfecto, en el sentido moral</w:t>
      </w:r>
    </w:p>
    <w:p>
      <w:pPr/>
      <w:r>
        <w:rPr>
          <w:lang w:val="es_ES" w:bidi="es_ES"/>
        </w:rPr>
      </w:r>
      <w:r>
        <w:rPr>
          <w:lang w:val="es_ES" w:bidi="es_ES"/>
        </w:rPr>
        <w:t>HEB 7:11</w:t>
      </w:r>
    </w:p>
    <w:p>
      <w:pPr/>
      <w:r>
        <w:rPr>
          <w:lang w:val="es_ES" w:bidi="es_ES"/>
        </w:rPr>
      </w:r>
      <w:r>
        <w:rPr>
          <w:lang w:val="es_ES" w:bidi="es_ES"/>
        </w:rPr>
        <w:t>13.126</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hacer que suceda</w:t>
      </w:r>
      <w:r>
        <w:rPr>
          <w:lang w:val="es_ES" w:bidi="es_ES"/>
        </w:rPr>
        <w:t xml:space="preserve">, </w:t>
      </w:r>
      <w:r>
        <w:rPr>
          <w:lang w:val="es_ES" w:bidi="es_ES"/>
        </w:rPr>
        <w:t>cumplir</w:t>
      </w:r>
      <w:r>
        <w:rPr>
          <w:lang w:val="es_ES" w:bidi="es_ES"/>
        </w:rPr>
        <w:t xml:space="preserve">, </w:t>
      </w:r>
      <w:r>
        <w:rPr>
          <w:lang w:val="es_ES" w:bidi="es_ES"/>
        </w:rPr>
        <w:t>rendir fruto</w:t>
      </w:r>
      <w:r>
        <w:rPr>
          <w:lang w:val="es_ES" w:bidi="es_ES"/>
        </w:rPr>
        <w:t xml:space="preserve">, </w:t>
      </w:r>
      <w:r>
        <w:rPr>
          <w:lang w:val="es_ES" w:bidi="es_ES"/>
        </w:rPr>
        <w:t>llevar a cabo</w:t>
      </w:r>
      <w:r>
        <w:rPr>
          <w:lang w:val="es_ES" w:bidi="es_ES"/>
        </w:rPr>
        <w:t xml:space="preserve">, </w:t>
      </w:r>
      <w:r>
        <w:rPr>
          <w:lang w:val="es_ES" w:bidi="es_ES"/>
        </w:rPr>
        <w:t>cumplimiento</w:t>
      </w:r>
      <w:r>
        <w:rPr>
          <w:lang w:val="es_ES" w:bidi="es_ES"/>
        </w:rPr>
        <w:t xml:space="preserve"> </w:t>
      </w:r>
      <w:r>
        <w:rPr>
          <w:lang w:val="es_ES" w:bidi="es_ES"/>
        </w:rPr>
        <w:t>hacer que suceda, para algún resultado final</w:t>
      </w:r>
    </w:p>
    <w:p>
      <w:pPr/>
      <w:r>
        <w:rPr>
          <w:lang w:val="es_ES" w:bidi="es_ES"/>
        </w:rPr>
      </w:r>
      <w:r>
        <w:rPr>
          <w:lang w:val="es_ES" w:bidi="es_ES"/>
        </w:rPr>
        <w:t>LUK 1:45</w:t>
      </w:r>
      <w:r>
        <w:rPr>
          <w:lang w:val="es_ES" w:bidi="es_ES"/>
        </w:rPr>
      </w:r>
      <w:r>
        <w:rPr>
          <w:lang w:val="es_ES" w:bidi="es_ES"/>
        </w:rPr>
      </w:r>
    </w:p>
    <w:p>
      <w:pPr/>
      <w:r>
        <w:rPr>
          <w:lang w:val="es_ES" w:bidi="es_ES"/>
        </w:rPr>
      </w:r>
    </w:p>
    <w:p>
      <w:pPr>
        <w:pStyle w:val="Heading2"/>
      </w:pPr>
      <w:r>
        <w:rPr>
          <w:lang w:val="es_ES" w:bidi="es_ES"/>
        </w:rPr>
        <w:t>τελειωτής</w:t>
      </w:r>
      <w:r>
        <w:rPr>
          <w:lang w:val="es_ES" w:bidi="es_ES"/>
        </w:rPr>
      </w:r>
    </w:p>
    <w:p>
      <w:pPr>
        <w:pStyle w:val="Heading1"/>
      </w:pPr>
      <w:r>
        <w:rPr>
          <w:lang w:val="es_ES" w:bidi="es_ES"/>
        </w:rPr>
        <w:t>τελειωτής</w:t>
      </w:r>
    </w:p>
    <w:p>
      <w:pPr/>
      <w:r>
        <w:rPr>
          <w:lang w:val="es_ES" w:bidi="es_ES"/>
        </w:rPr>
      </w:r>
      <w:r>
        <w:rPr>
          <w:lang w:val="es_ES" w:bidi="es_ES"/>
        </w:rPr>
        <w:t>τελειωτής</w:t>
      </w:r>
      <w:r>
        <w:rPr>
          <w:lang w:val="es_ES" w:bidi="es_ES"/>
        </w:rPr>
        <w:t xml:space="preserve"> (</w:t>
      </w:r>
      <w:r>
        <w:rPr>
          <w:lang w:val="es_ES" w:bidi="es_ES"/>
        </w:rPr>
        <w:t>G5051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τελέω</w:t>
      </w:r>
    </w:p>
    <w:p>
      <w:pPr/>
      <w:r>
        <w:rPr>
          <w:lang w:val="es_ES" w:bidi="es_ES"/>
        </w:rPr>
      </w:r>
      <w:r>
        <w:rPr>
          <w:lang w:val="es_ES" w:bidi="es_ES"/>
        </w:rPr>
        <w:t>68.24</w:t>
      </w:r>
      <w:r>
        <w:rPr>
          <w:lang w:val="es_ES" w:bidi="es_ES"/>
        </w:rPr>
        <w:t xml:space="preserve"> · </w:t>
      </w:r>
      <w:r>
        <w:rPr>
          <w:lang w:val="es_ES" w:bidi="es_ES"/>
        </w:rPr>
        <w:t>Aspecto</w:t>
      </w:r>
      <w:r>
        <w:rPr>
          <w:lang w:val="es_ES" w:bidi="es_ES"/>
        </w:rPr>
        <w:t xml:space="preserve"> · </w:t>
      </w:r>
      <w:r>
        <w:rPr>
          <w:lang w:val="es_ES" w:bidi="es_ES"/>
        </w:rPr>
        <w:t>Completar, terminar, tener éxito</w:t>
      </w:r>
    </w:p>
    <w:p>
      <w:pPr/>
      <w:r>
        <w:rPr>
          <w:lang w:val="es_ES" w:bidi="es_ES"/>
        </w:rPr>
      </w:r>
      <w:r>
        <w:rPr>
          <w:lang w:val="es_ES" w:bidi="es_ES"/>
        </w:rPr>
        <w:t>el que completa</w:t>
      </w:r>
      <w:r>
        <w:rPr>
          <w:lang w:val="es_ES" w:bidi="es_ES"/>
        </w:rPr>
        <w:t xml:space="preserve">, </w:t>
      </w:r>
      <w:r>
        <w:rPr>
          <w:lang w:val="es_ES" w:bidi="es_ES"/>
        </w:rPr>
        <w:t>perfeccionador</w:t>
      </w:r>
      <w:r>
        <w:rPr>
          <w:lang w:val="es_ES" w:bidi="es_ES"/>
        </w:rPr>
        <w:t xml:space="preserve"> </w:t>
      </w:r>
      <w:r>
        <w:rPr>
          <w:lang w:val="es_ES" w:bidi="es_ES"/>
        </w:rPr>
        <w:t>aquel que hace posible que algo se complete exitosamente</w:t>
      </w:r>
    </w:p>
    <w:p>
      <w:pPr/>
      <w:r>
        <w:rPr>
          <w:lang w:val="es_ES" w:bidi="es_ES"/>
        </w:rPr>
      </w:r>
      <w:r>
        <w:rPr>
          <w:lang w:val="es_ES" w:bidi="es_ES"/>
        </w:rPr>
        <w:t>HEB 12:2</w:t>
      </w:r>
      <w:r>
        <w:rPr>
          <w:lang w:val="es_ES" w:bidi="es_ES"/>
        </w:rPr>
      </w:r>
      <w:r>
        <w:rPr>
          <w:lang w:val="es_ES" w:bidi="es_ES"/>
        </w:rPr>
      </w:r>
    </w:p>
    <w:p>
      <w:pPr/>
      <w:r>
        <w:rPr>
          <w:lang w:val="es_ES" w:bidi="es_ES"/>
        </w:rPr>
      </w:r>
    </w:p>
    <w:p>
      <w:pPr>
        <w:pStyle w:val="Heading2"/>
      </w:pPr>
      <w:r>
        <w:rPr>
          <w:lang w:val="es_ES" w:bidi="es_ES"/>
        </w:rPr>
        <w:t>τελεσφορέω</w:t>
      </w:r>
      <w:r>
        <w:rPr>
          <w:lang w:val="es_ES" w:bidi="es_ES"/>
        </w:rPr>
      </w:r>
    </w:p>
    <w:p>
      <w:pPr>
        <w:pStyle w:val="Heading1"/>
      </w:pPr>
      <w:r>
        <w:rPr>
          <w:lang w:val="es_ES" w:bidi="es_ES"/>
        </w:rPr>
        <w:t>τελεσφορέω</w:t>
      </w:r>
    </w:p>
    <w:p>
      <w:pPr/>
      <w:r>
        <w:rPr>
          <w:lang w:val="es_ES" w:bidi="es_ES"/>
        </w:rPr>
      </w:r>
      <w:r>
        <w:rPr>
          <w:lang w:val="es_ES" w:bidi="es_ES"/>
        </w:rPr>
        <w:t>τελεσφορέω</w:t>
      </w:r>
      <w:r>
        <w:rPr>
          <w:lang w:val="es_ES" w:bidi="es_ES"/>
        </w:rPr>
        <w:t xml:space="preserve"> (</w:t>
      </w:r>
      <w:r>
        <w:rPr>
          <w:lang w:val="es_ES" w:bidi="es_ES"/>
        </w:rPr>
        <w:t>G5052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τελέω + φέρω</w:t>
      </w:r>
    </w:p>
    <w:p>
      <w:pPr/>
      <w:r>
        <w:rPr>
          <w:lang w:val="es_ES" w:bidi="es_ES"/>
        </w:rPr>
      </w:r>
      <w:r>
        <w:rPr>
          <w:lang w:val="es_ES" w:bidi="es_ES"/>
        </w:rPr>
        <w:t>23.203</w:t>
      </w:r>
      <w:r>
        <w:rPr>
          <w:lang w:val="es_ES" w:bidi="es_ES"/>
        </w:rPr>
        <w:t xml:space="preserve"> · </w:t>
      </w:r>
      <w:r>
        <w:rPr>
          <w:lang w:val="es_ES" w:bidi="es_ES"/>
        </w:rPr>
        <w:t>Procesos y Estados Fisiológicos</w:t>
      </w:r>
      <w:r>
        <w:rPr>
          <w:lang w:val="es_ES" w:bidi="es_ES"/>
        </w:rPr>
        <w:t xml:space="preserve"> · </w:t>
      </w:r>
      <w:r>
        <w:rPr>
          <w:lang w:val="es_ES" w:bidi="es_ES"/>
        </w:rPr>
        <w:t>Madurar, Producir Fruto, Tener Semilla</w:t>
      </w:r>
    </w:p>
    <w:p>
      <w:pPr/>
      <w:r>
        <w:rPr>
          <w:lang w:val="es_ES" w:bidi="es_ES"/>
        </w:rPr>
      </w:r>
      <w:r>
        <w:rPr>
          <w:lang w:val="es_ES" w:bidi="es_ES"/>
        </w:rPr>
        <w:t>producir fruta madura</w:t>
      </w:r>
      <w:r>
        <w:rPr>
          <w:lang w:val="es_ES" w:bidi="es_ES"/>
        </w:rPr>
        <w:t xml:space="preserve">, </w:t>
      </w:r>
      <w:r>
        <w:rPr>
          <w:lang w:val="es_ES" w:bidi="es_ES"/>
        </w:rPr>
        <w:t>dar fruto maduro</w:t>
      </w:r>
      <w:r>
        <w:rPr>
          <w:lang w:val="es_ES" w:bidi="es_ES"/>
        </w:rPr>
        <w:t xml:space="preserve"> </w:t>
      </w:r>
      <w:r>
        <w:rPr>
          <w:lang w:val="es_ES" w:bidi="es_ES"/>
        </w:rPr>
        <w:t>producir un fruto completamente maduro</w:t>
      </w:r>
    </w:p>
    <w:p>
      <w:pPr/>
      <w:r>
        <w:rPr>
          <w:lang w:val="es_ES" w:bidi="es_ES"/>
        </w:rPr>
      </w:r>
      <w:r>
        <w:rPr>
          <w:lang w:val="es_ES" w:bidi="es_ES"/>
        </w:rPr>
        <w:t>LUK 8:14</w:t>
      </w:r>
      <w:r>
        <w:rPr>
          <w:lang w:val="es_ES" w:bidi="es_ES"/>
        </w:rPr>
      </w:r>
      <w:r>
        <w:rPr>
          <w:lang w:val="es_ES" w:bidi="es_ES"/>
        </w:rPr>
      </w:r>
    </w:p>
    <w:p>
      <w:pPr/>
      <w:r>
        <w:rPr>
          <w:lang w:val="es_ES" w:bidi="es_ES"/>
        </w:rPr>
      </w:r>
    </w:p>
    <w:p>
      <w:pPr>
        <w:pStyle w:val="Heading2"/>
      </w:pPr>
      <w:r>
        <w:rPr>
          <w:lang w:val="es_ES" w:bidi="es_ES"/>
        </w:rPr>
        <w:t>τελευτάω</w:t>
      </w:r>
      <w:r>
        <w:rPr>
          <w:lang w:val="es_ES" w:bidi="es_ES"/>
        </w:rPr>
      </w:r>
    </w:p>
    <w:p>
      <w:pPr>
        <w:pStyle w:val="Heading1"/>
      </w:pPr>
      <w:r>
        <w:rPr>
          <w:lang w:val="es_ES" w:bidi="es_ES"/>
        </w:rPr>
        <w:t>τελευτάω</w:t>
      </w:r>
    </w:p>
    <w:p>
      <w:pPr/>
      <w:r>
        <w:rPr>
          <w:lang w:val="es_ES" w:bidi="es_ES"/>
        </w:rPr>
      </w:r>
      <w:r>
        <w:rPr>
          <w:lang w:val="es_ES" w:bidi="es_ES"/>
        </w:rPr>
        <w:t>τελευτάω</w:t>
      </w:r>
      <w:r>
        <w:rPr>
          <w:lang w:val="es_ES" w:bidi="es_ES"/>
        </w:rPr>
        <w:t xml:space="preserve"> (</w:t>
      </w:r>
      <w:r>
        <w:rPr>
          <w:lang w:val="es_ES" w:bidi="es_ES"/>
        </w:rPr>
        <w:t>G5053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τελέω</w:t>
      </w:r>
    </w:p>
    <w:p>
      <w:pPr/>
      <w:r>
        <w:rPr>
          <w:lang w:val="es_ES" w:bidi="es_ES"/>
        </w:rPr>
      </w:r>
      <w:r>
        <w:rPr>
          <w:lang w:val="es_ES" w:bidi="es_ES"/>
        </w:rPr>
        <w:t>23.102</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morir</w:t>
      </w:r>
      <w:r>
        <w:rPr>
          <w:lang w:val="es_ES" w:bidi="es_ES"/>
        </w:rPr>
        <w:t xml:space="preserve"> </w:t>
      </w:r>
      <w:r>
        <w:rPr>
          <w:lang w:val="es_ES" w:bidi="es_ES"/>
        </w:rPr>
        <w:t>(extensión figurativa del significado de τελευτάω 'finalizar, terminar', que no ocurre en el NT) llegar al final de la vida, como una expresión eufemística de la muerte</w:t>
      </w:r>
    </w:p>
    <w:p>
      <w:pPr/>
      <w:r>
        <w:rPr>
          <w:lang w:val="es_ES" w:bidi="es_ES"/>
        </w:rPr>
      </w:r>
      <w:r>
        <w:rPr>
          <w:lang w:val="es_ES" w:bidi="es_ES"/>
        </w:rPr>
        <w:t>MAT 2:19</w:t>
      </w:r>
      <w:r>
        <w:rPr>
          <w:lang w:val="es_ES" w:bidi="es_ES"/>
        </w:rPr>
        <w:t xml:space="preserve"> · </w:t>
      </w:r>
      <w:r>
        <w:rPr>
          <w:lang w:val="es_ES" w:bidi="es_ES"/>
        </w:rPr>
        <w:t>MAT 9:18</w:t>
      </w:r>
      <w:r>
        <w:rPr>
          <w:lang w:val="es_ES" w:bidi="es_ES"/>
        </w:rPr>
        <w:t xml:space="preserve"> · </w:t>
      </w:r>
      <w:r>
        <w:rPr>
          <w:lang w:val="es_ES" w:bidi="es_ES"/>
        </w:rPr>
        <w:t>MAT 15:4</w:t>
      </w:r>
      <w:r>
        <w:rPr>
          <w:lang w:val="es_ES" w:bidi="es_ES"/>
        </w:rPr>
        <w:t xml:space="preserve"> · </w:t>
      </w:r>
      <w:r>
        <w:rPr>
          <w:lang w:val="es_ES" w:bidi="es_ES"/>
        </w:rPr>
        <w:t>MAT 22:25</w:t>
      </w:r>
      <w:r>
        <w:rPr>
          <w:lang w:val="es_ES" w:bidi="es_ES"/>
        </w:rPr>
        <w:t xml:space="preserve"> · </w:t>
      </w:r>
      <w:r>
        <w:rPr>
          <w:lang w:val="es_ES" w:bidi="es_ES"/>
        </w:rPr>
        <w:t>MRK 7:10</w:t>
      </w:r>
      <w:r>
        <w:rPr>
          <w:lang w:val="es_ES" w:bidi="es_ES"/>
        </w:rPr>
        <w:t xml:space="preserve"> · </w:t>
      </w:r>
      <w:r>
        <w:rPr>
          <w:lang w:val="es_ES" w:bidi="es_ES"/>
        </w:rPr>
        <w:t>MRK 9:48</w:t>
      </w:r>
      <w:r>
        <w:rPr>
          <w:lang w:val="es_ES" w:bidi="es_ES"/>
        </w:rPr>
        <w:t xml:space="preserve"> · </w:t>
      </w:r>
      <w:r>
        <w:rPr>
          <w:lang w:val="es_ES" w:bidi="es_ES"/>
        </w:rPr>
        <w:t>LUK 7:2</w:t>
      </w:r>
      <w:r>
        <w:rPr>
          <w:lang w:val="es_ES" w:bidi="es_ES"/>
        </w:rPr>
        <w:t xml:space="preserve"> · </w:t>
      </w:r>
      <w:r>
        <w:rPr>
          <w:lang w:val="es_ES" w:bidi="es_ES"/>
        </w:rPr>
        <w:t>JHN 11:39</w:t>
      </w:r>
      <w:r>
        <w:rPr>
          <w:lang w:val="es_ES" w:bidi="es_ES"/>
        </w:rPr>
        <w:t xml:space="preserve"> · </w:t>
      </w:r>
      <w:r>
        <w:rPr>
          <w:lang w:val="es_ES" w:bidi="es_ES"/>
        </w:rPr>
        <w:t>ACT 2:29</w:t>
      </w:r>
      <w:r>
        <w:rPr>
          <w:lang w:val="es_ES" w:bidi="es_ES"/>
        </w:rPr>
        <w:t xml:space="preserve"> · </w:t>
      </w:r>
      <w:r>
        <w:rPr>
          <w:lang w:val="es_ES" w:bidi="es_ES"/>
        </w:rPr>
        <w:t>ACT 7:15</w:t>
      </w:r>
      <w:r>
        <w:rPr>
          <w:lang w:val="es_ES" w:bidi="es_ES"/>
        </w:rPr>
        <w:t xml:space="preserve"> · </w:t>
      </w:r>
      <w:r>
        <w:rPr>
          <w:lang w:val="es_ES" w:bidi="es_ES"/>
        </w:rPr>
        <w:t>HEB 11:22</w:t>
      </w:r>
      <w:r>
        <w:rPr>
          <w:lang w:val="es_ES" w:bidi="es_ES"/>
        </w:rPr>
      </w:r>
      <w:r>
        <w:rPr>
          <w:lang w:val="es_ES" w:bidi="es_ES"/>
        </w:rPr>
      </w:r>
    </w:p>
    <w:p>
      <w:pPr/>
      <w:r>
        <w:rPr>
          <w:lang w:val="es_ES" w:bidi="es_ES"/>
        </w:rPr>
      </w:r>
    </w:p>
    <w:p>
      <w:pPr>
        <w:pStyle w:val="Heading2"/>
      </w:pPr>
      <w:r>
        <w:rPr>
          <w:lang w:val="es_ES" w:bidi="es_ES"/>
        </w:rPr>
        <w:t>τελευτή</w:t>
      </w:r>
      <w:r>
        <w:rPr>
          <w:lang w:val="es_ES" w:bidi="es_ES"/>
        </w:rPr>
      </w:r>
    </w:p>
    <w:p>
      <w:pPr>
        <w:pStyle w:val="Heading1"/>
      </w:pPr>
      <w:r>
        <w:rPr>
          <w:lang w:val="es_ES" w:bidi="es_ES"/>
        </w:rPr>
        <w:t>τελευτή</w:t>
      </w:r>
    </w:p>
    <w:p>
      <w:pPr/>
      <w:r>
        <w:rPr>
          <w:lang w:val="es_ES" w:bidi="es_ES"/>
        </w:rPr>
      </w:r>
      <w:r>
        <w:rPr>
          <w:lang w:val="es_ES" w:bidi="es_ES"/>
        </w:rPr>
        <w:t>τελευτή</w:t>
      </w:r>
      <w:r>
        <w:rPr>
          <w:lang w:val="es_ES" w:bidi="es_ES"/>
        </w:rPr>
        <w:t xml:space="preserve"> (</w:t>
      </w:r>
      <w:r>
        <w:rPr>
          <w:lang w:val="es_ES" w:bidi="es_ES"/>
        </w:rPr>
        <w:t>G5054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τελέω</w:t>
      </w:r>
    </w:p>
    <w:p>
      <w:pPr/>
      <w:r>
        <w:rPr>
          <w:lang w:val="es_ES" w:bidi="es_ES"/>
        </w:rPr>
      </w:r>
      <w:r>
        <w:rPr>
          <w:lang w:val="es_ES" w:bidi="es_ES"/>
        </w:rPr>
        <w:t>23.102</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muerte</w:t>
      </w:r>
      <w:r>
        <w:rPr>
          <w:lang w:val="es_ES" w:bidi="es_ES"/>
        </w:rPr>
        <w:t xml:space="preserve"> </w:t>
      </w:r>
      <w:r>
        <w:rPr>
          <w:lang w:val="es_ES" w:bidi="es_ES"/>
        </w:rPr>
        <w:t>(extensión figurativa del significado τελευτή 'final', que no ocurre en el NT) el final de la vida, como una expresión eufemística para la muerte</w:t>
      </w:r>
    </w:p>
    <w:p>
      <w:pPr/>
      <w:r>
        <w:rPr>
          <w:lang w:val="es_ES" w:bidi="es_ES"/>
        </w:rPr>
      </w:r>
      <w:r>
        <w:rPr>
          <w:lang w:val="es_ES" w:bidi="es_ES"/>
        </w:rPr>
        <w:t>MAT 2:15</w:t>
      </w:r>
      <w:r>
        <w:rPr>
          <w:lang w:val="es_ES" w:bidi="es_ES"/>
        </w:rPr>
      </w:r>
      <w:r>
        <w:rPr>
          <w:lang w:val="es_ES" w:bidi="es_ES"/>
        </w:rPr>
      </w:r>
    </w:p>
    <w:p>
      <w:pPr/>
      <w:r>
        <w:rPr>
          <w:lang w:val="es_ES" w:bidi="es_ES"/>
        </w:rPr>
      </w:r>
    </w:p>
    <w:p>
      <w:pPr>
        <w:pStyle w:val="Heading2"/>
      </w:pPr>
      <w:r>
        <w:rPr>
          <w:lang w:val="es_ES" w:bidi="es_ES"/>
        </w:rPr>
        <w:t>τελέω</w:t>
      </w:r>
      <w:r>
        <w:rPr>
          <w:lang w:val="es_ES" w:bidi="es_ES"/>
        </w:rPr>
      </w:r>
    </w:p>
    <w:p>
      <w:pPr>
        <w:pStyle w:val="Heading1"/>
      </w:pPr>
      <w:r>
        <w:rPr>
          <w:lang w:val="es_ES" w:bidi="es_ES"/>
        </w:rPr>
        <w:t>τελέω</w:t>
      </w:r>
    </w:p>
    <w:p>
      <w:pPr/>
      <w:r>
        <w:rPr>
          <w:lang w:val="es_ES" w:bidi="es_ES"/>
        </w:rPr>
      </w:r>
      <w:r>
        <w:rPr>
          <w:lang w:val="es_ES" w:bidi="es_ES"/>
        </w:rPr>
        <w:t>τελέω</w:t>
      </w:r>
      <w:r>
        <w:rPr>
          <w:lang w:val="es_ES" w:bidi="es_ES"/>
        </w:rPr>
        <w:t xml:space="preserve"> (</w:t>
      </w:r>
      <w:r>
        <w:rPr>
          <w:lang w:val="es_ES" w:bidi="es_ES"/>
        </w:rPr>
        <w:t>G5055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ἀλυσιτελής</w:t>
      </w:r>
      <w:r>
        <w:rPr>
          <w:lang w:val="es_ES" w:bidi="es_ES"/>
        </w:rPr>
        <w:t xml:space="preserve"> · </w:t>
      </w:r>
      <w:r>
        <w:rPr>
          <w:lang w:val="es_ES" w:bidi="es_ES"/>
        </w:rPr>
        <w:t>ἀποτελέω</w:t>
      </w:r>
      <w:r>
        <w:rPr>
          <w:lang w:val="es_ES" w:bidi="es_ES"/>
        </w:rPr>
        <w:t xml:space="preserve"> · </w:t>
      </w:r>
      <w:r>
        <w:rPr>
          <w:lang w:val="es_ES" w:bidi="es_ES"/>
        </w:rPr>
        <w:t>ἀρχιτελώνης</w:t>
      </w:r>
      <w:r>
        <w:rPr>
          <w:lang w:val="es_ES" w:bidi="es_ES"/>
        </w:rPr>
        <w:t xml:space="preserve"> · </w:t>
      </w:r>
      <w:r>
        <w:rPr>
          <w:lang w:val="es_ES" w:bidi="es_ES"/>
        </w:rPr>
        <w:t>διατελέω</w:t>
      </w:r>
      <w:r>
        <w:rPr>
          <w:lang w:val="es_ES" w:bidi="es_ES"/>
        </w:rPr>
        <w:t xml:space="preserve"> · </w:t>
      </w:r>
      <w:r>
        <w:rPr>
          <w:lang w:val="es_ES" w:bidi="es_ES"/>
        </w:rPr>
        <w:t>ἐκτελέω</w:t>
      </w:r>
      <w:r>
        <w:rPr>
          <w:lang w:val="es_ES" w:bidi="es_ES"/>
        </w:rPr>
        <w:t xml:space="preserve"> · </w:t>
      </w:r>
      <w:r>
        <w:rPr>
          <w:lang w:val="es_ES" w:bidi="es_ES"/>
        </w:rPr>
        <w:t>ἐπιτελέω</w:t>
      </w:r>
      <w:r>
        <w:rPr>
          <w:lang w:val="es_ES" w:bidi="es_ES"/>
        </w:rPr>
        <w:t xml:space="preserve"> · </w:t>
      </w:r>
      <w:r>
        <w:rPr>
          <w:lang w:val="es_ES" w:bidi="es_ES"/>
        </w:rPr>
        <w:t>λυσιτελεῖ</w:t>
      </w:r>
      <w:r>
        <w:rPr>
          <w:lang w:val="es_ES" w:bidi="es_ES"/>
        </w:rPr>
        <w:t xml:space="preserve"> · </w:t>
      </w:r>
      <w:r>
        <w:rPr>
          <w:lang w:val="es_ES" w:bidi="es_ES"/>
        </w:rPr>
        <w:t>ὁλοτελής</w:t>
      </w:r>
      <w:r>
        <w:rPr>
          <w:lang w:val="es_ES" w:bidi="es_ES"/>
        </w:rPr>
        <w:t xml:space="preserve"> · </w:t>
      </w:r>
      <w:r>
        <w:rPr>
          <w:lang w:val="es_ES" w:bidi="es_ES"/>
        </w:rPr>
        <w:t>παντελής</w:t>
      </w:r>
      <w:r>
        <w:rPr>
          <w:lang w:val="es_ES" w:bidi="es_ES"/>
        </w:rPr>
        <w:t xml:space="preserve"> · </w:t>
      </w:r>
      <w:r>
        <w:rPr>
          <w:lang w:val="es_ES" w:bidi="es_ES"/>
        </w:rPr>
        <w:t>πολυτελής</w:t>
      </w:r>
      <w:r>
        <w:rPr>
          <w:lang w:val="es_ES" w:bidi="es_ES"/>
        </w:rPr>
        <w:t xml:space="preserve"> · </w:t>
      </w:r>
      <w:r>
        <w:rPr>
          <w:lang w:val="es_ES" w:bidi="es_ES"/>
        </w:rPr>
        <w:t>συντέλεια</w:t>
      </w:r>
      <w:r>
        <w:rPr>
          <w:lang w:val="es_ES" w:bidi="es_ES"/>
        </w:rPr>
        <w:t xml:space="preserve"> · </w:t>
      </w:r>
      <w:r>
        <w:rPr>
          <w:lang w:val="es_ES" w:bidi="es_ES"/>
        </w:rPr>
        <w:t>συντελέω</w:t>
      </w:r>
      <w:r>
        <w:rPr>
          <w:lang w:val="es_ES" w:bidi="es_ES"/>
        </w:rPr>
        <w:t xml:space="preserve"> · </w:t>
      </w:r>
      <w:r>
        <w:rPr>
          <w:lang w:val="es_ES" w:bidi="es_ES"/>
        </w:rPr>
        <w:t>τέλειος</w:t>
      </w:r>
      <w:r>
        <w:rPr>
          <w:lang w:val="es_ES" w:bidi="es_ES"/>
        </w:rPr>
        <w:t xml:space="preserve"> · </w:t>
      </w:r>
      <w:r>
        <w:rPr>
          <w:lang w:val="es_ES" w:bidi="es_ES"/>
        </w:rPr>
        <w:t>τελειότης</w:t>
      </w:r>
      <w:r>
        <w:rPr>
          <w:lang w:val="es_ES" w:bidi="es_ES"/>
        </w:rPr>
        <w:t xml:space="preserve"> · </w:t>
      </w:r>
      <w:r>
        <w:rPr>
          <w:lang w:val="es_ES" w:bidi="es_ES"/>
        </w:rPr>
        <w:t>τελειόω</w:t>
      </w:r>
      <w:r>
        <w:rPr>
          <w:lang w:val="es_ES" w:bidi="es_ES"/>
        </w:rPr>
        <w:t xml:space="preserve"> · </w:t>
      </w:r>
      <w:r>
        <w:rPr>
          <w:lang w:val="es_ES" w:bidi="es_ES"/>
        </w:rPr>
        <w:t>τελείως</w:t>
      </w:r>
      <w:r>
        <w:rPr>
          <w:lang w:val="es_ES" w:bidi="es_ES"/>
        </w:rPr>
        <w:t xml:space="preserve"> · </w:t>
      </w:r>
      <w:r>
        <w:rPr>
          <w:lang w:val="es_ES" w:bidi="es_ES"/>
        </w:rPr>
        <w:t>τελείωσις</w:t>
      </w:r>
      <w:r>
        <w:rPr>
          <w:lang w:val="es_ES" w:bidi="es_ES"/>
        </w:rPr>
        <w:t xml:space="preserve"> · </w:t>
      </w:r>
      <w:r>
        <w:rPr>
          <w:lang w:val="es_ES" w:bidi="es_ES"/>
        </w:rPr>
        <w:t>τελειωτής</w:t>
      </w:r>
      <w:r>
        <w:rPr>
          <w:lang w:val="es_ES" w:bidi="es_ES"/>
        </w:rPr>
        <w:t xml:space="preserve"> · </w:t>
      </w:r>
      <w:r>
        <w:rPr>
          <w:lang w:val="es_ES" w:bidi="es_ES"/>
        </w:rPr>
        <w:t>τελεσφορέω</w:t>
      </w:r>
      <w:r>
        <w:rPr>
          <w:lang w:val="es_ES" w:bidi="es_ES"/>
        </w:rPr>
        <w:t xml:space="preserve"> · </w:t>
      </w:r>
      <w:r>
        <w:rPr>
          <w:lang w:val="es_ES" w:bidi="es_ES"/>
        </w:rPr>
        <w:t>τελευτάω</w:t>
      </w:r>
      <w:r>
        <w:rPr>
          <w:lang w:val="es_ES" w:bidi="es_ES"/>
        </w:rPr>
        <w:t xml:space="preserve"> · </w:t>
      </w:r>
      <w:r>
        <w:rPr>
          <w:lang w:val="es_ES" w:bidi="es_ES"/>
        </w:rPr>
        <w:t>τελευτή</w:t>
      </w:r>
      <w:r>
        <w:rPr>
          <w:lang w:val="es_ES" w:bidi="es_ES"/>
        </w:rPr>
        <w:t xml:space="preserve"> · </w:t>
      </w:r>
      <w:r>
        <w:rPr>
          <w:lang w:val="es_ES" w:bidi="es_ES"/>
        </w:rPr>
        <w:t>τέλος</w:t>
      </w:r>
      <w:r>
        <w:rPr>
          <w:lang w:val="es_ES" w:bidi="es_ES"/>
        </w:rPr>
        <w:t xml:space="preserve"> · </w:t>
      </w:r>
      <w:r>
        <w:rPr>
          <w:lang w:val="es_ES" w:bidi="es_ES"/>
        </w:rPr>
        <w:t>τελώνης</w:t>
      </w:r>
      <w:r>
        <w:rPr>
          <w:lang w:val="es_ES" w:bidi="es_ES"/>
        </w:rPr>
        <w:t xml:space="preserve"> · </w:t>
      </w:r>
      <w:r>
        <w:rPr>
          <w:lang w:val="es_ES" w:bidi="es_ES"/>
        </w:rPr>
        <w:t>τελώνιον</w:t>
      </w:r>
    </w:p>
    <w:p>
      <w:pPr/>
      <w:r>
        <w:rPr>
          <w:lang w:val="es_ES" w:bidi="es_ES"/>
        </w:rPr>
      </w:r>
      <w:r>
        <w:rPr>
          <w:lang w:val="es_ES" w:bidi="es_ES"/>
        </w:rPr>
        <w:t>68.22</w:t>
      </w:r>
      <w:r>
        <w:rPr>
          <w:lang w:val="es_ES" w:bidi="es_ES"/>
        </w:rPr>
        <w:t xml:space="preserve"> · </w:t>
      </w:r>
      <w:r>
        <w:rPr>
          <w:lang w:val="es_ES" w:bidi="es_ES"/>
        </w:rPr>
        <w:t>Aspecto</w:t>
      </w:r>
      <w:r>
        <w:rPr>
          <w:lang w:val="es_ES" w:bidi="es_ES"/>
        </w:rPr>
        <w:t xml:space="preserve"> · </w:t>
      </w:r>
      <w:r>
        <w:rPr>
          <w:lang w:val="es_ES" w:bidi="es_ES"/>
        </w:rPr>
        <w:t>Completar, terminar, tener éxito</w:t>
      </w:r>
    </w:p>
    <w:p>
      <w:pPr/>
      <w:r>
        <w:rPr>
          <w:lang w:val="es_ES" w:bidi="es_ES"/>
        </w:rPr>
      </w:r>
      <w:r>
        <w:rPr>
          <w:lang w:val="es_ES" w:bidi="es_ES"/>
        </w:rPr>
        <w:t>completar</w:t>
      </w:r>
      <w:r>
        <w:rPr>
          <w:lang w:val="es_ES" w:bidi="es_ES"/>
        </w:rPr>
        <w:t xml:space="preserve">, </w:t>
      </w:r>
      <w:r>
        <w:rPr>
          <w:lang w:val="es_ES" w:bidi="es_ES"/>
        </w:rPr>
        <w:t>acabar</w:t>
      </w:r>
      <w:r>
        <w:rPr>
          <w:lang w:val="es_ES" w:bidi="es_ES"/>
        </w:rPr>
        <w:t xml:space="preserve">, </w:t>
      </w:r>
      <w:r>
        <w:rPr>
          <w:lang w:val="es_ES" w:bidi="es_ES"/>
        </w:rPr>
        <w:t>terminar</w:t>
      </w:r>
      <w:r>
        <w:rPr>
          <w:lang w:val="es_ES" w:bidi="es_ES"/>
        </w:rPr>
        <w:t xml:space="preserve">, </w:t>
      </w:r>
      <w:r>
        <w:rPr>
          <w:lang w:val="es_ES" w:bidi="es_ES"/>
        </w:rPr>
        <w:t>cumplir</w:t>
      </w:r>
      <w:r>
        <w:rPr>
          <w:lang w:val="es_ES" w:bidi="es_ES"/>
        </w:rPr>
        <w:t xml:space="preserve"> </w:t>
      </w:r>
      <w:r>
        <w:rPr>
          <w:lang w:val="es_ES" w:bidi="es_ES"/>
        </w:rPr>
        <w:t>llevar una actividad a un final exitoso</w:t>
      </w:r>
      <w:r>
        <w:rPr>
          <w:vertAlign w:val="superscript"/>
          <w:lang w:val="es_ES" w:bidi="es_ES"/>
        </w:rPr>
        <w:t>1</w:t>
      </w:r>
    </w:p>
    <w:p>
      <w:pPr/>
      <w:r>
        <w:rPr>
          <w:lang w:val="es_ES" w:bidi="es_ES"/>
        </w:rPr>
      </w:r>
      <w:r>
        <w:rPr>
          <w:lang w:val="es_ES" w:bidi="es_ES"/>
        </w:rPr>
        <w:t>MAT 7:28</w:t>
      </w:r>
      <w:r>
        <w:rPr>
          <w:lang w:val="es_ES" w:bidi="es_ES"/>
        </w:rPr>
        <w:t xml:space="preserve"> · </w:t>
      </w:r>
      <w:r>
        <w:rPr>
          <w:lang w:val="es_ES" w:bidi="es_ES"/>
        </w:rPr>
        <w:t>MAT 10:23</w:t>
      </w:r>
      <w:r>
        <w:rPr>
          <w:lang w:val="es_ES" w:bidi="es_ES"/>
        </w:rPr>
        <w:t xml:space="preserve"> · </w:t>
      </w:r>
      <w:r>
        <w:rPr>
          <w:lang w:val="es_ES" w:bidi="es_ES"/>
        </w:rPr>
        <w:t>MAT 11:1</w:t>
      </w:r>
      <w:r>
        <w:rPr>
          <w:lang w:val="es_ES" w:bidi="es_ES"/>
        </w:rPr>
        <w:t xml:space="preserve"> · </w:t>
      </w:r>
      <w:r>
        <w:rPr>
          <w:lang w:val="es_ES" w:bidi="es_ES"/>
        </w:rPr>
        <w:t>MAT 13:53</w:t>
      </w:r>
      <w:r>
        <w:rPr>
          <w:lang w:val="es_ES" w:bidi="es_ES"/>
        </w:rPr>
        <w:t xml:space="preserve"> · </w:t>
      </w:r>
      <w:r>
        <w:rPr>
          <w:lang w:val="es_ES" w:bidi="es_ES"/>
        </w:rPr>
        <w:t>MAT 19:1</w:t>
      </w:r>
      <w:r>
        <w:rPr>
          <w:lang w:val="es_ES" w:bidi="es_ES"/>
        </w:rPr>
        <w:t xml:space="preserve"> · </w:t>
      </w:r>
      <w:r>
        <w:rPr>
          <w:lang w:val="es_ES" w:bidi="es_ES"/>
        </w:rPr>
        <w:t>MAT 26:1</w:t>
      </w:r>
      <w:r>
        <w:rPr>
          <w:lang w:val="es_ES" w:bidi="es_ES"/>
        </w:rPr>
        <w:t xml:space="preserve"> · </w:t>
      </w:r>
      <w:r>
        <w:rPr>
          <w:lang w:val="es_ES" w:bidi="es_ES"/>
        </w:rPr>
        <w:t>LUK 2:39</w:t>
      </w:r>
      <w:r>
        <w:rPr>
          <w:lang w:val="es_ES" w:bidi="es_ES"/>
        </w:rPr>
        <w:t xml:space="preserve"> · </w:t>
      </w:r>
      <w:r>
        <w:rPr>
          <w:lang w:val="es_ES" w:bidi="es_ES"/>
        </w:rPr>
        <w:t>JHN 19:28</w:t>
      </w:r>
      <w:r>
        <w:rPr>
          <w:lang w:val="es_ES" w:bidi="es_ES"/>
        </w:rPr>
        <w:t xml:space="preserve"> · </w:t>
      </w:r>
      <w:r>
        <w:rPr>
          <w:lang w:val="es_ES" w:bidi="es_ES"/>
        </w:rPr>
        <w:t>JHN 19:30</w:t>
      </w:r>
      <w:r>
        <w:rPr>
          <w:lang w:val="es_ES" w:bidi="es_ES"/>
        </w:rPr>
        <w:t xml:space="preserve"> · </w:t>
      </w:r>
      <w:r>
        <w:rPr>
          <w:lang w:val="es_ES" w:bidi="es_ES"/>
        </w:rPr>
        <w:t>2CO 12:9</w:t>
      </w:r>
      <w:r>
        <w:rPr>
          <w:lang w:val="es_ES" w:bidi="es_ES"/>
        </w:rPr>
        <w:t xml:space="preserve"> · </w:t>
      </w:r>
      <w:r>
        <w:rPr>
          <w:lang w:val="es_ES" w:bidi="es_ES"/>
        </w:rPr>
        <w:t>2TI 4:7</w:t>
      </w:r>
      <w:r>
        <w:rPr>
          <w:lang w:val="es_ES" w:bidi="es_ES"/>
        </w:rPr>
        <w:t xml:space="preserve"> · </w:t>
      </w:r>
      <w:r>
        <w:rPr>
          <w:lang w:val="es_ES" w:bidi="es_ES"/>
        </w:rPr>
        <w:t>REV 10:7</w:t>
      </w:r>
      <w:r>
        <w:rPr>
          <w:lang w:val="es_ES" w:bidi="es_ES"/>
        </w:rPr>
        <w:t xml:space="preserve"> · </w:t>
      </w:r>
      <w:r>
        <w:rPr>
          <w:lang w:val="es_ES" w:bidi="es_ES"/>
        </w:rPr>
        <w:t>REV 11:7</w:t>
      </w:r>
      <w:r>
        <w:rPr>
          <w:lang w:val="es_ES" w:bidi="es_ES"/>
        </w:rPr>
        <w:t xml:space="preserve"> · </w:t>
      </w:r>
      <w:r>
        <w:rPr>
          <w:lang w:val="es_ES" w:bidi="es_ES"/>
        </w:rPr>
        <w:t>REV 15:8</w:t>
      </w:r>
    </w:p>
    <w:p>
      <w:pPr/>
      <w:r>
        <w:rPr>
          <w:lang w:val="es_ES" w:bidi="es_ES"/>
        </w:rPr>
      </w:r>
      <w:r>
        <w:rPr>
          <w:lang w:val="es_ES" w:bidi="es_ES"/>
        </w:rPr>
        <w:t>67.67</w:t>
      </w:r>
      <w:r>
        <w:rPr>
          <w:lang w:val="es_ES" w:bidi="es_ES"/>
        </w:rPr>
        <w:t xml:space="preserve"> · </w:t>
      </w:r>
      <w:r>
        <w:rPr>
          <w:lang w:val="es_ES" w:bidi="es_ES"/>
        </w:rPr>
        <w:t>Tiempo</w:t>
      </w:r>
      <w:r>
        <w:rPr>
          <w:lang w:val="es_ES" w:bidi="es_ES"/>
        </w:rPr>
        <w:t xml:space="preserve"> · </w:t>
      </w:r>
      <w:r>
        <w:rPr>
          <w:lang w:val="es_ES" w:bidi="es_ES"/>
        </w:rPr>
        <w:t>Punto de tiempo con referencia a duración del tiempo: Principio, Fin</w:t>
      </w:r>
    </w:p>
    <w:p>
      <w:pPr/>
      <w:r>
        <w:rPr>
          <w:lang w:val="es_ES" w:bidi="es_ES"/>
        </w:rPr>
      </w:r>
      <w:r>
        <w:rPr>
          <w:lang w:val="es_ES" w:bidi="es_ES"/>
        </w:rPr>
        <w:t>fin</w:t>
      </w:r>
      <w:r>
        <w:rPr>
          <w:lang w:val="es_ES" w:bidi="es_ES"/>
        </w:rPr>
        <w:t xml:space="preserve">, </w:t>
      </w:r>
      <w:r>
        <w:rPr>
          <w:lang w:val="es_ES" w:bidi="es_ES"/>
        </w:rPr>
        <w:t>llegar al final</w:t>
      </w:r>
      <w:r>
        <w:rPr>
          <w:lang w:val="es_ES" w:bidi="es_ES"/>
        </w:rPr>
        <w:t xml:space="preserve"> </w:t>
      </w:r>
      <w:r>
        <w:rPr>
          <w:lang w:val="es_ES" w:bidi="es_ES"/>
        </w:rPr>
        <w:t xml:space="preserve">(derivado de </w:t>
      </w:r>
      <w:r>
        <w:rPr>
          <w:lang w:val="es_ES" w:bidi="es_ES"/>
        </w:rPr>
        <w:t>τέλος</w:t>
      </w:r>
      <w:r>
        <w:rPr>
          <w:lang w:val="es_ES" w:bidi="es_ES"/>
        </w:rPr>
        <w:t xml:space="preserve">[a] 'fin', </w:t>
      </w:r>
      <w:hyperlink r:id="rId35">
        <w:r>
          <w:rPr>
            <w:lang w:val="es_ES" w:bidi="es_ES"/>
          </w:rPr>
          <w:rPr>
            <w:color w:val="0000EE"/>
            <w:u w:val="single"/>
          </w:rPr>
          <w:t>67.66</w:t>
        </w:r>
      </w:hyperlink>
      <w:r>
        <w:rPr>
          <w:lang w:val="es_ES" w:bidi="es_ES"/>
        </w:rPr>
        <w:t>) ocurriencia o suceso que llega a su fin</w:t>
      </w:r>
    </w:p>
    <w:p>
      <w:pPr/>
      <w:r>
        <w:rPr>
          <w:lang w:val="es_ES" w:bidi="es_ES"/>
        </w:rPr>
      </w:r>
      <w:r>
        <w:rPr>
          <w:lang w:val="es_ES" w:bidi="es_ES"/>
        </w:rPr>
        <w:t>REV 15:1</w:t>
      </w:r>
      <w:r>
        <w:rPr>
          <w:lang w:val="es_ES" w:bidi="es_ES"/>
        </w:rPr>
        <w:t xml:space="preserve"> · </w:t>
      </w:r>
      <w:r>
        <w:rPr>
          <w:lang w:val="es_ES" w:bidi="es_ES"/>
        </w:rPr>
        <w:t>REV 20:3</w:t>
      </w:r>
      <w:r>
        <w:rPr>
          <w:lang w:val="es_ES" w:bidi="es_ES"/>
        </w:rPr>
        <w:t xml:space="preserve"> · </w:t>
      </w:r>
      <w:r>
        <w:rPr>
          <w:lang w:val="es_ES" w:bidi="es_ES"/>
        </w:rPr>
        <w:t>REV 20:5</w:t>
      </w:r>
      <w:r>
        <w:rPr>
          <w:lang w:val="es_ES" w:bidi="es_ES"/>
        </w:rPr>
        <w:t xml:space="preserve"> · </w:t>
      </w:r>
      <w:r>
        <w:rPr>
          <w:lang w:val="es_ES" w:bidi="es_ES"/>
        </w:rPr>
        <w:t>REV 20:7</w:t>
      </w:r>
    </w:p>
    <w:p>
      <w:pPr/>
      <w:r>
        <w:rPr>
          <w:lang w:val="es_ES" w:bidi="es_ES"/>
        </w:rPr>
      </w:r>
      <w:r>
        <w:rPr>
          <w:lang w:val="es_ES" w:bidi="es_ES"/>
        </w:rPr>
        <w:t>13.126</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hacer que suceda</w:t>
      </w:r>
      <w:r>
        <w:rPr>
          <w:lang w:val="es_ES" w:bidi="es_ES"/>
        </w:rPr>
        <w:t xml:space="preserve">, </w:t>
      </w:r>
      <w:r>
        <w:rPr>
          <w:lang w:val="es_ES" w:bidi="es_ES"/>
        </w:rPr>
        <w:t>cumplir</w:t>
      </w:r>
      <w:r>
        <w:rPr>
          <w:lang w:val="es_ES" w:bidi="es_ES"/>
        </w:rPr>
        <w:t xml:space="preserve">, </w:t>
      </w:r>
      <w:r>
        <w:rPr>
          <w:lang w:val="es_ES" w:bidi="es_ES"/>
        </w:rPr>
        <w:t>rendir fruto</w:t>
      </w:r>
      <w:r>
        <w:rPr>
          <w:lang w:val="es_ES" w:bidi="es_ES"/>
        </w:rPr>
        <w:t xml:space="preserve">, </w:t>
      </w:r>
      <w:r>
        <w:rPr>
          <w:lang w:val="es_ES" w:bidi="es_ES"/>
        </w:rPr>
        <w:t>llevar a cabo</w:t>
      </w:r>
      <w:r>
        <w:rPr>
          <w:lang w:val="es_ES" w:bidi="es_ES"/>
        </w:rPr>
        <w:t xml:space="preserve">, </w:t>
      </w:r>
      <w:r>
        <w:rPr>
          <w:lang w:val="es_ES" w:bidi="es_ES"/>
        </w:rPr>
        <w:t>cumplimiento</w:t>
      </w:r>
      <w:r>
        <w:rPr>
          <w:lang w:val="es_ES" w:bidi="es_ES"/>
        </w:rPr>
        <w:t xml:space="preserve"> </w:t>
      </w:r>
      <w:r>
        <w:rPr>
          <w:lang w:val="es_ES" w:bidi="es_ES"/>
        </w:rPr>
        <w:t>hacer que suceda, para algún resultado final</w:t>
      </w:r>
    </w:p>
    <w:p>
      <w:pPr/>
      <w:r>
        <w:rPr>
          <w:lang w:val="es_ES" w:bidi="es_ES"/>
        </w:rPr>
      </w:r>
      <w:r>
        <w:rPr>
          <w:lang w:val="es_ES" w:bidi="es_ES"/>
        </w:rPr>
        <w:t>LUK 12:50</w:t>
      </w:r>
      <w:r>
        <w:rPr>
          <w:lang w:val="es_ES" w:bidi="es_ES"/>
        </w:rPr>
        <w:t xml:space="preserve"> · </w:t>
      </w:r>
      <w:r>
        <w:rPr>
          <w:lang w:val="es_ES" w:bidi="es_ES"/>
        </w:rPr>
        <w:t>LUK 18:31</w:t>
      </w:r>
      <w:r>
        <w:rPr>
          <w:lang w:val="es_ES" w:bidi="es_ES"/>
        </w:rPr>
        <w:t xml:space="preserve"> · </w:t>
      </w:r>
      <w:r>
        <w:rPr>
          <w:lang w:val="es_ES" w:bidi="es_ES"/>
        </w:rPr>
        <w:t>LUK 22:37</w:t>
      </w:r>
      <w:r>
        <w:rPr>
          <w:lang w:val="es_ES" w:bidi="es_ES"/>
        </w:rPr>
        <w:t xml:space="preserve"> · </w:t>
      </w:r>
      <w:r>
        <w:rPr>
          <w:lang w:val="es_ES" w:bidi="es_ES"/>
        </w:rPr>
        <w:t>ACT 13:29</w:t>
      </w:r>
      <w:r>
        <w:rPr>
          <w:lang w:val="es_ES" w:bidi="es_ES"/>
        </w:rPr>
        <w:t xml:space="preserve"> · </w:t>
      </w:r>
      <w:r>
        <w:rPr>
          <w:lang w:val="es_ES" w:bidi="es_ES"/>
        </w:rPr>
        <w:t>GAL 5:16</w:t>
      </w:r>
      <w:r>
        <w:rPr>
          <w:lang w:val="es_ES" w:bidi="es_ES"/>
        </w:rPr>
        <w:t xml:space="preserve"> · </w:t>
      </w:r>
      <w:r>
        <w:rPr>
          <w:lang w:val="es_ES" w:bidi="es_ES"/>
        </w:rPr>
        <w:t>REV 17:17</w:t>
      </w:r>
    </w:p>
    <w:p>
      <w:pPr/>
      <w:r>
        <w:rPr>
          <w:lang w:val="es_ES" w:bidi="es_ES"/>
        </w:rPr>
      </w:r>
      <w:r>
        <w:rPr>
          <w:lang w:val="es_ES" w:bidi="es_ES"/>
        </w:rPr>
        <w:t>36.20</w:t>
      </w:r>
      <w:r>
        <w:rPr>
          <w:lang w:val="es_ES" w:bidi="es_ES"/>
        </w:rPr>
        <w:t xml:space="preserve"> · </w:t>
      </w:r>
      <w:r>
        <w:rPr>
          <w:lang w:val="es_ES" w:bidi="es_ES"/>
        </w:rPr>
        <w:t>Guiar, Disciplinar, Seguir</w:t>
      </w:r>
      <w:r>
        <w:rPr>
          <w:lang w:val="es_ES" w:bidi="es_ES"/>
        </w:rPr>
        <w:t xml:space="preserve"> · </w:t>
      </w:r>
      <w:r>
        <w:rPr>
          <w:lang w:val="es_ES" w:bidi="es_ES"/>
        </w:rPr>
        <w:t>Obedecer, Desobedecer</w:t>
      </w:r>
    </w:p>
    <w:p>
      <w:pPr/>
      <w:r>
        <w:rPr>
          <w:lang w:val="es_ES" w:bidi="es_ES"/>
        </w:rPr>
      </w:r>
      <w:r>
        <w:rPr>
          <w:lang w:val="es_ES" w:bidi="es_ES"/>
        </w:rPr>
        <w:t>obedecer</w:t>
      </w:r>
      <w:r>
        <w:rPr>
          <w:lang w:val="es_ES" w:bidi="es_ES"/>
        </w:rPr>
        <w:t xml:space="preserve">, </w:t>
      </w:r>
      <w:r>
        <w:rPr>
          <w:lang w:val="es_ES" w:bidi="es_ES"/>
        </w:rPr>
        <w:t>mantener</w:t>
      </w:r>
      <w:r>
        <w:rPr>
          <w:lang w:val="es_ES" w:bidi="es_ES"/>
        </w:rPr>
        <w:t xml:space="preserve"> </w:t>
      </w:r>
      <w:r>
        <w:rPr>
          <w:lang w:val="es_ES" w:bidi="es_ES"/>
        </w:rPr>
        <w:t>obedecer, como forma de cumplir el propósito de una regla o norma</w:t>
      </w:r>
      <w:r>
        <w:rPr>
          <w:lang w:val="es_ES" w:bidi="es_ES"/>
        </w:rPr>
        <w:t xml:space="preserve"> </w:t>
      </w:r>
      <w:r>
        <w:rPr>
          <w:lang w:val="es_ES" w:bidi="es_ES"/>
        </w:rPr>
        <w:t xml:space="preserve">La frase "obedecer la Ley" en </w:t>
      </w:r>
      <w:r>
        <w:rPr>
          <w:lang w:val="es_ES" w:bidi="es_ES"/>
        </w:rPr>
        <w:t>ROM 2:27</w:t>
      </w:r>
      <w:r>
        <w:rPr>
          <w:lang w:val="es_ES" w:bidi="es_ES"/>
        </w:rPr>
        <w:t xml:space="preserve"> puede expresarse simplemente como "hacer lo que la Ley dice que uno debe hacer".</w:t>
      </w:r>
    </w:p>
    <w:p>
      <w:pPr/>
      <w:r>
        <w:rPr>
          <w:lang w:val="es_ES" w:bidi="es_ES"/>
        </w:rPr>
      </w:r>
      <w:r>
        <w:rPr>
          <w:lang w:val="es_ES" w:bidi="es_ES"/>
        </w:rPr>
        <w:t>ROM 2:27</w:t>
      </w:r>
      <w:r>
        <w:rPr>
          <w:lang w:val="es_ES" w:bidi="es_ES"/>
        </w:rPr>
        <w:t xml:space="preserve"> · </w:t>
      </w:r>
      <w:r>
        <w:rPr>
          <w:lang w:val="es_ES" w:bidi="es_ES"/>
        </w:rPr>
        <w:t>JAS 2:8</w:t>
      </w:r>
    </w:p>
    <w:p>
      <w:pPr/>
      <w:r>
        <w:rPr>
          <w:lang w:val="es_ES" w:bidi="es_ES"/>
        </w:rPr>
      </w:r>
      <w:r>
        <w:rPr>
          <w:lang w:val="es_ES" w:bidi="es_ES"/>
        </w:rPr>
        <w:t>57.178</w:t>
      </w:r>
      <w:r>
        <w:rPr>
          <w:lang w:val="es_ES" w:bidi="es_ES"/>
        </w:rPr>
        <w:t xml:space="preserve"> · </w:t>
      </w:r>
      <w:r>
        <w:rPr>
          <w:lang w:val="es_ES" w:bidi="es_ES"/>
        </w:rPr>
        <w:t>Poseer, Transferir, Intercambiar</w:t>
      </w:r>
      <w:r>
        <w:rPr>
          <w:lang w:val="es_ES" w:bidi="es_ES"/>
        </w:rPr>
        <w:t xml:space="preserve"> · </w:t>
      </w:r>
      <w:r>
        <w:rPr>
          <w:lang w:val="es_ES" w:bidi="es_ES"/>
        </w:rPr>
        <w:t>Impuesto, tributo</w:t>
      </w:r>
    </w:p>
    <w:p>
      <w:pPr/>
      <w:r>
        <w:rPr>
          <w:lang w:val="es_ES" w:bidi="es_ES"/>
        </w:rPr>
      </w:r>
      <w:r>
        <w:rPr>
          <w:lang w:val="es_ES" w:bidi="es_ES"/>
        </w:rPr>
        <w:t>pagar impuestos</w:t>
      </w:r>
      <w:r>
        <w:rPr>
          <w:lang w:val="es_ES" w:bidi="es_ES"/>
        </w:rPr>
        <w:t xml:space="preserve">, </w:t>
      </w:r>
      <w:r>
        <w:rPr>
          <w:lang w:val="es_ES" w:bidi="es_ES"/>
        </w:rPr>
        <w:t>pagar las responsabilidades tributarias</w:t>
      </w:r>
      <w:r>
        <w:rPr>
          <w:lang w:val="es_ES" w:bidi="es_ES"/>
        </w:rPr>
        <w:t xml:space="preserve"> </w:t>
      </w:r>
      <w:r>
        <w:rPr>
          <w:lang w:val="es_ES" w:bidi="es_ES"/>
        </w:rPr>
        <w:t>pagar impuestos o tributos (usado en forma absoluta o con un sustantivo como complemento de impuestos o tributos)</w:t>
      </w:r>
    </w:p>
    <w:p>
      <w:pPr/>
      <w:r>
        <w:rPr>
          <w:lang w:val="es_ES" w:bidi="es_ES"/>
        </w:rPr>
      </w:r>
      <w:r>
        <w:rPr>
          <w:lang w:val="es_ES" w:bidi="es_ES"/>
        </w:rPr>
        <w:t>MAT 17:24</w:t>
      </w:r>
      <w:r>
        <w:rPr>
          <w:lang w:val="es_ES" w:bidi="es_ES"/>
        </w:rPr>
        <w:t xml:space="preserve"> · </w:t>
      </w:r>
      <w:r>
        <w:rPr>
          <w:lang w:val="es_ES" w:bidi="es_ES"/>
        </w:rPr>
        <w:t>ROM 13:6</w:t>
      </w:r>
    </w:p>
    <w:p>
      <w:pPr/>
      <w:r>
        <w:rPr>
          <w:lang w:val="es_ES" w:bidi="es_ES"/>
        </w:rPr>
      </w:r>
      <w:r>
        <w:rPr>
          <w:vertAlign w:val="superscript"/>
          <w:lang w:val="es_ES" w:bidi="es_ES"/>
        </w:rPr>
        <w:t>1</w:t>
      </w:r>
      <w:r>
        <w:rPr>
          <w:lang w:val="es_ES" w:bidi="es_ES"/>
        </w:rPr>
        <w:t xml:space="preserve"> No hay duda que existen distinciones sutiles, particularmente de énfasis, en las series τελέω, ἐκτελέω[a], ἀποτελέω, ἐπιτελέω[a], συντελέω[a], y τελειόω[c], pero no es posible determinar con precisión cuáles son las distinciones particulares en base a los contextos existentes; así que, posiblemente ἐκτελέω y ἀποτελέω enfatizan más finalidad, mientras que ἐπιτελέω[a] podría enfocarse en el propósito resultante.</w:t>
      </w:r>
      <w:r>
        <w:rPr>
          <w:lang w:val="es_ES" w:bidi="es_ES"/>
        </w:rPr>
      </w:r>
      <w:r>
        <w:rPr>
          <w:lang w:val="es_ES" w:bidi="es_ES"/>
        </w:rPr>
      </w:r>
    </w:p>
    <w:p>
      <w:pPr/>
      <w:r>
        <w:rPr>
          <w:lang w:val="es_ES" w:bidi="es_ES"/>
        </w:rPr>
      </w:r>
    </w:p>
    <w:p>
      <w:pPr>
        <w:pStyle w:val="Heading2"/>
      </w:pPr>
      <w:r>
        <w:rPr>
          <w:lang w:val="es_ES" w:bidi="es_ES"/>
        </w:rPr>
        <w:t>τέλος</w:t>
      </w:r>
      <w:r>
        <w:rPr>
          <w:lang w:val="es_ES" w:bidi="es_ES"/>
        </w:rPr>
      </w:r>
    </w:p>
    <w:p>
      <w:pPr>
        <w:pStyle w:val="Heading1"/>
      </w:pPr>
      <w:r>
        <w:rPr>
          <w:lang w:val="es_ES" w:bidi="es_ES"/>
        </w:rPr>
        <w:t>τέλος</w:t>
      </w:r>
    </w:p>
    <w:p>
      <w:pPr/>
      <w:r>
        <w:rPr>
          <w:lang w:val="es_ES" w:bidi="es_ES"/>
        </w:rPr>
      </w:r>
      <w:r>
        <w:rPr>
          <w:lang w:val="es_ES" w:bidi="es_ES"/>
        </w:rPr>
        <w:t>τέλος</w:t>
      </w:r>
      <w:r>
        <w:rPr>
          <w:lang w:val="es_ES" w:bidi="es_ES"/>
        </w:rPr>
        <w:t xml:space="preserve"> (</w:t>
      </w:r>
      <w:r>
        <w:rPr>
          <w:lang w:val="es_ES" w:bidi="es_ES"/>
        </w:rPr>
        <w:t>G5056</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 </w:t>
      </w:r>
      <w:r>
        <w:rPr>
          <w:lang w:val="es_ES" w:bidi="es_ES"/>
        </w:rPr>
        <w:t>|</w:t>
      </w:r>
      <w:r>
        <w:rPr>
          <w:lang w:val="es_ES" w:bidi="es_ES"/>
        </w:rPr>
        <w:t xml:space="preserve"> </w:t>
      </w:r>
      <w:r>
        <w:rPr>
          <w:lang w:val="es_ES" w:bidi="es_ES"/>
        </w:rPr>
        <w:t>τελέω</w:t>
      </w:r>
    </w:p>
    <w:p>
      <w:pPr/>
      <w:r>
        <w:rPr>
          <w:lang w:val="es_ES" w:bidi="es_ES"/>
        </w:rPr>
      </w:r>
      <w:r>
        <w:rPr>
          <w:lang w:val="es_ES" w:bidi="es_ES"/>
        </w:rPr>
        <w:t>67.66</w:t>
      </w:r>
      <w:r>
        <w:rPr>
          <w:lang w:val="es_ES" w:bidi="es_ES"/>
        </w:rPr>
        <w:t xml:space="preserve"> · </w:t>
      </w:r>
      <w:r>
        <w:rPr>
          <w:lang w:val="es_ES" w:bidi="es_ES"/>
        </w:rPr>
        <w:t>Tiempo</w:t>
      </w:r>
      <w:r>
        <w:rPr>
          <w:lang w:val="es_ES" w:bidi="es_ES"/>
        </w:rPr>
        <w:t xml:space="preserve"> · </w:t>
      </w:r>
      <w:r>
        <w:rPr>
          <w:lang w:val="es_ES" w:bidi="es_ES"/>
        </w:rPr>
        <w:t>Punto de tiempo con referencia a duración del tiempo: Principio, Fin</w:t>
      </w:r>
    </w:p>
    <w:p>
      <w:pPr/>
      <w:r>
        <w:rPr>
          <w:lang w:val="es_ES" w:bidi="es_ES"/>
        </w:rPr>
      </w:r>
      <w:r>
        <w:rPr>
          <w:lang w:val="es_ES" w:bidi="es_ES"/>
        </w:rPr>
        <w:t>final</w:t>
      </w:r>
      <w:r>
        <w:rPr>
          <w:lang w:val="es_ES" w:bidi="es_ES"/>
        </w:rPr>
        <w:t xml:space="preserve"> </w:t>
      </w:r>
      <w:r>
        <w:rPr>
          <w:lang w:val="es_ES" w:bidi="es_ES"/>
        </w:rPr>
        <w:t>punto en el tiempo que marca el final de una duración</w:t>
      </w:r>
      <w:r>
        <w:rPr>
          <w:lang w:val="es_ES" w:bidi="es_ES"/>
        </w:rPr>
        <w:t xml:space="preserve"> </w:t>
      </w:r>
      <w:r>
        <w:rPr>
          <w:lang w:val="es_ES" w:bidi="es_ES"/>
        </w:rPr>
        <w:t xml:space="preserve">Hay serios problemas envueltos en interpretar </w:t>
      </w:r>
      <w:r>
        <w:rPr>
          <w:lang w:val="es_ES" w:bidi="es_ES"/>
        </w:rPr>
        <w:t>τέλος</w:t>
      </w:r>
      <w:r>
        <w:rPr>
          <w:lang w:val="es_ES" w:bidi="es_ES"/>
        </w:rPr>
        <w:t xml:space="preserve">[a] en </w:t>
      </w:r>
      <w:r>
        <w:rPr>
          <w:lang w:val="es_ES" w:bidi="es_ES"/>
        </w:rPr>
        <w:t>MAT 24:14</w:t>
      </w:r>
      <w:r>
        <w:rPr>
          <w:lang w:val="es_ES" w:bidi="es_ES"/>
        </w:rPr>
        <w:t xml:space="preserve"> y en contextos similares. En algunos idiomas uno no puede decir simplemente "llegará el fin"; podría más bien ser necesario decir "ese es el final" o "todo ha terminado". En el contexto de </w:t>
      </w:r>
      <w:r>
        <w:rPr>
          <w:lang w:val="es_ES" w:bidi="es_ES"/>
        </w:rPr>
        <w:t>MAT 24:14</w:t>
      </w:r>
      <w:r>
        <w:rPr>
          <w:lang w:val="es_ES" w:bidi="es_ES"/>
        </w:rPr>
        <w:t xml:space="preserve">, sin embargo, podría ser mejor traducir "Dios terminará todo". La frase εἰς { L: τέλος </w:t>
      </w:r>
      <w:r>
        <w:rPr>
          <w:lang w:val="es_ES" w:bidi="es_ES"/>
        </w:rPr>
        <w:t xml:space="preserve">} en </w:t>
      </w:r>
      <w:r>
        <w:rPr>
          <w:lang w:val="es_ES" w:bidi="es_ES"/>
        </w:rPr>
        <w:t>1TH 2:16</w:t>
      </w:r>
      <w:r>
        <w:rPr>
          <w:lang w:val="es_ES" w:bidi="es_ES"/>
        </w:rPr>
        <w:t xml:space="preserve"> también puede entenderse como una expresión idiomática que implica un grado de compleción (ver </w:t>
      </w:r>
      <w:hyperlink r:id="rId36">
        <w:r>
          <w:rPr>
            <w:lang w:val="es_ES" w:bidi="es_ES"/>
          </w:rPr>
          <w:rPr>
            <w:color w:val="0000EE"/>
            <w:u w:val="single"/>
          </w:rPr>
          <w:t>78.47</w:t>
        </w:r>
      </w:hyperlink>
      <w:r>
        <w:rPr>
          <w:lang w:val="es_ES" w:bidi="es_ES"/>
        </w:rPr>
        <w:t>).</w:t>
      </w:r>
    </w:p>
    <w:p>
      <w:pPr/>
      <w:r>
        <w:rPr>
          <w:lang w:val="es_ES" w:bidi="es_ES"/>
        </w:rPr>
      </w:r>
      <w:r>
        <w:rPr>
          <w:lang w:val="es_ES" w:bidi="es_ES"/>
        </w:rPr>
        <w:t>MAT 10:22</w:t>
      </w:r>
      <w:r>
        <w:rPr>
          <w:lang w:val="es_ES" w:bidi="es_ES"/>
        </w:rPr>
        <w:t xml:space="preserve"> · </w:t>
      </w:r>
      <w:r>
        <w:rPr>
          <w:lang w:val="es_ES" w:bidi="es_ES"/>
        </w:rPr>
        <w:t>MAT 24:6</w:t>
      </w:r>
      <w:r>
        <w:rPr>
          <w:lang w:val="es_ES" w:bidi="es_ES"/>
        </w:rPr>
        <w:t xml:space="preserve"> · </w:t>
      </w:r>
      <w:r>
        <w:rPr>
          <w:lang w:val="es_ES" w:bidi="es_ES"/>
        </w:rPr>
        <w:t>MAT 24:13</w:t>
      </w:r>
      <w:r>
        <w:rPr>
          <w:lang w:val="es_ES" w:bidi="es_ES"/>
        </w:rPr>
        <w:t xml:space="preserve"> · </w:t>
      </w:r>
      <w:r>
        <w:rPr>
          <w:lang w:val="es_ES" w:bidi="es_ES"/>
        </w:rPr>
        <w:t>MAT 24:14</w:t>
      </w:r>
      <w:r>
        <w:rPr>
          <w:lang w:val="es_ES" w:bidi="es_ES"/>
        </w:rPr>
        <w:t xml:space="preserve"> · </w:t>
      </w:r>
      <w:r>
        <w:rPr>
          <w:lang w:val="es_ES" w:bidi="es_ES"/>
        </w:rPr>
        <w:t>MRK 3:26</w:t>
      </w:r>
      <w:r>
        <w:rPr>
          <w:lang w:val="es_ES" w:bidi="es_ES"/>
        </w:rPr>
        <w:t xml:space="preserve"> · </w:t>
      </w:r>
      <w:r>
        <w:rPr>
          <w:lang w:val="es_ES" w:bidi="es_ES"/>
        </w:rPr>
        <w:t>MRK 13:7</w:t>
      </w:r>
      <w:r>
        <w:rPr>
          <w:lang w:val="es_ES" w:bidi="es_ES"/>
        </w:rPr>
        <w:t xml:space="preserve"> · </w:t>
      </w:r>
      <w:r>
        <w:rPr>
          <w:lang w:val="es_ES" w:bidi="es_ES"/>
        </w:rPr>
        <w:t>MRK 13:13</w:t>
      </w:r>
      <w:r>
        <w:rPr>
          <w:lang w:val="es_ES" w:bidi="es_ES"/>
        </w:rPr>
        <w:t xml:space="preserve"> · </w:t>
      </w:r>
      <w:r>
        <w:rPr>
          <w:lang w:val="es_ES" w:bidi="es_ES"/>
        </w:rPr>
        <w:t>LUK 1:33</w:t>
      </w:r>
      <w:r>
        <w:rPr>
          <w:lang w:val="es_ES" w:bidi="es_ES"/>
        </w:rPr>
        <w:t xml:space="preserve"> · </w:t>
      </w:r>
      <w:r>
        <w:rPr>
          <w:lang w:val="es_ES" w:bidi="es_ES"/>
        </w:rPr>
        <w:t>LUK 21:9</w:t>
      </w:r>
      <w:r>
        <w:rPr>
          <w:lang w:val="es_ES" w:bidi="es_ES"/>
        </w:rPr>
        <w:t xml:space="preserve"> · </w:t>
      </w:r>
      <w:r>
        <w:rPr>
          <w:lang w:val="es_ES" w:bidi="es_ES"/>
        </w:rPr>
        <w:t>LUK 22:37</w:t>
      </w:r>
      <w:r>
        <w:rPr>
          <w:lang w:val="es_ES" w:bidi="es_ES"/>
        </w:rPr>
        <w:t xml:space="preserve"> · </w:t>
      </w:r>
      <w:r>
        <w:rPr>
          <w:lang w:val="es_ES" w:bidi="es_ES"/>
        </w:rPr>
        <w:t>ROM 10:4</w:t>
      </w:r>
      <w:r>
        <w:rPr>
          <w:lang w:val="es_ES" w:bidi="es_ES"/>
        </w:rPr>
        <w:t xml:space="preserve"> · </w:t>
      </w:r>
      <w:r>
        <w:rPr>
          <w:lang w:val="es_ES" w:bidi="es_ES"/>
        </w:rPr>
        <w:t>1CO 1:8</w:t>
      </w:r>
      <w:r>
        <w:rPr>
          <w:lang w:val="es_ES" w:bidi="es_ES"/>
        </w:rPr>
        <w:t xml:space="preserve"> · </w:t>
      </w:r>
      <w:r>
        <w:rPr>
          <w:lang w:val="es_ES" w:bidi="es_ES"/>
        </w:rPr>
        <w:t>1CO 10:11</w:t>
      </w:r>
      <w:r>
        <w:rPr>
          <w:lang w:val="es_ES" w:bidi="es_ES"/>
        </w:rPr>
        <w:t xml:space="preserve"> · </w:t>
      </w:r>
      <w:r>
        <w:rPr>
          <w:lang w:val="es_ES" w:bidi="es_ES"/>
        </w:rPr>
        <w:t>2CO 3:13</w:t>
      </w:r>
      <w:r>
        <w:rPr>
          <w:lang w:val="es_ES" w:bidi="es_ES"/>
        </w:rPr>
        <w:t xml:space="preserve"> · </w:t>
      </w:r>
      <w:r>
        <w:rPr>
          <w:lang w:val="es_ES" w:bidi="es_ES"/>
        </w:rPr>
        <w:t>2CO 11:15</w:t>
      </w:r>
      <w:r>
        <w:rPr>
          <w:lang w:val="es_ES" w:bidi="es_ES"/>
        </w:rPr>
        <w:t xml:space="preserve"> · </w:t>
      </w:r>
      <w:r>
        <w:rPr>
          <w:lang w:val="es_ES" w:bidi="es_ES"/>
        </w:rPr>
        <w:t>1TH 2:16</w:t>
      </w:r>
      <w:r>
        <w:rPr>
          <w:lang w:val="es_ES" w:bidi="es_ES"/>
        </w:rPr>
        <w:t xml:space="preserve"> · </w:t>
      </w:r>
      <w:r>
        <w:rPr>
          <w:lang w:val="es_ES" w:bidi="es_ES"/>
        </w:rPr>
        <w:t>HEB 3:14</w:t>
      </w:r>
      <w:r>
        <w:rPr>
          <w:lang w:val="es_ES" w:bidi="es_ES"/>
        </w:rPr>
        <w:t xml:space="preserve"> · </w:t>
      </w:r>
      <w:r>
        <w:rPr>
          <w:lang w:val="es_ES" w:bidi="es_ES"/>
        </w:rPr>
        <w:t>HEB 6:8</w:t>
      </w:r>
      <w:r>
        <w:rPr>
          <w:lang w:val="es_ES" w:bidi="es_ES"/>
        </w:rPr>
        <w:t xml:space="preserve"> · </w:t>
      </w:r>
      <w:r>
        <w:rPr>
          <w:lang w:val="es_ES" w:bidi="es_ES"/>
        </w:rPr>
        <w:t>HEB 6:11</w:t>
      </w:r>
      <w:r>
        <w:rPr>
          <w:lang w:val="es_ES" w:bidi="es_ES"/>
        </w:rPr>
        <w:t xml:space="preserve"> · </w:t>
      </w:r>
      <w:r>
        <w:rPr>
          <w:lang w:val="es_ES" w:bidi="es_ES"/>
        </w:rPr>
        <w:t>HEB 7:3</w:t>
      </w:r>
      <w:r>
        <w:rPr>
          <w:lang w:val="es_ES" w:bidi="es_ES"/>
        </w:rPr>
        <w:t xml:space="preserve"> · </w:t>
      </w:r>
      <w:r>
        <w:rPr>
          <w:lang w:val="es_ES" w:bidi="es_ES"/>
        </w:rPr>
        <w:t>1PE 4:7</w:t>
      </w:r>
      <w:r>
        <w:rPr>
          <w:lang w:val="es_ES" w:bidi="es_ES"/>
        </w:rPr>
        <w:t xml:space="preserve"> · </w:t>
      </w:r>
      <w:r>
        <w:rPr>
          <w:lang w:val="es_ES" w:bidi="es_ES"/>
        </w:rPr>
        <w:t>REV 2:26</w:t>
      </w:r>
      <w:r>
        <w:rPr>
          <w:lang w:val="es_ES" w:bidi="es_ES"/>
        </w:rPr>
        <w:t xml:space="preserve"> · </w:t>
      </w:r>
      <w:r>
        <w:rPr>
          <w:lang w:val="es_ES" w:bidi="es_ES"/>
        </w:rPr>
        <w:t>REV 21:6</w:t>
      </w:r>
      <w:r>
        <w:rPr>
          <w:lang w:val="es_ES" w:bidi="es_ES"/>
        </w:rPr>
        <w:t xml:space="preserve"> · </w:t>
      </w:r>
      <w:r>
        <w:rPr>
          <w:lang w:val="es_ES" w:bidi="es_ES"/>
        </w:rPr>
        <w:t>REV 22:13</w:t>
      </w:r>
    </w:p>
    <w:p>
      <w:pPr/>
      <w:r>
        <w:rPr>
          <w:lang w:val="es_ES" w:bidi="es_ES"/>
        </w:rPr>
      </w:r>
      <w:r>
        <w:rPr>
          <w:lang w:val="es_ES" w:bidi="es_ES"/>
        </w:rPr>
        <w:t>89.40</w:t>
      </w:r>
      <w:r>
        <w:rPr>
          <w:lang w:val="es_ES" w:bidi="es_ES"/>
        </w:rPr>
        <w:t xml:space="preserve"> · </w:t>
      </w:r>
      <w:r>
        <w:rPr>
          <w:lang w:val="es_ES" w:bidi="es_ES"/>
        </w:rPr>
        <w:t>Relaciones</w:t>
      </w:r>
      <w:r>
        <w:rPr>
          <w:lang w:val="es_ES" w:bidi="es_ES"/>
        </w:rPr>
        <w:t xml:space="preserve"> · </w:t>
      </w:r>
      <w:r>
        <w:rPr>
          <w:lang w:val="es_ES" w:bidi="es_ES"/>
        </w:rPr>
        <w:t>Resultado</w:t>
      </w:r>
    </w:p>
    <w:p>
      <w:pPr/>
      <w:r>
        <w:rPr>
          <w:lang w:val="es_ES" w:bidi="es_ES"/>
        </w:rPr>
      </w:r>
      <w:r>
        <w:rPr>
          <w:lang w:val="es_ES" w:bidi="es_ES"/>
        </w:rPr>
        <w:t>desenlace</w:t>
      </w:r>
      <w:r>
        <w:rPr>
          <w:lang w:val="es_ES" w:bidi="es_ES"/>
        </w:rPr>
        <w:t xml:space="preserve">, </w:t>
      </w:r>
      <w:r>
        <w:rPr>
          <w:lang w:val="es_ES" w:bidi="es_ES"/>
        </w:rPr>
        <w:t>resultado</w:t>
      </w:r>
      <w:r>
        <w:rPr>
          <w:lang w:val="es_ES" w:bidi="es_ES"/>
        </w:rPr>
        <w:t xml:space="preserve">, </w:t>
      </w:r>
      <w:r>
        <w:rPr>
          <w:lang w:val="es_ES" w:bidi="es_ES"/>
        </w:rPr>
        <w:t>fin</w:t>
      </w:r>
      <w:r>
        <w:rPr>
          <w:lang w:val="es_ES" w:bidi="es_ES"/>
        </w:rPr>
        <w:t xml:space="preserve"> </w:t>
      </w:r>
      <w:r>
        <w:rPr>
          <w:lang w:val="es_ES" w:bidi="es_ES"/>
        </w:rPr>
        <w:t>el resultado de un evento o proceso, con especial atención en el estado o condición final</w:t>
      </w:r>
      <w:r>
        <w:rPr>
          <w:lang w:val="es_ES" w:bidi="es_ES"/>
        </w:rPr>
        <w:t xml:space="preserve"> </w:t>
      </w:r>
      <w:r>
        <w:rPr>
          <w:lang w:val="es_ES" w:bidi="es_ES"/>
        </w:rPr>
        <w:t xml:space="preserve">En algunos idiomas τέλος en </w:t>
      </w:r>
      <w:r>
        <w:rPr>
          <w:lang w:val="es_ES" w:bidi="es_ES"/>
        </w:rPr>
        <w:t>MAT 26:58</w:t>
      </w:r>
      <w:r>
        <w:rPr>
          <w:lang w:val="es_ES" w:bidi="es_ES"/>
        </w:rPr>
        <w:t xml:space="preserve"> puede traducirse simplemente como "lo que sucedería" o "lo que finalmente sucedería".</w:t>
      </w:r>
    </w:p>
    <w:p>
      <w:pPr/>
      <w:r>
        <w:rPr>
          <w:lang w:val="es_ES" w:bidi="es_ES"/>
        </w:rPr>
      </w:r>
      <w:r>
        <w:rPr>
          <w:lang w:val="es_ES" w:bidi="es_ES"/>
        </w:rPr>
        <w:t>MAT 26:58</w:t>
      </w:r>
      <w:r>
        <w:rPr>
          <w:lang w:val="es_ES" w:bidi="es_ES"/>
        </w:rPr>
        <w:t xml:space="preserve"> · </w:t>
      </w:r>
      <w:r>
        <w:rPr>
          <w:lang w:val="es_ES" w:bidi="es_ES"/>
        </w:rPr>
        <w:t>ROM 6:21</w:t>
      </w:r>
      <w:r>
        <w:rPr>
          <w:lang w:val="es_ES" w:bidi="es_ES"/>
        </w:rPr>
        <w:t xml:space="preserve"> · </w:t>
      </w:r>
      <w:r>
        <w:rPr>
          <w:lang w:val="es_ES" w:bidi="es_ES"/>
        </w:rPr>
        <w:t>ROM 6:22</w:t>
      </w:r>
      <w:r>
        <w:rPr>
          <w:lang w:val="es_ES" w:bidi="es_ES"/>
        </w:rPr>
        <w:t xml:space="preserve"> · </w:t>
      </w:r>
      <w:r>
        <w:rPr>
          <w:lang w:val="es_ES" w:bidi="es_ES"/>
        </w:rPr>
        <w:t>PHP 3:19</w:t>
      </w:r>
      <w:r>
        <w:rPr>
          <w:lang w:val="es_ES" w:bidi="es_ES"/>
        </w:rPr>
        <w:t xml:space="preserve"> · </w:t>
      </w:r>
      <w:r>
        <w:rPr>
          <w:lang w:val="es_ES" w:bidi="es_ES"/>
        </w:rPr>
        <w:t>HEB 6:8</w:t>
      </w:r>
      <w:r>
        <w:rPr>
          <w:lang w:val="es_ES" w:bidi="es_ES"/>
        </w:rPr>
        <w:t xml:space="preserve"> · </w:t>
      </w:r>
      <w:r>
        <w:rPr>
          <w:lang w:val="es_ES" w:bidi="es_ES"/>
        </w:rPr>
        <w:t>JAS 5:11</w:t>
      </w:r>
      <w:r>
        <w:rPr>
          <w:lang w:val="es_ES" w:bidi="es_ES"/>
        </w:rPr>
        <w:t xml:space="preserve"> · </w:t>
      </w:r>
      <w:r>
        <w:rPr>
          <w:lang w:val="es_ES" w:bidi="es_ES"/>
        </w:rPr>
        <w:t>1PE 1:9</w:t>
      </w:r>
      <w:r>
        <w:rPr>
          <w:lang w:val="es_ES" w:bidi="es_ES"/>
        </w:rPr>
        <w:t xml:space="preserve"> · </w:t>
      </w:r>
      <w:r>
        <w:rPr>
          <w:lang w:val="es_ES" w:bidi="es_ES"/>
        </w:rPr>
        <w:t>1PE 4:17</w:t>
      </w:r>
    </w:p>
    <w:p>
      <w:pPr/>
      <w:r>
        <w:rPr>
          <w:lang w:val="es_ES" w:bidi="es_ES"/>
        </w:rPr>
      </w:r>
      <w:r>
        <w:rPr>
          <w:lang w:val="es_ES" w:bidi="es_ES"/>
        </w:rPr>
        <w:t>89.55</w:t>
      </w:r>
      <w:r>
        <w:rPr>
          <w:lang w:val="es_ES" w:bidi="es_ES"/>
        </w:rPr>
        <w:t xml:space="preserve"> · </w:t>
      </w:r>
      <w:r>
        <w:rPr>
          <w:lang w:val="es_ES" w:bidi="es_ES"/>
        </w:rPr>
        <w:t>Relaciones</w:t>
      </w:r>
      <w:r>
        <w:rPr>
          <w:lang w:val="es_ES" w:bidi="es_ES"/>
        </w:rPr>
        <w:t xml:space="preserve"> · </w:t>
      </w:r>
      <w:r>
        <w:rPr>
          <w:lang w:val="es_ES" w:bidi="es_ES"/>
        </w:rPr>
        <w:t>Propósito</w:t>
      </w:r>
    </w:p>
    <w:p>
      <w:pPr/>
      <w:r>
        <w:rPr>
          <w:lang w:val="es_ES" w:bidi="es_ES"/>
        </w:rPr>
      </w:r>
      <w:r>
        <w:rPr>
          <w:lang w:val="es_ES" w:bidi="es_ES"/>
        </w:rPr>
        <w:t>propósito</w:t>
      </w:r>
      <w:r>
        <w:rPr>
          <w:lang w:val="es_ES" w:bidi="es_ES"/>
        </w:rPr>
        <w:t xml:space="preserve">, </w:t>
      </w:r>
      <w:r>
        <w:rPr>
          <w:lang w:val="es_ES" w:bidi="es_ES"/>
        </w:rPr>
        <w:t>intención</w:t>
      </w:r>
      <w:r>
        <w:rPr>
          <w:lang w:val="es_ES" w:bidi="es_ES"/>
        </w:rPr>
        <w:t xml:space="preserve">, </w:t>
      </w:r>
      <w:r>
        <w:rPr>
          <w:lang w:val="es_ES" w:bidi="es_ES"/>
        </w:rPr>
        <w:t>meta</w:t>
      </w:r>
      <w:r>
        <w:rPr>
          <w:lang w:val="es_ES" w:bidi="es_ES"/>
        </w:rPr>
        <w:t xml:space="preserve"> </w:t>
      </w:r>
      <w:r>
        <w:rPr>
          <w:lang w:val="es_ES" w:bidi="es_ES"/>
        </w:rPr>
        <w:t>el propósito de un evento o estado, visto en términos de su resultado</w:t>
      </w:r>
    </w:p>
    <w:p>
      <w:pPr/>
      <w:r>
        <w:rPr>
          <w:lang w:val="es_ES" w:bidi="es_ES"/>
        </w:rPr>
      </w:r>
      <w:r>
        <w:rPr>
          <w:lang w:val="es_ES" w:bidi="es_ES"/>
        </w:rPr>
        <w:t>ROM 10:4</w:t>
      </w:r>
      <w:r>
        <w:rPr>
          <w:lang w:val="es_ES" w:bidi="es_ES"/>
        </w:rPr>
        <w:t xml:space="preserve"> · </w:t>
      </w:r>
      <w:r>
        <w:rPr>
          <w:lang w:val="es_ES" w:bidi="es_ES"/>
        </w:rPr>
        <w:t>1TI 1:5</w:t>
      </w:r>
      <w:r>
        <w:rPr>
          <w:lang w:val="es_ES" w:bidi="es_ES"/>
        </w:rPr>
        <w:t xml:space="preserve"> · </w:t>
      </w:r>
      <w:r>
        <w:rPr>
          <w:lang w:val="es_ES" w:bidi="es_ES"/>
        </w:rPr>
        <w:t>1PE 1:9</w:t>
      </w:r>
    </w:p>
    <w:p>
      <w:pPr/>
      <w:r>
        <w:rPr>
          <w:lang w:val="es_ES" w:bidi="es_ES"/>
        </w:rPr>
      </w:r>
      <w:r>
        <w:rPr>
          <w:lang w:val="es_ES" w:bidi="es_ES"/>
        </w:rPr>
        <w:t>78.47</w:t>
      </w:r>
      <w:r>
        <w:rPr>
          <w:lang w:val="es_ES" w:bidi="es_ES"/>
        </w:rPr>
        <w:t xml:space="preserve"> · </w:t>
      </w:r>
      <w:r>
        <w:rPr>
          <w:lang w:val="es_ES" w:bidi="es_ES"/>
        </w:rPr>
        <w:t>Grado</w:t>
      </w:r>
      <w:r>
        <w:rPr>
          <w:lang w:val="es_ES" w:bidi="es_ES"/>
        </w:rPr>
        <w:t xml:space="preserve"> · </w:t>
      </w:r>
      <w:r>
        <w:rPr>
          <w:lang w:val="es_ES" w:bidi="es_ES"/>
        </w:rPr>
        <w:t>Completamente, Suficiente [Grado Completivo]</w:t>
      </w:r>
    </w:p>
    <w:p>
      <w:pPr/>
      <w:r>
        <w:rPr>
          <w:lang w:val="es_ES" w:bidi="es_ES"/>
        </w:rPr>
      </w:r>
      <w:r>
        <w:rPr>
          <w:b/>
          <w:lang w:val="es_ES" w:bidi="es_ES"/>
        </w:rPr>
        <w:t>Collocation:</w:t>
      </w:r>
      <w:r>
        <w:rPr>
          <w:lang w:val="es_ES" w:bidi="es_ES"/>
        </w:rPr>
        <w:t xml:space="preserve"> </w:t>
      </w:r>
      <w:r>
        <w:rPr>
          <w:lang w:val="es_ES" w:bidi="es_ES"/>
        </w:rPr>
        <w:t>εἰς τέλος</w:t>
      </w:r>
    </w:p>
    <w:p>
      <w:pPr/>
      <w:r>
        <w:rPr>
          <w:lang w:val="es_ES" w:bidi="es_ES"/>
        </w:rPr>
      </w:r>
      <w:r>
        <w:rPr>
          <w:lang w:val="es_ES" w:bidi="es_ES"/>
        </w:rPr>
        <w:t>completamente</w:t>
      </w:r>
      <w:r>
        <w:rPr>
          <w:lang w:val="es_ES" w:bidi="es_ES"/>
        </w:rPr>
        <w:t xml:space="preserve">, </w:t>
      </w:r>
      <w:r>
        <w:rPr>
          <w:lang w:val="es_ES" w:bidi="es_ES"/>
        </w:rPr>
        <w:t>totalmente</w:t>
      </w:r>
      <w:r>
        <w:rPr>
          <w:lang w:val="es_ES" w:bidi="es_ES"/>
        </w:rPr>
        <w:t xml:space="preserve">, </w:t>
      </w:r>
      <w:r>
        <w:rPr>
          <w:lang w:val="es_ES" w:bidi="es_ES"/>
        </w:rPr>
        <w:t>íntegramente</w:t>
      </w:r>
      <w:r>
        <w:rPr>
          <w:lang w:val="es_ES" w:bidi="es_ES"/>
        </w:rPr>
        <w:t xml:space="preserve">, </w:t>
      </w:r>
      <w:r>
        <w:rPr>
          <w:lang w:val="es_ES" w:bidi="es_ES"/>
        </w:rPr>
        <w:t>totalmente</w:t>
      </w:r>
      <w:r>
        <w:rPr>
          <w:lang w:val="es_ES" w:bidi="es_ES"/>
        </w:rPr>
        <w:t xml:space="preserve"> </w:t>
      </w:r>
      <w:r>
        <w:rPr>
          <w:lang w:val="es_ES" w:bidi="es_ES"/>
        </w:rPr>
        <w:t>grado de compleción, con la posible implicación de propósito o resultado</w:t>
      </w:r>
      <w:r>
        <w:rPr>
          <w:lang w:val="es_ES" w:bidi="es_ES"/>
        </w:rPr>
        <w:t xml:space="preserve"> </w:t>
      </w:r>
      <w:r>
        <w:rPr>
          <w:lang w:val="es_ES" w:bidi="es_ES"/>
        </w:rPr>
        <w:t xml:space="preserve">Es también posible entender la frase ἕως τέλους en el sentido temporal de 'hasta el fin’ (ver </w:t>
      </w:r>
      <w:hyperlink r:id="rId35">
        <w:r>
          <w:rPr>
            <w:lang w:val="es_ES" w:bidi="es_ES"/>
          </w:rPr>
          <w:rPr>
            <w:color w:val="0000EE"/>
            <w:u w:val="single"/>
          </w:rPr>
          <w:t>67.66</w:t>
        </w:r>
      </w:hyperlink>
      <w:r>
        <w:rPr>
          <w:lang w:val="es_ES" w:bidi="es_ES"/>
        </w:rPr>
        <w:t>).</w:t>
        <w:br/>
      </w:r>
      <w:r>
        <w:rPr>
          <w:lang w:val="es_ES" w:bidi="es_ES"/>
        </w:rPr>
        <w:t xml:space="preserve">Es también posible entender τέλος, en la expresión εἰς τέλος en </w:t>
      </w:r>
      <w:r>
        <w:rPr>
          <w:lang w:val="es_ES" w:bidi="es_ES"/>
        </w:rPr>
        <w:t>1TH 2:16</w:t>
      </w:r>
      <w:r>
        <w:rPr>
          <w:lang w:val="es_ES" w:bidi="es_ES"/>
        </w:rPr>
        <w:t>, como una expresión temporal, con εἰς (</w:t>
      </w:r>
      <w:hyperlink r:id="rId37">
        <w:r>
          <w:rPr>
            <w:lang w:val="es_ES" w:bidi="es_ES"/>
          </w:rPr>
          <w:rPr>
            <w:color w:val="0000EE"/>
            <w:u w:val="single"/>
          </w:rPr>
          <w:t>67.117</w:t>
        </w:r>
      </w:hyperlink>
      <w:r>
        <w:rPr>
          <w:lang w:val="es_ES" w:bidi="es_ES"/>
        </w:rPr>
        <w:t xml:space="preserve">) como marcador de un tiempo extendido, así que este pasaje puede traducirse como ‘y al fin la ira ha venido sobre ellos' o ‘finalmente la ira ha venido sobre ellos’ (see </w:t>
      </w:r>
      <w:hyperlink r:id="rId35">
        <w:r>
          <w:rPr>
            <w:lang w:val="es_ES" w:bidi="es_ES"/>
          </w:rPr>
          <w:rPr>
            <w:color w:val="0000EE"/>
            <w:u w:val="single"/>
          </w:rPr>
          <w:t>67.66</w:t>
        </w:r>
      </w:hyperlink>
      <w:r>
        <w:rPr>
          <w:lang w:val="es_ES" w:bidi="es_ES"/>
        </w:rPr>
        <w:t>). En este contexto ὀργή podría bien traducirse como 'castigo' (</w:t>
      </w:r>
      <w:hyperlink r:id="rId38">
        <w:r>
          <w:rPr>
            <w:lang w:val="es_ES" w:bidi="es_ES"/>
          </w:rPr>
          <w:rPr>
            <w:color w:val="0000EE"/>
            <w:u w:val="single"/>
          </w:rPr>
          <w:t>38.10</w:t>
        </w:r>
      </w:hyperlink>
      <w:r>
        <w:rPr>
          <w:lang w:val="es_ES" w:bidi="es_ES"/>
        </w:rPr>
        <w:t xml:space="preserve">), y en algunas lenguas es necesario indicar el agente de tal castigo. La misma ambiguedad con εἰς τέλος ocurre en </w:t>
      </w:r>
      <w:r>
        <w:rPr>
          <w:lang w:val="es_ES" w:bidi="es_ES"/>
        </w:rPr>
        <w:t>JHN 13:1</w:t>
      </w:r>
      <w:r>
        <w:rPr>
          <w:lang w:val="es_ES" w:bidi="es_ES"/>
        </w:rPr>
        <w:t xml:space="preserve"> en la cláusula εἰς τέλος ἠγάπησεν αὐτούς, significando 'él los amó completamente' o 'los amó hasta el fin' (ver </w:t>
      </w:r>
      <w:hyperlink r:id="rId39">
        <w:r>
          <w:rPr>
            <w:lang w:val="es_ES" w:bidi="es_ES"/>
          </w:rPr>
          <w:rPr>
            <w:color w:val="0000EE"/>
            <w:u w:val="single"/>
          </w:rPr>
          <w:t>67.119</w:t>
        </w:r>
      </w:hyperlink>
      <w:r>
        <w:rPr>
          <w:lang w:val="es_ES" w:bidi="es_ES"/>
        </w:rPr>
        <w:t>).</w:t>
      </w:r>
    </w:p>
    <w:p>
      <w:pPr/>
      <w:r>
        <w:rPr>
          <w:lang w:val="es_ES" w:bidi="es_ES"/>
        </w:rPr>
      </w:r>
      <w:r>
        <w:rPr>
          <w:lang w:val="es_ES" w:bidi="es_ES"/>
        </w:rPr>
        <w:t>LUK 18:5</w:t>
      </w:r>
      <w:r>
        <w:rPr>
          <w:lang w:val="es_ES" w:bidi="es_ES"/>
        </w:rPr>
        <w:t xml:space="preserve"> · </w:t>
      </w:r>
      <w:r>
        <w:rPr>
          <w:lang w:val="es_ES" w:bidi="es_ES"/>
        </w:rPr>
        <w:t>JHN 13:1</w:t>
      </w:r>
      <w:r>
        <w:rPr>
          <w:lang w:val="es_ES" w:bidi="es_ES"/>
        </w:rPr>
        <w:t xml:space="preserve"> · </w:t>
      </w:r>
      <w:r>
        <w:rPr>
          <w:lang w:val="es_ES" w:bidi="es_ES"/>
        </w:rPr>
        <w:t>2CO 1:13</w:t>
      </w:r>
      <w:r>
        <w:rPr>
          <w:lang w:val="es_ES" w:bidi="es_ES"/>
        </w:rPr>
        <w:t xml:space="preserve"> · </w:t>
      </w:r>
      <w:r>
        <w:rPr>
          <w:lang w:val="es_ES" w:bidi="es_ES"/>
        </w:rPr>
        <w:t>1TH 2:16</w:t>
      </w:r>
    </w:p>
    <w:p>
      <w:pPr/>
      <w:r>
        <w:rPr>
          <w:lang w:val="es_ES" w:bidi="es_ES"/>
        </w:rPr>
      </w:r>
      <w:r>
        <w:rPr>
          <w:lang w:val="es_ES" w:bidi="es_ES"/>
        </w:rPr>
        <w:t>57.179</w:t>
      </w:r>
      <w:r>
        <w:rPr>
          <w:lang w:val="es_ES" w:bidi="es_ES"/>
        </w:rPr>
        <w:t xml:space="preserve"> · </w:t>
      </w:r>
      <w:r>
        <w:rPr>
          <w:lang w:val="es_ES" w:bidi="es_ES"/>
        </w:rPr>
        <w:t>Poseer, Transferir, Intercambiar</w:t>
      </w:r>
      <w:r>
        <w:rPr>
          <w:lang w:val="es_ES" w:bidi="es_ES"/>
        </w:rPr>
        <w:t xml:space="preserve"> · </w:t>
      </w:r>
      <w:r>
        <w:rPr>
          <w:lang w:val="es_ES" w:bidi="es_ES"/>
        </w:rPr>
        <w:t>Impuesto, tributo</w:t>
      </w:r>
    </w:p>
    <w:p>
      <w:pPr/>
      <w:r>
        <w:rPr>
          <w:lang w:val="es_ES" w:bidi="es_ES"/>
        </w:rPr>
      </w:r>
      <w:r>
        <w:rPr>
          <w:lang w:val="es_ES" w:bidi="es_ES"/>
        </w:rPr>
        <w:t>deber</w:t>
      </w:r>
      <w:r>
        <w:rPr>
          <w:lang w:val="es_ES" w:bidi="es_ES"/>
        </w:rPr>
        <w:t xml:space="preserve">, </w:t>
      </w:r>
      <w:r>
        <w:rPr>
          <w:lang w:val="es_ES" w:bidi="es_ES"/>
        </w:rPr>
        <w:t>impuesto</w:t>
      </w:r>
      <w:r>
        <w:rPr>
          <w:lang w:val="es_ES" w:bidi="es_ES"/>
        </w:rPr>
        <w:t xml:space="preserve">, </w:t>
      </w:r>
      <w:r>
        <w:rPr>
          <w:lang w:val="es_ES" w:bidi="es_ES"/>
        </w:rPr>
        <w:t>ingresos</w:t>
      </w:r>
      <w:r>
        <w:rPr>
          <w:lang w:val="es_ES" w:bidi="es_ES"/>
        </w:rPr>
        <w:t xml:space="preserve"> </w:t>
      </w:r>
      <w:r>
        <w:rPr>
          <w:lang w:val="es_ES" w:bidi="es_ES"/>
        </w:rPr>
        <w:t>pagos que habitualmente se deben a una autoridad gubernamental</w:t>
      </w:r>
      <w:r>
        <w:rPr>
          <w:lang w:val="es_ES" w:bidi="es_ES"/>
        </w:rPr>
        <w:t xml:space="preserve"> </w:t>
      </w:r>
      <w:r>
        <w:rPr>
          <w:lang w:val="es_ES" w:bidi="es_ES"/>
        </w:rPr>
        <w:t xml:space="preserve">El término τέλος[e] difiere de </w:t>
      </w:r>
      <w:r>
        <w:rPr>
          <w:lang w:val="es_ES" w:bidi="es_ES"/>
        </w:rPr>
        <w:t>κῆνσος</w:t>
      </w:r>
      <w:r>
        <w:rPr>
          <w:lang w:val="es_ES" w:bidi="es_ES"/>
        </w:rPr>
        <w:t xml:space="preserve"> (</w:t>
      </w:r>
      <w:hyperlink r:id="rId40">
        <w:r>
          <w:rPr>
            <w:lang w:val="es_ES" w:bidi="es_ES"/>
          </w:rPr>
          <w:rPr>
            <w:color w:val="0000EE"/>
            <w:u w:val="single"/>
          </w:rPr>
          <w:t>57.180</w:t>
        </w:r>
      </w:hyperlink>
      <w:r>
        <w:rPr>
          <w:lang w:val="es_ES" w:bidi="es_ES"/>
        </w:rPr>
        <w:t xml:space="preserve">) en que es un tanto más genérico en significado. En ciertos contextos τέλος[e] puede referirse a diferentes tipos de impuestos directos, derechos de aduana y dinero de tributos, pero en contextos como </w:t>
      </w:r>
      <w:r>
        <w:rPr>
          <w:lang w:val="es_ES" w:bidi="es_ES"/>
        </w:rPr>
        <w:t>MAT 17:25</w:t>
      </w:r>
      <w:r>
        <w:rPr>
          <w:lang w:val="es_ES" w:bidi="es_ES"/>
        </w:rPr>
        <w:t xml:space="preserve"> en los que </w:t>
      </w:r>
      <w:r>
        <w:rPr>
          <w:lang w:val="es_ES" w:bidi="es_ES"/>
        </w:rPr>
        <w:t>κῆνσος</w:t>
      </w:r>
      <w:r>
        <w:rPr>
          <w:lang w:val="es_ES" w:bidi="es_ES"/>
        </w:rPr>
        <w:t xml:space="preserve"> también ocurre, τέλος probablemente se refiere principalmente a los derechos de aduana, mientras que </w:t>
      </w:r>
      <w:r>
        <w:rPr>
          <w:lang w:val="es_ES" w:bidi="es_ES"/>
        </w:rPr>
        <w:t>κῆνσος</w:t>
      </w:r>
      <w:r>
        <w:rPr>
          <w:lang w:val="es_ES" w:bidi="es_ES"/>
        </w:rPr>
        <w:t xml:space="preserve"> se refiere a un impuesto directo a todos los varones adultos.</w:t>
      </w:r>
    </w:p>
    <w:p>
      <w:pPr/>
      <w:r>
        <w:rPr>
          <w:lang w:val="es_ES" w:bidi="es_ES"/>
        </w:rPr>
      </w:r>
      <w:r>
        <w:rPr>
          <w:lang w:val="es_ES" w:bidi="es_ES"/>
        </w:rPr>
        <w:t>MAT 17:25</w:t>
      </w:r>
      <w:r>
        <w:rPr>
          <w:lang w:val="es_ES" w:bidi="es_ES"/>
        </w:rPr>
        <w:t xml:space="preserve"> · </w:t>
      </w:r>
      <w:r>
        <w:rPr>
          <w:lang w:val="es_ES" w:bidi="es_ES"/>
        </w:rPr>
        <w:t>ROM 13:7</w:t>
      </w:r>
      <w:r>
        <w:rPr>
          <w:lang w:val="es_ES" w:bidi="es_ES"/>
        </w:rPr>
        <w:t xml:space="preserve"> · </w:t>
      </w:r>
      <w:r>
        <w:rPr>
          <w:lang w:val="es_ES" w:bidi="es_ES"/>
        </w:rPr>
        <w:t>ROM 13:7</w:t>
      </w:r>
    </w:p>
    <w:p>
      <w:pPr/>
      <w:r>
        <w:rPr>
          <w:lang w:val="es_ES" w:bidi="es_ES"/>
        </w:rPr>
      </w:r>
      <w:r>
        <w:rPr>
          <w:lang w:val="es_ES" w:bidi="es_ES"/>
        </w:rPr>
        <w:t>61.17</w:t>
      </w:r>
      <w:r>
        <w:rPr>
          <w:lang w:val="es_ES" w:bidi="es_ES"/>
        </w:rPr>
        <w:t xml:space="preserve"> · </w:t>
      </w:r>
      <w:r>
        <w:rPr>
          <w:lang w:val="es_ES" w:bidi="es_ES"/>
        </w:rPr>
        <w:t>Secuencia</w:t>
      </w:r>
    </w:p>
    <w:p>
      <w:pPr/>
      <w:r>
        <w:rPr>
          <w:lang w:val="es_ES" w:bidi="es_ES"/>
        </w:rPr>
      </w:r>
      <w:r>
        <w:rPr>
          <w:b/>
          <w:lang w:val="es_ES" w:bidi="es_ES"/>
        </w:rPr>
        <w:t>Collocation:</w:t>
      </w:r>
      <w:r>
        <w:rPr>
          <w:lang w:val="es_ES" w:bidi="es_ES"/>
        </w:rPr>
        <w:t xml:space="preserve"> </w:t>
      </w:r>
      <w:r>
        <w:rPr>
          <w:lang w:val="es_ES" w:bidi="es_ES"/>
        </w:rPr>
        <w:t>τὸ τέλος</w:t>
      </w:r>
    </w:p>
    <w:p>
      <w:pPr/>
      <w:r>
        <w:rPr>
          <w:lang w:val="es_ES" w:bidi="es_ES"/>
        </w:rPr>
      </w:r>
      <w:r>
        <w:rPr>
          <w:lang w:val="es_ES" w:bidi="es_ES"/>
        </w:rPr>
        <w:t>finalmente</w:t>
      </w:r>
      <w:r>
        <w:rPr>
          <w:lang w:val="es_ES" w:bidi="es_ES"/>
        </w:rPr>
        <w:t xml:space="preserve">, </w:t>
      </w:r>
      <w:r>
        <w:rPr>
          <w:lang w:val="es_ES" w:bidi="es_ES"/>
        </w:rPr>
        <w:t>en conclusión</w:t>
      </w:r>
      <w:r>
        <w:rPr>
          <w:lang w:val="es_ES" w:bidi="es_ES"/>
        </w:rPr>
        <w:t xml:space="preserve"> </w:t>
      </w:r>
      <w:r>
        <w:rPr>
          <w:lang w:val="es_ES" w:bidi="es_ES"/>
        </w:rPr>
        <w:t>(expresión idiomática, literalmente: 'el final') marcador de conclusión de lo que precede, pero no necesariamente la conclusión de un texto</w:t>
      </w:r>
    </w:p>
    <w:p>
      <w:pPr/>
      <w:r>
        <w:rPr>
          <w:lang w:val="es_ES" w:bidi="es_ES"/>
        </w:rPr>
      </w:r>
      <w:r>
        <w:rPr>
          <w:lang w:val="es_ES" w:bidi="es_ES"/>
        </w:rPr>
        <w:t>1CO 15:24</w:t>
      </w:r>
      <w:r>
        <w:rPr>
          <w:lang w:val="es_ES" w:bidi="es_ES"/>
        </w:rPr>
        <w:t xml:space="preserve"> · </w:t>
      </w:r>
      <w:r>
        <w:rPr>
          <w:lang w:val="es_ES" w:bidi="es_ES"/>
        </w:rPr>
        <w:t>1PE 3:8</w:t>
      </w:r>
      <w:r>
        <w:rPr>
          <w:lang w:val="es_ES" w:bidi="es_ES"/>
        </w:rPr>
      </w:r>
      <w:r>
        <w:rPr>
          <w:lang w:val="es_ES" w:bidi="es_ES"/>
        </w:rPr>
      </w:r>
    </w:p>
    <w:p>
      <w:pPr/>
      <w:r>
        <w:rPr>
          <w:lang w:val="es_ES" w:bidi="es_ES"/>
        </w:rPr>
      </w:r>
    </w:p>
    <w:p>
      <w:pPr>
        <w:pStyle w:val="Heading2"/>
      </w:pPr>
      <w:r>
        <w:rPr>
          <w:lang w:val="es_ES" w:bidi="es_ES"/>
        </w:rPr>
        <w:t>τελώνης</w:t>
      </w:r>
      <w:r>
        <w:rPr>
          <w:lang w:val="es_ES" w:bidi="es_ES"/>
        </w:rPr>
      </w:r>
    </w:p>
    <w:p>
      <w:pPr>
        <w:pStyle w:val="Heading1"/>
      </w:pPr>
      <w:r>
        <w:rPr>
          <w:lang w:val="es_ES" w:bidi="es_ES"/>
        </w:rPr>
        <w:t>τελώνης</w:t>
      </w:r>
    </w:p>
    <w:p>
      <w:pPr/>
      <w:r>
        <w:rPr>
          <w:lang w:val="es_ES" w:bidi="es_ES"/>
        </w:rPr>
      </w:r>
      <w:r>
        <w:rPr>
          <w:lang w:val="es_ES" w:bidi="es_ES"/>
        </w:rPr>
        <w:t>τελώνης</w:t>
      </w:r>
      <w:r>
        <w:rPr>
          <w:lang w:val="es_ES" w:bidi="es_ES"/>
        </w:rPr>
        <w:t xml:space="preserve"> (</w:t>
      </w:r>
      <w:r>
        <w:rPr>
          <w:lang w:val="es_ES" w:bidi="es_ES"/>
        </w:rPr>
        <w:t>G5057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τελέω + ὠνέομαι</w:t>
      </w:r>
    </w:p>
    <w:p>
      <w:pPr/>
      <w:r>
        <w:rPr>
          <w:lang w:val="es_ES" w:bidi="es_ES"/>
        </w:rPr>
      </w:r>
      <w:r>
        <w:rPr>
          <w:lang w:val="es_ES" w:bidi="es_ES"/>
        </w:rPr>
        <w:t>57.184</w:t>
      </w:r>
      <w:r>
        <w:rPr>
          <w:lang w:val="es_ES" w:bidi="es_ES"/>
        </w:rPr>
        <w:t xml:space="preserve"> · </w:t>
      </w:r>
      <w:r>
        <w:rPr>
          <w:lang w:val="es_ES" w:bidi="es_ES"/>
        </w:rPr>
        <w:t>Poseer, Transferir, Intercambiar</w:t>
      </w:r>
      <w:r>
        <w:rPr>
          <w:lang w:val="es_ES" w:bidi="es_ES"/>
        </w:rPr>
        <w:t xml:space="preserve"> · </w:t>
      </w:r>
      <w:r>
        <w:rPr>
          <w:lang w:val="es_ES" w:bidi="es_ES"/>
        </w:rPr>
        <w:t>Impuesto, tributo</w:t>
      </w:r>
    </w:p>
    <w:p>
      <w:pPr/>
      <w:r>
        <w:rPr>
          <w:lang w:val="es_ES" w:bidi="es_ES"/>
        </w:rPr>
      </w:r>
      <w:r>
        <w:rPr>
          <w:lang w:val="es_ES" w:bidi="es_ES"/>
        </w:rPr>
        <w:t>recaudador de impuestos</w:t>
      </w:r>
      <w:r>
        <w:rPr>
          <w:lang w:val="es_ES" w:bidi="es_ES"/>
        </w:rPr>
        <w:t xml:space="preserve"> </w:t>
      </w:r>
      <w:r>
        <w:rPr>
          <w:lang w:val="es_ES" w:bidi="es_ES"/>
        </w:rPr>
        <w:t xml:space="preserve">(derivado de </w:t>
      </w:r>
      <w:r>
        <w:rPr>
          <w:lang w:val="es_ES" w:bidi="es_ES"/>
        </w:rPr>
        <w:t>τελέω</w:t>
      </w:r>
      <w:r>
        <w:rPr>
          <w:lang w:val="es_ES" w:bidi="es_ES"/>
        </w:rPr>
        <w:t xml:space="preserve">[e] 'pagar impuestos', </w:t>
      </w:r>
      <w:hyperlink r:id="rId41">
        <w:r>
          <w:rPr>
            <w:lang w:val="es_ES" w:bidi="es_ES"/>
          </w:rPr>
          <w:rPr>
            <w:color w:val="0000EE"/>
            <w:u w:val="single"/>
          </w:rPr>
          <w:t>57.178</w:t>
        </w:r>
      </w:hyperlink>
      <w:r>
        <w:rPr>
          <w:lang w:val="es_ES" w:bidi="es_ES"/>
        </w:rPr>
        <w:t>) el que recauda impuestos para el gobierno</w:t>
      </w:r>
      <w:r>
        <w:rPr>
          <w:lang w:val="es_ES" w:bidi="es_ES"/>
        </w:rPr>
        <w:t xml:space="preserve"> </w:t>
      </w:r>
      <w:r>
        <w:rPr>
          <w:lang w:val="es_ES" w:bidi="es_ES"/>
        </w:rPr>
        <w:t>Dado que los judíos que colectaban los impuestos para los romanos (es decir, que pagaban a las autoridades romanas por el privilegio de recaudar impuestos) eran considerados traidores ante su propio pueblo, el término τελώνης tiene connotaciones fuertemente negativas en el NT. En cualquier traducción de los Evangelios puede ser especialmente importante tener una nota al margen adecuada, diseñada para explicar la base de la hostilidad que muchas personas tenían hacia los recaudadores de impuestos.</w:t>
      </w:r>
    </w:p>
    <w:p>
      <w:pPr/>
      <w:r>
        <w:rPr>
          <w:lang w:val="es_ES" w:bidi="es_ES"/>
        </w:rPr>
      </w:r>
      <w:r>
        <w:rPr>
          <w:lang w:val="es_ES" w:bidi="es_ES"/>
        </w:rPr>
        <w:t>MAT 5:46</w:t>
      </w:r>
      <w:r>
        <w:rPr>
          <w:lang w:val="es_ES" w:bidi="es_ES"/>
        </w:rPr>
        <w:t xml:space="preserve"> · </w:t>
      </w:r>
      <w:r>
        <w:rPr>
          <w:lang w:val="es_ES" w:bidi="es_ES"/>
        </w:rPr>
        <w:t>MAT 9:10</w:t>
      </w:r>
      <w:r>
        <w:rPr>
          <w:lang w:val="es_ES" w:bidi="es_ES"/>
        </w:rPr>
        <w:t xml:space="preserve"> · </w:t>
      </w:r>
      <w:r>
        <w:rPr>
          <w:lang w:val="es_ES" w:bidi="es_ES"/>
        </w:rPr>
        <w:t>MAT 9:11</w:t>
      </w:r>
      <w:r>
        <w:rPr>
          <w:lang w:val="es_ES" w:bidi="es_ES"/>
        </w:rPr>
        <w:t xml:space="preserve"> · </w:t>
      </w:r>
      <w:r>
        <w:rPr>
          <w:lang w:val="es_ES" w:bidi="es_ES"/>
        </w:rPr>
        <w:t>MAT 10:3</w:t>
      </w:r>
      <w:r>
        <w:rPr>
          <w:lang w:val="es_ES" w:bidi="es_ES"/>
        </w:rPr>
        <w:t xml:space="preserve"> · </w:t>
      </w:r>
      <w:r>
        <w:rPr>
          <w:lang w:val="es_ES" w:bidi="es_ES"/>
        </w:rPr>
        <w:t>MAT 11:19</w:t>
      </w:r>
      <w:r>
        <w:rPr>
          <w:lang w:val="es_ES" w:bidi="es_ES"/>
        </w:rPr>
        <w:t xml:space="preserve"> · </w:t>
      </w:r>
      <w:r>
        <w:rPr>
          <w:lang w:val="es_ES" w:bidi="es_ES"/>
        </w:rPr>
        <w:t>MAT 18:17</w:t>
      </w:r>
      <w:r>
        <w:rPr>
          <w:lang w:val="es_ES" w:bidi="es_ES"/>
        </w:rPr>
        <w:t xml:space="preserve"> · </w:t>
      </w:r>
      <w:r>
        <w:rPr>
          <w:lang w:val="es_ES" w:bidi="es_ES"/>
        </w:rPr>
        <w:t>MAT 21:31</w:t>
      </w:r>
      <w:r>
        <w:rPr>
          <w:lang w:val="es_ES" w:bidi="es_ES"/>
        </w:rPr>
        <w:t xml:space="preserve"> · </w:t>
      </w:r>
      <w:r>
        <w:rPr>
          <w:lang w:val="es_ES" w:bidi="es_ES"/>
        </w:rPr>
        <w:t>MAT 21:32</w:t>
      </w:r>
      <w:r>
        <w:rPr>
          <w:lang w:val="es_ES" w:bidi="es_ES"/>
        </w:rPr>
        <w:t xml:space="preserve"> · </w:t>
      </w:r>
      <w:r>
        <w:rPr>
          <w:lang w:val="es_ES" w:bidi="es_ES"/>
        </w:rPr>
        <w:t>MRK 2:15</w:t>
      </w:r>
      <w:r>
        <w:rPr>
          <w:lang w:val="es_ES" w:bidi="es_ES"/>
        </w:rPr>
        <w:t xml:space="preserve"> · </w:t>
      </w:r>
      <w:r>
        <w:rPr>
          <w:lang w:val="es_ES" w:bidi="es_ES"/>
        </w:rPr>
        <w:t>MRK 2:16</w:t>
      </w:r>
      <w:r>
        <w:rPr>
          <w:lang w:val="es_ES" w:bidi="es_ES"/>
        </w:rPr>
        <w:t xml:space="preserve"> · </w:t>
      </w:r>
      <w:r>
        <w:rPr>
          <w:lang w:val="es_ES" w:bidi="es_ES"/>
        </w:rPr>
        <w:t>MRK 2:16</w:t>
      </w:r>
      <w:r>
        <w:rPr>
          <w:lang w:val="es_ES" w:bidi="es_ES"/>
        </w:rPr>
        <w:t xml:space="preserve"> · </w:t>
      </w:r>
      <w:r>
        <w:rPr>
          <w:lang w:val="es_ES" w:bidi="es_ES"/>
        </w:rPr>
        <w:t>LUK 3:12</w:t>
      </w:r>
      <w:r>
        <w:rPr>
          <w:lang w:val="es_ES" w:bidi="es_ES"/>
        </w:rPr>
        <w:t xml:space="preserve"> · </w:t>
      </w:r>
      <w:r>
        <w:rPr>
          <w:lang w:val="es_ES" w:bidi="es_ES"/>
        </w:rPr>
        <w:t>LUK 5:27</w:t>
      </w:r>
      <w:r>
        <w:rPr>
          <w:lang w:val="es_ES" w:bidi="es_ES"/>
        </w:rPr>
        <w:t xml:space="preserve"> · </w:t>
      </w:r>
      <w:r>
        <w:rPr>
          <w:lang w:val="es_ES" w:bidi="es_ES"/>
        </w:rPr>
        <w:t>LUK 5:29</w:t>
      </w:r>
      <w:r>
        <w:rPr>
          <w:lang w:val="es_ES" w:bidi="es_ES"/>
        </w:rPr>
        <w:t xml:space="preserve"> · </w:t>
      </w:r>
      <w:r>
        <w:rPr>
          <w:lang w:val="es_ES" w:bidi="es_ES"/>
        </w:rPr>
        <w:t>LUK 5:30</w:t>
      </w:r>
      <w:r>
        <w:rPr>
          <w:lang w:val="es_ES" w:bidi="es_ES"/>
        </w:rPr>
        <w:t xml:space="preserve"> · </w:t>
      </w:r>
      <w:r>
        <w:rPr>
          <w:lang w:val="es_ES" w:bidi="es_ES"/>
        </w:rPr>
        <w:t>LUK 7:29</w:t>
      </w:r>
      <w:r>
        <w:rPr>
          <w:lang w:val="es_ES" w:bidi="es_ES"/>
        </w:rPr>
        <w:t xml:space="preserve"> · </w:t>
      </w:r>
      <w:r>
        <w:rPr>
          <w:lang w:val="es_ES" w:bidi="es_ES"/>
        </w:rPr>
        <w:t>LUK 7:34</w:t>
      </w:r>
      <w:r>
        <w:rPr>
          <w:lang w:val="es_ES" w:bidi="es_ES"/>
        </w:rPr>
        <w:t xml:space="preserve"> · </w:t>
      </w:r>
      <w:r>
        <w:rPr>
          <w:lang w:val="es_ES" w:bidi="es_ES"/>
        </w:rPr>
        <w:t>LUK 15:1</w:t>
      </w:r>
      <w:r>
        <w:rPr>
          <w:lang w:val="es_ES" w:bidi="es_ES"/>
        </w:rPr>
        <w:t xml:space="preserve"> · </w:t>
      </w:r>
      <w:r>
        <w:rPr>
          <w:lang w:val="es_ES" w:bidi="es_ES"/>
        </w:rPr>
        <w:t>LUK 18:10</w:t>
      </w:r>
      <w:r>
        <w:rPr>
          <w:lang w:val="es_ES" w:bidi="es_ES"/>
        </w:rPr>
        <w:t xml:space="preserve"> · </w:t>
      </w:r>
      <w:r>
        <w:rPr>
          <w:lang w:val="es_ES" w:bidi="es_ES"/>
        </w:rPr>
        <w:t>LUK 18:11</w:t>
      </w:r>
      <w:r>
        <w:rPr>
          <w:lang w:val="es_ES" w:bidi="es_ES"/>
        </w:rPr>
        <w:t xml:space="preserve"> · </w:t>
      </w:r>
      <w:r>
        <w:rPr>
          <w:lang w:val="es_ES" w:bidi="es_ES"/>
        </w:rPr>
        <w:t>LUK 18:13</w:t>
      </w:r>
      <w:r>
        <w:rPr>
          <w:lang w:val="es_ES" w:bidi="es_ES"/>
        </w:rPr>
      </w:r>
      <w:r>
        <w:rPr>
          <w:lang w:val="es_ES" w:bidi="es_ES"/>
        </w:rPr>
      </w:r>
    </w:p>
    <w:p>
      <w:pPr/>
      <w:r>
        <w:rPr>
          <w:lang w:val="es_ES" w:bidi="es_ES"/>
        </w:rPr>
      </w:r>
    </w:p>
    <w:p>
      <w:pPr>
        <w:pStyle w:val="Heading2"/>
      </w:pPr>
      <w:r>
        <w:rPr>
          <w:lang w:val="es_ES" w:bidi="es_ES"/>
        </w:rPr>
        <w:t>τελώνιον</w:t>
      </w:r>
      <w:r>
        <w:rPr>
          <w:lang w:val="es_ES" w:bidi="es_ES"/>
        </w:rPr>
      </w:r>
    </w:p>
    <w:p>
      <w:pPr>
        <w:pStyle w:val="Heading1"/>
      </w:pPr>
      <w:r>
        <w:rPr>
          <w:lang w:val="es_ES" w:bidi="es_ES"/>
        </w:rPr>
        <w:t>τελώνιον</w:t>
      </w:r>
    </w:p>
    <w:p>
      <w:pPr/>
      <w:r>
        <w:rPr>
          <w:lang w:val="es_ES" w:bidi="es_ES"/>
        </w:rPr>
      </w:r>
      <w:r>
        <w:rPr>
          <w:lang w:val="es_ES" w:bidi="es_ES"/>
        </w:rPr>
        <w:t>τελώνιον</w:t>
      </w:r>
      <w:r>
        <w:rPr>
          <w:lang w:val="es_ES" w:bidi="es_ES"/>
        </w:rPr>
        <w:t xml:space="preserve"> (</w:t>
      </w:r>
      <w:r>
        <w:rPr>
          <w:lang w:val="es_ES" w:bidi="es_ES"/>
        </w:rPr>
        <w:t>G5058</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τελέω + ὠνέομαι</w:t>
      </w:r>
    </w:p>
    <w:p>
      <w:pPr/>
      <w:r>
        <w:rPr>
          <w:lang w:val="es_ES" w:bidi="es_ES"/>
        </w:rPr>
      </w:r>
      <w:r>
        <w:rPr>
          <w:lang w:val="es_ES" w:bidi="es_ES"/>
        </w:rPr>
        <w:t>57.183</w:t>
      </w:r>
      <w:r>
        <w:rPr>
          <w:lang w:val="es_ES" w:bidi="es_ES"/>
        </w:rPr>
        <w:t xml:space="preserve"> · </w:t>
      </w:r>
      <w:r>
        <w:rPr>
          <w:lang w:val="es_ES" w:bidi="es_ES"/>
        </w:rPr>
        <w:t>Poseer, Transferir, Intercambiar</w:t>
      </w:r>
      <w:r>
        <w:rPr>
          <w:lang w:val="es_ES" w:bidi="es_ES"/>
        </w:rPr>
        <w:t xml:space="preserve"> · </w:t>
      </w:r>
      <w:r>
        <w:rPr>
          <w:lang w:val="es_ES" w:bidi="es_ES"/>
        </w:rPr>
        <w:t>Impuesto, tributo</w:t>
      </w:r>
    </w:p>
    <w:p>
      <w:pPr/>
      <w:r>
        <w:rPr>
          <w:lang w:val="es_ES" w:bidi="es_ES"/>
        </w:rPr>
      </w:r>
      <w:r>
        <w:rPr>
          <w:lang w:val="es_ES" w:bidi="es_ES"/>
        </w:rPr>
        <w:t>oficina de renta</w:t>
      </w:r>
      <w:r>
        <w:rPr>
          <w:lang w:val="es_ES" w:bidi="es_ES"/>
        </w:rPr>
        <w:t xml:space="preserve">, </w:t>
      </w:r>
      <w:r>
        <w:rPr>
          <w:lang w:val="es_ES" w:bidi="es_ES"/>
        </w:rPr>
        <w:t>oficina tributaria</w:t>
      </w:r>
      <w:r>
        <w:rPr>
          <w:lang w:val="es_ES" w:bidi="es_ES"/>
        </w:rPr>
        <w:t xml:space="preserve"> </w:t>
      </w:r>
      <w:r>
        <w:rPr>
          <w:lang w:val="es_ES" w:bidi="es_ES"/>
        </w:rPr>
        <w:t xml:space="preserve">(derivado de </w:t>
      </w:r>
      <w:r>
        <w:rPr>
          <w:lang w:val="es_ES" w:bidi="es_ES"/>
        </w:rPr>
        <w:t>τελέω</w:t>
      </w:r>
      <w:r>
        <w:rPr>
          <w:lang w:val="es_ES" w:bidi="es_ES"/>
        </w:rPr>
        <w:t xml:space="preserve">[e] 'pagar impuestos', </w:t>
      </w:r>
      <w:hyperlink r:id="rId41">
        <w:r>
          <w:rPr>
            <w:lang w:val="es_ES" w:bidi="es_ES"/>
          </w:rPr>
          <w:rPr>
            <w:color w:val="0000EE"/>
            <w:u w:val="single"/>
          </w:rPr>
          <w:t>57.178</w:t>
        </w:r>
      </w:hyperlink>
      <w:r>
        <w:rPr>
          <w:lang w:val="es_ES" w:bidi="es_ES"/>
        </w:rPr>
        <w:t>) lugar donde se recaudaban impuestos o la renta de aquellos que ingresaban a una ciudad para vender productos</w:t>
      </w:r>
      <w:r>
        <w:rPr>
          <w:lang w:val="es_ES" w:bidi="es_ES"/>
        </w:rPr>
        <w:t xml:space="preserve"> </w:t>
      </w:r>
      <w:r>
        <w:rPr>
          <w:lang w:val="es_ES" w:bidi="es_ES"/>
        </w:rPr>
        <w:t>En el mundo antiguo los impuestos eran principalmente de dos tipos: (1) un impuesto sobre la cabeza de cada individuo (que era relativamente pequeño) y (2) la renta o tributo pagado por bienes y productos traídos a un área para la venta. Este último era esencialmente una especie de "impuesto sobre la venta", pero pagado por el vendedor que obviamente aumentaba los precios de los bienes a causa de esto.</w:t>
      </w:r>
    </w:p>
    <w:p>
      <w:pPr/>
      <w:r>
        <w:rPr>
          <w:lang w:val="es_ES" w:bidi="es_ES"/>
        </w:rPr>
      </w:r>
      <w:r>
        <w:rPr>
          <w:lang w:val="es_ES" w:bidi="es_ES"/>
        </w:rPr>
        <w:t>MAT 9:9</w:t>
      </w:r>
      <w:r>
        <w:rPr>
          <w:lang w:val="es_ES" w:bidi="es_ES"/>
        </w:rPr>
        <w:t xml:space="preserve"> · </w:t>
      </w:r>
      <w:r>
        <w:rPr>
          <w:lang w:val="es_ES" w:bidi="es_ES"/>
        </w:rPr>
        <w:t>MRK 2:14</w:t>
      </w:r>
      <w:r>
        <w:rPr>
          <w:lang w:val="es_ES" w:bidi="es_ES"/>
        </w:rPr>
        <w:t xml:space="preserve"> · </w:t>
      </w:r>
      <w:r>
        <w:rPr>
          <w:lang w:val="es_ES" w:bidi="es_ES"/>
        </w:rPr>
        <w:t>LUK 5:27</w:t>
      </w:r>
      <w:r>
        <w:rPr>
          <w:lang w:val="es_ES" w:bidi="es_ES"/>
        </w:rPr>
      </w:r>
      <w:r>
        <w:rPr>
          <w:lang w:val="es_ES" w:bidi="es_ES"/>
        </w:rPr>
      </w:r>
    </w:p>
    <w:p>
      <w:pPr/>
      <w:r>
        <w:rPr>
          <w:lang w:val="es_ES" w:bidi="es_ES"/>
        </w:rPr>
      </w:r>
    </w:p>
    <w:p>
      <w:pPr>
        <w:pStyle w:val="Heading2"/>
      </w:pPr>
      <w:r>
        <w:rPr>
          <w:lang w:val="es_ES" w:bidi="es_ES"/>
        </w:rPr>
        <w:t>τέρας</w:t>
      </w:r>
      <w:r>
        <w:rPr>
          <w:lang w:val="es_ES" w:bidi="es_ES"/>
        </w:rPr>
      </w:r>
    </w:p>
    <w:p>
      <w:pPr>
        <w:pStyle w:val="Heading1"/>
      </w:pPr>
      <w:r>
        <w:rPr>
          <w:lang w:val="es_ES" w:bidi="es_ES"/>
        </w:rPr>
        <w:t>τέρας</w:t>
      </w:r>
    </w:p>
    <w:p>
      <w:pPr/>
      <w:r>
        <w:rPr>
          <w:lang w:val="es_ES" w:bidi="es_ES"/>
        </w:rPr>
      </w:r>
      <w:r>
        <w:rPr>
          <w:lang w:val="es_ES" w:bidi="es_ES"/>
        </w:rPr>
        <w:t>τέρας</w:t>
      </w:r>
      <w:r>
        <w:rPr>
          <w:lang w:val="es_ES" w:bidi="es_ES"/>
        </w:rPr>
        <w:t xml:space="preserve"> (</w:t>
      </w:r>
      <w:r>
        <w:rPr>
          <w:lang w:val="es_ES" w:bidi="es_ES"/>
        </w:rPr>
        <w:t>G5059</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-ατος</w:t>
      </w:r>
    </w:p>
    <w:p>
      <w:pPr/>
      <w:r>
        <w:rPr>
          <w:lang w:val="es_ES" w:bidi="es_ES"/>
        </w:rPr>
      </w:r>
      <w:r>
        <w:rPr>
          <w:lang w:val="es_ES" w:bidi="es_ES"/>
        </w:rPr>
        <w:t>33.480</w:t>
      </w:r>
      <w:r>
        <w:rPr>
          <w:lang w:val="es_ES" w:bidi="es_ES"/>
        </w:rPr>
        <w:t xml:space="preserve"> · </w:t>
      </w:r>
      <w:r>
        <w:rPr>
          <w:lang w:val="es_ES" w:bidi="es_ES"/>
        </w:rPr>
        <w:t>Comunicación</w:t>
      </w:r>
      <w:r>
        <w:rPr>
          <w:lang w:val="es_ES" w:bidi="es_ES"/>
        </w:rPr>
        <w:t xml:space="preserve"> · </w:t>
      </w:r>
      <w:r>
        <w:rPr>
          <w:lang w:val="es_ES" w:bidi="es_ES"/>
        </w:rPr>
        <w:t>Comunicación no verbal</w:t>
      </w:r>
    </w:p>
    <w:p>
      <w:pPr/>
      <w:r>
        <w:rPr>
          <w:lang w:val="es_ES" w:bidi="es_ES"/>
        </w:rPr>
      </w:r>
      <w:r>
        <w:rPr>
          <w:lang w:val="es_ES" w:bidi="es_ES"/>
        </w:rPr>
        <w:t>portento</w:t>
      </w:r>
      <w:r>
        <w:rPr>
          <w:lang w:val="es_ES" w:bidi="es_ES"/>
        </w:rPr>
        <w:t xml:space="preserve">, </w:t>
      </w:r>
      <w:r>
        <w:rPr>
          <w:lang w:val="es_ES" w:bidi="es_ES"/>
        </w:rPr>
        <w:t>señal</w:t>
      </w:r>
      <w:r>
        <w:rPr>
          <w:lang w:val="es_ES" w:bidi="es_ES"/>
        </w:rPr>
        <w:t xml:space="preserve"> </w:t>
      </w:r>
      <w:r>
        <w:rPr>
          <w:lang w:val="es_ES" w:bidi="es_ES"/>
        </w:rPr>
        <w:t>un signo inusual, especialmente en el cielo, que sirve para predecir eventos inminentes</w:t>
      </w:r>
      <w:r>
        <w:rPr>
          <w:lang w:val="es_ES" w:bidi="es_ES"/>
        </w:rPr>
        <w:t xml:space="preserve"> </w:t>
      </w:r>
      <w:r>
        <w:rPr>
          <w:lang w:val="es_ES" w:bidi="es_ES"/>
        </w:rPr>
        <w:t xml:space="preserve">En la antigüedad un portento podría consistir en la disposición particular de los planetas, la exhibición inusual de luces del norte, un cometa notable o un grupo de estrellas fugaces. Para una discusión sobre </w:t>
      </w:r>
      <w:r>
        <w:rPr>
          <w:lang w:val="es_ES" w:bidi="es_ES"/>
        </w:rPr>
        <w:t>σημεῖον</w:t>
      </w:r>
      <w:r>
        <w:rPr>
          <w:lang w:val="es_ES" w:bidi="es_ES"/>
        </w:rPr>
        <w:t xml:space="preserve"> "señal", ver </w:t>
      </w:r>
      <w:hyperlink r:id="rId42">
        <w:r>
          <w:rPr>
            <w:lang w:val="es_ES" w:bidi="es_ES"/>
          </w:rPr>
          <w:rPr>
            <w:color w:val="0000EE"/>
            <w:u w:val="single"/>
          </w:rPr>
          <w:t>33.477</w:t>
        </w:r>
      </w:hyperlink>
      <w:r>
        <w:rPr>
          <w:lang w:val="es_ES" w:bidi="es_ES"/>
        </w:rPr>
        <w:t>.</w:t>
      </w:r>
    </w:p>
    <w:p>
      <w:pPr/>
      <w:r>
        <w:rPr>
          <w:lang w:val="es_ES" w:bidi="es_ES"/>
        </w:rPr>
      </w:r>
      <w:r>
        <w:rPr>
          <w:lang w:val="es_ES" w:bidi="es_ES"/>
        </w:rPr>
        <w:t>MAT 24:24</w:t>
      </w:r>
      <w:r>
        <w:rPr>
          <w:lang w:val="es_ES" w:bidi="es_ES"/>
        </w:rPr>
        <w:t xml:space="preserve"> · </w:t>
      </w:r>
      <w:r>
        <w:rPr>
          <w:lang w:val="es_ES" w:bidi="es_ES"/>
        </w:rPr>
        <w:t>MRK 13:22</w:t>
      </w:r>
      <w:r>
        <w:rPr>
          <w:lang w:val="es_ES" w:bidi="es_ES"/>
        </w:rPr>
        <w:t xml:space="preserve"> · </w:t>
      </w:r>
      <w:r>
        <w:rPr>
          <w:lang w:val="es_ES" w:bidi="es_ES"/>
        </w:rPr>
        <w:t>JHN 4:48</w:t>
      </w:r>
      <w:r>
        <w:rPr>
          <w:lang w:val="es_ES" w:bidi="es_ES"/>
        </w:rPr>
        <w:t xml:space="preserve"> · </w:t>
      </w:r>
      <w:r>
        <w:rPr>
          <w:lang w:val="es_ES" w:bidi="es_ES"/>
        </w:rPr>
        <w:t>ACT 2:19</w:t>
      </w:r>
      <w:r>
        <w:rPr>
          <w:lang w:val="es_ES" w:bidi="es_ES"/>
        </w:rPr>
        <w:t xml:space="preserve"> · </w:t>
      </w:r>
      <w:r>
        <w:rPr>
          <w:lang w:val="es_ES" w:bidi="es_ES"/>
        </w:rPr>
        <w:t>ACT 2:22</w:t>
      </w:r>
      <w:r>
        <w:rPr>
          <w:lang w:val="es_ES" w:bidi="es_ES"/>
        </w:rPr>
        <w:t xml:space="preserve"> · </w:t>
      </w:r>
      <w:r>
        <w:rPr>
          <w:lang w:val="es_ES" w:bidi="es_ES"/>
        </w:rPr>
        <w:t>ACT 2:43</w:t>
      </w:r>
      <w:r>
        <w:rPr>
          <w:lang w:val="es_ES" w:bidi="es_ES"/>
        </w:rPr>
        <w:t xml:space="preserve"> · </w:t>
      </w:r>
      <w:r>
        <w:rPr>
          <w:lang w:val="es_ES" w:bidi="es_ES"/>
        </w:rPr>
        <w:t>ACT 4:30</w:t>
      </w:r>
      <w:r>
        <w:rPr>
          <w:lang w:val="es_ES" w:bidi="es_ES"/>
        </w:rPr>
        <w:t xml:space="preserve"> · </w:t>
      </w:r>
      <w:r>
        <w:rPr>
          <w:lang w:val="es_ES" w:bidi="es_ES"/>
        </w:rPr>
        <w:t>ACT 5:12</w:t>
      </w:r>
      <w:r>
        <w:rPr>
          <w:lang w:val="es_ES" w:bidi="es_ES"/>
        </w:rPr>
        <w:t xml:space="preserve"> · </w:t>
      </w:r>
      <w:r>
        <w:rPr>
          <w:lang w:val="es_ES" w:bidi="es_ES"/>
        </w:rPr>
        <w:t>ACT 6:8</w:t>
      </w:r>
      <w:r>
        <w:rPr>
          <w:lang w:val="es_ES" w:bidi="es_ES"/>
        </w:rPr>
        <w:t xml:space="preserve"> · </w:t>
      </w:r>
      <w:r>
        <w:rPr>
          <w:lang w:val="es_ES" w:bidi="es_ES"/>
        </w:rPr>
        <w:t>ACT 7:36</w:t>
      </w:r>
      <w:r>
        <w:rPr>
          <w:lang w:val="es_ES" w:bidi="es_ES"/>
        </w:rPr>
        <w:t xml:space="preserve"> · </w:t>
      </w:r>
      <w:r>
        <w:rPr>
          <w:lang w:val="es_ES" w:bidi="es_ES"/>
        </w:rPr>
        <w:t>ACT 14:3</w:t>
      </w:r>
      <w:r>
        <w:rPr>
          <w:lang w:val="es_ES" w:bidi="es_ES"/>
        </w:rPr>
        <w:t xml:space="preserve"> · </w:t>
      </w:r>
      <w:r>
        <w:rPr>
          <w:lang w:val="es_ES" w:bidi="es_ES"/>
        </w:rPr>
        <w:t>ACT 15:12</w:t>
      </w:r>
      <w:r>
        <w:rPr>
          <w:lang w:val="es_ES" w:bidi="es_ES"/>
        </w:rPr>
        <w:t xml:space="preserve"> · </w:t>
      </w:r>
      <w:r>
        <w:rPr>
          <w:lang w:val="es_ES" w:bidi="es_ES"/>
        </w:rPr>
        <w:t>ROM 15:19</w:t>
      </w:r>
      <w:r>
        <w:rPr>
          <w:lang w:val="es_ES" w:bidi="es_ES"/>
        </w:rPr>
        <w:t xml:space="preserve"> · </w:t>
      </w:r>
      <w:r>
        <w:rPr>
          <w:lang w:val="es_ES" w:bidi="es_ES"/>
        </w:rPr>
        <w:t>2CO 12:12</w:t>
      </w:r>
      <w:r>
        <w:rPr>
          <w:lang w:val="es_ES" w:bidi="es_ES"/>
        </w:rPr>
        <w:t xml:space="preserve"> · </w:t>
      </w:r>
      <w:r>
        <w:rPr>
          <w:lang w:val="es_ES" w:bidi="es_ES"/>
        </w:rPr>
        <w:t>2TH 2:9</w:t>
      </w:r>
      <w:r>
        <w:rPr>
          <w:lang w:val="es_ES" w:bidi="es_ES"/>
        </w:rPr>
        <w:t xml:space="preserve"> · </w:t>
      </w:r>
      <w:r>
        <w:rPr>
          <w:lang w:val="es_ES" w:bidi="es_ES"/>
        </w:rPr>
        <w:t>HEB 2:4</w:t>
      </w:r>
      <w:r>
        <w:rPr>
          <w:lang w:val="es_ES" w:bidi="es_ES"/>
        </w:rPr>
      </w:r>
      <w:r>
        <w:rPr>
          <w:lang w:val="es_ES" w:bidi="es_ES"/>
        </w:rPr>
      </w:r>
    </w:p>
    <w:p>
      <w:pPr/>
      <w:r>
        <w:rPr>
          <w:lang w:val="es_ES" w:bidi="es_ES"/>
        </w:rPr>
      </w:r>
    </w:p>
    <w:p>
      <w:pPr>
        <w:pStyle w:val="Heading2"/>
      </w:pPr>
      <w:r>
        <w:rPr>
          <w:lang w:val="es_ES" w:bidi="es_ES"/>
        </w:rPr>
        <w:t>Τέρτιος</w:t>
      </w:r>
      <w:r>
        <w:rPr>
          <w:lang w:val="es_ES" w:bidi="es_ES"/>
        </w:rPr>
      </w:r>
    </w:p>
    <w:p>
      <w:pPr>
        <w:pStyle w:val="Heading1"/>
      </w:pPr>
      <w:r>
        <w:rPr>
          <w:lang w:val="es_ES" w:bidi="es_ES"/>
        </w:rPr>
        <w:t>Τέρτιος</w:t>
      </w:r>
    </w:p>
    <w:p>
      <w:pPr/>
      <w:r>
        <w:rPr>
          <w:lang w:val="es_ES" w:bidi="es_ES"/>
        </w:rPr>
      </w:r>
      <w:r>
        <w:rPr>
          <w:lang w:val="es_ES" w:bidi="es_ES"/>
        </w:rPr>
        <w:t>Τέρτιος</w:t>
      </w:r>
      <w:r>
        <w:rPr>
          <w:lang w:val="es_ES" w:bidi="es_ES"/>
        </w:rPr>
        <w:t xml:space="preserve"> (</w:t>
      </w:r>
      <w:r>
        <w:rPr>
          <w:lang w:val="es_ES" w:bidi="es_ES"/>
        </w:rPr>
        <w:t>G5060</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93.357</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Tercio</w:t>
      </w:r>
      <w:r>
        <w:rPr>
          <w:lang w:val="es_ES" w:bidi="es_ES"/>
        </w:rPr>
        <w:t xml:space="preserve"> </w:t>
      </w:r>
      <w:r>
        <w:rPr>
          <w:lang w:val="es_ES" w:bidi="es_ES"/>
        </w:rPr>
        <w:t xml:space="preserve">una de las personas que envía saludos en </w:t>
      </w:r>
      <w:r>
        <w:rPr>
          <w:lang w:val="es_ES" w:bidi="es_ES"/>
        </w:rPr>
        <w:t>ROM 16:22</w:t>
      </w:r>
    </w:p>
    <w:p>
      <w:pPr/>
      <w:r>
        <w:rPr>
          <w:lang w:val="es_ES" w:bidi="es_ES"/>
        </w:rPr>
      </w:r>
      <w:r>
        <w:rPr>
          <w:lang w:val="es_ES" w:bidi="es_ES"/>
        </w:rPr>
        <w:t>ROM 16:22</w:t>
      </w:r>
      <w:r>
        <w:rPr>
          <w:lang w:val="es_ES" w:bidi="es_ES"/>
        </w:rPr>
      </w:r>
      <w:r>
        <w:rPr>
          <w:lang w:val="es_ES" w:bidi="es_ES"/>
        </w:rPr>
      </w:r>
    </w:p>
    <w:p>
      <w:pPr/>
      <w:r>
        <w:rPr>
          <w:lang w:val="es_ES" w:bidi="es_ES"/>
        </w:rPr>
      </w:r>
    </w:p>
    <w:p>
      <w:pPr>
        <w:pStyle w:val="Heading2"/>
      </w:pPr>
      <w:r>
        <w:rPr>
          <w:lang w:val="es_ES" w:bidi="es_ES"/>
        </w:rPr>
        <w:t>Τέρτυλλος</w:t>
      </w:r>
      <w:r>
        <w:rPr>
          <w:lang w:val="es_ES" w:bidi="es_ES"/>
        </w:rPr>
      </w:r>
    </w:p>
    <w:p>
      <w:pPr>
        <w:pStyle w:val="Heading1"/>
      </w:pPr>
      <w:r>
        <w:rPr>
          <w:lang w:val="es_ES" w:bidi="es_ES"/>
        </w:rPr>
        <w:t>Τέρτυλλος</w:t>
      </w:r>
    </w:p>
    <w:p>
      <w:pPr/>
      <w:r>
        <w:rPr>
          <w:lang w:val="es_ES" w:bidi="es_ES"/>
        </w:rPr>
      </w:r>
      <w:r>
        <w:rPr>
          <w:lang w:val="es_ES" w:bidi="es_ES"/>
        </w:rPr>
        <w:t>Τέρτυλλος</w:t>
      </w:r>
      <w:r>
        <w:rPr>
          <w:lang w:val="es_ES" w:bidi="es_ES"/>
        </w:rPr>
        <w:t xml:space="preserve"> (</w:t>
      </w:r>
      <w:r>
        <w:rPr>
          <w:lang w:val="es_ES" w:bidi="es_ES"/>
        </w:rPr>
        <w:t>G5061</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93.358</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Tértulo</w:t>
      </w:r>
      <w:r>
        <w:rPr>
          <w:lang w:val="es_ES" w:bidi="es_ES"/>
        </w:rPr>
        <w:t xml:space="preserve"> </w:t>
      </w:r>
      <w:r>
        <w:rPr>
          <w:lang w:val="es_ES" w:bidi="es_ES"/>
        </w:rPr>
        <w:t>abogado que acusó a Pablo ante Félix</w:t>
      </w:r>
    </w:p>
    <w:p>
      <w:pPr/>
      <w:r>
        <w:rPr>
          <w:lang w:val="es_ES" w:bidi="es_ES"/>
        </w:rPr>
      </w:r>
      <w:r>
        <w:rPr>
          <w:lang w:val="es_ES" w:bidi="es_ES"/>
        </w:rPr>
        <w:t>ACT 24:1</w:t>
      </w:r>
      <w:r>
        <w:rPr>
          <w:lang w:val="es_ES" w:bidi="es_ES"/>
        </w:rPr>
        <w:t xml:space="preserve"> · </w:t>
      </w:r>
      <w:r>
        <w:rPr>
          <w:lang w:val="es_ES" w:bidi="es_ES"/>
        </w:rPr>
        <w:t>ACT 24:2</w:t>
      </w:r>
      <w:r>
        <w:rPr>
          <w:lang w:val="es_ES" w:bidi="es_ES"/>
        </w:rPr>
      </w:r>
      <w:r>
        <w:rPr>
          <w:lang w:val="es_ES" w:bidi="es_ES"/>
        </w:rPr>
      </w:r>
    </w:p>
    <w:p>
      <w:pPr/>
      <w:r>
        <w:rPr>
          <w:lang w:val="es_ES" w:bidi="es_ES"/>
        </w:rPr>
      </w:r>
    </w:p>
    <w:p>
      <w:pPr>
        <w:pStyle w:val="Heading2"/>
      </w:pPr>
      <w:r>
        <w:rPr>
          <w:lang w:val="es_ES" w:bidi="es_ES"/>
        </w:rPr>
        <w:t>τέσσαρες</w:t>
      </w:r>
      <w:r>
        <w:rPr>
          <w:lang w:val="es_ES" w:bidi="es_ES"/>
        </w:rPr>
      </w:r>
    </w:p>
    <w:p>
      <w:pPr>
        <w:pStyle w:val="Heading1"/>
      </w:pPr>
      <w:r>
        <w:rPr>
          <w:lang w:val="es_ES" w:bidi="es_ES"/>
        </w:rPr>
        <w:t>τέσσαρες</w:t>
      </w:r>
    </w:p>
    <w:p>
      <w:pPr/>
      <w:r>
        <w:rPr>
          <w:lang w:val="es_ES" w:bidi="es_ES"/>
        </w:rPr>
      </w:r>
      <w:r>
        <w:rPr>
          <w:lang w:val="es_ES" w:bidi="es_ES"/>
        </w:rPr>
        <w:t>τέσσαρες</w:t>
      </w:r>
      <w:r>
        <w:rPr>
          <w:lang w:val="es_ES" w:bidi="es_ES"/>
        </w:rPr>
        <w:t xml:space="preserve"> (</w:t>
      </w:r>
      <w:r>
        <w:rPr>
          <w:lang w:val="es_ES" w:bidi="es_ES"/>
        </w:rPr>
        <w:t>G5064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τεσσάρων · neut. τέσσαρα </w:t>
      </w:r>
      <w:r>
        <w:rPr>
          <w:lang w:val="es_ES" w:bidi="es_ES"/>
        </w:rPr>
        <w:t>|</w:t>
      </w:r>
      <w:r>
        <w:rPr>
          <w:lang w:val="es_ES" w:bidi="es_ES"/>
        </w:rPr>
        <w:t xml:space="preserve"> </w:t>
      </w:r>
      <w:r>
        <w:rPr>
          <w:lang w:val="es_ES" w:bidi="es_ES"/>
        </w:rPr>
        <w:t>τεσσεράκοντα</w:t>
      </w:r>
      <w:r>
        <w:rPr>
          <w:lang w:val="es_ES" w:bidi="es_ES"/>
        </w:rPr>
        <w:t xml:space="preserve"> · </w:t>
      </w:r>
      <w:r>
        <w:rPr>
          <w:lang w:val="es_ES" w:bidi="es_ES"/>
        </w:rPr>
        <w:t>τεσσαρεσκαιδέκατος</w:t>
      </w:r>
      <w:r>
        <w:rPr>
          <w:lang w:val="es_ES" w:bidi="es_ES"/>
        </w:rPr>
        <w:t xml:space="preserve"> · </w:t>
      </w:r>
      <w:r>
        <w:rPr>
          <w:lang w:val="es_ES" w:bidi="es_ES"/>
        </w:rPr>
        <w:t>τεταρταῖος</w:t>
      </w:r>
      <w:r>
        <w:rPr>
          <w:lang w:val="es_ES" w:bidi="es_ES"/>
        </w:rPr>
        <w:t xml:space="preserve"> · </w:t>
      </w:r>
      <w:r>
        <w:rPr>
          <w:lang w:val="es_ES" w:bidi="es_ES"/>
        </w:rPr>
        <w:t>τέταρτος</w:t>
      </w:r>
      <w:r>
        <w:rPr>
          <w:lang w:val="es_ES" w:bidi="es_ES"/>
        </w:rPr>
        <w:t xml:space="preserve"> · </w:t>
      </w:r>
      <w:r>
        <w:rPr>
          <w:lang w:val="es_ES" w:bidi="es_ES"/>
        </w:rPr>
        <w:t>τετρααρχέω</w:t>
      </w:r>
      <w:r>
        <w:rPr>
          <w:lang w:val="es_ES" w:bidi="es_ES"/>
        </w:rPr>
        <w:t xml:space="preserve"> · </w:t>
      </w:r>
      <w:r>
        <w:rPr>
          <w:lang w:val="es_ES" w:bidi="es_ES"/>
        </w:rPr>
        <w:t>τετραάρχης</w:t>
      </w:r>
      <w:r>
        <w:rPr>
          <w:lang w:val="es_ES" w:bidi="es_ES"/>
        </w:rPr>
        <w:t xml:space="preserve"> · </w:t>
      </w:r>
      <w:r>
        <w:rPr>
          <w:lang w:val="es_ES" w:bidi="es_ES"/>
        </w:rPr>
        <w:t>τετράγωνος</w:t>
      </w:r>
      <w:r>
        <w:rPr>
          <w:lang w:val="es_ES" w:bidi="es_ES"/>
        </w:rPr>
        <w:t xml:space="preserve"> · </w:t>
      </w:r>
      <w:r>
        <w:rPr>
          <w:lang w:val="es_ES" w:bidi="es_ES"/>
        </w:rPr>
        <w:t>τετράδιον</w:t>
      </w:r>
      <w:r>
        <w:rPr>
          <w:lang w:val="es_ES" w:bidi="es_ES"/>
        </w:rPr>
        <w:t xml:space="preserve"> · </w:t>
      </w:r>
      <w:r>
        <w:rPr>
          <w:lang w:val="es_ES" w:bidi="es_ES"/>
        </w:rPr>
        <w:t>τετρακισχίλιοι</w:t>
      </w:r>
      <w:r>
        <w:rPr>
          <w:lang w:val="es_ES" w:bidi="es_ES"/>
        </w:rPr>
        <w:t xml:space="preserve"> · </w:t>
      </w:r>
      <w:r>
        <w:rPr>
          <w:lang w:val="es_ES" w:bidi="es_ES"/>
        </w:rPr>
        <w:t>τετρακόσιοι</w:t>
      </w:r>
      <w:r>
        <w:rPr>
          <w:lang w:val="es_ES" w:bidi="es_ES"/>
        </w:rPr>
        <w:t xml:space="preserve"> · </w:t>
      </w:r>
      <w:r>
        <w:rPr>
          <w:lang w:val="es_ES" w:bidi="es_ES"/>
        </w:rPr>
        <w:t>τετράμηνος</w:t>
      </w:r>
      <w:r>
        <w:rPr>
          <w:lang w:val="es_ES" w:bidi="es_ES"/>
        </w:rPr>
        <w:t xml:space="preserve"> · </w:t>
      </w:r>
      <w:r>
        <w:rPr>
          <w:lang w:val="es_ES" w:bidi="es_ES"/>
        </w:rPr>
        <w:t>τετραπλοῦς</w:t>
      </w:r>
      <w:r>
        <w:rPr>
          <w:lang w:val="es_ES" w:bidi="es_ES"/>
        </w:rPr>
        <w:t xml:space="preserve"> · </w:t>
      </w:r>
      <w:r>
        <w:rPr>
          <w:lang w:val="es_ES" w:bidi="es_ES"/>
        </w:rPr>
        <w:t>τετράπουν</w:t>
      </w:r>
      <w:r>
        <w:rPr>
          <w:lang w:val="es_ES" w:bidi="es_ES"/>
        </w:rPr>
        <w:t xml:space="preserve"> · </w:t>
      </w:r>
      <w:r>
        <w:rPr>
          <w:lang w:val="es_ES" w:bidi="es_ES"/>
        </w:rPr>
        <w:t>τράπεζα</w:t>
      </w:r>
      <w:r>
        <w:rPr>
          <w:lang w:val="es_ES" w:bidi="es_ES"/>
        </w:rPr>
        <w:t xml:space="preserve"> · </w:t>
      </w:r>
      <w:r>
        <w:rPr>
          <w:lang w:val="es_ES" w:bidi="es_ES"/>
        </w:rPr>
        <w:t>τραπεζίτης</w:t>
      </w:r>
    </w:p>
    <w:p>
      <w:pPr/>
      <w:r>
        <w:rPr>
          <w:lang w:val="es_ES" w:bidi="es_ES"/>
        </w:rPr>
      </w:r>
      <w:r>
        <w:rPr>
          <w:lang w:val="es_ES" w:bidi="es_ES"/>
        </w:rPr>
        <w:t>60.13</w:t>
      </w:r>
      <w:r>
        <w:rPr>
          <w:lang w:val="es_ES" w:bidi="es_ES"/>
        </w:rPr>
        <w:t xml:space="preserve"> · </w:t>
      </w:r>
      <w:r>
        <w:rPr>
          <w:lang w:val="es_ES" w:bidi="es_ES"/>
        </w:rPr>
        <w:t>Número</w:t>
      </w:r>
      <w:r>
        <w:rPr>
          <w:lang w:val="es_ES" w:bidi="es_ES"/>
        </w:rPr>
        <w:t xml:space="preserve"> · </w:t>
      </w:r>
      <w:r>
        <w:rPr>
          <w:lang w:val="es_ES" w:bidi="es_ES"/>
        </w:rPr>
        <w:t>Uno, dos, tres, etc. [Números Cardinales]</w:t>
      </w:r>
    </w:p>
    <w:p>
      <w:pPr/>
      <w:r>
        <w:rPr>
          <w:lang w:val="es_ES" w:bidi="es_ES"/>
        </w:rPr>
      </w:r>
      <w:r>
        <w:rPr>
          <w:lang w:val="es_ES" w:bidi="es_ES"/>
        </w:rPr>
        <w:t>cuatro</w:t>
      </w:r>
      <w:r>
        <w:rPr>
          <w:lang w:val="es_ES" w:bidi="es_ES"/>
        </w:rPr>
        <w:t xml:space="preserve"> </w:t>
      </w:r>
      <w:r>
        <w:rPr>
          <w:lang w:val="es_ES" w:bidi="es_ES"/>
        </w:rPr>
        <w:t>número cardinal, donde hay cuatro instancias de una entidad contable</w:t>
      </w:r>
      <w:r>
        <w:rPr>
          <w:lang w:val="es_ES" w:bidi="es_ES"/>
        </w:rPr>
        <w:t xml:space="preserve"> </w:t>
      </w:r>
      <w:r>
        <w:rPr>
          <w:lang w:val="es_ES" w:bidi="es_ES"/>
        </w:rPr>
        <w:t>En algunos idiomas el equivalente de "desde los cuatro vientos" o "de las cuatro direcciones" es simplemente "de todas las direcciones". La expresión griega no significa específicamente solo de cuatro direcciones, sino de todas las direcciones.</w:t>
      </w:r>
    </w:p>
    <w:p>
      <w:pPr/>
      <w:r>
        <w:rPr>
          <w:lang w:val="es_ES" w:bidi="es_ES"/>
        </w:rPr>
      </w:r>
      <w:r>
        <w:rPr>
          <w:lang w:val="es_ES" w:bidi="es_ES"/>
        </w:rPr>
        <w:t>MAT 24:31</w:t>
      </w:r>
      <w:r>
        <w:rPr>
          <w:lang w:val="es_ES" w:bidi="es_ES"/>
        </w:rPr>
        <w:t xml:space="preserve"> · </w:t>
      </w:r>
      <w:r>
        <w:rPr>
          <w:lang w:val="es_ES" w:bidi="es_ES"/>
        </w:rPr>
        <w:t>MRK 2:3</w:t>
      </w:r>
      <w:r>
        <w:rPr>
          <w:lang w:val="es_ES" w:bidi="es_ES"/>
        </w:rPr>
        <w:t xml:space="preserve"> · </w:t>
      </w:r>
      <w:r>
        <w:rPr>
          <w:lang w:val="es_ES" w:bidi="es_ES"/>
        </w:rPr>
        <w:t>MRK 13:27</w:t>
      </w:r>
      <w:r>
        <w:rPr>
          <w:lang w:val="es_ES" w:bidi="es_ES"/>
        </w:rPr>
        <w:t xml:space="preserve"> · </w:t>
      </w:r>
      <w:r>
        <w:rPr>
          <w:lang w:val="es_ES" w:bidi="es_ES"/>
        </w:rPr>
        <w:t>LUK 2:37</w:t>
      </w:r>
      <w:r>
        <w:rPr>
          <w:lang w:val="es_ES" w:bidi="es_ES"/>
        </w:rPr>
        <w:t xml:space="preserve"> · </w:t>
      </w:r>
      <w:r>
        <w:rPr>
          <w:lang w:val="es_ES" w:bidi="es_ES"/>
        </w:rPr>
        <w:t>JHN 11:17</w:t>
      </w:r>
      <w:r>
        <w:rPr>
          <w:lang w:val="es_ES" w:bidi="es_ES"/>
        </w:rPr>
        <w:t xml:space="preserve"> · </w:t>
      </w:r>
      <w:r>
        <w:rPr>
          <w:lang w:val="es_ES" w:bidi="es_ES"/>
        </w:rPr>
        <w:t>JHN 19:23</w:t>
      </w:r>
      <w:r>
        <w:rPr>
          <w:lang w:val="es_ES" w:bidi="es_ES"/>
        </w:rPr>
        <w:t xml:space="preserve"> · </w:t>
      </w:r>
      <w:r>
        <w:rPr>
          <w:lang w:val="es_ES" w:bidi="es_ES"/>
        </w:rPr>
        <w:t>ACT 10:11</w:t>
      </w:r>
      <w:r>
        <w:rPr>
          <w:lang w:val="es_ES" w:bidi="es_ES"/>
        </w:rPr>
        <w:t xml:space="preserve"> · </w:t>
      </w:r>
      <w:r>
        <w:rPr>
          <w:lang w:val="es_ES" w:bidi="es_ES"/>
        </w:rPr>
        <w:t>ACT 11:5</w:t>
      </w:r>
      <w:r>
        <w:rPr>
          <w:lang w:val="es_ES" w:bidi="es_ES"/>
        </w:rPr>
        <w:t xml:space="preserve"> · </w:t>
      </w:r>
      <w:r>
        <w:rPr>
          <w:lang w:val="es_ES" w:bidi="es_ES"/>
        </w:rPr>
        <w:t>ACT 12:4</w:t>
      </w:r>
      <w:r>
        <w:rPr>
          <w:lang w:val="es_ES" w:bidi="es_ES"/>
        </w:rPr>
        <w:t xml:space="preserve"> · </w:t>
      </w:r>
      <w:r>
        <w:rPr>
          <w:lang w:val="es_ES" w:bidi="es_ES"/>
        </w:rPr>
        <w:t>ACT 21:9</w:t>
      </w:r>
      <w:r>
        <w:rPr>
          <w:lang w:val="es_ES" w:bidi="es_ES"/>
        </w:rPr>
        <w:t xml:space="preserve"> · </w:t>
      </w:r>
      <w:r>
        <w:rPr>
          <w:lang w:val="es_ES" w:bidi="es_ES"/>
        </w:rPr>
        <w:t>ACT 21:23</w:t>
      </w:r>
      <w:r>
        <w:rPr>
          <w:lang w:val="es_ES" w:bidi="es_ES"/>
        </w:rPr>
        <w:t xml:space="preserve"> · </w:t>
      </w:r>
      <w:r>
        <w:rPr>
          <w:lang w:val="es_ES" w:bidi="es_ES"/>
        </w:rPr>
        <w:t>ACT 27:29</w:t>
      </w:r>
      <w:r>
        <w:rPr>
          <w:lang w:val="es_ES" w:bidi="es_ES"/>
        </w:rPr>
        <w:t xml:space="preserve"> · </w:t>
      </w:r>
      <w:r>
        <w:rPr>
          <w:lang w:val="es_ES" w:bidi="es_ES"/>
        </w:rPr>
        <w:t>REV 4:4</w:t>
      </w:r>
      <w:r>
        <w:rPr>
          <w:lang w:val="es_ES" w:bidi="es_ES"/>
        </w:rPr>
        <w:t xml:space="preserve"> · </w:t>
      </w:r>
      <w:r>
        <w:rPr>
          <w:lang w:val="es_ES" w:bidi="es_ES"/>
        </w:rPr>
        <w:t>REV 4:4</w:t>
      </w:r>
      <w:r>
        <w:rPr>
          <w:lang w:val="es_ES" w:bidi="es_ES"/>
        </w:rPr>
        <w:t xml:space="preserve"> · </w:t>
      </w:r>
      <w:r>
        <w:rPr>
          <w:lang w:val="es_ES" w:bidi="es_ES"/>
        </w:rPr>
        <w:t>REV 4:6</w:t>
      </w:r>
      <w:r>
        <w:rPr>
          <w:lang w:val="es_ES" w:bidi="es_ES"/>
        </w:rPr>
        <w:t xml:space="preserve"> · </w:t>
      </w:r>
      <w:r>
        <w:rPr>
          <w:lang w:val="es_ES" w:bidi="es_ES"/>
        </w:rPr>
        <w:t>REV 4:8</w:t>
      </w:r>
      <w:r>
        <w:rPr>
          <w:lang w:val="es_ES" w:bidi="es_ES"/>
        </w:rPr>
        <w:t xml:space="preserve"> · </w:t>
      </w:r>
      <w:r>
        <w:rPr>
          <w:lang w:val="es_ES" w:bidi="es_ES"/>
        </w:rPr>
        <w:t>REV 4:10</w:t>
      </w:r>
      <w:r>
        <w:rPr>
          <w:lang w:val="es_ES" w:bidi="es_ES"/>
        </w:rPr>
        <w:t xml:space="preserve"> · </w:t>
      </w:r>
      <w:r>
        <w:rPr>
          <w:lang w:val="es_ES" w:bidi="es_ES"/>
        </w:rPr>
        <w:t>REV 5:6</w:t>
      </w:r>
      <w:r>
        <w:rPr>
          <w:lang w:val="es_ES" w:bidi="es_ES"/>
        </w:rPr>
        <w:t xml:space="preserve"> · </w:t>
      </w:r>
      <w:r>
        <w:rPr>
          <w:lang w:val="es_ES" w:bidi="es_ES"/>
        </w:rPr>
        <w:t>REV 5:8</w:t>
      </w:r>
      <w:r>
        <w:rPr>
          <w:lang w:val="es_ES" w:bidi="es_ES"/>
        </w:rPr>
        <w:t xml:space="preserve"> · </w:t>
      </w:r>
      <w:r>
        <w:rPr>
          <w:lang w:val="es_ES" w:bidi="es_ES"/>
        </w:rPr>
        <w:t>REV 5:8</w:t>
      </w:r>
      <w:r>
        <w:rPr>
          <w:lang w:val="es_ES" w:bidi="es_ES"/>
        </w:rPr>
        <w:t xml:space="preserve"> · </w:t>
      </w:r>
      <w:r>
        <w:rPr>
          <w:lang w:val="es_ES" w:bidi="es_ES"/>
        </w:rPr>
        <w:t>REV 5:14</w:t>
      </w:r>
      <w:r>
        <w:rPr>
          <w:lang w:val="es_ES" w:bidi="es_ES"/>
        </w:rPr>
        <w:t xml:space="preserve"> · </w:t>
      </w:r>
      <w:r>
        <w:rPr>
          <w:lang w:val="es_ES" w:bidi="es_ES"/>
        </w:rPr>
        <w:t>REV 6:1</w:t>
      </w:r>
      <w:r>
        <w:rPr>
          <w:lang w:val="es_ES" w:bidi="es_ES"/>
        </w:rPr>
        <w:t xml:space="preserve"> · </w:t>
      </w:r>
      <w:r>
        <w:rPr>
          <w:lang w:val="es_ES" w:bidi="es_ES"/>
        </w:rPr>
        <w:t>REV 6:6</w:t>
      </w:r>
      <w:r>
        <w:rPr>
          <w:lang w:val="es_ES" w:bidi="es_ES"/>
        </w:rPr>
        <w:t xml:space="preserve"> · </w:t>
      </w:r>
      <w:r>
        <w:rPr>
          <w:lang w:val="es_ES" w:bidi="es_ES"/>
        </w:rPr>
        <w:t>REV 7:1</w:t>
      </w:r>
      <w:r>
        <w:rPr>
          <w:lang w:val="es_ES" w:bidi="es_ES"/>
        </w:rPr>
        <w:t xml:space="preserve"> · </w:t>
      </w:r>
      <w:r>
        <w:rPr>
          <w:lang w:val="es_ES" w:bidi="es_ES"/>
        </w:rPr>
        <w:t>REV 7:1</w:t>
      </w:r>
      <w:r>
        <w:rPr>
          <w:lang w:val="es_ES" w:bidi="es_ES"/>
        </w:rPr>
        <w:t xml:space="preserve"> · </w:t>
      </w:r>
      <w:r>
        <w:rPr>
          <w:lang w:val="es_ES" w:bidi="es_ES"/>
        </w:rPr>
        <w:t>REV 7:1</w:t>
      </w:r>
      <w:r>
        <w:rPr>
          <w:lang w:val="es_ES" w:bidi="es_ES"/>
        </w:rPr>
        <w:t xml:space="preserve"> · </w:t>
      </w:r>
      <w:r>
        <w:rPr>
          <w:lang w:val="es_ES" w:bidi="es_ES"/>
        </w:rPr>
        <w:t>REV 7:2</w:t>
      </w:r>
      <w:r>
        <w:rPr>
          <w:lang w:val="es_ES" w:bidi="es_ES"/>
        </w:rPr>
        <w:t xml:space="preserve"> · </w:t>
      </w:r>
      <w:r>
        <w:rPr>
          <w:lang w:val="es_ES" w:bidi="es_ES"/>
        </w:rPr>
        <w:t>REV 7:4</w:t>
      </w:r>
      <w:r>
        <w:rPr>
          <w:lang w:val="es_ES" w:bidi="es_ES"/>
        </w:rPr>
        <w:t xml:space="preserve"> · </w:t>
      </w:r>
      <w:r>
        <w:rPr>
          <w:lang w:val="es_ES" w:bidi="es_ES"/>
        </w:rPr>
        <w:t>REV 7:11</w:t>
      </w:r>
      <w:r>
        <w:rPr>
          <w:lang w:val="es_ES" w:bidi="es_ES"/>
        </w:rPr>
        <w:t xml:space="preserve"> · </w:t>
      </w:r>
      <w:r>
        <w:rPr>
          <w:lang w:val="es_ES" w:bidi="es_ES"/>
        </w:rPr>
        <w:t>REV 9:14</w:t>
      </w:r>
      <w:r>
        <w:rPr>
          <w:lang w:val="es_ES" w:bidi="es_ES"/>
        </w:rPr>
        <w:t xml:space="preserve"> · </w:t>
      </w:r>
      <w:r>
        <w:rPr>
          <w:lang w:val="es_ES" w:bidi="es_ES"/>
        </w:rPr>
        <w:t>REV 9:15</w:t>
      </w:r>
      <w:r>
        <w:rPr>
          <w:lang w:val="es_ES" w:bidi="es_ES"/>
        </w:rPr>
        <w:t xml:space="preserve"> · </w:t>
      </w:r>
      <w:r>
        <w:rPr>
          <w:lang w:val="es_ES" w:bidi="es_ES"/>
        </w:rPr>
        <w:t>REV 11:16</w:t>
      </w:r>
      <w:r>
        <w:rPr>
          <w:lang w:val="es_ES" w:bidi="es_ES"/>
        </w:rPr>
        <w:t xml:space="preserve"> · </w:t>
      </w:r>
      <w:r>
        <w:rPr>
          <w:lang w:val="es_ES" w:bidi="es_ES"/>
        </w:rPr>
        <w:t>REV 14:1</w:t>
      </w:r>
      <w:r>
        <w:rPr>
          <w:lang w:val="es_ES" w:bidi="es_ES"/>
        </w:rPr>
        <w:t xml:space="preserve"> · </w:t>
      </w:r>
      <w:r>
        <w:rPr>
          <w:lang w:val="es_ES" w:bidi="es_ES"/>
        </w:rPr>
        <w:t>REV 14:3</w:t>
      </w:r>
      <w:r>
        <w:rPr>
          <w:lang w:val="es_ES" w:bidi="es_ES"/>
        </w:rPr>
        <w:t xml:space="preserve"> · </w:t>
      </w:r>
      <w:r>
        <w:rPr>
          <w:lang w:val="es_ES" w:bidi="es_ES"/>
        </w:rPr>
        <w:t>REV 14:3</w:t>
      </w:r>
      <w:r>
        <w:rPr>
          <w:lang w:val="es_ES" w:bidi="es_ES"/>
        </w:rPr>
        <w:t xml:space="preserve"> · </w:t>
      </w:r>
      <w:r>
        <w:rPr>
          <w:lang w:val="es_ES" w:bidi="es_ES"/>
        </w:rPr>
        <w:t>REV 15:7</w:t>
      </w:r>
      <w:r>
        <w:rPr>
          <w:lang w:val="es_ES" w:bidi="es_ES"/>
        </w:rPr>
        <w:t xml:space="preserve"> · </w:t>
      </w:r>
      <w:r>
        <w:rPr>
          <w:lang w:val="es_ES" w:bidi="es_ES"/>
        </w:rPr>
        <w:t>REV 19:4</w:t>
      </w:r>
      <w:r>
        <w:rPr>
          <w:lang w:val="es_ES" w:bidi="es_ES"/>
        </w:rPr>
        <w:t xml:space="preserve"> · </w:t>
      </w:r>
      <w:r>
        <w:rPr>
          <w:lang w:val="es_ES" w:bidi="es_ES"/>
        </w:rPr>
        <w:t>REV 19:4</w:t>
      </w:r>
      <w:r>
        <w:rPr>
          <w:lang w:val="es_ES" w:bidi="es_ES"/>
        </w:rPr>
        <w:t xml:space="preserve"> · </w:t>
      </w:r>
      <w:r>
        <w:rPr>
          <w:lang w:val="es_ES" w:bidi="es_ES"/>
        </w:rPr>
        <w:t>REV 20:8</w:t>
      </w:r>
      <w:r>
        <w:rPr>
          <w:lang w:val="es_ES" w:bidi="es_ES"/>
        </w:rPr>
        <w:t xml:space="preserve"> · </w:t>
      </w:r>
      <w:r>
        <w:rPr>
          <w:lang w:val="es_ES" w:bidi="es_ES"/>
        </w:rPr>
        <w:t>REV 21:17</w:t>
      </w:r>
      <w:r>
        <w:rPr>
          <w:lang w:val="es_ES" w:bidi="es_ES"/>
        </w:rPr>
      </w:r>
      <w:r>
        <w:rPr>
          <w:lang w:val="es_ES" w:bidi="es_ES"/>
        </w:rPr>
      </w:r>
    </w:p>
    <w:p>
      <w:pPr/>
      <w:r>
        <w:rPr>
          <w:lang w:val="es_ES" w:bidi="es_ES"/>
        </w:rPr>
      </w:r>
    </w:p>
    <w:p>
      <w:pPr>
        <w:pStyle w:val="Heading2"/>
      </w:pPr>
      <w:r>
        <w:rPr>
          <w:lang w:val="es_ES" w:bidi="es_ES"/>
        </w:rPr>
        <w:t>τεσσαρεσκαιδέκατος</w:t>
      </w:r>
      <w:r>
        <w:rPr>
          <w:lang w:val="es_ES" w:bidi="es_ES"/>
        </w:rPr>
      </w:r>
    </w:p>
    <w:p>
      <w:pPr>
        <w:pStyle w:val="Heading1"/>
      </w:pPr>
      <w:r>
        <w:rPr>
          <w:lang w:val="es_ES" w:bidi="es_ES"/>
        </w:rPr>
        <w:t>τεσσαρεσκαιδέκατος</w:t>
      </w:r>
    </w:p>
    <w:p>
      <w:pPr/>
      <w:r>
        <w:rPr>
          <w:lang w:val="es_ES" w:bidi="es_ES"/>
        </w:rPr>
      </w:r>
      <w:r>
        <w:rPr>
          <w:lang w:val="es_ES" w:bidi="es_ES"/>
        </w:rPr>
        <w:t>τεσσαρεσκαιδέκατος</w:t>
      </w:r>
      <w:r>
        <w:rPr>
          <w:lang w:val="es_ES" w:bidi="es_ES"/>
        </w:rPr>
        <w:t xml:space="preserve"> (</w:t>
      </w:r>
      <w:r>
        <w:rPr>
          <w:lang w:val="es_ES" w:bidi="es_ES"/>
        </w:rPr>
        <w:t>G5065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 </w:t>
      </w:r>
      <w:r>
        <w:rPr>
          <w:lang w:val="es_ES" w:bidi="es_ES"/>
        </w:rPr>
        <w:t>|</w:t>
      </w:r>
      <w:r>
        <w:rPr>
          <w:lang w:val="es_ES" w:bidi="es_ES"/>
        </w:rPr>
        <w:t xml:space="preserve"> τέσσαρες + καί + δεκατόω</w:t>
      </w:r>
    </w:p>
    <w:p>
      <w:pPr/>
      <w:r>
        <w:rPr>
          <w:lang w:val="es_ES" w:bidi="es_ES"/>
        </w:rPr>
      </w:r>
      <w:r>
        <w:rPr>
          <w:lang w:val="es_ES" w:bidi="es_ES"/>
        </w:rPr>
        <w:t>60.60</w:t>
      </w:r>
      <w:r>
        <w:rPr>
          <w:lang w:val="es_ES" w:bidi="es_ES"/>
        </w:rPr>
        <w:t xml:space="preserve"> · </w:t>
      </w:r>
      <w:r>
        <w:rPr>
          <w:lang w:val="es_ES" w:bidi="es_ES"/>
        </w:rPr>
        <w:t>Número</w:t>
      </w:r>
      <w:r>
        <w:rPr>
          <w:lang w:val="es_ES" w:bidi="es_ES"/>
        </w:rPr>
        <w:t xml:space="preserve"> · </w:t>
      </w:r>
      <w:r>
        <w:rPr>
          <w:lang w:val="es_ES" w:bidi="es_ES"/>
        </w:rPr>
        <w:t>Primero, Segundo, Tercero, Etc. [Números Ordinales]</w:t>
      </w:r>
    </w:p>
    <w:p>
      <w:pPr/>
      <w:r>
        <w:rPr>
          <w:lang w:val="es_ES" w:bidi="es_ES"/>
        </w:rPr>
      </w:r>
      <w:r>
        <w:rPr>
          <w:lang w:val="es_ES" w:bidi="es_ES"/>
        </w:rPr>
        <w:t>catorce</w:t>
      </w:r>
      <w:r>
        <w:rPr>
          <w:lang w:val="es_ES" w:bidi="es_ES"/>
        </w:rPr>
        <w:t xml:space="preserve"> </w:t>
      </w:r>
      <w:r>
        <w:rPr>
          <w:lang w:val="es_ES" w:bidi="es_ES"/>
        </w:rPr>
        <w:t>decimocuarto en una serie que involucra tiempo, espacio o conjunto</w:t>
      </w:r>
    </w:p>
    <w:p>
      <w:pPr/>
      <w:r>
        <w:rPr>
          <w:lang w:val="es_ES" w:bidi="es_ES"/>
        </w:rPr>
      </w:r>
      <w:r>
        <w:rPr>
          <w:lang w:val="es_ES" w:bidi="es_ES"/>
        </w:rPr>
        <w:t>ACT 27:27</w:t>
      </w:r>
      <w:r>
        <w:rPr>
          <w:lang w:val="es_ES" w:bidi="es_ES"/>
        </w:rPr>
        <w:t xml:space="preserve"> · </w:t>
      </w:r>
      <w:r>
        <w:rPr>
          <w:lang w:val="es_ES" w:bidi="es_ES"/>
        </w:rPr>
        <w:t>ACT 27:33</w:t>
      </w:r>
      <w:r>
        <w:rPr>
          <w:lang w:val="es_ES" w:bidi="es_ES"/>
        </w:rPr>
      </w:r>
      <w:r>
        <w:rPr>
          <w:lang w:val="es_ES" w:bidi="es_ES"/>
        </w:rPr>
      </w:r>
    </w:p>
    <w:p>
      <w:pPr/>
      <w:r>
        <w:rPr>
          <w:lang w:val="es_ES" w:bidi="es_ES"/>
        </w:rPr>
      </w:r>
    </w:p>
    <w:p>
      <w:pPr>
        <w:pStyle w:val="Heading2"/>
      </w:pPr>
      <w:r>
        <w:rPr>
          <w:lang w:val="es_ES" w:bidi="es_ES"/>
        </w:rPr>
        <w:t>τεσσεράκοντα</w:t>
      </w:r>
      <w:r>
        <w:rPr>
          <w:lang w:val="es_ES" w:bidi="es_ES"/>
        </w:rPr>
      </w:r>
    </w:p>
    <w:p>
      <w:pPr>
        <w:pStyle w:val="Heading1"/>
      </w:pPr>
      <w:r>
        <w:rPr>
          <w:lang w:val="es_ES" w:bidi="es_ES"/>
        </w:rPr>
        <w:t>τεσσεράκοντα</w:t>
      </w:r>
    </w:p>
    <w:p>
      <w:pPr/>
      <w:r>
        <w:rPr>
          <w:lang w:val="es_ES" w:bidi="es_ES"/>
        </w:rPr>
      </w:r>
      <w:r>
        <w:rPr>
          <w:lang w:val="es_ES" w:bidi="es_ES"/>
        </w:rPr>
        <w:t>τεσσεράκοντα</w:t>
      </w:r>
      <w:r>
        <w:rPr>
          <w:lang w:val="es_ES" w:bidi="es_ES"/>
        </w:rPr>
        <w:t xml:space="preserve"> (</w:t>
      </w:r>
      <w:r>
        <w:rPr>
          <w:lang w:val="es_ES" w:bidi="es_ES"/>
        </w:rPr>
        <w:t>G5062a</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w:t>
      </w:r>
      <w:r>
        <w:rPr>
          <w:lang w:val="es_ES" w:bidi="es_ES"/>
        </w:rPr>
        <w:t>τέσσαρες</w:t>
      </w:r>
    </w:p>
    <w:p>
      <w:pPr/>
      <w:r>
        <w:rPr>
          <w:lang w:val="es_ES" w:bidi="es_ES"/>
        </w:rPr>
      </w:r>
      <w:r>
        <w:rPr>
          <w:lang w:val="es_ES" w:bidi="es_ES"/>
        </w:rPr>
        <w:t>60.27</w:t>
      </w:r>
      <w:r>
        <w:rPr>
          <w:lang w:val="es_ES" w:bidi="es_ES"/>
        </w:rPr>
        <w:t xml:space="preserve"> · </w:t>
      </w:r>
      <w:r>
        <w:rPr>
          <w:lang w:val="es_ES" w:bidi="es_ES"/>
        </w:rPr>
        <w:t>Número</w:t>
      </w:r>
      <w:r>
        <w:rPr>
          <w:lang w:val="es_ES" w:bidi="es_ES"/>
        </w:rPr>
        <w:t xml:space="preserve"> · </w:t>
      </w:r>
      <w:r>
        <w:rPr>
          <w:lang w:val="es_ES" w:bidi="es_ES"/>
        </w:rPr>
        <w:t>Uno, dos, tres, etc. [Números Cardinales]</w:t>
      </w:r>
    </w:p>
    <w:p>
      <w:pPr/>
      <w:r>
        <w:rPr>
          <w:lang w:val="es_ES" w:bidi="es_ES"/>
        </w:rPr>
      </w:r>
      <w:r>
        <w:rPr>
          <w:lang w:val="es_ES" w:bidi="es_ES"/>
        </w:rPr>
        <w:t>cuarenta</w:t>
      </w:r>
      <w:r>
        <w:rPr>
          <w:lang w:val="es_ES" w:bidi="es_ES"/>
        </w:rPr>
        <w:t xml:space="preserve"> </w:t>
      </w:r>
      <w:r>
        <w:rPr>
          <w:lang w:val="es_ES" w:bidi="es_ES"/>
        </w:rPr>
        <w:t>número cardinal, donde hay cuarenta instancias de una entidad contable</w:t>
      </w:r>
    </w:p>
    <w:p>
      <w:pPr/>
      <w:r>
        <w:rPr>
          <w:lang w:val="es_ES" w:bidi="es_ES"/>
        </w:rPr>
      </w:r>
      <w:r>
        <w:rPr>
          <w:lang w:val="es_ES" w:bidi="es_ES"/>
        </w:rPr>
        <w:t>JHN 2:20</w:t>
      </w:r>
      <w:r>
        <w:rPr>
          <w:lang w:val="es_ES" w:bidi="es_ES"/>
        </w:rPr>
        <w:t xml:space="preserve"> · </w:t>
      </w:r>
      <w:r>
        <w:rPr>
          <w:lang w:val="es_ES" w:bidi="es_ES"/>
        </w:rPr>
        <w:t>ACT 4:22</w:t>
      </w:r>
      <w:r>
        <w:rPr>
          <w:lang w:val="es_ES" w:bidi="es_ES"/>
        </w:rPr>
        <w:t xml:space="preserve"> · </w:t>
      </w:r>
      <w:r>
        <w:rPr>
          <w:lang w:val="es_ES" w:bidi="es_ES"/>
        </w:rPr>
        <w:t>ACT 7:30</w:t>
      </w:r>
      <w:r>
        <w:rPr>
          <w:lang w:val="es_ES" w:bidi="es_ES"/>
        </w:rPr>
        <w:t xml:space="preserve"> · </w:t>
      </w:r>
      <w:r>
        <w:rPr>
          <w:lang w:val="es_ES" w:bidi="es_ES"/>
        </w:rPr>
        <w:t>ACT 7:42</w:t>
      </w:r>
      <w:r>
        <w:rPr>
          <w:lang w:val="es_ES" w:bidi="es_ES"/>
        </w:rPr>
        <w:t xml:space="preserve"> · </w:t>
      </w:r>
      <w:r>
        <w:rPr>
          <w:lang w:val="es_ES" w:bidi="es_ES"/>
        </w:rPr>
        <w:t>ACT 23:13</w:t>
      </w:r>
      <w:r>
        <w:rPr>
          <w:lang w:val="es_ES" w:bidi="es_ES"/>
        </w:rPr>
        <w:t xml:space="preserve"> · </w:t>
      </w:r>
      <w:r>
        <w:rPr>
          <w:lang w:val="es_ES" w:bidi="es_ES"/>
        </w:rPr>
        <w:t>ACT 23:21</w:t>
      </w:r>
      <w:r>
        <w:rPr>
          <w:lang w:val="es_ES" w:bidi="es_ES"/>
        </w:rPr>
        <w:t xml:space="preserve"> · </w:t>
      </w:r>
      <w:r>
        <w:rPr>
          <w:lang w:val="es_ES" w:bidi="es_ES"/>
        </w:rPr>
        <w:t>2CO 11:24</w:t>
      </w:r>
      <w:r>
        <w:rPr>
          <w:lang w:val="es_ES" w:bidi="es_ES"/>
        </w:rPr>
        <w:t xml:space="preserve"> · </w:t>
      </w:r>
      <w:r>
        <w:rPr>
          <w:lang w:val="es_ES" w:bidi="es_ES"/>
        </w:rPr>
        <w:t>REV 7:4</w:t>
      </w:r>
      <w:r>
        <w:rPr>
          <w:lang w:val="es_ES" w:bidi="es_ES"/>
        </w:rPr>
        <w:t xml:space="preserve"> · </w:t>
      </w:r>
      <w:r>
        <w:rPr>
          <w:lang w:val="es_ES" w:bidi="es_ES"/>
        </w:rPr>
        <w:t>REV 11:2</w:t>
      </w:r>
      <w:r>
        <w:rPr>
          <w:lang w:val="es_ES" w:bidi="es_ES"/>
        </w:rPr>
        <w:t xml:space="preserve"> · </w:t>
      </w:r>
      <w:r>
        <w:rPr>
          <w:lang w:val="es_ES" w:bidi="es_ES"/>
        </w:rPr>
        <w:t>REV 13:5</w:t>
      </w:r>
      <w:r>
        <w:rPr>
          <w:lang w:val="es_ES" w:bidi="es_ES"/>
        </w:rPr>
        <w:t xml:space="preserve"> · </w:t>
      </w:r>
      <w:r>
        <w:rPr>
          <w:lang w:val="es_ES" w:bidi="es_ES"/>
        </w:rPr>
        <w:t>REV 14:1</w:t>
      </w:r>
      <w:r>
        <w:rPr>
          <w:lang w:val="es_ES" w:bidi="es_ES"/>
        </w:rPr>
        <w:t xml:space="preserve"> · </w:t>
      </w:r>
      <w:r>
        <w:rPr>
          <w:lang w:val="es_ES" w:bidi="es_ES"/>
        </w:rPr>
        <w:t>REV 14:3</w:t>
      </w:r>
      <w:r>
        <w:rPr>
          <w:lang w:val="es_ES" w:bidi="es_ES"/>
        </w:rPr>
        <w:t xml:space="preserve"> · </w:t>
      </w:r>
      <w:r>
        <w:rPr>
          <w:lang w:val="es_ES" w:bidi="es_ES"/>
        </w:rPr>
        <w:t>REV 21:17</w:t>
      </w:r>
    </w:p>
    <w:p>
      <w:pPr/>
      <w:r>
        <w:rPr>
          <w:lang w:val="es_ES" w:bidi="es_ES"/>
        </w:rPr>
      </w:r>
      <w:r>
        <w:rPr>
          <w:lang w:val="es_ES" w:bidi="es_ES"/>
        </w:rPr>
        <w:t>67.94</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b/>
          <w:lang w:val="es_ES" w:bidi="es_ES"/>
        </w:rPr>
        <w:t>Collocation:</w:t>
      </w:r>
      <w:r>
        <w:rPr>
          <w:lang w:val="es_ES" w:bidi="es_ES"/>
        </w:rPr>
        <w:t xml:space="preserve"> </w:t>
      </w:r>
      <w:r>
        <w:rPr>
          <w:lang w:val="es_ES" w:bidi="es_ES"/>
        </w:rPr>
        <w:t>ἔτη τεσσεράκοντα</w:t>
      </w:r>
    </w:p>
    <w:p>
      <w:pPr/>
      <w:r>
        <w:rPr>
          <w:lang w:val="es_ES" w:bidi="es_ES"/>
        </w:rPr>
      </w:r>
      <w:r>
        <w:rPr>
          <w:lang w:val="es_ES" w:bidi="es_ES"/>
        </w:rPr>
        <w:t>por muchos años</w:t>
      </w:r>
      <w:r>
        <w:rPr>
          <w:lang w:val="es_ES" w:bidi="es_ES"/>
        </w:rPr>
        <w:t xml:space="preserve"> </w:t>
      </w:r>
      <w:r>
        <w:rPr>
          <w:lang w:val="es_ES" w:bidi="es_ES"/>
        </w:rPr>
        <w:t>posiblemente una expresión temporal simbólica que denota un período de tiempo muy largo</w:t>
      </w:r>
      <w:r>
        <w:rPr>
          <w:lang w:val="es_ES" w:bidi="es_ES"/>
        </w:rPr>
        <w:t xml:space="preserve"> </w:t>
      </w:r>
      <w:r>
        <w:rPr>
          <w:lang w:val="es_ES" w:bidi="es_ES"/>
        </w:rPr>
        <w:t xml:space="preserve">Aunque la mayoría de las traducciones traducen ἔτη τεσσεράκοντα como "cuarenta años", la expresión probablemente debe entenderse como un período de tiempo inusualmente largo. Ver también la discusión en </w:t>
      </w:r>
      <w:hyperlink r:id="rId43">
        <w:r>
          <w:rPr>
            <w:lang w:val="es_ES" w:bidi="es_ES"/>
          </w:rPr>
          <w:rPr>
            <w:color w:val="0000EE"/>
            <w:u w:val="single"/>
          </w:rPr>
          <w:t>67.93</w:t>
        </w:r>
      </w:hyperlink>
      <w:r>
        <w:rPr>
          <w:lang w:val="es_ES" w:bidi="es_ES"/>
        </w:rPr>
        <w:t>.</w:t>
      </w:r>
    </w:p>
    <w:p>
      <w:pPr/>
      <w:r>
        <w:rPr>
          <w:lang w:val="es_ES" w:bidi="es_ES"/>
        </w:rPr>
      </w:r>
      <w:r>
        <w:rPr>
          <w:lang w:val="es_ES" w:bidi="es_ES"/>
        </w:rPr>
        <w:t>ACT 7:30</w:t>
      </w:r>
      <w:r>
        <w:rPr>
          <w:lang w:val="es_ES" w:bidi="es_ES"/>
        </w:rPr>
        <w:t xml:space="preserve"> · </w:t>
      </w:r>
      <w:r>
        <w:rPr>
          <w:lang w:val="es_ES" w:bidi="es_ES"/>
        </w:rPr>
        <w:t>ACT 7:36</w:t>
      </w:r>
      <w:r>
        <w:rPr>
          <w:lang w:val="es_ES" w:bidi="es_ES"/>
        </w:rPr>
        <w:t xml:space="preserve"> · </w:t>
      </w:r>
      <w:r>
        <w:rPr>
          <w:lang w:val="es_ES" w:bidi="es_ES"/>
        </w:rPr>
        <w:t>ACT 7:42</w:t>
      </w:r>
      <w:r>
        <w:rPr>
          <w:lang w:val="es_ES" w:bidi="es_ES"/>
        </w:rPr>
        <w:t xml:space="preserve"> · </w:t>
      </w:r>
      <w:r>
        <w:rPr>
          <w:lang w:val="es_ES" w:bidi="es_ES"/>
        </w:rPr>
        <w:t>ACT 13:21</w:t>
      </w:r>
      <w:r>
        <w:rPr>
          <w:lang w:val="es_ES" w:bidi="es_ES"/>
        </w:rPr>
        <w:t xml:space="preserve"> · </w:t>
      </w:r>
      <w:r>
        <w:rPr>
          <w:lang w:val="es_ES" w:bidi="es_ES"/>
        </w:rPr>
        <w:t>HEB 3:10</w:t>
      </w:r>
      <w:r>
        <w:rPr>
          <w:lang w:val="es_ES" w:bidi="es_ES"/>
        </w:rPr>
        <w:t xml:space="preserve"> · </w:t>
      </w:r>
      <w:r>
        <w:rPr>
          <w:lang w:val="es_ES" w:bidi="es_ES"/>
        </w:rPr>
        <w:t>HEB 3:17</w:t>
      </w:r>
    </w:p>
    <w:p>
      <w:pPr/>
      <w:r>
        <w:rPr>
          <w:lang w:val="es_ES" w:bidi="es_ES"/>
        </w:rPr>
      </w:r>
      <w:r>
        <w:rPr>
          <w:lang w:val="es_ES" w:bidi="es_ES"/>
        </w:rPr>
        <w:t>67.93</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b/>
          <w:lang w:val="es_ES" w:bidi="es_ES"/>
        </w:rPr>
        <w:t>Collocation:</w:t>
      </w:r>
      <w:r>
        <w:rPr>
          <w:lang w:val="es_ES" w:bidi="es_ES"/>
        </w:rPr>
        <w:t xml:space="preserve"> </w:t>
      </w:r>
      <w:r>
        <w:rPr>
          <w:lang w:val="es_ES" w:bidi="es_ES"/>
        </w:rPr>
        <w:t>ἡμέρας τεσσεράκοντα καὶ νύκτας τεσσεράκοντα</w:t>
      </w:r>
    </w:p>
    <w:p>
      <w:pPr/>
      <w:r>
        <w:rPr>
          <w:lang w:val="es_ES" w:bidi="es_ES"/>
        </w:rPr>
      </w:r>
      <w:r>
        <w:rPr>
          <w:lang w:val="es_ES" w:bidi="es_ES"/>
        </w:rPr>
        <w:t>mucho tiempo</w:t>
      </w:r>
      <w:r>
        <w:rPr>
          <w:lang w:val="es_ES" w:bidi="es_ES"/>
        </w:rPr>
        <w:t xml:space="preserve"> </w:t>
      </w:r>
      <w:r>
        <w:rPr>
          <w:lang w:val="es_ES" w:bidi="es_ES"/>
        </w:rPr>
        <w:t>(literalmente: 'cuarenta días y cuarenta noches') posiblemente una expresión temporal simbólica que denota un período de tiempo relativamente largo</w:t>
      </w:r>
      <w:r>
        <w:rPr>
          <w:lang w:val="es_ES" w:bidi="es_ES"/>
        </w:rPr>
        <w:t xml:space="preserve"> </w:t>
      </w:r>
      <w:r>
        <w:rPr>
          <w:lang w:val="es_ES" w:bidi="es_ES"/>
        </w:rPr>
        <w:t>La mayoría de las traducciones representan ἡμέρας τεσσεράκοντα καὶ νύκτας τεσσεράκοντα como "cuarenta días y cuarenta noches" o "cuarenta días", aunque es posible, en vista del significado simbólico del número "cuarenta", que esta expresión deba entenderse como significando un largo periodo de tiempo.</w:t>
      </w:r>
    </w:p>
    <w:p>
      <w:pPr/>
      <w:r>
        <w:rPr>
          <w:lang w:val="es_ES" w:bidi="es_ES"/>
        </w:rPr>
      </w:r>
      <w:r>
        <w:rPr>
          <w:lang w:val="es_ES" w:bidi="es_ES"/>
        </w:rPr>
        <w:t>MAT 4:2</w:t>
      </w:r>
      <w:r>
        <w:rPr>
          <w:lang w:val="es_ES" w:bidi="es_ES"/>
        </w:rPr>
        <w:t xml:space="preserve"> · </w:t>
      </w:r>
      <w:r>
        <w:rPr>
          <w:lang w:val="es_ES" w:bidi="es_ES"/>
        </w:rPr>
        <w:t>MAT 4:2</w:t>
      </w:r>
    </w:p>
    <w:p>
      <w:pPr/>
      <w:r>
        <w:rPr>
          <w:lang w:val="es_ES" w:bidi="es_ES"/>
        </w:rPr>
      </w:r>
      <w:r>
        <w:rPr>
          <w:lang w:val="es_ES" w:bidi="es_ES"/>
        </w:rPr>
        <w:t>67.93</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b/>
          <w:lang w:val="es_ES" w:bidi="es_ES"/>
        </w:rPr>
        <w:t>Collocation:</w:t>
      </w:r>
      <w:r>
        <w:rPr>
          <w:lang w:val="es_ES" w:bidi="es_ES"/>
        </w:rPr>
        <w:t xml:space="preserve"> </w:t>
      </w:r>
      <w:r>
        <w:rPr>
          <w:lang w:val="es_ES" w:bidi="es_ES"/>
        </w:rPr>
        <w:t>ἡμέρας τεσσεράκοντα</w:t>
      </w:r>
    </w:p>
    <w:p>
      <w:pPr/>
      <w:r>
        <w:rPr>
          <w:lang w:val="es_ES" w:bidi="es_ES"/>
        </w:rPr>
      </w:r>
      <w:r>
        <w:rPr>
          <w:lang w:val="es_ES" w:bidi="es_ES"/>
        </w:rPr>
        <w:t>mucho tiempo</w:t>
      </w:r>
      <w:r>
        <w:rPr>
          <w:lang w:val="es_ES" w:bidi="es_ES"/>
        </w:rPr>
        <w:t xml:space="preserve"> </w:t>
      </w:r>
      <w:r>
        <w:rPr>
          <w:lang w:val="es_ES" w:bidi="es_ES"/>
        </w:rPr>
        <w:t>([forma abreviada de (3)] literalmente, 'cuarenta días') posible expresión temporal simbólica que denota un período de tiempo relativamente largo</w:t>
      </w:r>
      <w:r>
        <w:rPr>
          <w:lang w:val="es_ES" w:bidi="es_ES"/>
        </w:rPr>
        <w:t xml:space="preserve"> </w:t>
      </w:r>
      <w:r>
        <w:rPr>
          <w:lang w:val="es_ES" w:bidi="es_ES"/>
        </w:rPr>
        <w:t>La mayoría de las traducciones representan ἡμέρας τεσσεράκοντα καὶ νύκτας τεσσεράκοντα como "cuarenta días y cuarenta noches" o "cuarenta días", aunque es posible, en vista del significado simbólico del número "cuarenta", que esta expresión deba entenderse como significando un largo periodo de tiempo.</w:t>
      </w:r>
    </w:p>
    <w:p>
      <w:pPr/>
      <w:r>
        <w:rPr>
          <w:lang w:val="es_ES" w:bidi="es_ES"/>
        </w:rPr>
      </w:r>
      <w:r>
        <w:rPr>
          <w:lang w:val="es_ES" w:bidi="es_ES"/>
        </w:rPr>
        <w:t>MRK 1:13</w:t>
      </w:r>
      <w:r>
        <w:rPr>
          <w:lang w:val="es_ES" w:bidi="es_ES"/>
        </w:rPr>
        <w:t xml:space="preserve"> · </w:t>
      </w:r>
      <w:r>
        <w:rPr>
          <w:lang w:val="es_ES" w:bidi="es_ES"/>
        </w:rPr>
        <w:t>LUK 4:2</w:t>
      </w:r>
      <w:r>
        <w:rPr>
          <w:lang w:val="es_ES" w:bidi="es_ES"/>
        </w:rPr>
        <w:t xml:space="preserve"> · </w:t>
      </w:r>
      <w:r>
        <w:rPr>
          <w:lang w:val="es_ES" w:bidi="es_ES"/>
        </w:rPr>
        <w:t>ACT 1:3</w:t>
      </w:r>
      <w:r>
        <w:rPr>
          <w:lang w:val="es_ES" w:bidi="es_ES"/>
        </w:rPr>
      </w:r>
      <w:r>
        <w:rPr>
          <w:lang w:val="es_ES" w:bidi="es_ES"/>
        </w:rPr>
      </w:r>
    </w:p>
    <w:p>
      <w:pPr/>
      <w:r>
        <w:rPr>
          <w:lang w:val="es_ES" w:bidi="es_ES"/>
        </w:rPr>
      </w:r>
    </w:p>
    <w:p>
      <w:pPr>
        <w:pStyle w:val="Heading2"/>
      </w:pPr>
      <w:r>
        <w:rPr>
          <w:lang w:val="es_ES" w:bidi="es_ES"/>
        </w:rPr>
        <w:t>τεσσερακονταετής</w:t>
      </w:r>
      <w:r>
        <w:rPr>
          <w:lang w:val="es_ES" w:bidi="es_ES"/>
        </w:rPr>
      </w:r>
    </w:p>
    <w:p>
      <w:pPr>
        <w:pStyle w:val="Heading1"/>
      </w:pPr>
      <w:r>
        <w:rPr>
          <w:lang w:val="es_ES" w:bidi="es_ES"/>
        </w:rPr>
        <w:t>τεσσερακονταετής</w:t>
      </w:r>
    </w:p>
    <w:p>
      <w:pPr/>
      <w:r>
        <w:rPr>
          <w:lang w:val="es_ES" w:bidi="es_ES"/>
        </w:rPr>
      </w:r>
      <w:r>
        <w:rPr>
          <w:lang w:val="es_ES" w:bidi="es_ES"/>
        </w:rPr>
        <w:t>τεσσερακονταετής</w:t>
      </w:r>
      <w:r>
        <w:rPr>
          <w:lang w:val="es_ES" w:bidi="es_ES"/>
        </w:rPr>
        <w:t xml:space="preserve"> (</w:t>
      </w:r>
      <w:r>
        <w:rPr>
          <w:lang w:val="es_ES" w:bidi="es_ES"/>
        </w:rPr>
        <w:t>G5063a</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τέσσαρες + ἔτος</w:t>
      </w:r>
    </w:p>
    <w:p>
      <w:pPr/>
      <w:r>
        <w:rPr>
          <w:lang w:val="es_ES" w:bidi="es_ES"/>
        </w:rPr>
      </w:r>
      <w:r>
        <w:rPr>
          <w:lang w:val="es_ES" w:bidi="es_ES"/>
        </w:rPr>
        <w:t>67.172</w:t>
      </w:r>
      <w:r>
        <w:rPr>
          <w:lang w:val="es_ES" w:bidi="es_ES"/>
        </w:rPr>
        <w:t xml:space="preserve"> · </w:t>
      </w:r>
      <w:r>
        <w:rPr>
          <w:lang w:val="es_ES" w:bidi="es_ES"/>
        </w:rPr>
        <w:t>Tiempo</w:t>
      </w:r>
      <w:r>
        <w:rPr>
          <w:lang w:val="es_ES" w:bidi="es_ES"/>
        </w:rPr>
        <w:t xml:space="preserve"> · </w:t>
      </w:r>
      <w:r>
        <w:rPr>
          <w:lang w:val="es_ES" w:bidi="es_ES"/>
        </w:rPr>
        <w:t>Unidades de Tiempo Definidas: Año, Mes, Semana, Día, Hora</w:t>
      </w:r>
    </w:p>
    <w:p>
      <w:pPr/>
      <w:r>
        <w:rPr>
          <w:lang w:val="es_ES" w:bidi="es_ES"/>
        </w:rPr>
      </w:r>
      <w:r>
        <w:rPr>
          <w:lang w:val="es_ES" w:bidi="es_ES"/>
        </w:rPr>
        <w:t>cuarenta años</w:t>
      </w:r>
      <w:r>
        <w:rPr>
          <w:lang w:val="es_ES" w:bidi="es_ES"/>
        </w:rPr>
        <w:t xml:space="preserve"> </w:t>
      </w:r>
      <w:r>
        <w:rPr>
          <w:lang w:val="es_ES" w:bidi="es_ES"/>
        </w:rPr>
        <w:t>pertinente a un período de cuarenta años</w:t>
      </w:r>
    </w:p>
    <w:p>
      <w:pPr/>
      <w:r>
        <w:rPr>
          <w:lang w:val="es_ES" w:bidi="es_ES"/>
        </w:rPr>
      </w:r>
      <w:r>
        <w:rPr>
          <w:lang w:val="es_ES" w:bidi="es_ES"/>
        </w:rPr>
        <w:t>ACT 7:23</w:t>
      </w:r>
      <w:r>
        <w:rPr>
          <w:lang w:val="es_ES" w:bidi="es_ES"/>
        </w:rPr>
        <w:t xml:space="preserve"> · </w:t>
      </w:r>
      <w:r>
        <w:rPr>
          <w:lang w:val="es_ES" w:bidi="es_ES"/>
        </w:rPr>
        <w:t>ACT 13:18</w:t>
      </w:r>
      <w:r>
        <w:rPr>
          <w:lang w:val="es_ES" w:bidi="es_ES"/>
        </w:rPr>
      </w:r>
      <w:r>
        <w:rPr>
          <w:lang w:val="es_ES" w:bidi="es_ES"/>
        </w:rPr>
      </w:r>
    </w:p>
    <w:p>
      <w:pPr/>
      <w:r>
        <w:rPr>
          <w:lang w:val="es_ES" w:bidi="es_ES"/>
        </w:rPr>
      </w:r>
    </w:p>
    <w:p>
      <w:pPr>
        <w:pStyle w:val="Heading2"/>
      </w:pPr>
      <w:r>
        <w:rPr>
          <w:lang w:val="es_ES" w:bidi="es_ES"/>
        </w:rPr>
        <w:t>τεταρταῖος</w:t>
      </w:r>
      <w:r>
        <w:rPr>
          <w:lang w:val="es_ES" w:bidi="es_ES"/>
        </w:rPr>
      </w:r>
    </w:p>
    <w:p>
      <w:pPr>
        <w:pStyle w:val="Heading1"/>
      </w:pPr>
      <w:r>
        <w:rPr>
          <w:lang w:val="es_ES" w:bidi="es_ES"/>
        </w:rPr>
        <w:t>τεταρταῖος</w:t>
      </w:r>
    </w:p>
    <w:p>
      <w:pPr/>
      <w:r>
        <w:rPr>
          <w:lang w:val="es_ES" w:bidi="es_ES"/>
        </w:rPr>
      </w:r>
      <w:r>
        <w:rPr>
          <w:lang w:val="es_ES" w:bidi="es_ES"/>
        </w:rPr>
        <w:t>τεταρταῖος</w:t>
      </w:r>
      <w:r>
        <w:rPr>
          <w:lang w:val="es_ES" w:bidi="es_ES"/>
        </w:rPr>
        <w:t xml:space="preserve"> (</w:t>
      </w:r>
      <w:r>
        <w:rPr>
          <w:lang w:val="es_ES" w:bidi="es_ES"/>
        </w:rPr>
        <w:t>G5066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τέσσαρες</w:t>
      </w:r>
    </w:p>
    <w:p>
      <w:pPr/>
      <w:r>
        <w:rPr>
          <w:lang w:val="es_ES" w:bidi="es_ES"/>
        </w:rPr>
      </w:r>
      <w:r>
        <w:rPr>
          <w:lang w:val="es_ES" w:bidi="es_ES"/>
        </w:rPr>
        <w:t>67.181</w:t>
      </w:r>
      <w:r>
        <w:rPr>
          <w:lang w:val="es_ES" w:bidi="es_ES"/>
        </w:rPr>
        <w:t xml:space="preserve"> · </w:t>
      </w:r>
      <w:r>
        <w:rPr>
          <w:lang w:val="es_ES" w:bidi="es_ES"/>
        </w:rPr>
        <w:t>Tiempo</w:t>
      </w:r>
      <w:r>
        <w:rPr>
          <w:lang w:val="es_ES" w:bidi="es_ES"/>
        </w:rPr>
        <w:t xml:space="preserve"> · </w:t>
      </w:r>
      <w:r>
        <w:rPr>
          <w:lang w:val="es_ES" w:bidi="es_ES"/>
        </w:rPr>
        <w:t>Unidades de Tiempo Definidas: Año, Mes, Semana, Día, Hora</w:t>
      </w:r>
    </w:p>
    <w:p>
      <w:pPr/>
      <w:r>
        <w:rPr>
          <w:lang w:val="es_ES" w:bidi="es_ES"/>
        </w:rPr>
      </w:r>
      <w:r>
        <w:rPr>
          <w:lang w:val="es_ES" w:bidi="es_ES"/>
        </w:rPr>
        <w:t>en el cuarto día</w:t>
      </w:r>
      <w:r>
        <w:rPr>
          <w:lang w:val="es_ES" w:bidi="es_ES"/>
        </w:rPr>
        <w:t xml:space="preserve"> </w:t>
      </w:r>
      <w:r>
        <w:rPr>
          <w:lang w:val="es_ES" w:bidi="es_ES"/>
        </w:rPr>
        <w:t>pertinente al cuarto en una serie de días</w:t>
      </w:r>
    </w:p>
    <w:p>
      <w:pPr/>
      <w:r>
        <w:rPr>
          <w:lang w:val="es_ES" w:bidi="es_ES"/>
        </w:rPr>
      </w:r>
      <w:r>
        <w:rPr>
          <w:lang w:val="es_ES" w:bidi="es_ES"/>
        </w:rPr>
        <w:t>JHN 11:39</w:t>
      </w:r>
      <w:r>
        <w:rPr>
          <w:lang w:val="es_ES" w:bidi="es_ES"/>
        </w:rPr>
      </w:r>
      <w:r>
        <w:rPr>
          <w:lang w:val="es_ES" w:bidi="es_ES"/>
        </w:rPr>
      </w:r>
    </w:p>
    <w:p>
      <w:pPr/>
      <w:r>
        <w:rPr>
          <w:lang w:val="es_ES" w:bidi="es_ES"/>
        </w:rPr>
      </w:r>
    </w:p>
    <w:p>
      <w:pPr>
        <w:pStyle w:val="Heading2"/>
      </w:pPr>
      <w:r>
        <w:rPr>
          <w:lang w:val="es_ES" w:bidi="es_ES"/>
        </w:rPr>
        <w:t>τέταρτος</w:t>
      </w:r>
      <w:r>
        <w:rPr>
          <w:lang w:val="es_ES" w:bidi="es_ES"/>
        </w:rPr>
      </w:r>
    </w:p>
    <w:p>
      <w:pPr>
        <w:pStyle w:val="Heading1"/>
      </w:pPr>
      <w:r>
        <w:rPr>
          <w:lang w:val="es_ES" w:bidi="es_ES"/>
        </w:rPr>
        <w:t>τέταρτος</w:t>
      </w:r>
    </w:p>
    <w:p>
      <w:pPr/>
      <w:r>
        <w:rPr>
          <w:lang w:val="es_ES" w:bidi="es_ES"/>
        </w:rPr>
      </w:r>
      <w:r>
        <w:rPr>
          <w:lang w:val="es_ES" w:bidi="es_ES"/>
        </w:rPr>
        <w:t>τέταρτος</w:t>
      </w:r>
      <w:r>
        <w:rPr>
          <w:lang w:val="es_ES" w:bidi="es_ES"/>
        </w:rPr>
        <w:t xml:space="preserve"> (</w:t>
      </w:r>
      <w:r>
        <w:rPr>
          <w:lang w:val="es_ES" w:bidi="es_ES"/>
        </w:rPr>
        <w:t>G5067</w:t>
      </w:r>
      <w:r>
        <w:rPr>
          <w:lang w:val="es_ES" w:bidi="es_ES"/>
        </w:rPr>
        <w:t xml:space="preserve">) — </w:t>
      </w:r>
      <w:r>
        <w:rPr>
          <w:lang w:val="es_ES" w:bidi="es_ES"/>
        </w:rPr>
        <w:t>τέταρτον</w:t>
      </w:r>
    </w:p>
    <w:p>
      <w:pPr/>
      <w:r>
        <w:rPr>
          <w:lang w:val="es_ES" w:bidi="es_ES"/>
        </w:rPr>
      </w:r>
      <w:r>
        <w:rPr>
          <w:lang w:val="es_ES" w:bidi="es_ES"/>
        </w:rPr>
        <w:t xml:space="preserve">adjc. </w:t>
      </w:r>
      <w:r>
        <w:rPr>
          <w:lang w:val="es_ES" w:bidi="es_ES"/>
        </w:rPr>
        <w:t>|</w:t>
      </w:r>
      <w:r>
        <w:rPr>
          <w:lang w:val="es_ES" w:bidi="es_ES"/>
        </w:rPr>
        <w:t xml:space="preserve"> -η, -ον </w:t>
      </w:r>
      <w:r>
        <w:rPr>
          <w:lang w:val="es_ES" w:bidi="es_ES"/>
        </w:rPr>
        <w:t>|</w:t>
      </w:r>
      <w:r>
        <w:rPr>
          <w:lang w:val="es_ES" w:bidi="es_ES"/>
        </w:rPr>
        <w:t xml:space="preserve"> </w:t>
      </w:r>
      <w:r>
        <w:rPr>
          <w:lang w:val="es_ES" w:bidi="es_ES"/>
        </w:rPr>
        <w:t>τέσσαρες</w:t>
      </w:r>
    </w:p>
    <w:p>
      <w:pPr/>
      <w:r>
        <w:rPr>
          <w:lang w:val="es_ES" w:bidi="es_ES"/>
        </w:rPr>
      </w:r>
      <w:r>
        <w:rPr>
          <w:lang w:val="es_ES" w:bidi="es_ES"/>
        </w:rPr>
        <w:t>60.51</w:t>
      </w:r>
      <w:r>
        <w:rPr>
          <w:lang w:val="es_ES" w:bidi="es_ES"/>
        </w:rPr>
        <w:t xml:space="preserve"> · </w:t>
      </w:r>
      <w:r>
        <w:rPr>
          <w:lang w:val="es_ES" w:bidi="es_ES"/>
        </w:rPr>
        <w:t>Número</w:t>
      </w:r>
      <w:r>
        <w:rPr>
          <w:lang w:val="es_ES" w:bidi="es_ES"/>
        </w:rPr>
        <w:t xml:space="preserve"> · </w:t>
      </w:r>
      <w:r>
        <w:rPr>
          <w:lang w:val="es_ES" w:bidi="es_ES"/>
        </w:rPr>
        <w:t>Primero, Segundo, Tercero, Etc. [Números Ordinales]</w:t>
      </w:r>
    </w:p>
    <w:p>
      <w:pPr/>
      <w:r>
        <w:rPr>
          <w:lang w:val="es_ES" w:bidi="es_ES"/>
        </w:rPr>
      </w:r>
      <w:r>
        <w:rPr>
          <w:lang w:val="es_ES" w:bidi="es_ES"/>
        </w:rPr>
        <w:t>cuarto</w:t>
      </w:r>
      <w:r>
        <w:rPr>
          <w:lang w:val="es_ES" w:bidi="es_ES"/>
        </w:rPr>
        <w:t xml:space="preserve"> </w:t>
      </w:r>
      <w:r>
        <w:rPr>
          <w:lang w:val="es_ES" w:bidi="es_ES"/>
        </w:rPr>
        <w:t>cuarto en una serie que involucra tiempo, espacio o conjunto</w:t>
      </w:r>
    </w:p>
    <w:p>
      <w:pPr/>
      <w:r>
        <w:rPr>
          <w:lang w:val="es_ES" w:bidi="es_ES"/>
        </w:rPr>
      </w:r>
      <w:r>
        <w:rPr>
          <w:lang w:val="es_ES" w:bidi="es_ES"/>
        </w:rPr>
        <w:t>MAT 14:25</w:t>
      </w:r>
      <w:r>
        <w:rPr>
          <w:lang w:val="es_ES" w:bidi="es_ES"/>
        </w:rPr>
        <w:t xml:space="preserve"> · </w:t>
      </w:r>
      <w:r>
        <w:rPr>
          <w:lang w:val="es_ES" w:bidi="es_ES"/>
        </w:rPr>
        <w:t>MRK 6:48</w:t>
      </w:r>
      <w:r>
        <w:rPr>
          <w:lang w:val="es_ES" w:bidi="es_ES"/>
        </w:rPr>
        <w:t xml:space="preserve"> · </w:t>
      </w:r>
      <w:r>
        <w:rPr>
          <w:lang w:val="es_ES" w:bidi="es_ES"/>
        </w:rPr>
        <w:t>ACT 10:30</w:t>
      </w:r>
      <w:r>
        <w:rPr>
          <w:lang w:val="es_ES" w:bidi="es_ES"/>
        </w:rPr>
        <w:t xml:space="preserve"> · </w:t>
      </w:r>
      <w:r>
        <w:rPr>
          <w:lang w:val="es_ES" w:bidi="es_ES"/>
        </w:rPr>
        <w:t>REV 4:7</w:t>
      </w:r>
      <w:r>
        <w:rPr>
          <w:lang w:val="es_ES" w:bidi="es_ES"/>
        </w:rPr>
        <w:t xml:space="preserve"> · </w:t>
      </w:r>
      <w:r>
        <w:rPr>
          <w:lang w:val="es_ES" w:bidi="es_ES"/>
        </w:rPr>
        <w:t>REV 6:7</w:t>
      </w:r>
      <w:r>
        <w:rPr>
          <w:lang w:val="es_ES" w:bidi="es_ES"/>
        </w:rPr>
        <w:t xml:space="preserve"> · </w:t>
      </w:r>
      <w:r>
        <w:rPr>
          <w:lang w:val="es_ES" w:bidi="es_ES"/>
        </w:rPr>
        <w:t>REV 6:7</w:t>
      </w:r>
      <w:r>
        <w:rPr>
          <w:lang w:val="es_ES" w:bidi="es_ES"/>
        </w:rPr>
        <w:t xml:space="preserve"> · </w:t>
      </w:r>
      <w:r>
        <w:rPr>
          <w:lang w:val="es_ES" w:bidi="es_ES"/>
        </w:rPr>
        <w:t>REV 8:12</w:t>
      </w:r>
      <w:r>
        <w:rPr>
          <w:lang w:val="es_ES" w:bidi="es_ES"/>
        </w:rPr>
        <w:t xml:space="preserve"> · </w:t>
      </w:r>
      <w:r>
        <w:rPr>
          <w:lang w:val="es_ES" w:bidi="es_ES"/>
        </w:rPr>
        <w:t>REV 16:8</w:t>
      </w:r>
      <w:r>
        <w:rPr>
          <w:lang w:val="es_ES" w:bidi="es_ES"/>
        </w:rPr>
        <w:t xml:space="preserve"> · </w:t>
      </w:r>
      <w:r>
        <w:rPr>
          <w:lang w:val="es_ES" w:bidi="es_ES"/>
        </w:rPr>
        <w:t>REV 21:19</w:t>
      </w:r>
    </w:p>
    <w:p>
      <w:pPr/>
      <w:r>
        <w:rPr>
          <w:lang w:val="es_ES" w:bidi="es_ES"/>
        </w:rPr>
      </w:r>
      <w:r>
        <w:rPr>
          <w:lang w:val="es_ES" w:bidi="es_ES"/>
        </w:rPr>
        <w:t>60.64</w:t>
      </w:r>
      <w:r>
        <w:rPr>
          <w:lang w:val="es_ES" w:bidi="es_ES"/>
        </w:rPr>
        <w:t xml:space="preserve"> · </w:t>
      </w:r>
      <w:r>
        <w:rPr>
          <w:lang w:val="es_ES" w:bidi="es_ES"/>
        </w:rPr>
        <w:t>Número</w:t>
      </w:r>
      <w:r>
        <w:rPr>
          <w:lang w:val="es_ES" w:bidi="es_ES"/>
        </w:rPr>
        <w:t xml:space="preserve"> · </w:t>
      </w:r>
      <w:r>
        <w:rPr>
          <w:lang w:val="es_ES" w:bidi="es_ES"/>
        </w:rPr>
        <w:t>La mitad, la tercera, la cuarta [Fracción].</w:t>
      </w:r>
    </w:p>
    <w:p>
      <w:pPr/>
      <w:r>
        <w:rPr>
          <w:lang w:val="es_ES" w:bidi="es_ES"/>
        </w:rPr>
      </w:r>
      <w:r>
        <w:rPr>
          <w:b/>
          <w:lang w:val="es_ES" w:bidi="es_ES"/>
        </w:rPr>
        <w:t>Collocation:</w:t>
      </w:r>
      <w:r>
        <w:rPr>
          <w:lang w:val="es_ES" w:bidi="es_ES"/>
        </w:rPr>
        <w:t xml:space="preserve"> </w:t>
      </w:r>
      <w:r>
        <w:rPr>
          <w:lang w:val="es_ES" w:bidi="es_ES"/>
        </w:rPr>
        <w:t>τέταρτον</w:t>
      </w:r>
    </w:p>
    <w:p>
      <w:pPr/>
      <w:r>
        <w:rPr>
          <w:lang w:val="es_ES" w:bidi="es_ES"/>
        </w:rPr>
      </w:r>
      <w:r>
        <w:rPr>
          <w:lang w:val="es_ES" w:bidi="es_ES"/>
        </w:rPr>
        <w:t>cuarto</w:t>
      </w:r>
      <w:r>
        <w:rPr>
          <w:lang w:val="es_ES" w:bidi="es_ES"/>
        </w:rPr>
        <w:t xml:space="preserve">, </w:t>
      </w:r>
      <w:r>
        <w:rPr>
          <w:lang w:val="es_ES" w:bidi="es_ES"/>
        </w:rPr>
        <w:t>cuarta parte</w:t>
      </w:r>
      <w:r>
        <w:rPr>
          <w:lang w:val="es_ES" w:bidi="es_ES"/>
        </w:rPr>
        <w:t xml:space="preserve"> </w:t>
      </w:r>
      <w:r>
        <w:rPr>
          <w:lang w:val="es_ES" w:bidi="es_ES"/>
        </w:rPr>
        <w:t>la cuarta parte de un objeto, serie o masa</w:t>
      </w:r>
      <w:r>
        <w:rPr>
          <w:lang w:val="es_ES" w:bidi="es_ES"/>
        </w:rPr>
        <w:t xml:space="preserve"> </w:t>
      </w:r>
      <w:r>
        <w:rPr>
          <w:lang w:val="es_ES" w:bidi="es_ES"/>
        </w:rPr>
        <w:t xml:space="preserve">Para una discusión sobre algunos de los problemas de traducción involucrados, ver </w:t>
      </w:r>
      <w:hyperlink r:id="rId44">
        <w:r>
          <w:rPr>
            <w:lang w:val="es_ES" w:bidi="es_ES"/>
          </w:rPr>
          <w:rPr>
            <w:color w:val="0000EE"/>
            <w:u w:val="single"/>
          </w:rPr>
          <w:t>60.63</w:t>
        </w:r>
      </w:hyperlink>
      <w:r>
        <w:rPr>
          <w:lang w:val="es_ES" w:bidi="es_ES"/>
        </w:rPr>
        <w:t>.</w:t>
      </w:r>
    </w:p>
    <w:p>
      <w:pPr/>
      <w:r>
        <w:rPr>
          <w:lang w:val="es_ES" w:bidi="es_ES"/>
        </w:rPr>
      </w:r>
      <w:r>
        <w:rPr>
          <w:lang w:val="es_ES" w:bidi="es_ES"/>
        </w:rPr>
        <w:t>REV 6:8</w:t>
      </w:r>
      <w:r>
        <w:rPr>
          <w:lang w:val="es_ES" w:bidi="es_ES"/>
        </w:rPr>
      </w:r>
      <w:r>
        <w:rPr>
          <w:lang w:val="es_ES" w:bidi="es_ES"/>
        </w:rPr>
      </w:r>
    </w:p>
    <w:p>
      <w:pPr/>
      <w:r>
        <w:rPr>
          <w:lang w:val="es_ES" w:bidi="es_ES"/>
        </w:rPr>
      </w:r>
    </w:p>
    <w:p>
      <w:pPr>
        <w:pStyle w:val="Heading2"/>
      </w:pPr>
      <w:r>
        <w:rPr>
          <w:lang w:val="es_ES" w:bidi="es_ES"/>
        </w:rPr>
        <w:t>τετρααρχέω</w:t>
      </w:r>
      <w:r>
        <w:rPr>
          <w:lang w:val="es_ES" w:bidi="es_ES"/>
        </w:rPr>
      </w:r>
    </w:p>
    <w:p>
      <w:pPr>
        <w:pStyle w:val="Heading1"/>
      </w:pPr>
      <w:r>
        <w:rPr>
          <w:lang w:val="es_ES" w:bidi="es_ES"/>
        </w:rPr>
        <w:t>τετρααρχέω</w:t>
      </w:r>
    </w:p>
    <w:p>
      <w:pPr/>
      <w:r>
        <w:rPr>
          <w:lang w:val="es_ES" w:bidi="es_ES"/>
        </w:rPr>
      </w:r>
      <w:r>
        <w:rPr>
          <w:lang w:val="es_ES" w:bidi="es_ES"/>
        </w:rPr>
        <w:t>τετρααρχέω</w:t>
      </w:r>
      <w:r>
        <w:rPr>
          <w:lang w:val="es_ES" w:bidi="es_ES"/>
        </w:rPr>
        <w:t xml:space="preserve"> (</w:t>
      </w:r>
      <w:r>
        <w:rPr>
          <w:lang w:val="es_ES" w:bidi="es_ES"/>
        </w:rPr>
        <w:t>G5075a</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τέσσαρες + ἄρχω</w:t>
      </w:r>
    </w:p>
    <w:p>
      <w:pPr/>
      <w:r>
        <w:rPr>
          <w:lang w:val="es_ES" w:bidi="es_ES"/>
        </w:rPr>
      </w:r>
      <w:r>
        <w:rPr>
          <w:lang w:val="es_ES" w:bidi="es_ES"/>
        </w:rPr>
        <w:t>37.79</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ser un tetrarca</w:t>
      </w:r>
      <w:r>
        <w:rPr>
          <w:lang w:val="es_ES" w:bidi="es_ES"/>
        </w:rPr>
        <w:t xml:space="preserve">, </w:t>
      </w:r>
      <w:r>
        <w:rPr>
          <w:lang w:val="es_ES" w:bidi="es_ES"/>
        </w:rPr>
        <w:t>ser el gobernador de una región</w:t>
      </w:r>
      <w:r>
        <w:rPr>
          <w:lang w:val="es_ES" w:bidi="es_ES"/>
        </w:rPr>
        <w:t xml:space="preserve"> </w:t>
      </w:r>
      <w:r>
        <w:rPr>
          <w:lang w:val="es_ES" w:bidi="es_ES"/>
        </w:rPr>
        <w:t xml:space="preserve">funcionar como tetrarca (ver </w:t>
      </w:r>
      <w:hyperlink r:id="rId45">
        <w:r>
          <w:rPr>
            <w:lang w:val="es_ES" w:bidi="es_ES"/>
          </w:rPr>
          <w:rPr>
            <w:color w:val="0000EE"/>
            <w:u w:val="single"/>
          </w:rPr>
          <w:t>37.78</w:t>
        </w:r>
      </w:hyperlink>
      <w:r>
        <w:rPr>
          <w:lang w:val="es_ES" w:bidi="es_ES"/>
        </w:rPr>
        <w:t>)</w:t>
      </w:r>
    </w:p>
    <w:p>
      <w:pPr/>
      <w:r>
        <w:rPr>
          <w:lang w:val="es_ES" w:bidi="es_ES"/>
        </w:rPr>
      </w:r>
      <w:r>
        <w:rPr>
          <w:lang w:val="es_ES" w:bidi="es_ES"/>
        </w:rPr>
        <w:t>LUK 3:1</w:t>
      </w:r>
      <w:r>
        <w:rPr>
          <w:lang w:val="es_ES" w:bidi="es_ES"/>
        </w:rPr>
        <w:t xml:space="preserve"> · </w:t>
      </w:r>
      <w:r>
        <w:rPr>
          <w:lang w:val="es_ES" w:bidi="es_ES"/>
        </w:rPr>
        <w:t>LUK 3:1</w:t>
      </w:r>
      <w:r>
        <w:rPr>
          <w:lang w:val="es_ES" w:bidi="es_ES"/>
        </w:rPr>
        <w:t xml:space="preserve"> · </w:t>
      </w:r>
      <w:r>
        <w:rPr>
          <w:lang w:val="es_ES" w:bidi="es_ES"/>
        </w:rPr>
        <w:t>LUK 3:1</w:t>
      </w:r>
      <w:r>
        <w:rPr>
          <w:lang w:val="es_ES" w:bidi="es_ES"/>
        </w:rPr>
      </w:r>
      <w:r>
        <w:rPr>
          <w:lang w:val="es_ES" w:bidi="es_ES"/>
        </w:rPr>
      </w:r>
    </w:p>
    <w:p>
      <w:pPr/>
      <w:r>
        <w:rPr>
          <w:lang w:val="es_ES" w:bidi="es_ES"/>
        </w:rPr>
      </w:r>
    </w:p>
    <w:p>
      <w:pPr>
        <w:pStyle w:val="Heading2"/>
      </w:pPr>
      <w:r>
        <w:rPr>
          <w:lang w:val="es_ES" w:bidi="es_ES"/>
        </w:rPr>
        <w:t>τετραάρχης</w:t>
      </w:r>
      <w:r>
        <w:rPr>
          <w:lang w:val="es_ES" w:bidi="es_ES"/>
        </w:rPr>
      </w:r>
    </w:p>
    <w:p>
      <w:pPr>
        <w:pStyle w:val="Heading1"/>
      </w:pPr>
      <w:r>
        <w:rPr>
          <w:lang w:val="es_ES" w:bidi="es_ES"/>
        </w:rPr>
        <w:t>τετραάρχης</w:t>
      </w:r>
    </w:p>
    <w:p>
      <w:pPr/>
      <w:r>
        <w:rPr>
          <w:lang w:val="es_ES" w:bidi="es_ES"/>
        </w:rPr>
      </w:r>
      <w:r>
        <w:rPr>
          <w:lang w:val="es_ES" w:bidi="es_ES"/>
        </w:rPr>
        <w:t>τετραάρχης</w:t>
      </w:r>
      <w:r>
        <w:rPr>
          <w:lang w:val="es_ES" w:bidi="es_ES"/>
        </w:rPr>
        <w:t xml:space="preserve"> (</w:t>
      </w:r>
      <w:r>
        <w:rPr>
          <w:lang w:val="es_ES" w:bidi="es_ES"/>
        </w:rPr>
        <w:t>G5076a</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τέσσαρες + ἄρχω</w:t>
      </w:r>
    </w:p>
    <w:p>
      <w:pPr/>
      <w:r>
        <w:rPr>
          <w:lang w:val="es_ES" w:bidi="es_ES"/>
        </w:rPr>
      </w:r>
      <w:r>
        <w:rPr>
          <w:lang w:val="es_ES" w:bidi="es_ES"/>
        </w:rPr>
        <w:t>37.78</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tetrarca</w:t>
      </w:r>
      <w:r>
        <w:rPr>
          <w:lang w:val="es_ES" w:bidi="es_ES"/>
        </w:rPr>
        <w:t xml:space="preserve">, </w:t>
      </w:r>
      <w:r>
        <w:rPr>
          <w:lang w:val="es_ES" w:bidi="es_ES"/>
        </w:rPr>
        <w:t>gobernador de una región</w:t>
      </w:r>
      <w:r>
        <w:rPr>
          <w:lang w:val="es_ES" w:bidi="es_ES"/>
        </w:rPr>
        <w:t xml:space="preserve"> </w:t>
      </w:r>
      <w:r>
        <w:rPr>
          <w:lang w:val="es_ES" w:bidi="es_ES"/>
        </w:rPr>
        <w:t>gobernante con rango y autoridad inferior a la de un rey y alguien que gobernaba solo con la aprobación de las autoridades romanas</w:t>
      </w:r>
    </w:p>
    <w:p>
      <w:pPr/>
      <w:r>
        <w:rPr>
          <w:lang w:val="es_ES" w:bidi="es_ES"/>
        </w:rPr>
      </w:r>
      <w:r>
        <w:rPr>
          <w:lang w:val="es_ES" w:bidi="es_ES"/>
        </w:rPr>
        <w:t>MAT 14:1</w:t>
      </w:r>
      <w:r>
        <w:rPr>
          <w:lang w:val="es_ES" w:bidi="es_ES"/>
        </w:rPr>
        <w:t xml:space="preserve"> · </w:t>
      </w:r>
      <w:r>
        <w:rPr>
          <w:lang w:val="es_ES" w:bidi="es_ES"/>
        </w:rPr>
        <w:t>LUK 3:19</w:t>
      </w:r>
      <w:r>
        <w:rPr>
          <w:lang w:val="es_ES" w:bidi="es_ES"/>
        </w:rPr>
        <w:t xml:space="preserve"> · </w:t>
      </w:r>
      <w:r>
        <w:rPr>
          <w:lang w:val="es_ES" w:bidi="es_ES"/>
        </w:rPr>
        <w:t>LUK 9:7</w:t>
      </w:r>
      <w:r>
        <w:rPr>
          <w:lang w:val="es_ES" w:bidi="es_ES"/>
        </w:rPr>
        <w:t xml:space="preserve"> · </w:t>
      </w:r>
      <w:r>
        <w:rPr>
          <w:lang w:val="es_ES" w:bidi="es_ES"/>
        </w:rPr>
        <w:t>ACT 13:1</w:t>
      </w:r>
      <w:r>
        <w:rPr>
          <w:lang w:val="es_ES" w:bidi="es_ES"/>
        </w:rPr>
      </w:r>
      <w:r>
        <w:rPr>
          <w:lang w:val="es_ES" w:bidi="es_ES"/>
        </w:rPr>
      </w:r>
    </w:p>
    <w:p>
      <w:pPr/>
      <w:r>
        <w:rPr>
          <w:lang w:val="es_ES" w:bidi="es_ES"/>
        </w:rPr>
      </w:r>
    </w:p>
    <w:p>
      <w:pPr>
        <w:pStyle w:val="Heading2"/>
      </w:pPr>
      <w:r>
        <w:rPr>
          <w:lang w:val="es_ES" w:bidi="es_ES"/>
        </w:rPr>
        <w:t>τετράγωνος</w:t>
      </w:r>
      <w:r>
        <w:rPr>
          <w:lang w:val="es_ES" w:bidi="es_ES"/>
        </w:rPr>
      </w:r>
    </w:p>
    <w:p>
      <w:pPr>
        <w:pStyle w:val="Heading1"/>
      </w:pPr>
      <w:r>
        <w:rPr>
          <w:lang w:val="es_ES" w:bidi="es_ES"/>
        </w:rPr>
        <w:t>τετράγωνος</w:t>
      </w:r>
    </w:p>
    <w:p>
      <w:pPr/>
      <w:r>
        <w:rPr>
          <w:lang w:val="es_ES" w:bidi="es_ES"/>
        </w:rPr>
      </w:r>
      <w:r>
        <w:rPr>
          <w:lang w:val="es_ES" w:bidi="es_ES"/>
        </w:rPr>
        <w:t>τετράγωνος</w:t>
      </w:r>
      <w:r>
        <w:rPr>
          <w:lang w:val="es_ES" w:bidi="es_ES"/>
        </w:rPr>
        <w:t xml:space="preserve"> (</w:t>
      </w:r>
      <w:r>
        <w:rPr>
          <w:lang w:val="es_ES" w:bidi="es_ES"/>
        </w:rPr>
        <w:t>G5068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τέσσαρες + γωνία</w:t>
      </w:r>
    </w:p>
    <w:p>
      <w:pPr/>
      <w:r>
        <w:rPr>
          <w:lang w:val="es_ES" w:bidi="es_ES"/>
        </w:rPr>
      </w:r>
      <w:r>
        <w:rPr>
          <w:lang w:val="es_ES" w:bidi="es_ES"/>
        </w:rPr>
        <w:t>79.91</w:t>
      </w:r>
      <w:r>
        <w:rPr>
          <w:lang w:val="es_ES" w:bidi="es_ES"/>
        </w:rPr>
        <w:t xml:space="preserve"> · </w:t>
      </w:r>
      <w:r>
        <w:rPr>
          <w:lang w:val="es_ES" w:bidi="es_ES"/>
        </w:rPr>
        <w:t>Características de los Objetos</w:t>
      </w:r>
      <w:r>
        <w:rPr>
          <w:lang w:val="es_ES" w:bidi="es_ES"/>
        </w:rPr>
        <w:t xml:space="preserve"> · </w:t>
      </w:r>
      <w:r>
        <w:rPr>
          <w:lang w:val="es_ES" w:bidi="es_ES"/>
        </w:rPr>
        <w:t>Formas bidimensionales y tridimensionales</w:t>
      </w:r>
    </w:p>
    <w:p>
      <w:pPr/>
      <w:r>
        <w:rPr>
          <w:lang w:val="es_ES" w:bidi="es_ES"/>
        </w:rPr>
      </w:r>
      <w:r>
        <w:rPr>
          <w:lang w:val="es_ES" w:bidi="es_ES"/>
        </w:rPr>
        <w:t>cuadrado</w:t>
      </w:r>
      <w:r>
        <w:rPr>
          <w:lang w:val="es_ES" w:bidi="es_ES"/>
        </w:rPr>
        <w:t xml:space="preserve"> </w:t>
      </w:r>
      <w:r>
        <w:rPr>
          <w:lang w:val="es_ES" w:bidi="es_ES"/>
        </w:rPr>
        <w:t>pertinente a tener cuatro lados iguales y cuatro ángulos rectos</w:t>
      </w:r>
    </w:p>
    <w:p>
      <w:pPr/>
      <w:r>
        <w:rPr>
          <w:lang w:val="es_ES" w:bidi="es_ES"/>
        </w:rPr>
      </w:r>
      <w:r>
        <w:rPr>
          <w:lang w:val="es_ES" w:bidi="es_ES"/>
        </w:rPr>
        <w:t>REV 21:16</w:t>
      </w:r>
      <w:r>
        <w:rPr>
          <w:lang w:val="es_ES" w:bidi="es_ES"/>
        </w:rPr>
      </w:r>
      <w:r>
        <w:rPr>
          <w:lang w:val="es_ES" w:bidi="es_ES"/>
        </w:rPr>
      </w:r>
    </w:p>
    <w:p>
      <w:pPr/>
      <w:r>
        <w:rPr>
          <w:lang w:val="es_ES" w:bidi="es_ES"/>
        </w:rPr>
      </w:r>
    </w:p>
    <w:p>
      <w:pPr>
        <w:pStyle w:val="Heading2"/>
      </w:pPr>
      <w:r>
        <w:rPr>
          <w:lang w:val="es_ES" w:bidi="es_ES"/>
        </w:rPr>
        <w:t>τετράδιον</w:t>
      </w:r>
      <w:r>
        <w:rPr>
          <w:lang w:val="es_ES" w:bidi="es_ES"/>
        </w:rPr>
      </w:r>
    </w:p>
    <w:p>
      <w:pPr>
        <w:pStyle w:val="Heading1"/>
      </w:pPr>
      <w:r>
        <w:rPr>
          <w:lang w:val="es_ES" w:bidi="es_ES"/>
        </w:rPr>
        <w:t>τετράδιον</w:t>
      </w:r>
    </w:p>
    <w:p>
      <w:pPr/>
      <w:r>
        <w:rPr>
          <w:lang w:val="es_ES" w:bidi="es_ES"/>
        </w:rPr>
      </w:r>
      <w:r>
        <w:rPr>
          <w:lang w:val="es_ES" w:bidi="es_ES"/>
        </w:rPr>
        <w:t>τετράδιον</w:t>
      </w:r>
      <w:r>
        <w:rPr>
          <w:lang w:val="es_ES" w:bidi="es_ES"/>
        </w:rPr>
        <w:t xml:space="preserve"> (</w:t>
      </w:r>
      <w:r>
        <w:rPr>
          <w:lang w:val="es_ES" w:bidi="es_ES"/>
        </w:rPr>
        <w:t>G5069</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τέσσαρες</w:t>
      </w:r>
    </w:p>
    <w:p>
      <w:pPr/>
      <w:r>
        <w:rPr>
          <w:lang w:val="es_ES" w:bidi="es_ES"/>
        </w:rPr>
      </w:r>
      <w:r>
        <w:rPr>
          <w:lang w:val="es_ES" w:bidi="es_ES"/>
        </w:rPr>
        <w:t>55.11</w:t>
      </w:r>
      <w:r>
        <w:rPr>
          <w:lang w:val="es_ES" w:bidi="es_ES"/>
        </w:rPr>
        <w:t xml:space="preserve"> · </w:t>
      </w:r>
      <w:r>
        <w:rPr>
          <w:lang w:val="es_ES" w:bidi="es_ES"/>
        </w:rPr>
        <w:t>Actividades Militares</w:t>
      </w:r>
      <w:r>
        <w:rPr>
          <w:lang w:val="es_ES" w:bidi="es_ES"/>
        </w:rPr>
        <w:t xml:space="preserve"> · </w:t>
      </w:r>
      <w:r>
        <w:rPr>
          <w:lang w:val="es_ES" w:bidi="es_ES"/>
        </w:rPr>
        <w:t>Ejército</w:t>
      </w:r>
    </w:p>
    <w:p>
      <w:pPr/>
      <w:r>
        <w:rPr>
          <w:lang w:val="es_ES" w:bidi="es_ES"/>
        </w:rPr>
      </w:r>
      <w:r>
        <w:rPr>
          <w:lang w:val="es_ES" w:bidi="es_ES"/>
        </w:rPr>
        <w:t>equipo</w:t>
      </w:r>
      <w:r>
        <w:rPr>
          <w:lang w:val="es_ES" w:bidi="es_ES"/>
        </w:rPr>
        <w:t xml:space="preserve">, </w:t>
      </w:r>
      <w:r>
        <w:rPr>
          <w:lang w:val="es_ES" w:bidi="es_ES"/>
        </w:rPr>
        <w:t>escuadrón</w:t>
      </w:r>
      <w:r>
        <w:rPr>
          <w:lang w:val="es_ES" w:bidi="es_ES"/>
        </w:rPr>
        <w:t xml:space="preserve">, </w:t>
      </w:r>
      <w:r>
        <w:rPr>
          <w:lang w:val="es_ES" w:bidi="es_ES"/>
        </w:rPr>
        <w:t>grupo de cuatro soldados</w:t>
      </w:r>
      <w:r>
        <w:rPr>
          <w:lang w:val="es_ES" w:bidi="es_ES"/>
        </w:rPr>
        <w:t xml:space="preserve"> </w:t>
      </w:r>
      <w:r>
        <w:rPr>
          <w:lang w:val="es_ES" w:bidi="es_ES"/>
        </w:rPr>
        <w:t>una unidad de cuatro soldados</w:t>
      </w:r>
    </w:p>
    <w:p>
      <w:pPr/>
      <w:r>
        <w:rPr>
          <w:lang w:val="es_ES" w:bidi="es_ES"/>
        </w:rPr>
      </w:r>
      <w:r>
        <w:rPr>
          <w:lang w:val="es_ES" w:bidi="es_ES"/>
        </w:rPr>
        <w:t>ACT 12:4</w:t>
      </w:r>
      <w:r>
        <w:rPr>
          <w:lang w:val="es_ES" w:bidi="es_ES"/>
        </w:rPr>
      </w:r>
      <w:r>
        <w:rPr>
          <w:lang w:val="es_ES" w:bidi="es_ES"/>
        </w:rPr>
      </w:r>
    </w:p>
    <w:p>
      <w:pPr/>
      <w:r>
        <w:rPr>
          <w:lang w:val="es_ES" w:bidi="es_ES"/>
        </w:rPr>
      </w:r>
    </w:p>
    <w:p>
      <w:pPr>
        <w:pStyle w:val="Heading2"/>
      </w:pPr>
      <w:r>
        <w:rPr>
          <w:lang w:val="es_ES" w:bidi="es_ES"/>
        </w:rPr>
        <w:t>τετρακισχίλιοι</w:t>
      </w:r>
      <w:r>
        <w:rPr>
          <w:lang w:val="es_ES" w:bidi="es_ES"/>
        </w:rPr>
      </w:r>
    </w:p>
    <w:p>
      <w:pPr>
        <w:pStyle w:val="Heading1"/>
      </w:pPr>
      <w:r>
        <w:rPr>
          <w:lang w:val="es_ES" w:bidi="es_ES"/>
        </w:rPr>
        <w:t>τετρακισχίλιοι</w:t>
      </w:r>
    </w:p>
    <w:p>
      <w:pPr/>
      <w:r>
        <w:rPr>
          <w:lang w:val="es_ES" w:bidi="es_ES"/>
        </w:rPr>
      </w:r>
      <w:r>
        <w:rPr>
          <w:lang w:val="es_ES" w:bidi="es_ES"/>
        </w:rPr>
        <w:t>τετρακισχίλιοι</w:t>
      </w:r>
      <w:r>
        <w:rPr>
          <w:lang w:val="es_ES" w:bidi="es_ES"/>
        </w:rPr>
        <w:t xml:space="preserve"> (</w:t>
      </w:r>
      <w:r>
        <w:rPr>
          <w:lang w:val="es_ES" w:bidi="es_ES"/>
        </w:rPr>
        <w:t>G5070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-αι, -α </w:t>
      </w:r>
      <w:r>
        <w:rPr>
          <w:lang w:val="es_ES" w:bidi="es_ES"/>
        </w:rPr>
        <w:t>|</w:t>
      </w:r>
      <w:r>
        <w:rPr>
          <w:lang w:val="es_ES" w:bidi="es_ES"/>
        </w:rPr>
        <w:t xml:space="preserve"> τέσσαρες + χίλιοι</w:t>
      </w:r>
    </w:p>
    <w:p>
      <w:pPr/>
      <w:r>
        <w:rPr>
          <w:lang w:val="es_ES" w:bidi="es_ES"/>
        </w:rPr>
      </w:r>
      <w:r>
        <w:rPr>
          <w:lang w:val="es_ES" w:bidi="es_ES"/>
        </w:rPr>
        <w:t>60.42</w:t>
      </w:r>
      <w:r>
        <w:rPr>
          <w:lang w:val="es_ES" w:bidi="es_ES"/>
        </w:rPr>
        <w:t xml:space="preserve"> · </w:t>
      </w:r>
      <w:r>
        <w:rPr>
          <w:lang w:val="es_ES" w:bidi="es_ES"/>
        </w:rPr>
        <w:t>Número</w:t>
      </w:r>
      <w:r>
        <w:rPr>
          <w:lang w:val="es_ES" w:bidi="es_ES"/>
        </w:rPr>
        <w:t xml:space="preserve"> · </w:t>
      </w:r>
      <w:r>
        <w:rPr>
          <w:lang w:val="es_ES" w:bidi="es_ES"/>
        </w:rPr>
        <w:t>Uno, dos, tres, etc. [Números Cardinales]</w:t>
      </w:r>
    </w:p>
    <w:p>
      <w:pPr/>
      <w:r>
        <w:rPr>
          <w:lang w:val="es_ES" w:bidi="es_ES"/>
        </w:rPr>
      </w:r>
      <w:r>
        <w:rPr>
          <w:lang w:val="es_ES" w:bidi="es_ES"/>
        </w:rPr>
        <w:t>cuatro mil</w:t>
      </w:r>
      <w:r>
        <w:rPr>
          <w:lang w:val="es_ES" w:bidi="es_ES"/>
        </w:rPr>
        <w:t xml:space="preserve"> </w:t>
      </w:r>
      <w:r>
        <w:rPr>
          <w:lang w:val="es_ES" w:bidi="es_ES"/>
        </w:rPr>
        <w:t>número cardinal, donde hay cuatro mil instancias de una entidad contable</w:t>
      </w:r>
    </w:p>
    <w:p>
      <w:pPr/>
      <w:r>
        <w:rPr>
          <w:lang w:val="es_ES" w:bidi="es_ES"/>
        </w:rPr>
      </w:r>
      <w:r>
        <w:rPr>
          <w:lang w:val="es_ES" w:bidi="es_ES"/>
        </w:rPr>
        <w:t>MAT 15:38</w:t>
      </w:r>
      <w:r>
        <w:rPr>
          <w:lang w:val="es_ES" w:bidi="es_ES"/>
        </w:rPr>
        <w:t xml:space="preserve"> · </w:t>
      </w:r>
      <w:r>
        <w:rPr>
          <w:lang w:val="es_ES" w:bidi="es_ES"/>
        </w:rPr>
        <w:t>MAT 16:10</w:t>
      </w:r>
      <w:r>
        <w:rPr>
          <w:lang w:val="es_ES" w:bidi="es_ES"/>
        </w:rPr>
        <w:t xml:space="preserve"> · </w:t>
      </w:r>
      <w:r>
        <w:rPr>
          <w:lang w:val="es_ES" w:bidi="es_ES"/>
        </w:rPr>
        <w:t>MRK 8:9</w:t>
      </w:r>
      <w:r>
        <w:rPr>
          <w:lang w:val="es_ES" w:bidi="es_ES"/>
        </w:rPr>
        <w:t xml:space="preserve"> · </w:t>
      </w:r>
      <w:r>
        <w:rPr>
          <w:lang w:val="es_ES" w:bidi="es_ES"/>
        </w:rPr>
        <w:t>MRK 8:20</w:t>
      </w:r>
      <w:r>
        <w:rPr>
          <w:lang w:val="es_ES" w:bidi="es_ES"/>
        </w:rPr>
        <w:t xml:space="preserve"> · </w:t>
      </w:r>
      <w:r>
        <w:rPr>
          <w:lang w:val="es_ES" w:bidi="es_ES"/>
        </w:rPr>
        <w:t>ACT 21:38</w:t>
      </w:r>
      <w:r>
        <w:rPr>
          <w:lang w:val="es_ES" w:bidi="es_ES"/>
        </w:rPr>
      </w:r>
      <w:r>
        <w:rPr>
          <w:lang w:val="es_ES" w:bidi="es_ES"/>
        </w:rPr>
      </w:r>
    </w:p>
    <w:p>
      <w:pPr/>
      <w:r>
        <w:rPr>
          <w:lang w:val="es_ES" w:bidi="es_ES"/>
        </w:rPr>
      </w:r>
    </w:p>
    <w:p>
      <w:pPr>
        <w:pStyle w:val="Heading2"/>
      </w:pPr>
      <w:r>
        <w:rPr>
          <w:lang w:val="es_ES" w:bidi="es_ES"/>
        </w:rPr>
        <w:t>τετρακόσιοι</w:t>
      </w:r>
      <w:r>
        <w:rPr>
          <w:lang w:val="es_ES" w:bidi="es_ES"/>
        </w:rPr>
      </w:r>
    </w:p>
    <w:p>
      <w:pPr>
        <w:pStyle w:val="Heading1"/>
      </w:pPr>
      <w:r>
        <w:rPr>
          <w:lang w:val="es_ES" w:bidi="es_ES"/>
        </w:rPr>
        <w:t>τετρακόσιοι</w:t>
      </w:r>
    </w:p>
    <w:p>
      <w:pPr/>
      <w:r>
        <w:rPr>
          <w:lang w:val="es_ES" w:bidi="es_ES"/>
        </w:rPr>
      </w:r>
      <w:r>
        <w:rPr>
          <w:lang w:val="es_ES" w:bidi="es_ES"/>
        </w:rPr>
        <w:t>τετρακόσιοι</w:t>
      </w:r>
      <w:r>
        <w:rPr>
          <w:lang w:val="es_ES" w:bidi="es_ES"/>
        </w:rPr>
        <w:t xml:space="preserve"> (</w:t>
      </w:r>
      <w:r>
        <w:rPr>
          <w:lang w:val="es_ES" w:bidi="es_ES"/>
        </w:rPr>
        <w:t>G5071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-αι, -α </w:t>
      </w:r>
      <w:r>
        <w:rPr>
          <w:lang w:val="es_ES" w:bidi="es_ES"/>
        </w:rPr>
        <w:t>|</w:t>
      </w:r>
      <w:r>
        <w:rPr>
          <w:lang w:val="es_ES" w:bidi="es_ES"/>
        </w:rPr>
        <w:t xml:space="preserve"> </w:t>
      </w:r>
      <w:r>
        <w:rPr>
          <w:lang w:val="es_ES" w:bidi="es_ES"/>
        </w:rPr>
        <w:t>τέσσαρες</w:t>
      </w:r>
    </w:p>
    <w:p>
      <w:pPr/>
      <w:r>
        <w:rPr>
          <w:lang w:val="es_ES" w:bidi="es_ES"/>
        </w:rPr>
      </w:r>
      <w:r>
        <w:rPr>
          <w:lang w:val="es_ES" w:bidi="es_ES"/>
        </w:rPr>
        <w:t>60.36</w:t>
      </w:r>
      <w:r>
        <w:rPr>
          <w:lang w:val="es_ES" w:bidi="es_ES"/>
        </w:rPr>
        <w:t xml:space="preserve"> · </w:t>
      </w:r>
      <w:r>
        <w:rPr>
          <w:lang w:val="es_ES" w:bidi="es_ES"/>
        </w:rPr>
        <w:t>Número</w:t>
      </w:r>
      <w:r>
        <w:rPr>
          <w:lang w:val="es_ES" w:bidi="es_ES"/>
        </w:rPr>
        <w:t xml:space="preserve"> · </w:t>
      </w:r>
      <w:r>
        <w:rPr>
          <w:lang w:val="es_ES" w:bidi="es_ES"/>
        </w:rPr>
        <w:t>Uno, dos, tres, etc. [Números Cardinales]</w:t>
      </w:r>
    </w:p>
    <w:p>
      <w:pPr/>
      <w:r>
        <w:rPr>
          <w:lang w:val="es_ES" w:bidi="es_ES"/>
        </w:rPr>
      </w:r>
      <w:r>
        <w:rPr>
          <w:lang w:val="es_ES" w:bidi="es_ES"/>
        </w:rPr>
        <w:t>cuatrocientos</w:t>
      </w:r>
      <w:r>
        <w:rPr>
          <w:lang w:val="es_ES" w:bidi="es_ES"/>
        </w:rPr>
        <w:t xml:space="preserve"> </w:t>
      </w:r>
      <w:r>
        <w:rPr>
          <w:lang w:val="es_ES" w:bidi="es_ES"/>
        </w:rPr>
        <w:t>número cardinal, donde hay cuatro mil instancias de una entidad contable</w:t>
      </w:r>
    </w:p>
    <w:p>
      <w:pPr/>
      <w:r>
        <w:rPr>
          <w:lang w:val="es_ES" w:bidi="es_ES"/>
        </w:rPr>
      </w:r>
      <w:r>
        <w:rPr>
          <w:lang w:val="es_ES" w:bidi="es_ES"/>
        </w:rPr>
        <w:t>ACT 5:36</w:t>
      </w:r>
      <w:r>
        <w:rPr>
          <w:lang w:val="es_ES" w:bidi="es_ES"/>
        </w:rPr>
        <w:t xml:space="preserve"> · </w:t>
      </w:r>
      <w:r>
        <w:rPr>
          <w:lang w:val="es_ES" w:bidi="es_ES"/>
        </w:rPr>
        <w:t>ACT 7:6</w:t>
      </w:r>
      <w:r>
        <w:rPr>
          <w:lang w:val="es_ES" w:bidi="es_ES"/>
        </w:rPr>
        <w:t xml:space="preserve"> · </w:t>
      </w:r>
      <w:r>
        <w:rPr>
          <w:lang w:val="es_ES" w:bidi="es_ES"/>
        </w:rPr>
        <w:t>ACT 13:20</w:t>
      </w:r>
      <w:r>
        <w:rPr>
          <w:lang w:val="es_ES" w:bidi="es_ES"/>
        </w:rPr>
        <w:t xml:space="preserve"> · </w:t>
      </w:r>
      <w:r>
        <w:rPr>
          <w:lang w:val="es_ES" w:bidi="es_ES"/>
        </w:rPr>
        <w:t>GAL 3:17</w:t>
      </w:r>
      <w:r>
        <w:rPr>
          <w:lang w:val="es_ES" w:bidi="es_ES"/>
        </w:rPr>
      </w:r>
      <w:r>
        <w:rPr>
          <w:lang w:val="es_ES" w:bidi="es_ES"/>
        </w:rPr>
      </w:r>
    </w:p>
    <w:p>
      <w:pPr/>
      <w:r>
        <w:rPr>
          <w:lang w:val="es_ES" w:bidi="es_ES"/>
        </w:rPr>
      </w:r>
    </w:p>
    <w:p>
      <w:pPr>
        <w:pStyle w:val="Heading2"/>
      </w:pPr>
      <w:r>
        <w:rPr>
          <w:lang w:val="es_ES" w:bidi="es_ES"/>
        </w:rPr>
        <w:t>τετράμηνος</w:t>
      </w:r>
      <w:r>
        <w:rPr>
          <w:lang w:val="es_ES" w:bidi="es_ES"/>
        </w:rPr>
      </w:r>
    </w:p>
    <w:p>
      <w:pPr>
        <w:pStyle w:val="Heading1"/>
      </w:pPr>
      <w:r>
        <w:rPr>
          <w:lang w:val="es_ES" w:bidi="es_ES"/>
        </w:rPr>
        <w:t>τετράμηνος</w:t>
      </w:r>
    </w:p>
    <w:p>
      <w:pPr/>
      <w:r>
        <w:rPr>
          <w:lang w:val="es_ES" w:bidi="es_ES"/>
        </w:rPr>
      </w:r>
      <w:r>
        <w:rPr>
          <w:lang w:val="es_ES" w:bidi="es_ES"/>
        </w:rPr>
        <w:t>τετράμηνος</w:t>
      </w:r>
      <w:r>
        <w:rPr>
          <w:lang w:val="es_ES" w:bidi="es_ES"/>
        </w:rPr>
        <w:t xml:space="preserve"> (</w:t>
      </w:r>
      <w:r>
        <w:rPr>
          <w:lang w:val="es_ES" w:bidi="es_ES"/>
        </w:rPr>
        <w:t>G5072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τέσσαρες + μήν</w:t>
      </w:r>
    </w:p>
    <w:p>
      <w:pPr/>
      <w:r>
        <w:rPr>
          <w:lang w:val="es_ES" w:bidi="es_ES"/>
        </w:rPr>
      </w:r>
      <w:r>
        <w:rPr>
          <w:lang w:val="es_ES" w:bidi="es_ES"/>
        </w:rPr>
        <w:t>67.176</w:t>
      </w:r>
      <w:r>
        <w:rPr>
          <w:lang w:val="es_ES" w:bidi="es_ES"/>
        </w:rPr>
        <w:t xml:space="preserve"> · </w:t>
      </w:r>
      <w:r>
        <w:rPr>
          <w:lang w:val="es_ES" w:bidi="es_ES"/>
        </w:rPr>
        <w:t>Tiempo</w:t>
      </w:r>
      <w:r>
        <w:rPr>
          <w:lang w:val="es_ES" w:bidi="es_ES"/>
        </w:rPr>
        <w:t xml:space="preserve"> · </w:t>
      </w:r>
      <w:r>
        <w:rPr>
          <w:lang w:val="es_ES" w:bidi="es_ES"/>
        </w:rPr>
        <w:t>Unidades de Tiempo Definidas: Año, Mes, Semana, Día, Hora</w:t>
      </w:r>
    </w:p>
    <w:p>
      <w:pPr/>
      <w:r>
        <w:rPr>
          <w:lang w:val="es_ES" w:bidi="es_ES"/>
        </w:rPr>
      </w:r>
      <w:r>
        <w:rPr>
          <w:lang w:val="es_ES" w:bidi="es_ES"/>
        </w:rPr>
        <w:t>cuatro meses</w:t>
      </w:r>
      <w:r>
        <w:rPr>
          <w:lang w:val="es_ES" w:bidi="es_ES"/>
        </w:rPr>
        <w:t xml:space="preserve"> </w:t>
      </w:r>
      <w:r>
        <w:rPr>
          <w:lang w:val="es_ES" w:bidi="es_ES"/>
        </w:rPr>
        <w:t>un período de cuatro meses</w:t>
      </w:r>
      <w:r>
        <w:rPr>
          <w:vertAlign w:val="superscript"/>
          <w:lang w:val="es_ES" w:bidi="es_ES"/>
        </w:rPr>
        <w:t>1</w:t>
      </w:r>
    </w:p>
    <w:p>
      <w:pPr/>
      <w:r>
        <w:rPr>
          <w:lang w:val="es_ES" w:bidi="es_ES"/>
        </w:rPr>
      </w:r>
      <w:r>
        <w:rPr>
          <w:lang w:val="es_ES" w:bidi="es_ES"/>
        </w:rPr>
        <w:t>JHN 4:35</w:t>
      </w:r>
    </w:p>
    <w:p>
      <w:pPr/>
      <w:r>
        <w:rPr>
          <w:lang w:val="es_ES" w:bidi="es_ES"/>
        </w:rPr>
      </w:r>
      <w:r>
        <w:rPr>
          <w:vertAlign w:val="superscript"/>
          <w:lang w:val="es_ES" w:bidi="es_ES"/>
        </w:rPr>
        <w:t>1</w:t>
      </w:r>
      <w:r>
        <w:rPr>
          <w:lang w:val="es_ES" w:bidi="es_ES"/>
        </w:rPr>
        <w:t xml:space="preserve"> Está claro que, para los elementos D:67.175 y D:67.176, es también posible hablar de cuatro lunas. Comparar D:67.174.</w:t>
      </w:r>
      <w:r>
        <w:rPr>
          <w:lang w:val="es_ES" w:bidi="es_ES"/>
        </w:rPr>
      </w:r>
      <w:r>
        <w:rPr>
          <w:lang w:val="es_ES" w:bidi="es_ES"/>
        </w:rPr>
      </w:r>
    </w:p>
    <w:p>
      <w:pPr/>
      <w:r>
        <w:rPr>
          <w:lang w:val="es_ES" w:bidi="es_ES"/>
        </w:rPr>
      </w:r>
    </w:p>
    <w:p>
      <w:pPr>
        <w:pStyle w:val="Heading2"/>
      </w:pPr>
      <w:r>
        <w:rPr>
          <w:lang w:val="es_ES" w:bidi="es_ES"/>
        </w:rPr>
        <w:t>τετραπλοῦς</w:t>
      </w:r>
      <w:r>
        <w:rPr>
          <w:lang w:val="es_ES" w:bidi="es_ES"/>
        </w:rPr>
      </w:r>
    </w:p>
    <w:p>
      <w:pPr>
        <w:pStyle w:val="Heading1"/>
      </w:pPr>
      <w:r>
        <w:rPr>
          <w:lang w:val="es_ES" w:bidi="es_ES"/>
        </w:rPr>
        <w:t>τετραπλοῦς</w:t>
      </w:r>
    </w:p>
    <w:p>
      <w:pPr/>
      <w:r>
        <w:rPr>
          <w:lang w:val="es_ES" w:bidi="es_ES"/>
        </w:rPr>
      </w:r>
      <w:r>
        <w:rPr>
          <w:lang w:val="es_ES" w:bidi="es_ES"/>
        </w:rPr>
        <w:t>τετραπλοῦς</w:t>
      </w:r>
      <w:r>
        <w:rPr>
          <w:lang w:val="es_ES" w:bidi="es_ES"/>
        </w:rPr>
        <w:t xml:space="preserve"> (</w:t>
      </w:r>
      <w:r>
        <w:rPr>
          <w:lang w:val="es_ES" w:bidi="es_ES"/>
        </w:rPr>
        <w:t>G5073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-ῆ, -οῦν</w:t>
      </w:r>
    </w:p>
    <w:p>
      <w:pPr/>
      <w:r>
        <w:rPr>
          <w:lang w:val="es_ES" w:bidi="es_ES"/>
        </w:rPr>
      </w:r>
      <w:r>
        <w:rPr>
          <w:lang w:val="es_ES" w:bidi="es_ES"/>
        </w:rPr>
        <w:t>60.76</w:t>
      </w:r>
      <w:r>
        <w:rPr>
          <w:lang w:val="es_ES" w:bidi="es_ES"/>
        </w:rPr>
        <w:t xml:space="preserve"> · </w:t>
      </w:r>
      <w:r>
        <w:rPr>
          <w:lang w:val="es_ES" w:bidi="es_ES"/>
        </w:rPr>
        <w:t>Número</w:t>
      </w:r>
      <w:r>
        <w:rPr>
          <w:lang w:val="es_ES" w:bidi="es_ES"/>
        </w:rPr>
        <w:t xml:space="preserve"> · </w:t>
      </w:r>
      <w:r>
        <w:rPr>
          <w:lang w:val="es_ES" w:bidi="es_ES"/>
        </w:rPr>
        <w:t>Doble, cuatro veces más, etc. [Múltiplos]</w:t>
      </w:r>
    </w:p>
    <w:p>
      <w:pPr/>
      <w:r>
        <w:rPr>
          <w:lang w:val="es_ES" w:bidi="es_ES"/>
        </w:rPr>
      </w:r>
      <w:r>
        <w:rPr>
          <w:lang w:val="es_ES" w:bidi="es_ES"/>
        </w:rPr>
        <w:t>cuatro veces</w:t>
      </w:r>
      <w:r>
        <w:rPr>
          <w:lang w:val="es_ES" w:bidi="es_ES"/>
        </w:rPr>
        <w:t xml:space="preserve">, </w:t>
      </w:r>
      <w:r>
        <w:rPr>
          <w:lang w:val="es_ES" w:bidi="es_ES"/>
        </w:rPr>
        <w:t>cuatro veces más</w:t>
      </w:r>
      <w:r>
        <w:rPr>
          <w:lang w:val="es_ES" w:bidi="es_ES"/>
        </w:rPr>
        <w:t xml:space="preserve"> </w:t>
      </w:r>
      <w:r>
        <w:rPr>
          <w:lang w:val="es_ES" w:bidi="es_ES"/>
        </w:rPr>
        <w:t>cuatro veces más en cantidad</w:t>
      </w:r>
    </w:p>
    <w:p>
      <w:pPr/>
      <w:r>
        <w:rPr>
          <w:lang w:val="es_ES" w:bidi="es_ES"/>
        </w:rPr>
      </w:r>
      <w:r>
        <w:rPr>
          <w:lang w:val="es_ES" w:bidi="es_ES"/>
        </w:rPr>
        <w:t>LUK 19:8</w:t>
      </w:r>
      <w:r>
        <w:rPr>
          <w:lang w:val="es_ES" w:bidi="es_ES"/>
        </w:rPr>
      </w:r>
      <w:r>
        <w:rPr>
          <w:lang w:val="es_ES" w:bidi="es_ES"/>
        </w:rPr>
      </w:r>
    </w:p>
    <w:p>
      <w:pPr/>
      <w:r>
        <w:rPr>
          <w:lang w:val="es_ES" w:bidi="es_ES"/>
        </w:rPr>
      </w:r>
    </w:p>
    <w:p>
      <w:pPr>
        <w:pStyle w:val="Heading2"/>
      </w:pPr>
      <w:r>
        <w:rPr>
          <w:lang w:val="es_ES" w:bidi="es_ES"/>
        </w:rPr>
        <w:t>τετράπους</w:t>
      </w:r>
      <w:r>
        <w:rPr>
          <w:lang w:val="es_ES" w:bidi="es_ES"/>
        </w:rPr>
      </w:r>
    </w:p>
    <w:p>
      <w:pPr>
        <w:pStyle w:val="Heading1"/>
      </w:pPr>
      <w:r>
        <w:rPr>
          <w:lang w:val="es_ES" w:bidi="es_ES"/>
        </w:rPr>
        <w:t>τετράπους</w:t>
      </w:r>
    </w:p>
    <w:p>
      <w:pPr/>
      <w:r>
        <w:rPr>
          <w:lang w:val="es_ES" w:bidi="es_ES"/>
        </w:rPr>
      </w:r>
      <w:r>
        <w:rPr>
          <w:lang w:val="es_ES" w:bidi="es_ES"/>
        </w:rPr>
        <w:t>τετράπους</w:t>
      </w:r>
      <w:r>
        <w:rPr>
          <w:lang w:val="es_ES" w:bidi="es_ES"/>
        </w:rPr>
        <w:t xml:space="preserve"> (</w:t>
      </w:r>
      <w:r>
        <w:rPr>
          <w:lang w:val="es_ES" w:bidi="es_ES"/>
        </w:rPr>
        <w:t>G5074</w:t>
      </w:r>
      <w:r>
        <w:rPr>
          <w:lang w:val="es_ES" w:bidi="es_ES"/>
        </w:rPr>
        <w:t xml:space="preserve">) — </w:t>
      </w:r>
      <w:r>
        <w:rPr>
          <w:lang w:val="es_ES" w:bidi="es_ES"/>
        </w:rPr>
        <w:t>τετράπουν</w:t>
      </w:r>
    </w:p>
    <w:p>
      <w:pPr/>
      <w:r>
        <w:rPr>
          <w:lang w:val="es_ES" w:bidi="es_ES"/>
        </w:rPr>
      </w:r>
      <w:r>
        <w:rPr>
          <w:lang w:val="es_ES" w:bidi="es_ES"/>
        </w:rPr>
        <w:t xml:space="preserve">adjc. </w:t>
      </w:r>
      <w:r>
        <w:rPr>
          <w:lang w:val="es_ES" w:bidi="es_ES"/>
        </w:rPr>
        <w:t>|</w:t>
      </w:r>
      <w:r>
        <w:rPr>
          <w:lang w:val="es_ES" w:bidi="es_ES"/>
        </w:rPr>
        <w:t xml:space="preserve"> -ουν · gen. τετράποδος </w:t>
      </w:r>
      <w:r>
        <w:rPr>
          <w:lang w:val="es_ES" w:bidi="es_ES"/>
        </w:rPr>
        <w:t>|</w:t>
      </w:r>
      <w:r>
        <w:rPr>
          <w:lang w:val="es_ES" w:bidi="es_ES"/>
        </w:rPr>
        <w:t xml:space="preserve"> τέσσαρες + πούς</w:t>
      </w:r>
    </w:p>
    <w:p>
      <w:pPr/>
      <w:r>
        <w:rPr>
          <w:lang w:val="es_ES" w:bidi="es_ES"/>
        </w:rPr>
      </w:r>
      <w:r>
        <w:rPr>
          <w:lang w:val="es_ES" w:bidi="es_ES"/>
        </w:rPr>
        <w:t>4.4</w:t>
      </w:r>
      <w:r>
        <w:rPr>
          <w:lang w:val="es_ES" w:bidi="es_ES"/>
        </w:rPr>
        <w:t xml:space="preserve"> · </w:t>
      </w:r>
      <w:r>
        <w:rPr>
          <w:lang w:val="es_ES" w:bidi="es_ES"/>
        </w:rPr>
        <w:t>Animales</w:t>
      </w:r>
      <w:r>
        <w:rPr>
          <w:lang w:val="es_ES" w:bidi="es_ES"/>
        </w:rPr>
        <w:t xml:space="preserve"> · </w:t>
      </w:r>
      <w:r>
        <w:rPr>
          <w:lang w:val="es_ES" w:bidi="es_ES"/>
        </w:rPr>
        <w:t>Animales</w:t>
      </w:r>
    </w:p>
    <w:p>
      <w:pPr/>
      <w:r>
        <w:rPr>
          <w:lang w:val="es_ES" w:bidi="es_ES"/>
        </w:rPr>
      </w:r>
      <w:r>
        <w:rPr>
          <w:lang w:val="es_ES" w:bidi="es_ES"/>
        </w:rPr>
        <w:t>animal</w:t>
      </w:r>
      <w:r>
        <w:rPr>
          <w:lang w:val="es_ES" w:bidi="es_ES"/>
        </w:rPr>
        <w:t xml:space="preserve">, </w:t>
      </w:r>
      <w:r>
        <w:rPr>
          <w:lang w:val="es_ES" w:bidi="es_ES"/>
        </w:rPr>
        <w:t>cuadrúpedo</w:t>
      </w:r>
      <w:r>
        <w:rPr>
          <w:lang w:val="es_ES" w:bidi="es_ES"/>
        </w:rPr>
        <w:t xml:space="preserve"> </w:t>
      </w:r>
      <w:r>
        <w:rPr>
          <w:lang w:val="es_ES" w:bidi="es_ES"/>
        </w:rPr>
        <w:t>cualquier animal de cuatro patas, ya sea salvaje o doméstico</w:t>
      </w:r>
      <w:r>
        <w:rPr>
          <w:lang w:val="es_ES" w:bidi="es_ES"/>
        </w:rPr>
        <w:t xml:space="preserve"> </w:t>
      </w:r>
      <w:r>
        <w:rPr>
          <w:lang w:val="es_ES" w:bidi="es_ES"/>
        </w:rPr>
        <w:t>Un gran porcentaje de lenguas parecen no tener un término genérico para identificar a todo tipo de cuadrúpedos, ya sean salvajes o domésticos. Más bien, tienden a hacer distinciones bien claras entre animales salvajes y domésticos y, por lo tanto, podría ser necesario indicar ambos tipos de animales en aquellos contextos donde la referencia es a ambos (salvajes o domésticos). Por ejemplo, a veces se puede hablar de "animales de pasto" y "animales del bosque" o "animales de establo" y "animales de las montañas".</w:t>
        <w:br/>
      </w:r>
      <w:r>
        <w:rPr>
          <w:lang w:val="es_ES" w:bidi="es_ES"/>
        </w:rPr>
        <w:t xml:space="preserve">En </w:t>
      </w:r>
      <w:r>
        <w:rPr>
          <w:lang w:val="es_ES" w:bidi="es_ES"/>
        </w:rPr>
        <w:t>ACT 10:12</w:t>
      </w:r>
      <w:r>
        <w:rPr>
          <w:lang w:val="es_ES" w:bidi="es_ES"/>
        </w:rPr>
        <w:t xml:space="preserve"> la referencia es principalmente a animales salvajes, ya que en la mayoría de los casos los animales salvajes son aquellos designados como impuros. Sin embargo, los cerdos también se consideran impuros y son domésticos.</w:t>
      </w:r>
    </w:p>
    <w:p>
      <w:pPr/>
      <w:r>
        <w:rPr>
          <w:lang w:val="es_ES" w:bidi="es_ES"/>
        </w:rPr>
      </w:r>
      <w:r>
        <w:rPr>
          <w:lang w:val="es_ES" w:bidi="es_ES"/>
        </w:rPr>
        <w:t>ACT 10:12</w:t>
      </w:r>
      <w:r>
        <w:rPr>
          <w:lang w:val="es_ES" w:bidi="es_ES"/>
        </w:rPr>
        <w:t xml:space="preserve"> · </w:t>
      </w:r>
      <w:r>
        <w:rPr>
          <w:lang w:val="es_ES" w:bidi="es_ES"/>
        </w:rPr>
        <w:t>ACT 11:6</w:t>
      </w:r>
      <w:r>
        <w:rPr>
          <w:lang w:val="es_ES" w:bidi="es_ES"/>
        </w:rPr>
        <w:t xml:space="preserve"> · </w:t>
      </w:r>
      <w:r>
        <w:rPr>
          <w:lang w:val="es_ES" w:bidi="es_ES"/>
        </w:rPr>
        <w:t>ROM 1:23</w:t>
      </w:r>
      <w:r>
        <w:rPr>
          <w:lang w:val="es_ES" w:bidi="es_ES"/>
        </w:rPr>
      </w:r>
      <w:r>
        <w:rPr>
          <w:lang w:val="es_ES" w:bidi="es_ES"/>
        </w:rPr>
      </w:r>
    </w:p>
    <w:p>
      <w:pPr/>
      <w:r>
        <w:rPr>
          <w:lang w:val="es_ES" w:bidi="es_ES"/>
        </w:rPr>
      </w:r>
    </w:p>
    <w:p>
      <w:pPr>
        <w:pStyle w:val="Heading2"/>
      </w:pPr>
      <w:r>
        <w:rPr>
          <w:lang w:val="es_ES" w:bidi="es_ES"/>
        </w:rPr>
        <w:t>τεφρόω</w:t>
      </w:r>
      <w:r>
        <w:rPr>
          <w:lang w:val="es_ES" w:bidi="es_ES"/>
        </w:rPr>
      </w:r>
    </w:p>
    <w:p>
      <w:pPr>
        <w:pStyle w:val="Heading1"/>
      </w:pPr>
      <w:r>
        <w:rPr>
          <w:lang w:val="es_ES" w:bidi="es_ES"/>
        </w:rPr>
        <w:t>τεφρόω</w:t>
      </w:r>
    </w:p>
    <w:p>
      <w:pPr/>
      <w:r>
        <w:rPr>
          <w:lang w:val="es_ES" w:bidi="es_ES"/>
        </w:rPr>
      </w:r>
      <w:r>
        <w:rPr>
          <w:lang w:val="es_ES" w:bidi="es_ES"/>
        </w:rPr>
        <w:t>τεφρόω</w:t>
      </w:r>
      <w:r>
        <w:rPr>
          <w:lang w:val="es_ES" w:bidi="es_ES"/>
        </w:rPr>
        <w:t xml:space="preserve"> (</w:t>
      </w:r>
      <w:r>
        <w:rPr>
          <w:lang w:val="es_ES" w:bidi="es_ES"/>
        </w:rPr>
        <w:t>G5077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τύφομαι</w:t>
      </w:r>
    </w:p>
    <w:p>
      <w:pPr/>
      <w:r>
        <w:rPr>
          <w:lang w:val="es_ES" w:bidi="es_ES"/>
        </w:rPr>
      </w:r>
      <w:r>
        <w:rPr>
          <w:lang w:val="es_ES" w:bidi="es_ES"/>
        </w:rPr>
        <w:t>14.72</w:t>
      </w:r>
      <w:r>
        <w:rPr>
          <w:lang w:val="es_ES" w:bidi="es_ES"/>
        </w:rPr>
        <w:t xml:space="preserve"> · </w:t>
      </w:r>
      <w:r>
        <w:rPr>
          <w:lang w:val="es_ES" w:bidi="es_ES"/>
        </w:rPr>
        <w:t>Eventos y Estados Físicos</w:t>
      </w:r>
      <w:r>
        <w:rPr>
          <w:lang w:val="es_ES" w:bidi="es_ES"/>
        </w:rPr>
        <w:t xml:space="preserve"> · </w:t>
      </w:r>
      <w:r>
        <w:rPr>
          <w:lang w:val="es_ES" w:bidi="es_ES"/>
        </w:rPr>
        <w:t>Ardor</w:t>
      </w:r>
    </w:p>
    <w:p>
      <w:pPr/>
      <w:r>
        <w:rPr>
          <w:lang w:val="es_ES" w:bidi="es_ES"/>
        </w:rPr>
      </w:r>
      <w:r>
        <w:rPr>
          <w:lang w:val="es_ES" w:bidi="es_ES"/>
        </w:rPr>
        <w:t>reducir a cenizas</w:t>
      </w:r>
      <w:r>
        <w:rPr>
          <w:lang w:val="es_ES" w:bidi="es_ES"/>
        </w:rPr>
        <w:t xml:space="preserve"> </w:t>
      </w:r>
      <w:r>
        <w:rPr>
          <w:lang w:val="es_ES" w:bidi="es_ES"/>
        </w:rPr>
        <w:t>(derivado de τέφρα 'cenizas', que no ocurre en el NT) destruir reduciendo algo a cenizas</w:t>
      </w:r>
      <w:r>
        <w:rPr>
          <w:lang w:val="es_ES" w:bidi="es_ES"/>
        </w:rPr>
        <w:t xml:space="preserve"> </w:t>
      </w:r>
      <w:r>
        <w:rPr>
          <w:lang w:val="es_ES" w:bidi="es_ES"/>
        </w:rPr>
        <w:t>Es posible traducir "reducir a cenizas" como "quemar completamente" o "destruir con fuego y dejar solo cenizas".</w:t>
      </w:r>
    </w:p>
    <w:p>
      <w:pPr/>
      <w:r>
        <w:rPr>
          <w:lang w:val="es_ES" w:bidi="es_ES"/>
        </w:rPr>
      </w:r>
      <w:r>
        <w:rPr>
          <w:lang w:val="es_ES" w:bidi="es_ES"/>
        </w:rPr>
        <w:t>2PE 2:6</w:t>
      </w:r>
      <w:r>
        <w:rPr>
          <w:lang w:val="es_ES" w:bidi="es_ES"/>
        </w:rPr>
      </w:r>
      <w:r>
        <w:rPr>
          <w:lang w:val="es_ES" w:bidi="es_ES"/>
        </w:rPr>
      </w:r>
    </w:p>
    <w:p>
      <w:pPr/>
      <w:r>
        <w:rPr>
          <w:lang w:val="es_ES" w:bidi="es_ES"/>
        </w:rPr>
      </w:r>
    </w:p>
    <w:p>
      <w:pPr>
        <w:pStyle w:val="Heading2"/>
      </w:pPr>
      <w:r>
        <w:rPr>
          <w:lang w:val="es_ES" w:bidi="es_ES"/>
        </w:rPr>
        <w:t>τέχνη</w:t>
      </w:r>
      <w:r>
        <w:rPr>
          <w:lang w:val="es_ES" w:bidi="es_ES"/>
        </w:rPr>
      </w:r>
    </w:p>
    <w:p>
      <w:pPr>
        <w:pStyle w:val="Heading1"/>
      </w:pPr>
      <w:r>
        <w:rPr>
          <w:lang w:val="es_ES" w:bidi="es_ES"/>
        </w:rPr>
        <w:t>τέχνη</w:t>
      </w:r>
    </w:p>
    <w:p>
      <w:pPr/>
      <w:r>
        <w:rPr>
          <w:lang w:val="es_ES" w:bidi="es_ES"/>
        </w:rPr>
      </w:r>
      <w:r>
        <w:rPr>
          <w:lang w:val="es_ES" w:bidi="es_ES"/>
        </w:rPr>
        <w:t>τέχνη</w:t>
      </w:r>
      <w:r>
        <w:rPr>
          <w:lang w:val="es_ES" w:bidi="es_ES"/>
        </w:rPr>
        <w:t xml:space="preserve"> (</w:t>
      </w:r>
      <w:r>
        <w:rPr>
          <w:lang w:val="es_ES" w:bidi="es_ES"/>
        </w:rPr>
        <w:t>G5078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42.51</w:t>
      </w:r>
      <w:r>
        <w:rPr>
          <w:lang w:val="es_ES" w:bidi="es_ES"/>
        </w:rPr>
        <w:t xml:space="preserve"> · </w:t>
      </w:r>
      <w:r>
        <w:rPr>
          <w:lang w:val="es_ES" w:bidi="es_ES"/>
        </w:rPr>
        <w:t>Realizar, hacer</w:t>
      </w:r>
      <w:r>
        <w:rPr>
          <w:lang w:val="es_ES" w:bidi="es_ES"/>
        </w:rPr>
        <w:t xml:space="preserve"> · </w:t>
      </w:r>
      <w:r>
        <w:rPr>
          <w:lang w:val="es_ES" w:bidi="es_ES"/>
        </w:rPr>
        <w:t>Artesanía, Comercio</w:t>
      </w:r>
    </w:p>
    <w:p>
      <w:pPr/>
      <w:r>
        <w:rPr>
          <w:lang w:val="es_ES" w:bidi="es_ES"/>
        </w:rPr>
      </w:r>
      <w:r>
        <w:rPr>
          <w:lang w:val="es_ES" w:bidi="es_ES"/>
        </w:rPr>
        <w:t>artesanía</w:t>
      </w:r>
      <w:r>
        <w:rPr>
          <w:lang w:val="es_ES" w:bidi="es_ES"/>
        </w:rPr>
        <w:t xml:space="preserve">, </w:t>
      </w:r>
      <w:r>
        <w:rPr>
          <w:lang w:val="es_ES" w:bidi="es_ES"/>
        </w:rPr>
        <w:t>ocupación</w:t>
      </w:r>
      <w:r>
        <w:rPr>
          <w:lang w:val="es_ES" w:bidi="es_ES"/>
        </w:rPr>
        <w:t xml:space="preserve"> </w:t>
      </w:r>
      <w:r>
        <w:rPr>
          <w:lang w:val="es_ES" w:bidi="es_ES"/>
        </w:rPr>
        <w:t>actividad que involucra entrenamiento y habilidad especializados</w:t>
      </w:r>
      <w:r>
        <w:rPr>
          <w:lang w:val="es_ES" w:bidi="es_ES"/>
        </w:rPr>
        <w:t xml:space="preserve"> </w:t>
      </w:r>
      <w:r>
        <w:rPr>
          <w:lang w:val="es_ES" w:bidi="es_ES"/>
        </w:rPr>
        <w:t xml:space="preserve">En algunos idiomas no existe un término especial para "artesanía", pero un equivalente de esta cláusula en </w:t>
      </w:r>
      <w:r>
        <w:rPr>
          <w:lang w:val="es_ES" w:bidi="es_ES"/>
        </w:rPr>
        <w:t>ACT 18:3</w:t>
      </w:r>
      <w:r>
        <w:rPr>
          <w:lang w:val="es_ES" w:bidi="es_ES"/>
        </w:rPr>
        <w:t xml:space="preserve"> podría traducirse como "porque su trabajo era hacer tiendas de campaña" o "ganaban dinero haciendo tiendas de campaña" o "habitualmente hacían carpas".</w:t>
      </w:r>
    </w:p>
    <w:p>
      <w:pPr/>
      <w:r>
        <w:rPr>
          <w:lang w:val="es_ES" w:bidi="es_ES"/>
        </w:rPr>
      </w:r>
      <w:r>
        <w:rPr>
          <w:lang w:val="es_ES" w:bidi="es_ES"/>
        </w:rPr>
        <w:t>ACT 17:29</w:t>
      </w:r>
      <w:r>
        <w:rPr>
          <w:lang w:val="es_ES" w:bidi="es_ES"/>
        </w:rPr>
        <w:t xml:space="preserve"> · </w:t>
      </w:r>
      <w:r>
        <w:rPr>
          <w:lang w:val="es_ES" w:bidi="es_ES"/>
        </w:rPr>
        <w:t>ACT 18:3</w:t>
      </w:r>
      <w:r>
        <w:rPr>
          <w:lang w:val="es_ES" w:bidi="es_ES"/>
        </w:rPr>
        <w:t xml:space="preserve"> · </w:t>
      </w:r>
      <w:r>
        <w:rPr>
          <w:lang w:val="es_ES" w:bidi="es_ES"/>
        </w:rPr>
        <w:t>REV 18:22</w:t>
      </w:r>
      <w:r>
        <w:rPr>
          <w:lang w:val="es_ES" w:bidi="es_ES"/>
        </w:rPr>
      </w:r>
      <w:r>
        <w:rPr>
          <w:lang w:val="es_ES" w:bidi="es_ES"/>
        </w:rPr>
      </w:r>
    </w:p>
    <w:p>
      <w:pPr/>
      <w:r>
        <w:rPr>
          <w:lang w:val="es_ES" w:bidi="es_ES"/>
        </w:rPr>
      </w:r>
    </w:p>
    <w:p>
      <w:pPr>
        <w:pStyle w:val="Heading2"/>
      </w:pPr>
      <w:r>
        <w:rPr>
          <w:lang w:val="es_ES" w:bidi="es_ES"/>
        </w:rPr>
        <w:t>τεχνίτης</w:t>
      </w:r>
      <w:r>
        <w:rPr>
          <w:lang w:val="es_ES" w:bidi="es_ES"/>
        </w:rPr>
      </w:r>
    </w:p>
    <w:p>
      <w:pPr>
        <w:pStyle w:val="Heading1"/>
      </w:pPr>
      <w:r>
        <w:rPr>
          <w:lang w:val="es_ES" w:bidi="es_ES"/>
        </w:rPr>
        <w:t>τεχνίτης</w:t>
      </w:r>
    </w:p>
    <w:p>
      <w:pPr/>
      <w:r>
        <w:rPr>
          <w:lang w:val="es_ES" w:bidi="es_ES"/>
        </w:rPr>
      </w:r>
      <w:r>
        <w:rPr>
          <w:lang w:val="es_ES" w:bidi="es_ES"/>
        </w:rPr>
        <w:t>τεχνίτης</w:t>
      </w:r>
      <w:r>
        <w:rPr>
          <w:lang w:val="es_ES" w:bidi="es_ES"/>
        </w:rPr>
        <w:t xml:space="preserve"> (</w:t>
      </w:r>
      <w:r>
        <w:rPr>
          <w:lang w:val="es_ES" w:bidi="es_ES"/>
        </w:rPr>
        <w:t>G5079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42.53</w:t>
      </w:r>
      <w:r>
        <w:rPr>
          <w:lang w:val="es_ES" w:bidi="es_ES"/>
        </w:rPr>
        <w:t xml:space="preserve"> · </w:t>
      </w:r>
      <w:r>
        <w:rPr>
          <w:lang w:val="es_ES" w:bidi="es_ES"/>
        </w:rPr>
        <w:t>Realizar, hacer</w:t>
      </w:r>
      <w:r>
        <w:rPr>
          <w:lang w:val="es_ES" w:bidi="es_ES"/>
        </w:rPr>
        <w:t xml:space="preserve"> · </w:t>
      </w:r>
      <w:r>
        <w:rPr>
          <w:lang w:val="es_ES" w:bidi="es_ES"/>
        </w:rPr>
        <w:t>Artesanía, Comercio</w:t>
      </w:r>
    </w:p>
    <w:p>
      <w:pPr/>
      <w:r>
        <w:rPr>
          <w:lang w:val="es_ES" w:bidi="es_ES"/>
        </w:rPr>
      </w:r>
      <w:r>
        <w:rPr>
          <w:lang w:val="es_ES" w:bidi="es_ES"/>
        </w:rPr>
        <w:t>artesano</w:t>
      </w:r>
      <w:r>
        <w:rPr>
          <w:lang w:val="es_ES" w:bidi="es_ES"/>
        </w:rPr>
        <w:t xml:space="preserve"> </w:t>
      </w:r>
      <w:r>
        <w:rPr>
          <w:lang w:val="es_ES" w:bidi="es_ES"/>
        </w:rPr>
        <w:t>aquel que habitualmente se dedica a un trabajo u oficio particular</w:t>
      </w:r>
    </w:p>
    <w:p>
      <w:pPr/>
      <w:r>
        <w:rPr>
          <w:lang w:val="es_ES" w:bidi="es_ES"/>
        </w:rPr>
      </w:r>
      <w:r>
        <w:rPr>
          <w:lang w:val="es_ES" w:bidi="es_ES"/>
        </w:rPr>
        <w:t>ACT 19:24</w:t>
      </w:r>
      <w:r>
        <w:rPr>
          <w:lang w:val="es_ES" w:bidi="es_ES"/>
        </w:rPr>
        <w:t xml:space="preserve"> · </w:t>
      </w:r>
      <w:r>
        <w:rPr>
          <w:lang w:val="es_ES" w:bidi="es_ES"/>
        </w:rPr>
        <w:t>ACT 19:38</w:t>
      </w:r>
      <w:r>
        <w:rPr>
          <w:lang w:val="es_ES" w:bidi="es_ES"/>
        </w:rPr>
        <w:t xml:space="preserve"> · </w:t>
      </w:r>
      <w:r>
        <w:rPr>
          <w:lang w:val="es_ES" w:bidi="es_ES"/>
        </w:rPr>
        <w:t>HEB 11:10</w:t>
      </w:r>
      <w:r>
        <w:rPr>
          <w:lang w:val="es_ES" w:bidi="es_ES"/>
        </w:rPr>
        <w:t xml:space="preserve"> · </w:t>
      </w:r>
      <w:r>
        <w:rPr>
          <w:lang w:val="es_ES" w:bidi="es_ES"/>
        </w:rPr>
        <w:t>REV 18:22</w:t>
      </w:r>
      <w:r>
        <w:rPr>
          <w:lang w:val="es_ES" w:bidi="es_ES"/>
        </w:rPr>
      </w:r>
      <w:r>
        <w:rPr>
          <w:lang w:val="es_ES" w:bidi="es_ES"/>
        </w:rPr>
      </w:r>
    </w:p>
    <w:p>
      <w:pPr/>
      <w:r>
        <w:rPr>
          <w:lang w:val="es_ES" w:bidi="es_ES"/>
        </w:rPr>
      </w:r>
    </w:p>
    <w:p>
      <w:pPr>
        <w:pStyle w:val="Heading2"/>
      </w:pPr>
      <w:r>
        <w:rPr>
          <w:lang w:val="es_ES" w:bidi="es_ES"/>
        </w:rPr>
        <w:t>τήκω</w:t>
      </w:r>
      <w:r>
        <w:rPr>
          <w:lang w:val="es_ES" w:bidi="es_ES"/>
        </w:rPr>
      </w:r>
    </w:p>
    <w:p>
      <w:pPr>
        <w:pStyle w:val="Heading1"/>
      </w:pPr>
      <w:r>
        <w:rPr>
          <w:lang w:val="es_ES" w:bidi="es_ES"/>
        </w:rPr>
        <w:t>τήκω</w:t>
      </w:r>
    </w:p>
    <w:p>
      <w:pPr/>
      <w:r>
        <w:rPr>
          <w:lang w:val="es_ES" w:bidi="es_ES"/>
        </w:rPr>
      </w:r>
      <w:r>
        <w:rPr>
          <w:lang w:val="es_ES" w:bidi="es_ES"/>
        </w:rPr>
        <w:t>τήκω</w:t>
      </w:r>
      <w:r>
        <w:rPr>
          <w:lang w:val="es_ES" w:bidi="es_ES"/>
        </w:rPr>
        <w:t xml:space="preserve"> (</w:t>
      </w:r>
      <w:r>
        <w:rPr>
          <w:lang w:val="es_ES" w:bidi="es_ES"/>
        </w:rPr>
        <w:t>G5080</w:t>
      </w:r>
      <w:r>
        <w:rPr>
          <w:lang w:val="es_ES" w:bidi="es_ES"/>
        </w:rPr>
        <w:t xml:space="preserve">) — </w:t>
      </w:r>
      <w:r>
        <w:rPr>
          <w:lang w:val="es_ES" w:bidi="es_ES"/>
        </w:rPr>
        <w:t>τήκομαι</w:t>
      </w:r>
    </w:p>
    <w:p>
      <w:pPr/>
      <w:r>
        <w:rPr>
          <w:lang w:val="es_ES" w:bidi="es_ES"/>
        </w:rPr>
      </w:r>
      <w:r>
        <w:rPr>
          <w:lang w:val="es_ES" w:bidi="es_ES"/>
        </w:rPr>
        <w:t>verbe</w:t>
      </w:r>
    </w:p>
    <w:p>
      <w:pPr/>
      <w:r>
        <w:rPr>
          <w:lang w:val="es_ES" w:bidi="es_ES"/>
        </w:rPr>
      </w:r>
      <w:r>
        <w:rPr>
          <w:lang w:val="es_ES" w:bidi="es_ES"/>
        </w:rPr>
        <w:t>79.8</w:t>
      </w:r>
      <w:r>
        <w:rPr>
          <w:lang w:val="es_ES" w:bidi="es_ES"/>
        </w:rPr>
        <w:t xml:space="preserve"> · </w:t>
      </w:r>
      <w:r>
        <w:rPr>
          <w:lang w:val="es_ES" w:bidi="es_ES"/>
        </w:rPr>
        <w:t>(τήκομαι)</w:t>
      </w:r>
      <w:r>
        <w:rPr>
          <w:lang w:val="es_ES" w:bidi="es_ES"/>
        </w:rPr>
        <w:t xml:space="preserve"> · </w:t>
      </w:r>
      <w:r>
        <w:rPr>
          <w:lang w:val="es_ES" w:bidi="es_ES"/>
        </w:rPr>
        <w:t>Características de los Objetos</w:t>
      </w:r>
      <w:r>
        <w:rPr>
          <w:lang w:val="es_ES" w:bidi="es_ES"/>
        </w:rPr>
        <w:t xml:space="preserve"> · </w:t>
      </w:r>
      <w:r>
        <w:rPr>
          <w:lang w:val="es_ES" w:bidi="es_ES"/>
        </w:rPr>
        <w:t>Sólido, Líquido</w:t>
      </w:r>
    </w:p>
    <w:p>
      <w:pPr/>
      <w:r>
        <w:rPr>
          <w:lang w:val="es_ES" w:bidi="es_ES"/>
        </w:rPr>
      </w:r>
      <w:r>
        <w:rPr>
          <w:lang w:val="es_ES" w:bidi="es_ES"/>
        </w:rPr>
        <w:t>volverse liquido</w:t>
      </w:r>
      <w:r>
        <w:rPr>
          <w:lang w:val="es_ES" w:bidi="es_ES"/>
        </w:rPr>
        <w:t xml:space="preserve">, </w:t>
      </w:r>
      <w:r>
        <w:rPr>
          <w:lang w:val="es_ES" w:bidi="es_ES"/>
        </w:rPr>
        <w:t>fundir</w:t>
      </w:r>
      <w:r>
        <w:rPr>
          <w:lang w:val="es_ES" w:bidi="es_ES"/>
        </w:rPr>
        <w:t xml:space="preserve"> </w:t>
      </w:r>
      <w:r>
        <w:rPr>
          <w:lang w:val="es_ES" w:bidi="es_ES"/>
        </w:rPr>
        <w:t>hacerse líquido, ya sea por derretirse o condensarse</w:t>
      </w:r>
    </w:p>
    <w:p>
      <w:pPr/>
      <w:r>
        <w:rPr>
          <w:lang w:val="es_ES" w:bidi="es_ES"/>
        </w:rPr>
      </w:r>
      <w:r>
        <w:rPr>
          <w:lang w:val="es_ES" w:bidi="es_ES"/>
        </w:rPr>
        <w:t>2PE 3:12</w:t>
      </w:r>
      <w:r>
        <w:rPr>
          <w:lang w:val="es_ES" w:bidi="es_ES"/>
        </w:rPr>
      </w:r>
      <w:r>
        <w:rPr>
          <w:lang w:val="es_ES" w:bidi="es_ES"/>
        </w:rPr>
      </w:r>
    </w:p>
    <w:p>
      <w:pPr/>
      <w:r>
        <w:rPr>
          <w:lang w:val="es_ES" w:bidi="es_ES"/>
        </w:rPr>
      </w:r>
    </w:p>
    <w:p>
      <w:pPr>
        <w:pStyle w:val="Heading2"/>
      </w:pPr>
      <w:r>
        <w:rPr>
          <w:lang w:val="es_ES" w:bidi="es_ES"/>
        </w:rPr>
        <w:t>τηλαυγῶς</w:t>
      </w:r>
      <w:r>
        <w:rPr>
          <w:lang w:val="es_ES" w:bidi="es_ES"/>
        </w:rPr>
      </w:r>
    </w:p>
    <w:p>
      <w:pPr>
        <w:pStyle w:val="Heading1"/>
      </w:pPr>
      <w:r>
        <w:rPr>
          <w:lang w:val="es_ES" w:bidi="es_ES"/>
        </w:rPr>
        <w:t>τηλαυγῶς</w:t>
      </w:r>
    </w:p>
    <w:p>
      <w:pPr/>
      <w:r>
        <w:rPr>
          <w:lang w:val="es_ES" w:bidi="es_ES"/>
        </w:rPr>
      </w:r>
      <w:r>
        <w:rPr>
          <w:lang w:val="es_ES" w:bidi="es_ES"/>
        </w:rPr>
        <w:t>τηλαυγῶς</w:t>
      </w:r>
      <w:r>
        <w:rPr>
          <w:lang w:val="es_ES" w:bidi="es_ES"/>
        </w:rPr>
        <w:t xml:space="preserve"> (</w:t>
      </w:r>
      <w:r>
        <w:rPr>
          <w:lang w:val="es_ES" w:bidi="es_ES"/>
        </w:rPr>
        <w:t>G5081</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τῆλε + αὐγή</w:t>
      </w:r>
    </w:p>
    <w:p>
      <w:pPr/>
      <w:r>
        <w:rPr>
          <w:lang w:val="es_ES" w:bidi="es_ES"/>
        </w:rPr>
      </w:r>
      <w:r>
        <w:rPr>
          <w:lang w:val="es_ES" w:bidi="es_ES"/>
        </w:rPr>
        <w:t>24.36</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claramente</w:t>
      </w:r>
      <w:r>
        <w:rPr>
          <w:lang w:val="es_ES" w:bidi="es_ES"/>
        </w:rPr>
        <w:t xml:space="preserve">, </w:t>
      </w:r>
      <w:r>
        <w:rPr>
          <w:lang w:val="es_ES" w:bidi="es_ES"/>
        </w:rPr>
        <w:t>distintivamente</w:t>
      </w:r>
      <w:r>
        <w:rPr>
          <w:lang w:val="es_ES" w:bidi="es_ES"/>
        </w:rPr>
        <w:t xml:space="preserve">, </w:t>
      </w:r>
      <w:r>
        <w:rPr>
          <w:lang w:val="es_ES" w:bidi="es_ES"/>
        </w:rPr>
        <w:t>sencillamente</w:t>
      </w:r>
      <w:r>
        <w:rPr>
          <w:lang w:val="es_ES" w:bidi="es_ES"/>
        </w:rPr>
        <w:t xml:space="preserve"> </w:t>
      </w:r>
      <w:r>
        <w:rPr>
          <w:lang w:val="es_ES" w:bidi="es_ES"/>
        </w:rPr>
        <w:t>pertinente a una imagen visual particularmente clara y sencilla</w:t>
      </w:r>
      <w:r>
        <w:rPr>
          <w:lang w:val="es_ES" w:bidi="es_ES"/>
        </w:rPr>
        <w:t xml:space="preserve"> </w:t>
      </w:r>
      <w:r>
        <w:rPr>
          <w:lang w:val="es_ES" w:bidi="es_ES"/>
        </w:rPr>
        <w:t xml:space="preserve">En </w:t>
      </w:r>
      <w:r>
        <w:rPr>
          <w:lang w:val="es_ES" w:bidi="es_ES"/>
        </w:rPr>
        <w:t>MRK 8:25</w:t>
      </w:r>
      <w:r>
        <w:rPr>
          <w:lang w:val="es_ES" w:bidi="es_ES"/>
        </w:rPr>
        <w:t xml:space="preserve"> aparecen tanto διέβλεψεν (</w:t>
      </w:r>
      <w:hyperlink r:id="rId46">
        <w:r>
          <w:rPr>
            <w:lang w:val="es_ES" w:bidi="es_ES"/>
          </w:rPr>
          <w:rPr>
            <w:color w:val="0000EE"/>
            <w:u w:val="single"/>
          </w:rPr>
          <w:t>24.35</w:t>
        </w:r>
      </w:hyperlink>
      <w:r>
        <w:rPr>
          <w:lang w:val="es_ES" w:bidi="es_ES"/>
        </w:rPr>
        <w:t>) como ἐνέβλεπεν (</w:t>
      </w:r>
      <w:hyperlink r:id="rId47">
        <w:r>
          <w:rPr>
            <w:lang w:val="es_ES" w:bidi="es_ES"/>
          </w:rPr>
          <w:rPr>
            <w:color w:val="0000EE"/>
            <w:u w:val="single"/>
          </w:rPr>
          <w:t>24.9</w:t>
        </w:r>
      </w:hyperlink>
      <w:r>
        <w:rPr>
          <w:lang w:val="es_ES" w:bidi="es_ES"/>
        </w:rPr>
        <w:t>). Algunos eruditos asumen que las dos expresiones tienen un significado esencialmente equivalente, pero otros creen que διέβλεψεν debe entenderse como "mirar fijamente" o "enfocar los ojos en".</w:t>
      </w:r>
    </w:p>
    <w:p>
      <w:pPr/>
      <w:r>
        <w:rPr>
          <w:lang w:val="es_ES" w:bidi="es_ES"/>
        </w:rPr>
      </w:r>
      <w:r>
        <w:rPr>
          <w:lang w:val="es_ES" w:bidi="es_ES"/>
        </w:rPr>
        <w:t>MRK 8:25</w:t>
      </w:r>
      <w:r>
        <w:rPr>
          <w:lang w:val="es_ES" w:bidi="es_ES"/>
        </w:rPr>
      </w:r>
      <w:r>
        <w:rPr>
          <w:lang w:val="es_ES" w:bidi="es_ES"/>
        </w:rPr>
      </w:r>
    </w:p>
    <w:p>
      <w:pPr/>
      <w:r>
        <w:rPr>
          <w:lang w:val="es_ES" w:bidi="es_ES"/>
        </w:rPr>
      </w:r>
    </w:p>
    <w:p>
      <w:pPr>
        <w:pStyle w:val="Heading2"/>
      </w:pPr>
      <w:r>
        <w:rPr>
          <w:lang w:val="es_ES" w:bidi="es_ES"/>
        </w:rPr>
        <w:t>τηλικοῦτος</w:t>
      </w:r>
      <w:r>
        <w:rPr>
          <w:lang w:val="es_ES" w:bidi="es_ES"/>
        </w:rPr>
      </w:r>
    </w:p>
    <w:p>
      <w:pPr>
        <w:pStyle w:val="Heading1"/>
      </w:pPr>
      <w:r>
        <w:rPr>
          <w:lang w:val="es_ES" w:bidi="es_ES"/>
        </w:rPr>
        <w:t>τηλικοῦτος</w:t>
      </w:r>
    </w:p>
    <w:p>
      <w:pPr/>
      <w:r>
        <w:rPr>
          <w:lang w:val="es_ES" w:bidi="es_ES"/>
        </w:rPr>
      </w:r>
      <w:r>
        <w:rPr>
          <w:lang w:val="es_ES" w:bidi="es_ES"/>
        </w:rPr>
        <w:t>τηλικοῦτος</w:t>
      </w:r>
      <w:r>
        <w:rPr>
          <w:lang w:val="es_ES" w:bidi="es_ES"/>
        </w:rPr>
        <w:t xml:space="preserve"> (</w:t>
      </w:r>
      <w:r>
        <w:rPr>
          <w:lang w:val="es_ES" w:bidi="es_ES"/>
        </w:rPr>
        <w:t>G5082</w:t>
      </w:r>
      <w:r>
        <w:rPr>
          <w:lang w:val="es_ES" w:bidi="es_ES"/>
        </w:rPr>
        <w:t>)</w:t>
      </w:r>
    </w:p>
    <w:p>
      <w:pPr/>
      <w:r>
        <w:rPr>
          <w:lang w:val="es_ES" w:bidi="es_ES"/>
        </w:rPr>
      </w:r>
      <w:r>
        <w:rPr>
          <w:lang w:val="es_ES" w:bidi="es_ES"/>
        </w:rPr>
        <w:t xml:space="preserve">pdem. </w:t>
      </w:r>
      <w:r>
        <w:rPr>
          <w:lang w:val="es_ES" w:bidi="es_ES"/>
        </w:rPr>
        <w:t>|</w:t>
      </w:r>
      <w:r>
        <w:rPr>
          <w:lang w:val="es_ES" w:bidi="es_ES"/>
        </w:rPr>
        <w:t xml:space="preserve"> -αύτη, -οῦτο</w:t>
      </w:r>
    </w:p>
    <w:p>
      <w:pPr/>
      <w:r>
        <w:rPr>
          <w:lang w:val="es_ES" w:bidi="es_ES"/>
        </w:rPr>
      </w:r>
      <w:r>
        <w:rPr>
          <w:lang w:val="es_ES" w:bidi="es_ES"/>
        </w:rPr>
        <w:t>79.128</w:t>
      </w:r>
      <w:r>
        <w:rPr>
          <w:lang w:val="es_ES" w:bidi="es_ES"/>
        </w:rPr>
        <w:t xml:space="preserve"> · </w:t>
      </w:r>
      <w:r>
        <w:rPr>
          <w:lang w:val="es_ES" w:bidi="es_ES"/>
        </w:rPr>
        <w:t>Características de los Objetos</w:t>
      </w:r>
      <w:r>
        <w:rPr>
          <w:lang w:val="es_ES" w:bidi="es_ES"/>
        </w:rPr>
        <w:t xml:space="preserve"> · </w:t>
      </w:r>
      <w:r>
        <w:rPr>
          <w:lang w:val="es_ES" w:bidi="es_ES"/>
        </w:rPr>
        <w:t>Grande, pequeño</w:t>
      </w:r>
    </w:p>
    <w:p>
      <w:pPr/>
      <w:r>
        <w:rPr>
          <w:lang w:val="es_ES" w:bidi="es_ES"/>
        </w:rPr>
      </w:r>
      <w:r>
        <w:rPr>
          <w:lang w:val="es_ES" w:bidi="es_ES"/>
        </w:rPr>
        <w:t>tan grande</w:t>
      </w:r>
      <w:r>
        <w:rPr>
          <w:lang w:val="es_ES" w:bidi="es_ES"/>
        </w:rPr>
        <w:t xml:space="preserve">, </w:t>
      </w:r>
      <w:r>
        <w:rPr>
          <w:lang w:val="es_ES" w:bidi="es_ES"/>
        </w:rPr>
        <w:t>tan estupendo</w:t>
      </w:r>
      <w:r>
        <w:rPr>
          <w:lang w:val="es_ES" w:bidi="es_ES"/>
        </w:rPr>
        <w:t xml:space="preserve"> </w:t>
      </w:r>
      <w:r>
        <w:rPr>
          <w:lang w:val="es_ES" w:bidi="es_ES"/>
        </w:rPr>
        <w:t>referencia al tamaño de algo (que ocurre raramente en un sentido absoluto)</w:t>
      </w:r>
    </w:p>
    <w:p>
      <w:pPr/>
      <w:r>
        <w:rPr>
          <w:lang w:val="es_ES" w:bidi="es_ES"/>
        </w:rPr>
      </w:r>
      <w:r>
        <w:rPr>
          <w:lang w:val="es_ES" w:bidi="es_ES"/>
        </w:rPr>
        <w:t>JAS 3:4</w:t>
      </w:r>
    </w:p>
    <w:p>
      <w:pPr/>
      <w:r>
        <w:rPr>
          <w:lang w:val="es_ES" w:bidi="es_ES"/>
        </w:rPr>
      </w:r>
      <w:r>
        <w:rPr>
          <w:lang w:val="es_ES" w:bidi="es_ES"/>
        </w:rPr>
        <w:t>78.36</w:t>
      </w:r>
      <w:r>
        <w:rPr>
          <w:lang w:val="es_ES" w:bidi="es_ES"/>
        </w:rPr>
        <w:t xml:space="preserve"> · </w:t>
      </w:r>
      <w:r>
        <w:rPr>
          <w:lang w:val="es_ES" w:bidi="es_ES"/>
        </w:rPr>
        <w:t>Grado</w:t>
      </w:r>
      <w:r>
        <w:rPr>
          <w:lang w:val="es_ES" w:bidi="es_ES"/>
        </w:rPr>
        <w:t xml:space="preserve"> · </w:t>
      </w:r>
      <w:r>
        <w:rPr>
          <w:lang w:val="es_ES" w:bidi="es_ES"/>
        </w:rPr>
        <w:t>Más que, menos que [Grado comparativo]</w:t>
      </w:r>
    </w:p>
    <w:p>
      <w:pPr/>
      <w:r>
        <w:rPr>
          <w:lang w:val="es_ES" w:bidi="es_ES"/>
        </w:rPr>
      </w:r>
      <w:r>
        <w:rPr>
          <w:lang w:val="es_ES" w:bidi="es_ES"/>
        </w:rPr>
        <w:t>tan grande</w:t>
      </w:r>
      <w:r>
        <w:rPr>
          <w:lang w:val="es_ES" w:bidi="es_ES"/>
        </w:rPr>
        <w:t xml:space="preserve">, </w:t>
      </w:r>
      <w:r>
        <w:rPr>
          <w:lang w:val="es_ES" w:bidi="es_ES"/>
        </w:rPr>
        <w:t>muy grande</w:t>
      </w:r>
      <w:r>
        <w:rPr>
          <w:lang w:val="es_ES" w:bidi="es_ES"/>
        </w:rPr>
        <w:t xml:space="preserve">, </w:t>
      </w:r>
      <w:r>
        <w:rPr>
          <w:lang w:val="es_ES" w:bidi="es_ES"/>
        </w:rPr>
        <w:t>mucho</w:t>
      </w:r>
      <w:r>
        <w:rPr>
          <w:lang w:val="es_ES" w:bidi="es_ES"/>
        </w:rPr>
        <w:t xml:space="preserve"> </w:t>
      </w:r>
      <w:r>
        <w:rPr>
          <w:lang w:val="es_ES" w:bidi="es_ES"/>
        </w:rPr>
        <w:t>grado que es comparable a alguna otra expresión de grado</w:t>
      </w:r>
      <w:r>
        <w:rPr>
          <w:lang w:val="es_ES" w:bidi="es_ES"/>
        </w:rPr>
        <w:t xml:space="preserve"> </w:t>
      </w:r>
      <w:r>
        <w:rPr>
          <w:lang w:val="es_ES" w:bidi="es_ES"/>
        </w:rPr>
        <w:t xml:space="preserve">En algunos idiomas el equivalente más cercano de esta expresión en </w:t>
      </w:r>
      <w:r>
        <w:rPr>
          <w:lang w:val="es_ES" w:bidi="es_ES"/>
        </w:rPr>
        <w:t>REV 16:18</w:t>
      </w:r>
      <w:r>
        <w:rPr>
          <w:lang w:val="es_ES" w:bidi="es_ES"/>
        </w:rPr>
        <w:t xml:space="preserve"> puede ser "ese terremoto fue realmente muy grande".</w:t>
      </w:r>
    </w:p>
    <w:p>
      <w:pPr/>
      <w:r>
        <w:rPr>
          <w:lang w:val="es_ES" w:bidi="es_ES"/>
        </w:rPr>
      </w:r>
      <w:r>
        <w:rPr>
          <w:lang w:val="es_ES" w:bidi="es_ES"/>
        </w:rPr>
        <w:t>2CO 1:10</w:t>
      </w:r>
      <w:r>
        <w:rPr>
          <w:lang w:val="es_ES" w:bidi="es_ES"/>
        </w:rPr>
        <w:t xml:space="preserve"> · </w:t>
      </w:r>
      <w:r>
        <w:rPr>
          <w:lang w:val="es_ES" w:bidi="es_ES"/>
        </w:rPr>
        <w:t>HEB 2:3</w:t>
      </w:r>
      <w:r>
        <w:rPr>
          <w:lang w:val="es_ES" w:bidi="es_ES"/>
        </w:rPr>
        <w:t xml:space="preserve"> · </w:t>
      </w:r>
      <w:r>
        <w:rPr>
          <w:lang w:val="es_ES" w:bidi="es_ES"/>
        </w:rPr>
        <w:t>REV 16:18</w:t>
      </w:r>
      <w:r>
        <w:rPr>
          <w:lang w:val="es_ES" w:bidi="es_ES"/>
        </w:rPr>
      </w:r>
      <w:r>
        <w:rPr>
          <w:lang w:val="es_ES" w:bidi="es_ES"/>
        </w:rPr>
      </w:r>
    </w:p>
    <w:p>
      <w:pPr/>
      <w:r>
        <w:rPr>
          <w:lang w:val="es_ES" w:bidi="es_ES"/>
        </w:rPr>
      </w:r>
    </w:p>
    <w:p>
      <w:pPr>
        <w:pStyle w:val="Heading2"/>
      </w:pPr>
      <w:r>
        <w:rPr>
          <w:lang w:val="es_ES" w:bidi="es_ES"/>
        </w:rPr>
        <w:t>τηρέω</w:t>
      </w:r>
      <w:r>
        <w:rPr>
          <w:lang w:val="es_ES" w:bidi="es_ES"/>
        </w:rPr>
      </w:r>
    </w:p>
    <w:p>
      <w:pPr>
        <w:pStyle w:val="Heading1"/>
      </w:pPr>
      <w:r>
        <w:rPr>
          <w:lang w:val="es_ES" w:bidi="es_ES"/>
        </w:rPr>
        <w:t>τηρέω</w:t>
      </w:r>
    </w:p>
    <w:p>
      <w:pPr/>
      <w:r>
        <w:rPr>
          <w:lang w:val="es_ES" w:bidi="es_ES"/>
        </w:rPr>
      </w:r>
      <w:r>
        <w:rPr>
          <w:lang w:val="es_ES" w:bidi="es_ES"/>
        </w:rPr>
        <w:t>τηρέω</w:t>
      </w:r>
      <w:r>
        <w:rPr>
          <w:lang w:val="es_ES" w:bidi="es_ES"/>
        </w:rPr>
        <w:t xml:space="preserve"> (</w:t>
      </w:r>
      <w:r>
        <w:rPr>
          <w:lang w:val="es_ES" w:bidi="es_ES"/>
        </w:rPr>
        <w:t>G5083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διατηρέω</w:t>
      </w:r>
      <w:r>
        <w:rPr>
          <w:lang w:val="es_ES" w:bidi="es_ES"/>
        </w:rPr>
        <w:t xml:space="preserve"> · </w:t>
      </w:r>
      <w:r>
        <w:rPr>
          <w:lang w:val="es_ES" w:bidi="es_ES"/>
        </w:rPr>
        <w:t>παρατηρέω</w:t>
      </w:r>
      <w:r>
        <w:rPr>
          <w:lang w:val="es_ES" w:bidi="es_ES"/>
        </w:rPr>
        <w:t xml:space="preserve"> · </w:t>
      </w:r>
      <w:r>
        <w:rPr>
          <w:lang w:val="es_ES" w:bidi="es_ES"/>
        </w:rPr>
        <w:t>παρατήρησις</w:t>
      </w:r>
      <w:r>
        <w:rPr>
          <w:lang w:val="es_ES" w:bidi="es_ES"/>
        </w:rPr>
        <w:t xml:space="preserve"> · </w:t>
      </w:r>
      <w:r>
        <w:rPr>
          <w:lang w:val="es_ES" w:bidi="es_ES"/>
        </w:rPr>
        <w:t>συντηρέω</w:t>
      </w:r>
    </w:p>
    <w:p>
      <w:pPr/>
      <w:r>
        <w:rPr>
          <w:lang w:val="es_ES" w:bidi="es_ES"/>
        </w:rPr>
      </w:r>
      <w:r>
        <w:rPr>
          <w:lang w:val="es_ES" w:bidi="es_ES"/>
        </w:rPr>
        <w:t>13.32</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hacer que continúe</w:t>
      </w:r>
      <w:r>
        <w:rPr>
          <w:lang w:val="es_ES" w:bidi="es_ES"/>
        </w:rPr>
        <w:t xml:space="preserve">, </w:t>
      </w:r>
      <w:r>
        <w:rPr>
          <w:lang w:val="es_ES" w:bidi="es_ES"/>
        </w:rPr>
        <w:t>retener</w:t>
      </w:r>
      <w:r>
        <w:rPr>
          <w:lang w:val="es_ES" w:bidi="es_ES"/>
        </w:rPr>
        <w:t xml:space="preserve">, </w:t>
      </w:r>
      <w:r>
        <w:rPr>
          <w:lang w:val="es_ES" w:bidi="es_ES"/>
        </w:rPr>
        <w:t>mantener</w:t>
      </w:r>
      <w:r>
        <w:rPr>
          <w:lang w:val="es_ES" w:bidi="es_ES"/>
        </w:rPr>
        <w:t xml:space="preserve"> </w:t>
      </w:r>
      <w:r>
        <w:rPr>
          <w:lang w:val="es_ES" w:bidi="es_ES"/>
        </w:rPr>
        <w:t>hacer que un estado continúe</w:t>
      </w:r>
      <w:r>
        <w:rPr>
          <w:lang w:val="es_ES" w:bidi="es_ES"/>
        </w:rPr>
        <w:t xml:space="preserve"> </w:t>
      </w:r>
      <w:r>
        <w:rPr>
          <w:lang w:val="es_ES" w:bidi="es_ES"/>
        </w:rPr>
        <w:t xml:space="preserve">En </w:t>
      </w:r>
      <w:r>
        <w:rPr>
          <w:lang w:val="es_ES" w:bidi="es_ES"/>
        </w:rPr>
        <w:t>1CO 7:37</w:t>
      </w:r>
      <w:r>
        <w:rPr>
          <w:lang w:val="es_ES" w:bidi="es_ES"/>
        </w:rPr>
        <w:t xml:space="preserve"> "muchacha" puede referirse a ser la hija de un hombre o la novia de un hombre. Debido a la ambigüedad de esta declaración en </w:t>
      </w:r>
      <w:r>
        <w:rPr>
          <w:lang w:val="es_ES" w:bidi="es_ES"/>
        </w:rPr>
        <w:t>1CO 7:37</w:t>
      </w:r>
      <w:r>
        <w:rPr>
          <w:lang w:val="es_ES" w:bidi="es_ES"/>
        </w:rPr>
        <w:t xml:space="preserve"> y, en vista de las complicaciones culturales involucradas, especialmente debido a las diferencias de costumbres en diferentes partes del mundo, es importante que los traductores agreguen una nota en este punto que explique la diferencia de interpretación y algunas de las implicaciones culturales.</w:t>
      </w:r>
    </w:p>
    <w:p>
      <w:pPr/>
      <w:r>
        <w:rPr>
          <w:lang w:val="es_ES" w:bidi="es_ES"/>
        </w:rPr>
      </w:r>
      <w:r>
        <w:rPr>
          <w:lang w:val="es_ES" w:bidi="es_ES"/>
        </w:rPr>
        <w:t>JHN 2:10</w:t>
      </w:r>
      <w:r>
        <w:rPr>
          <w:lang w:val="es_ES" w:bidi="es_ES"/>
        </w:rPr>
        <w:t xml:space="preserve"> · </w:t>
      </w:r>
      <w:r>
        <w:rPr>
          <w:lang w:val="es_ES" w:bidi="es_ES"/>
        </w:rPr>
        <w:t>JHN 12:7</w:t>
      </w:r>
      <w:r>
        <w:rPr>
          <w:lang w:val="es_ES" w:bidi="es_ES"/>
        </w:rPr>
        <w:t xml:space="preserve"> · </w:t>
      </w:r>
      <w:r>
        <w:rPr>
          <w:lang w:val="es_ES" w:bidi="es_ES"/>
        </w:rPr>
        <w:t>ACT 25:21</w:t>
      </w:r>
      <w:r>
        <w:rPr>
          <w:lang w:val="es_ES" w:bidi="es_ES"/>
        </w:rPr>
        <w:t xml:space="preserve"> · </w:t>
      </w:r>
      <w:r>
        <w:rPr>
          <w:lang w:val="es_ES" w:bidi="es_ES"/>
        </w:rPr>
        <w:t>1CO 7:37</w:t>
      </w:r>
      <w:r>
        <w:rPr>
          <w:lang w:val="es_ES" w:bidi="es_ES"/>
        </w:rPr>
        <w:t xml:space="preserve"> · </w:t>
      </w:r>
      <w:r>
        <w:rPr>
          <w:lang w:val="es_ES" w:bidi="es_ES"/>
        </w:rPr>
        <w:t>2CO 11:9</w:t>
      </w:r>
      <w:r>
        <w:rPr>
          <w:lang w:val="es_ES" w:bidi="es_ES"/>
        </w:rPr>
        <w:t xml:space="preserve"> · </w:t>
      </w:r>
      <w:r>
        <w:rPr>
          <w:lang w:val="es_ES" w:bidi="es_ES"/>
        </w:rPr>
        <w:t>2CO 11:9</w:t>
      </w:r>
      <w:r>
        <w:rPr>
          <w:lang w:val="es_ES" w:bidi="es_ES"/>
        </w:rPr>
        <w:t xml:space="preserve"> · </w:t>
      </w:r>
      <w:r>
        <w:rPr>
          <w:lang w:val="es_ES" w:bidi="es_ES"/>
        </w:rPr>
        <w:t>EPH 4:3</w:t>
      </w:r>
      <w:r>
        <w:rPr>
          <w:lang w:val="es_ES" w:bidi="es_ES"/>
        </w:rPr>
        <w:t xml:space="preserve"> · </w:t>
      </w:r>
      <w:r>
        <w:rPr>
          <w:lang w:val="es_ES" w:bidi="es_ES"/>
        </w:rPr>
        <w:t>1TH 5:23</w:t>
      </w:r>
      <w:r>
        <w:rPr>
          <w:lang w:val="es_ES" w:bidi="es_ES"/>
        </w:rPr>
        <w:t xml:space="preserve"> · </w:t>
      </w:r>
      <w:r>
        <w:rPr>
          <w:lang w:val="es_ES" w:bidi="es_ES"/>
        </w:rPr>
        <w:t>1TI 5:22</w:t>
      </w:r>
      <w:r>
        <w:rPr>
          <w:lang w:val="es_ES" w:bidi="es_ES"/>
        </w:rPr>
        <w:t xml:space="preserve"> · </w:t>
      </w:r>
      <w:r>
        <w:rPr>
          <w:lang w:val="es_ES" w:bidi="es_ES"/>
        </w:rPr>
        <w:t>JAS 1:27</w:t>
      </w:r>
      <w:r>
        <w:rPr>
          <w:lang w:val="es_ES" w:bidi="es_ES"/>
        </w:rPr>
        <w:t xml:space="preserve"> · </w:t>
      </w:r>
      <w:r>
        <w:rPr>
          <w:lang w:val="es_ES" w:bidi="es_ES"/>
        </w:rPr>
        <w:t>1PE 1:4</w:t>
      </w:r>
      <w:r>
        <w:rPr>
          <w:lang w:val="es_ES" w:bidi="es_ES"/>
        </w:rPr>
        <w:t xml:space="preserve"> · </w:t>
      </w:r>
      <w:r>
        <w:rPr>
          <w:lang w:val="es_ES" w:bidi="es_ES"/>
        </w:rPr>
        <w:t>2PE 2:17</w:t>
      </w:r>
      <w:r>
        <w:rPr>
          <w:lang w:val="es_ES" w:bidi="es_ES"/>
        </w:rPr>
        <w:t xml:space="preserve"> · </w:t>
      </w:r>
      <w:r>
        <w:rPr>
          <w:lang w:val="es_ES" w:bidi="es_ES"/>
        </w:rPr>
        <w:t>2PE 3:7</w:t>
      </w:r>
      <w:r>
        <w:rPr>
          <w:lang w:val="es_ES" w:bidi="es_ES"/>
        </w:rPr>
        <w:t xml:space="preserve"> · </w:t>
      </w:r>
      <w:r>
        <w:rPr>
          <w:lang w:val="es_ES" w:bidi="es_ES"/>
        </w:rPr>
        <w:t>1JN 5:18</w:t>
      </w:r>
      <w:r>
        <w:rPr>
          <w:lang w:val="es_ES" w:bidi="es_ES"/>
        </w:rPr>
        <w:t xml:space="preserve"> · </w:t>
      </w:r>
      <w:r>
        <w:rPr>
          <w:lang w:val="es_ES" w:bidi="es_ES"/>
        </w:rPr>
        <w:t>JUD 1:6</w:t>
      </w:r>
      <w:r>
        <w:rPr>
          <w:lang w:val="es_ES" w:bidi="es_ES"/>
        </w:rPr>
        <w:t xml:space="preserve"> · </w:t>
      </w:r>
      <w:r>
        <w:rPr>
          <w:lang w:val="es_ES" w:bidi="es_ES"/>
        </w:rPr>
        <w:t>JUD 1:13</w:t>
      </w:r>
      <w:r>
        <w:rPr>
          <w:lang w:val="es_ES" w:bidi="es_ES"/>
        </w:rPr>
        <w:t xml:space="preserve"> · </w:t>
      </w:r>
      <w:r>
        <w:rPr>
          <w:lang w:val="es_ES" w:bidi="es_ES"/>
        </w:rPr>
        <w:t>JUD 1:21</w:t>
      </w:r>
      <w:r>
        <w:rPr>
          <w:lang w:val="es_ES" w:bidi="es_ES"/>
        </w:rPr>
        <w:t xml:space="preserve"> · </w:t>
      </w:r>
      <w:r>
        <w:rPr>
          <w:lang w:val="es_ES" w:bidi="es_ES"/>
        </w:rPr>
        <w:t>REV 16:15</w:t>
      </w:r>
    </w:p>
    <w:p>
      <w:pPr/>
      <w:r>
        <w:rPr>
          <w:lang w:val="es_ES" w:bidi="es_ES"/>
        </w:rPr>
      </w:r>
      <w:r>
        <w:rPr>
          <w:lang w:val="es_ES" w:bidi="es_ES"/>
        </w:rPr>
        <w:t>37.122</w:t>
      </w:r>
      <w:r>
        <w:rPr>
          <w:lang w:val="es_ES" w:bidi="es_ES"/>
        </w:rPr>
        <w:t xml:space="preserve"> · </w:t>
      </w:r>
      <w:r>
        <w:rPr>
          <w:lang w:val="es_ES" w:bidi="es_ES"/>
        </w:rPr>
        <w:t>Controlar, Gobernar</w:t>
      </w:r>
      <w:r>
        <w:rPr>
          <w:lang w:val="es_ES" w:bidi="es_ES"/>
        </w:rPr>
        <w:t xml:space="preserve"> · </w:t>
      </w:r>
      <w:r>
        <w:rPr>
          <w:lang w:val="es_ES" w:bidi="es_ES"/>
        </w:rPr>
        <w:t>Guardar, Vigilar</w:t>
      </w:r>
    </w:p>
    <w:p>
      <w:pPr/>
      <w:r>
        <w:rPr>
          <w:lang w:val="es_ES" w:bidi="es_ES"/>
        </w:rPr>
      </w:r>
      <w:r>
        <w:rPr>
          <w:lang w:val="es_ES" w:bidi="es_ES"/>
        </w:rPr>
        <w:t>proteger</w:t>
      </w:r>
      <w:r>
        <w:rPr>
          <w:lang w:val="es_ES" w:bidi="es_ES"/>
        </w:rPr>
        <w:t xml:space="preserve">, </w:t>
      </w:r>
      <w:r>
        <w:rPr>
          <w:lang w:val="es_ES" w:bidi="es_ES"/>
        </w:rPr>
        <w:t>vigilar</w:t>
      </w:r>
      <w:r>
        <w:rPr>
          <w:lang w:val="es_ES" w:bidi="es_ES"/>
        </w:rPr>
        <w:t xml:space="preserve">, </w:t>
      </w:r>
      <w:r>
        <w:rPr>
          <w:lang w:val="es_ES" w:bidi="es_ES"/>
        </w:rPr>
        <w:t>custodia</w:t>
      </w:r>
      <w:r>
        <w:rPr>
          <w:lang w:val="es_ES" w:bidi="es_ES"/>
        </w:rPr>
        <w:t xml:space="preserve"> </w:t>
      </w:r>
      <w:r>
        <w:rPr>
          <w:lang w:val="es_ES" w:bidi="es_ES"/>
        </w:rPr>
        <w:t>mantener bajo custodia</w:t>
      </w:r>
      <w:r>
        <w:rPr>
          <w:lang w:val="es_ES" w:bidi="es_ES"/>
        </w:rPr>
        <w:t xml:space="preserve"> </w:t>
      </w:r>
      <w:r>
        <w:rPr>
          <w:lang w:val="es_ES" w:bidi="es_ES"/>
        </w:rPr>
        <w:t>El acto de mantener a alguien bajo custodia o vigilar a un individuo puede expresarse como "estar en guardia para que alguien no escape" o "vigilar con cuidado para que alguien no pueda escapar" o "atar a alguien para que no pueda irse".</w:t>
      </w:r>
    </w:p>
    <w:p>
      <w:pPr/>
      <w:r>
        <w:rPr>
          <w:lang w:val="es_ES" w:bidi="es_ES"/>
        </w:rPr>
      </w:r>
      <w:r>
        <w:rPr>
          <w:lang w:val="es_ES" w:bidi="es_ES"/>
        </w:rPr>
        <w:t>MAT 27:36</w:t>
      </w:r>
      <w:r>
        <w:rPr>
          <w:lang w:val="es_ES" w:bidi="es_ES"/>
        </w:rPr>
        <w:t xml:space="preserve"> · </w:t>
      </w:r>
      <w:r>
        <w:rPr>
          <w:lang w:val="es_ES" w:bidi="es_ES"/>
        </w:rPr>
        <w:t>MAT 27:54</w:t>
      </w:r>
      <w:r>
        <w:rPr>
          <w:lang w:val="es_ES" w:bidi="es_ES"/>
        </w:rPr>
        <w:t xml:space="preserve"> · </w:t>
      </w:r>
      <w:r>
        <w:rPr>
          <w:lang w:val="es_ES" w:bidi="es_ES"/>
        </w:rPr>
        <w:t>MAT 28:4</w:t>
      </w:r>
      <w:r>
        <w:rPr>
          <w:lang w:val="es_ES" w:bidi="es_ES"/>
        </w:rPr>
        <w:t xml:space="preserve"> · </w:t>
      </w:r>
      <w:r>
        <w:rPr>
          <w:lang w:val="es_ES" w:bidi="es_ES"/>
        </w:rPr>
        <w:t>JHN 17:11</w:t>
      </w:r>
      <w:r>
        <w:rPr>
          <w:lang w:val="es_ES" w:bidi="es_ES"/>
        </w:rPr>
        <w:t xml:space="preserve"> · </w:t>
      </w:r>
      <w:r>
        <w:rPr>
          <w:lang w:val="es_ES" w:bidi="es_ES"/>
        </w:rPr>
        <w:t>JHN 17:12</w:t>
      </w:r>
      <w:r>
        <w:rPr>
          <w:lang w:val="es_ES" w:bidi="es_ES"/>
        </w:rPr>
        <w:t xml:space="preserve"> · </w:t>
      </w:r>
      <w:r>
        <w:rPr>
          <w:lang w:val="es_ES" w:bidi="es_ES"/>
        </w:rPr>
        <w:t>JHN 17:15</w:t>
      </w:r>
      <w:r>
        <w:rPr>
          <w:lang w:val="es_ES" w:bidi="es_ES"/>
        </w:rPr>
        <w:t xml:space="preserve"> · </w:t>
      </w:r>
      <w:r>
        <w:rPr>
          <w:lang w:val="es_ES" w:bidi="es_ES"/>
        </w:rPr>
        <w:t>ACT 12:5</w:t>
      </w:r>
      <w:r>
        <w:rPr>
          <w:lang w:val="es_ES" w:bidi="es_ES"/>
        </w:rPr>
        <w:t xml:space="preserve"> · </w:t>
      </w:r>
      <w:r>
        <w:rPr>
          <w:lang w:val="es_ES" w:bidi="es_ES"/>
        </w:rPr>
        <w:t>ACT 12:6</w:t>
      </w:r>
      <w:r>
        <w:rPr>
          <w:lang w:val="es_ES" w:bidi="es_ES"/>
        </w:rPr>
        <w:t xml:space="preserve"> · </w:t>
      </w:r>
      <w:r>
        <w:rPr>
          <w:lang w:val="es_ES" w:bidi="es_ES"/>
        </w:rPr>
        <w:t>ACT 16:23</w:t>
      </w:r>
      <w:r>
        <w:rPr>
          <w:lang w:val="es_ES" w:bidi="es_ES"/>
        </w:rPr>
        <w:t xml:space="preserve"> · </w:t>
      </w:r>
      <w:r>
        <w:rPr>
          <w:lang w:val="es_ES" w:bidi="es_ES"/>
        </w:rPr>
        <w:t>ACT 24:23</w:t>
      </w:r>
      <w:r>
        <w:rPr>
          <w:lang w:val="es_ES" w:bidi="es_ES"/>
        </w:rPr>
        <w:t xml:space="preserve"> · </w:t>
      </w:r>
      <w:r>
        <w:rPr>
          <w:lang w:val="es_ES" w:bidi="es_ES"/>
        </w:rPr>
        <w:t>ACT 25:4</w:t>
      </w:r>
      <w:r>
        <w:rPr>
          <w:lang w:val="es_ES" w:bidi="es_ES"/>
        </w:rPr>
        <w:t xml:space="preserve"> · </w:t>
      </w:r>
      <w:r>
        <w:rPr>
          <w:lang w:val="es_ES" w:bidi="es_ES"/>
        </w:rPr>
        <w:t>ACT 25:21</w:t>
      </w:r>
      <w:r>
        <w:rPr>
          <w:lang w:val="es_ES" w:bidi="es_ES"/>
        </w:rPr>
        <w:t xml:space="preserve"> · </w:t>
      </w:r>
      <w:r>
        <w:rPr>
          <w:lang w:val="es_ES" w:bidi="es_ES"/>
        </w:rPr>
        <w:t>1TH 5:23</w:t>
      </w:r>
      <w:r>
        <w:rPr>
          <w:lang w:val="es_ES" w:bidi="es_ES"/>
        </w:rPr>
        <w:t xml:space="preserve"> · </w:t>
      </w:r>
      <w:r>
        <w:rPr>
          <w:lang w:val="es_ES" w:bidi="es_ES"/>
        </w:rPr>
        <w:t>1PE 1:4</w:t>
      </w:r>
      <w:r>
        <w:rPr>
          <w:lang w:val="es_ES" w:bidi="es_ES"/>
        </w:rPr>
        <w:t xml:space="preserve"> · </w:t>
      </w:r>
      <w:r>
        <w:rPr>
          <w:lang w:val="es_ES" w:bidi="es_ES"/>
        </w:rPr>
        <w:t>2PE 2:4</w:t>
      </w:r>
      <w:r>
        <w:rPr>
          <w:lang w:val="es_ES" w:bidi="es_ES"/>
        </w:rPr>
        <w:t xml:space="preserve"> · </w:t>
      </w:r>
      <w:r>
        <w:rPr>
          <w:lang w:val="es_ES" w:bidi="es_ES"/>
        </w:rPr>
        <w:t>2PE 2:9</w:t>
      </w:r>
      <w:r>
        <w:rPr>
          <w:lang w:val="es_ES" w:bidi="es_ES"/>
        </w:rPr>
        <w:t xml:space="preserve"> · </w:t>
      </w:r>
      <w:r>
        <w:rPr>
          <w:lang w:val="es_ES" w:bidi="es_ES"/>
        </w:rPr>
        <w:t>JUD 1:1</w:t>
      </w:r>
      <w:r>
        <w:rPr>
          <w:lang w:val="es_ES" w:bidi="es_ES"/>
        </w:rPr>
        <w:t xml:space="preserve"> · </w:t>
      </w:r>
      <w:r>
        <w:rPr>
          <w:lang w:val="es_ES" w:bidi="es_ES"/>
        </w:rPr>
        <w:t>JUD 1:6</w:t>
      </w:r>
      <w:r>
        <w:rPr>
          <w:lang w:val="es_ES" w:bidi="es_ES"/>
        </w:rPr>
        <w:t xml:space="preserve"> · </w:t>
      </w:r>
      <w:r>
        <w:rPr>
          <w:lang w:val="es_ES" w:bidi="es_ES"/>
        </w:rPr>
        <w:t>REV 3:10</w:t>
      </w:r>
    </w:p>
    <w:p>
      <w:pPr/>
      <w:r>
        <w:rPr>
          <w:lang w:val="es_ES" w:bidi="es_ES"/>
        </w:rPr>
      </w:r>
      <w:r>
        <w:rPr>
          <w:lang w:val="es_ES" w:bidi="es_ES"/>
        </w:rPr>
        <w:t>36.19</w:t>
      </w:r>
      <w:r>
        <w:rPr>
          <w:lang w:val="es_ES" w:bidi="es_ES"/>
        </w:rPr>
        <w:t xml:space="preserve"> · </w:t>
      </w:r>
      <w:r>
        <w:rPr>
          <w:lang w:val="es_ES" w:bidi="es_ES"/>
        </w:rPr>
        <w:t>Guiar, Disciplinar, Seguir</w:t>
      </w:r>
      <w:r>
        <w:rPr>
          <w:lang w:val="es_ES" w:bidi="es_ES"/>
        </w:rPr>
        <w:t xml:space="preserve"> · </w:t>
      </w:r>
      <w:r>
        <w:rPr>
          <w:lang w:val="es_ES" w:bidi="es_ES"/>
        </w:rPr>
        <w:t>Obedecer, Desobedecer</w:t>
      </w:r>
    </w:p>
    <w:p>
      <w:pPr/>
      <w:r>
        <w:rPr>
          <w:lang w:val="es_ES" w:bidi="es_ES"/>
        </w:rPr>
      </w:r>
      <w:r>
        <w:rPr>
          <w:lang w:val="es_ES" w:bidi="es_ES"/>
        </w:rPr>
        <w:t>obedecer</w:t>
      </w:r>
      <w:r>
        <w:rPr>
          <w:lang w:val="es_ES" w:bidi="es_ES"/>
        </w:rPr>
        <w:t xml:space="preserve">, </w:t>
      </w:r>
      <w:r>
        <w:rPr>
          <w:lang w:val="es_ES" w:bidi="es_ES"/>
        </w:rPr>
        <w:t>guardar los mandamientos</w:t>
      </w:r>
      <w:r>
        <w:rPr>
          <w:lang w:val="es_ES" w:bidi="es_ES"/>
        </w:rPr>
        <w:t xml:space="preserve">, </w:t>
      </w:r>
      <w:r>
        <w:rPr>
          <w:lang w:val="es_ES" w:bidi="es_ES"/>
        </w:rPr>
        <w:t>obediencia</w:t>
      </w:r>
      <w:r>
        <w:rPr>
          <w:lang w:val="es_ES" w:bidi="es_ES"/>
        </w:rPr>
        <w:t xml:space="preserve"> </w:t>
      </w:r>
      <w:r>
        <w:rPr>
          <w:lang w:val="es_ES" w:bidi="es_ES"/>
        </w:rPr>
        <w:t>continuar obedeciendo órdenes o mandamientos</w:t>
      </w:r>
    </w:p>
    <w:p>
      <w:pPr/>
      <w:r>
        <w:rPr>
          <w:lang w:val="es_ES" w:bidi="es_ES"/>
        </w:rPr>
      </w:r>
      <w:r>
        <w:rPr>
          <w:lang w:val="es_ES" w:bidi="es_ES"/>
        </w:rPr>
        <w:t>MAT 19:17</w:t>
      </w:r>
      <w:r>
        <w:rPr>
          <w:lang w:val="es_ES" w:bidi="es_ES"/>
        </w:rPr>
        <w:t xml:space="preserve"> · </w:t>
      </w:r>
      <w:r>
        <w:rPr>
          <w:lang w:val="es_ES" w:bidi="es_ES"/>
        </w:rPr>
        <w:t>MAT 23:3</w:t>
      </w:r>
      <w:r>
        <w:rPr>
          <w:lang w:val="es_ES" w:bidi="es_ES"/>
        </w:rPr>
        <w:t xml:space="preserve"> · </w:t>
      </w:r>
      <w:r>
        <w:rPr>
          <w:lang w:val="es_ES" w:bidi="es_ES"/>
        </w:rPr>
        <w:t>MAT 28:20</w:t>
      </w:r>
      <w:r>
        <w:rPr>
          <w:lang w:val="es_ES" w:bidi="es_ES"/>
        </w:rPr>
        <w:t xml:space="preserve"> · </w:t>
      </w:r>
      <w:r>
        <w:rPr>
          <w:lang w:val="es_ES" w:bidi="es_ES"/>
        </w:rPr>
        <w:t>JHN 8:51</w:t>
      </w:r>
      <w:r>
        <w:rPr>
          <w:lang w:val="es_ES" w:bidi="es_ES"/>
        </w:rPr>
        <w:t xml:space="preserve"> · </w:t>
      </w:r>
      <w:r>
        <w:rPr>
          <w:lang w:val="es_ES" w:bidi="es_ES"/>
        </w:rPr>
        <w:t>JHN 8:52</w:t>
      </w:r>
      <w:r>
        <w:rPr>
          <w:lang w:val="es_ES" w:bidi="es_ES"/>
        </w:rPr>
        <w:t xml:space="preserve"> · </w:t>
      </w:r>
      <w:r>
        <w:rPr>
          <w:lang w:val="es_ES" w:bidi="es_ES"/>
        </w:rPr>
        <w:t>JHN 8:55</w:t>
      </w:r>
      <w:r>
        <w:rPr>
          <w:lang w:val="es_ES" w:bidi="es_ES"/>
        </w:rPr>
        <w:t xml:space="preserve"> · </w:t>
      </w:r>
      <w:r>
        <w:rPr>
          <w:lang w:val="es_ES" w:bidi="es_ES"/>
        </w:rPr>
        <w:t>JHN 9:16</w:t>
      </w:r>
      <w:r>
        <w:rPr>
          <w:lang w:val="es_ES" w:bidi="es_ES"/>
        </w:rPr>
        <w:t xml:space="preserve"> · </w:t>
      </w:r>
      <w:r>
        <w:rPr>
          <w:lang w:val="es_ES" w:bidi="es_ES"/>
        </w:rPr>
        <w:t>JHN 14:15</w:t>
      </w:r>
      <w:r>
        <w:rPr>
          <w:lang w:val="es_ES" w:bidi="es_ES"/>
        </w:rPr>
        <w:t xml:space="preserve"> · </w:t>
      </w:r>
      <w:r>
        <w:rPr>
          <w:lang w:val="es_ES" w:bidi="es_ES"/>
        </w:rPr>
        <w:t>JHN 14:21</w:t>
      </w:r>
      <w:r>
        <w:rPr>
          <w:lang w:val="es_ES" w:bidi="es_ES"/>
        </w:rPr>
        <w:t xml:space="preserve"> · </w:t>
      </w:r>
      <w:r>
        <w:rPr>
          <w:lang w:val="es_ES" w:bidi="es_ES"/>
        </w:rPr>
        <w:t>JHN 14:23</w:t>
      </w:r>
      <w:r>
        <w:rPr>
          <w:lang w:val="es_ES" w:bidi="es_ES"/>
        </w:rPr>
        <w:t xml:space="preserve"> · </w:t>
      </w:r>
      <w:r>
        <w:rPr>
          <w:lang w:val="es_ES" w:bidi="es_ES"/>
        </w:rPr>
        <w:t>JHN 14:24</w:t>
      </w:r>
      <w:r>
        <w:rPr>
          <w:lang w:val="es_ES" w:bidi="es_ES"/>
        </w:rPr>
        <w:t xml:space="preserve"> · </w:t>
      </w:r>
      <w:r>
        <w:rPr>
          <w:lang w:val="es_ES" w:bidi="es_ES"/>
        </w:rPr>
        <w:t>JHN 15:10</w:t>
      </w:r>
      <w:r>
        <w:rPr>
          <w:lang w:val="es_ES" w:bidi="es_ES"/>
        </w:rPr>
        <w:t xml:space="preserve"> · </w:t>
      </w:r>
      <w:r>
        <w:rPr>
          <w:lang w:val="es_ES" w:bidi="es_ES"/>
        </w:rPr>
        <w:t>JHN 15:10</w:t>
      </w:r>
      <w:r>
        <w:rPr>
          <w:lang w:val="es_ES" w:bidi="es_ES"/>
        </w:rPr>
        <w:t xml:space="preserve"> · </w:t>
      </w:r>
      <w:r>
        <w:rPr>
          <w:lang w:val="es_ES" w:bidi="es_ES"/>
        </w:rPr>
        <w:t>JHN 15:20</w:t>
      </w:r>
      <w:r>
        <w:rPr>
          <w:lang w:val="es_ES" w:bidi="es_ES"/>
        </w:rPr>
        <w:t xml:space="preserve"> · </w:t>
      </w:r>
      <w:r>
        <w:rPr>
          <w:lang w:val="es_ES" w:bidi="es_ES"/>
        </w:rPr>
        <w:t>JHN 15:20</w:t>
      </w:r>
      <w:r>
        <w:rPr>
          <w:lang w:val="es_ES" w:bidi="es_ES"/>
        </w:rPr>
        <w:t xml:space="preserve"> · </w:t>
      </w:r>
      <w:r>
        <w:rPr>
          <w:lang w:val="es_ES" w:bidi="es_ES"/>
        </w:rPr>
        <w:t>JHN 17:6</w:t>
      </w:r>
      <w:r>
        <w:rPr>
          <w:lang w:val="es_ES" w:bidi="es_ES"/>
        </w:rPr>
        <w:t xml:space="preserve"> · </w:t>
      </w:r>
      <w:r>
        <w:rPr>
          <w:lang w:val="es_ES" w:bidi="es_ES"/>
        </w:rPr>
        <w:t>ACT 15:5</w:t>
      </w:r>
      <w:r>
        <w:rPr>
          <w:lang w:val="es_ES" w:bidi="es_ES"/>
        </w:rPr>
        <w:t xml:space="preserve"> · </w:t>
      </w:r>
      <w:r>
        <w:rPr>
          <w:lang w:val="es_ES" w:bidi="es_ES"/>
        </w:rPr>
        <w:t>1TI 6:14</w:t>
      </w:r>
      <w:r>
        <w:rPr>
          <w:lang w:val="es_ES" w:bidi="es_ES"/>
        </w:rPr>
        <w:t xml:space="preserve"> · </w:t>
      </w:r>
      <w:r>
        <w:rPr>
          <w:lang w:val="es_ES" w:bidi="es_ES"/>
        </w:rPr>
        <w:t>2TI 4:7</w:t>
      </w:r>
      <w:r>
        <w:rPr>
          <w:lang w:val="es_ES" w:bidi="es_ES"/>
        </w:rPr>
        <w:t xml:space="preserve"> · </w:t>
      </w:r>
      <w:r>
        <w:rPr>
          <w:lang w:val="es_ES" w:bidi="es_ES"/>
        </w:rPr>
        <w:t>JAS 2:10</w:t>
      </w:r>
      <w:r>
        <w:rPr>
          <w:lang w:val="es_ES" w:bidi="es_ES"/>
        </w:rPr>
        <w:t xml:space="preserve"> · </w:t>
      </w:r>
      <w:r>
        <w:rPr>
          <w:lang w:val="es_ES" w:bidi="es_ES"/>
        </w:rPr>
        <w:t>1JN 2:3</w:t>
      </w:r>
      <w:r>
        <w:rPr>
          <w:lang w:val="es_ES" w:bidi="es_ES"/>
        </w:rPr>
        <w:t xml:space="preserve"> · </w:t>
      </w:r>
      <w:r>
        <w:rPr>
          <w:lang w:val="es_ES" w:bidi="es_ES"/>
        </w:rPr>
        <w:t>1JN 2:4</w:t>
      </w:r>
      <w:r>
        <w:rPr>
          <w:lang w:val="es_ES" w:bidi="es_ES"/>
        </w:rPr>
        <w:t xml:space="preserve"> · </w:t>
      </w:r>
      <w:r>
        <w:rPr>
          <w:lang w:val="es_ES" w:bidi="es_ES"/>
        </w:rPr>
        <w:t>1JN 2:5</w:t>
      </w:r>
      <w:r>
        <w:rPr>
          <w:lang w:val="es_ES" w:bidi="es_ES"/>
        </w:rPr>
        <w:t xml:space="preserve"> · </w:t>
      </w:r>
      <w:r>
        <w:rPr>
          <w:lang w:val="es_ES" w:bidi="es_ES"/>
        </w:rPr>
        <w:t>1JN 3:22</w:t>
      </w:r>
      <w:r>
        <w:rPr>
          <w:lang w:val="es_ES" w:bidi="es_ES"/>
        </w:rPr>
        <w:t xml:space="preserve"> · </w:t>
      </w:r>
      <w:r>
        <w:rPr>
          <w:lang w:val="es_ES" w:bidi="es_ES"/>
        </w:rPr>
        <w:t>1JN 3:24</w:t>
      </w:r>
      <w:r>
        <w:rPr>
          <w:lang w:val="es_ES" w:bidi="es_ES"/>
        </w:rPr>
        <w:t xml:space="preserve"> · </w:t>
      </w:r>
      <w:r>
        <w:rPr>
          <w:lang w:val="es_ES" w:bidi="es_ES"/>
        </w:rPr>
        <w:t>1JN 5:3</w:t>
      </w:r>
      <w:r>
        <w:rPr>
          <w:lang w:val="es_ES" w:bidi="es_ES"/>
        </w:rPr>
        <w:t xml:space="preserve"> · </w:t>
      </w:r>
      <w:r>
        <w:rPr>
          <w:lang w:val="es_ES" w:bidi="es_ES"/>
        </w:rPr>
        <w:t>REV 1:3</w:t>
      </w:r>
      <w:r>
        <w:rPr>
          <w:lang w:val="es_ES" w:bidi="es_ES"/>
        </w:rPr>
        <w:t xml:space="preserve"> · </w:t>
      </w:r>
      <w:r>
        <w:rPr>
          <w:lang w:val="es_ES" w:bidi="es_ES"/>
        </w:rPr>
        <w:t>REV 2:26</w:t>
      </w:r>
      <w:r>
        <w:rPr>
          <w:lang w:val="es_ES" w:bidi="es_ES"/>
        </w:rPr>
        <w:t xml:space="preserve"> · </w:t>
      </w:r>
      <w:r>
        <w:rPr>
          <w:lang w:val="es_ES" w:bidi="es_ES"/>
        </w:rPr>
        <w:t>REV 3:3</w:t>
      </w:r>
      <w:r>
        <w:rPr>
          <w:lang w:val="es_ES" w:bidi="es_ES"/>
        </w:rPr>
        <w:t xml:space="preserve"> · </w:t>
      </w:r>
      <w:r>
        <w:rPr>
          <w:lang w:val="es_ES" w:bidi="es_ES"/>
        </w:rPr>
        <w:t>REV 3:8</w:t>
      </w:r>
      <w:r>
        <w:rPr>
          <w:lang w:val="es_ES" w:bidi="es_ES"/>
        </w:rPr>
        <w:t xml:space="preserve"> · </w:t>
      </w:r>
      <w:r>
        <w:rPr>
          <w:lang w:val="es_ES" w:bidi="es_ES"/>
        </w:rPr>
        <w:t>REV 3:10</w:t>
      </w:r>
      <w:r>
        <w:rPr>
          <w:lang w:val="es_ES" w:bidi="es_ES"/>
        </w:rPr>
        <w:t xml:space="preserve"> · </w:t>
      </w:r>
      <w:r>
        <w:rPr>
          <w:lang w:val="es_ES" w:bidi="es_ES"/>
        </w:rPr>
        <w:t>REV 12:17</w:t>
      </w:r>
      <w:r>
        <w:rPr>
          <w:lang w:val="es_ES" w:bidi="es_ES"/>
        </w:rPr>
        <w:t xml:space="preserve"> · </w:t>
      </w:r>
      <w:r>
        <w:rPr>
          <w:lang w:val="es_ES" w:bidi="es_ES"/>
        </w:rPr>
        <w:t>REV 14:12</w:t>
      </w:r>
      <w:r>
        <w:rPr>
          <w:lang w:val="es_ES" w:bidi="es_ES"/>
        </w:rPr>
        <w:t xml:space="preserve"> · </w:t>
      </w:r>
      <w:r>
        <w:rPr>
          <w:lang w:val="es_ES" w:bidi="es_ES"/>
        </w:rPr>
        <w:t>REV 22:7</w:t>
      </w:r>
      <w:r>
        <w:rPr>
          <w:lang w:val="es_ES" w:bidi="es_ES"/>
        </w:rPr>
        <w:t xml:space="preserve"> · </w:t>
      </w:r>
      <w:r>
        <w:rPr>
          <w:lang w:val="es_ES" w:bidi="es_ES"/>
        </w:rPr>
        <w:t>REV 22:9</w:t>
      </w:r>
      <w:r>
        <w:rPr>
          <w:lang w:val="es_ES" w:bidi="es_ES"/>
        </w:rPr>
      </w:r>
      <w:r>
        <w:rPr>
          <w:lang w:val="es_ES" w:bidi="es_ES"/>
        </w:rPr>
      </w:r>
    </w:p>
    <w:p>
      <w:pPr/>
      <w:r>
        <w:rPr>
          <w:lang w:val="es_ES" w:bidi="es_ES"/>
        </w:rPr>
      </w:r>
    </w:p>
    <w:p>
      <w:pPr>
        <w:pStyle w:val="Heading2"/>
      </w:pPr>
      <w:r>
        <w:rPr>
          <w:lang w:val="es_ES" w:bidi="es_ES"/>
        </w:rPr>
        <w:t>τήρησις</w:t>
      </w:r>
      <w:r>
        <w:rPr>
          <w:lang w:val="es_ES" w:bidi="es_ES"/>
        </w:rPr>
      </w:r>
    </w:p>
    <w:p>
      <w:pPr>
        <w:pStyle w:val="Heading1"/>
      </w:pPr>
      <w:r>
        <w:rPr>
          <w:lang w:val="es_ES" w:bidi="es_ES"/>
        </w:rPr>
        <w:t>τήρησις</w:t>
      </w:r>
    </w:p>
    <w:p>
      <w:pPr/>
      <w:r>
        <w:rPr>
          <w:lang w:val="es_ES" w:bidi="es_ES"/>
        </w:rPr>
      </w:r>
      <w:r>
        <w:rPr>
          <w:lang w:val="es_ES" w:bidi="es_ES"/>
        </w:rPr>
        <w:t>τήρησις</w:t>
      </w:r>
      <w:r>
        <w:rPr>
          <w:lang w:val="es_ES" w:bidi="es_ES"/>
        </w:rPr>
        <w:t xml:space="preserve"> (</w:t>
      </w:r>
      <w:r>
        <w:rPr>
          <w:lang w:val="es_ES" w:bidi="es_ES"/>
        </w:rPr>
        <w:t>G5084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w:t>
      </w:r>
    </w:p>
    <w:p>
      <w:pPr/>
      <w:r>
        <w:rPr>
          <w:lang w:val="es_ES" w:bidi="es_ES"/>
        </w:rPr>
      </w:r>
      <w:r>
        <w:rPr>
          <w:lang w:val="es_ES" w:bidi="es_ES"/>
        </w:rPr>
        <w:t>37.122</w:t>
      </w:r>
      <w:r>
        <w:rPr>
          <w:lang w:val="es_ES" w:bidi="es_ES"/>
        </w:rPr>
        <w:t xml:space="preserve"> · </w:t>
      </w:r>
      <w:r>
        <w:rPr>
          <w:lang w:val="es_ES" w:bidi="es_ES"/>
        </w:rPr>
        <w:t>Controlar, Gobernar</w:t>
      </w:r>
      <w:r>
        <w:rPr>
          <w:lang w:val="es_ES" w:bidi="es_ES"/>
        </w:rPr>
        <w:t xml:space="preserve"> · </w:t>
      </w:r>
      <w:r>
        <w:rPr>
          <w:lang w:val="es_ES" w:bidi="es_ES"/>
        </w:rPr>
        <w:t>Guardar, Vigilar</w:t>
      </w:r>
    </w:p>
    <w:p>
      <w:pPr/>
      <w:r>
        <w:rPr>
          <w:lang w:val="es_ES" w:bidi="es_ES"/>
        </w:rPr>
      </w:r>
      <w:r>
        <w:rPr>
          <w:lang w:val="es_ES" w:bidi="es_ES"/>
        </w:rPr>
        <w:t>proteger</w:t>
      </w:r>
      <w:r>
        <w:rPr>
          <w:lang w:val="es_ES" w:bidi="es_ES"/>
        </w:rPr>
        <w:t xml:space="preserve">, </w:t>
      </w:r>
      <w:r>
        <w:rPr>
          <w:lang w:val="es_ES" w:bidi="es_ES"/>
        </w:rPr>
        <w:t>vigilar</w:t>
      </w:r>
      <w:r>
        <w:rPr>
          <w:lang w:val="es_ES" w:bidi="es_ES"/>
        </w:rPr>
        <w:t xml:space="preserve">, </w:t>
      </w:r>
      <w:r>
        <w:rPr>
          <w:lang w:val="es_ES" w:bidi="es_ES"/>
        </w:rPr>
        <w:t>custodia</w:t>
      </w:r>
      <w:r>
        <w:rPr>
          <w:lang w:val="es_ES" w:bidi="es_ES"/>
        </w:rPr>
        <w:t xml:space="preserve"> </w:t>
      </w:r>
      <w:r>
        <w:rPr>
          <w:lang w:val="es_ES" w:bidi="es_ES"/>
        </w:rPr>
        <w:t>mantener bajo custodia</w:t>
      </w:r>
      <w:r>
        <w:rPr>
          <w:lang w:val="es_ES" w:bidi="es_ES"/>
        </w:rPr>
        <w:t xml:space="preserve"> </w:t>
      </w:r>
      <w:r>
        <w:rPr>
          <w:lang w:val="es_ES" w:bidi="es_ES"/>
        </w:rPr>
        <w:t>El acto de mantener a alguien bajo custodia o vigilar a un individuo puede expresarse como "estar en guardia para que alguien no escape" o "vigilar con cuidado para que alguien no pueda escapar" o "atar a alguien para que no pueda irse".</w:t>
      </w:r>
    </w:p>
    <w:p>
      <w:pPr/>
      <w:r>
        <w:rPr>
          <w:lang w:val="es_ES" w:bidi="es_ES"/>
        </w:rPr>
      </w:r>
      <w:r>
        <w:rPr>
          <w:lang w:val="es_ES" w:bidi="es_ES"/>
        </w:rPr>
        <w:t>ACT 4:3</w:t>
      </w:r>
      <w:r>
        <w:rPr>
          <w:lang w:val="es_ES" w:bidi="es_ES"/>
        </w:rPr>
        <w:t xml:space="preserve"> · </w:t>
      </w:r>
      <w:r>
        <w:rPr>
          <w:lang w:val="es_ES" w:bidi="es_ES"/>
        </w:rPr>
        <w:t>ACT 5:18</w:t>
      </w:r>
    </w:p>
    <w:p>
      <w:pPr/>
      <w:r>
        <w:rPr>
          <w:lang w:val="es_ES" w:bidi="es_ES"/>
        </w:rPr>
      </w:r>
      <w:r>
        <w:rPr>
          <w:lang w:val="es_ES" w:bidi="es_ES"/>
        </w:rPr>
        <w:t>7.24</w:t>
      </w:r>
      <w:r>
        <w:rPr>
          <w:lang w:val="es_ES" w:bidi="es_ES"/>
        </w:rPr>
        <w:t xml:space="preserve"> · </w:t>
      </w:r>
      <w:r>
        <w:rPr>
          <w:lang w:val="es_ES" w:bidi="es_ES"/>
        </w:rPr>
        <w:t>Construcciones</w:t>
      </w:r>
      <w:r>
        <w:rPr>
          <w:lang w:val="es_ES" w:bidi="es_ES"/>
        </w:rPr>
        <w:t xml:space="preserve"> · </w:t>
      </w:r>
      <w:r>
        <w:rPr>
          <w:lang w:val="es_ES" w:bidi="es_ES"/>
        </w:rPr>
        <w:t>Edificios</w:t>
      </w:r>
    </w:p>
    <w:p>
      <w:pPr/>
      <w:r>
        <w:rPr>
          <w:lang w:val="es_ES" w:bidi="es_ES"/>
        </w:rPr>
      </w:r>
      <w:r>
        <w:rPr>
          <w:lang w:val="es_ES" w:bidi="es_ES"/>
        </w:rPr>
        <w:t>cárcel</w:t>
      </w:r>
      <w:r>
        <w:rPr>
          <w:lang w:val="es_ES" w:bidi="es_ES"/>
        </w:rPr>
        <w:t xml:space="preserve">, </w:t>
      </w:r>
      <w:r>
        <w:rPr>
          <w:lang w:val="es_ES" w:bidi="es_ES"/>
        </w:rPr>
        <w:t>prisión</w:t>
      </w:r>
      <w:r>
        <w:rPr>
          <w:lang w:val="es_ES" w:bidi="es_ES"/>
        </w:rPr>
        <w:t xml:space="preserve"> </w:t>
      </w:r>
      <w:r>
        <w:rPr>
          <w:lang w:val="es_ES" w:bidi="es_ES"/>
        </w:rPr>
        <w:t>lugar de detención</w:t>
      </w:r>
      <w:r>
        <w:rPr>
          <w:lang w:val="es_ES" w:bidi="es_ES"/>
        </w:rPr>
        <w:t xml:space="preserve"> </w:t>
      </w:r>
      <w:r>
        <w:rPr>
          <w:lang w:val="es_ES" w:bidi="es_ES"/>
        </w:rPr>
        <w:t>Prácticamente todos los idiomas tienen términos para cárcel o prisión, aunque en algunos casos se emplea una frase descriptiva, "lugar donde las personas están atadas" o "lugar para ser encadenado". En algunos casos se usan expresiones bien idiomáticas, "lugar para comer hierro" o "habitación con ratas".</w:t>
      </w:r>
    </w:p>
    <w:p>
      <w:pPr/>
      <w:r>
        <w:rPr>
          <w:lang w:val="es_ES" w:bidi="es_ES"/>
        </w:rPr>
      </w:r>
      <w:r>
        <w:rPr>
          <w:lang w:val="es_ES" w:bidi="es_ES"/>
        </w:rPr>
        <w:t>ACT 5:18</w:t>
      </w:r>
    </w:p>
    <w:p>
      <w:pPr/>
      <w:r>
        <w:rPr>
          <w:lang w:val="es_ES" w:bidi="es_ES"/>
        </w:rPr>
      </w:r>
      <w:r>
        <w:rPr>
          <w:lang w:val="es_ES" w:bidi="es_ES"/>
        </w:rPr>
        <w:t>36.19</w:t>
      </w:r>
      <w:r>
        <w:rPr>
          <w:lang w:val="es_ES" w:bidi="es_ES"/>
        </w:rPr>
        <w:t xml:space="preserve"> · </w:t>
      </w:r>
      <w:r>
        <w:rPr>
          <w:lang w:val="es_ES" w:bidi="es_ES"/>
        </w:rPr>
        <w:t>Guiar, Disciplinar, Seguir</w:t>
      </w:r>
      <w:r>
        <w:rPr>
          <w:lang w:val="es_ES" w:bidi="es_ES"/>
        </w:rPr>
        <w:t xml:space="preserve"> · </w:t>
      </w:r>
      <w:r>
        <w:rPr>
          <w:lang w:val="es_ES" w:bidi="es_ES"/>
        </w:rPr>
        <w:t>Obedecer, Desobedecer</w:t>
      </w:r>
    </w:p>
    <w:p>
      <w:pPr/>
      <w:r>
        <w:rPr>
          <w:lang w:val="es_ES" w:bidi="es_ES"/>
        </w:rPr>
      </w:r>
      <w:r>
        <w:rPr>
          <w:lang w:val="es_ES" w:bidi="es_ES"/>
        </w:rPr>
        <w:t>obedecer</w:t>
      </w:r>
      <w:r>
        <w:rPr>
          <w:lang w:val="es_ES" w:bidi="es_ES"/>
        </w:rPr>
        <w:t xml:space="preserve">, </w:t>
      </w:r>
      <w:r>
        <w:rPr>
          <w:lang w:val="es_ES" w:bidi="es_ES"/>
        </w:rPr>
        <w:t>guardar los mandamientos</w:t>
      </w:r>
      <w:r>
        <w:rPr>
          <w:lang w:val="es_ES" w:bidi="es_ES"/>
        </w:rPr>
        <w:t xml:space="preserve">, </w:t>
      </w:r>
      <w:r>
        <w:rPr>
          <w:lang w:val="es_ES" w:bidi="es_ES"/>
        </w:rPr>
        <w:t>obediencia</w:t>
      </w:r>
      <w:r>
        <w:rPr>
          <w:lang w:val="es_ES" w:bidi="es_ES"/>
        </w:rPr>
        <w:t xml:space="preserve"> </w:t>
      </w:r>
      <w:r>
        <w:rPr>
          <w:lang w:val="es_ES" w:bidi="es_ES"/>
        </w:rPr>
        <w:t>continuar obedeciendo órdenes o mandamientos</w:t>
      </w:r>
    </w:p>
    <w:p>
      <w:pPr/>
      <w:r>
        <w:rPr>
          <w:lang w:val="es_ES" w:bidi="es_ES"/>
        </w:rPr>
      </w:r>
      <w:r>
        <w:rPr>
          <w:lang w:val="es_ES" w:bidi="es_ES"/>
        </w:rPr>
        <w:t>1CO 7:19</w:t>
      </w:r>
      <w:r>
        <w:rPr>
          <w:lang w:val="es_ES" w:bidi="es_ES"/>
        </w:rPr>
      </w:r>
      <w:r>
        <w:rPr>
          <w:lang w:val="es_ES" w:bidi="es_ES"/>
        </w:rPr>
      </w:r>
    </w:p>
    <w:p>
      <w:pPr/>
      <w:r>
        <w:rPr>
          <w:lang w:val="es_ES" w:bidi="es_ES"/>
        </w:rPr>
      </w:r>
    </w:p>
    <w:p>
      <w:pPr>
        <w:pStyle w:val="Heading2"/>
      </w:pPr>
      <w:r>
        <w:rPr>
          <w:lang w:val="es_ES" w:bidi="es_ES"/>
        </w:rPr>
        <w:t>Τιβεριάς</w:t>
      </w:r>
      <w:r>
        <w:rPr>
          <w:lang w:val="es_ES" w:bidi="es_ES"/>
        </w:rPr>
      </w:r>
    </w:p>
    <w:p>
      <w:pPr>
        <w:pStyle w:val="Heading1"/>
      </w:pPr>
      <w:r>
        <w:rPr>
          <w:lang w:val="es_ES" w:bidi="es_ES"/>
        </w:rPr>
        <w:t>Τιβεριάς</w:t>
      </w:r>
    </w:p>
    <w:p>
      <w:pPr/>
      <w:r>
        <w:rPr>
          <w:lang w:val="es_ES" w:bidi="es_ES"/>
        </w:rPr>
      </w:r>
      <w:r>
        <w:rPr>
          <w:lang w:val="es_ES" w:bidi="es_ES"/>
        </w:rPr>
        <w:t>Τιβεριάς</w:t>
      </w:r>
      <w:r>
        <w:rPr>
          <w:lang w:val="es_ES" w:bidi="es_ES"/>
        </w:rPr>
        <w:t xml:space="preserve"> (</w:t>
      </w:r>
      <w:r>
        <w:rPr>
          <w:lang w:val="es_ES" w:bidi="es_ES"/>
        </w:rPr>
        <w:t>G5085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-άδος</w:t>
      </w:r>
    </w:p>
    <w:p>
      <w:pPr/>
      <w:r>
        <w:rPr>
          <w:lang w:val="es_ES" w:bidi="es_ES"/>
        </w:rPr>
      </w:r>
      <w:r>
        <w:rPr>
          <w:lang w:val="es_ES" w:bidi="es_ES"/>
        </w:rPr>
        <w:t>93.597a</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Tiberias</w:t>
      </w:r>
      <w:r>
        <w:rPr>
          <w:lang w:val="es_ES" w:bidi="es_ES"/>
        </w:rPr>
        <w:t xml:space="preserve"> </w:t>
      </w:r>
      <w:r>
        <w:rPr>
          <w:lang w:val="es_ES" w:bidi="es_ES"/>
        </w:rPr>
        <w:t>ciudad en la orilla oeste del lago de Galilea</w:t>
      </w:r>
    </w:p>
    <w:p>
      <w:pPr/>
      <w:r>
        <w:rPr>
          <w:lang w:val="es_ES" w:bidi="es_ES"/>
        </w:rPr>
      </w:r>
      <w:r>
        <w:rPr>
          <w:lang w:val="es_ES" w:bidi="es_ES"/>
        </w:rPr>
        <w:t>JHN 6:23</w:t>
      </w:r>
    </w:p>
    <w:p>
      <w:pPr/>
      <w:r>
        <w:rPr>
          <w:lang w:val="es_ES" w:bidi="es_ES"/>
        </w:rPr>
      </w:r>
      <w:r>
        <w:rPr>
          <w:lang w:val="es_ES" w:bidi="es_ES"/>
        </w:rPr>
        <w:t>93.597b</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Tiberias</w:t>
      </w:r>
      <w:r>
        <w:rPr>
          <w:lang w:val="es_ES" w:bidi="es_ES"/>
        </w:rPr>
        <w:t xml:space="preserve"> </w:t>
      </w:r>
      <w:r>
        <w:rPr>
          <w:lang w:val="es_ES" w:bidi="es_ES"/>
        </w:rPr>
        <w:t>el Lago de Tiberias, también conocido como el Lago de Galilea</w:t>
      </w:r>
    </w:p>
    <w:p>
      <w:pPr/>
      <w:r>
        <w:rPr>
          <w:lang w:val="es_ES" w:bidi="es_ES"/>
        </w:rPr>
      </w:r>
      <w:r>
        <w:rPr>
          <w:lang w:val="es_ES" w:bidi="es_ES"/>
        </w:rPr>
        <w:t>JHN 6:1</w:t>
      </w:r>
      <w:r>
        <w:rPr>
          <w:lang w:val="es_ES" w:bidi="es_ES"/>
        </w:rPr>
        <w:t xml:space="preserve"> · </w:t>
      </w:r>
      <w:r>
        <w:rPr>
          <w:lang w:val="es_ES" w:bidi="es_ES"/>
        </w:rPr>
        <w:t>JHN 21:1</w:t>
      </w:r>
      <w:r>
        <w:rPr>
          <w:lang w:val="es_ES" w:bidi="es_ES"/>
        </w:rPr>
      </w:r>
      <w:r>
        <w:rPr>
          <w:lang w:val="es_ES" w:bidi="es_ES"/>
        </w:rPr>
      </w:r>
    </w:p>
    <w:p>
      <w:pPr/>
      <w:r>
        <w:rPr>
          <w:lang w:val="es_ES" w:bidi="es_ES"/>
        </w:rPr>
      </w:r>
    </w:p>
    <w:p>
      <w:pPr>
        <w:pStyle w:val="Heading2"/>
      </w:pPr>
      <w:r>
        <w:rPr>
          <w:lang w:val="es_ES" w:bidi="es_ES"/>
        </w:rPr>
        <w:t>Τιβέριος</w:t>
      </w:r>
      <w:r>
        <w:rPr>
          <w:lang w:val="es_ES" w:bidi="es_ES"/>
        </w:rPr>
      </w:r>
    </w:p>
    <w:p>
      <w:pPr>
        <w:pStyle w:val="Heading1"/>
      </w:pPr>
      <w:r>
        <w:rPr>
          <w:lang w:val="es_ES" w:bidi="es_ES"/>
        </w:rPr>
        <w:t>Τιβέριος</w:t>
      </w:r>
    </w:p>
    <w:p>
      <w:pPr/>
      <w:r>
        <w:rPr>
          <w:lang w:val="es_ES" w:bidi="es_ES"/>
        </w:rPr>
      </w:r>
      <w:r>
        <w:rPr>
          <w:lang w:val="es_ES" w:bidi="es_ES"/>
        </w:rPr>
        <w:t>Τιβέριος</w:t>
      </w:r>
      <w:r>
        <w:rPr>
          <w:lang w:val="es_ES" w:bidi="es_ES"/>
        </w:rPr>
        <w:t xml:space="preserve"> (</w:t>
      </w:r>
      <w:r>
        <w:rPr>
          <w:lang w:val="es_ES" w:bidi="es_ES"/>
        </w:rPr>
        <w:t>G5086</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93.359</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Tiberio</w:t>
      </w:r>
      <w:r>
        <w:rPr>
          <w:lang w:val="es_ES" w:bidi="es_ES"/>
        </w:rPr>
        <w:t xml:space="preserve"> </w:t>
      </w:r>
      <w:r>
        <w:rPr>
          <w:lang w:val="es_ES" w:bidi="es_ES"/>
        </w:rPr>
        <w:t xml:space="preserve">emperador romano, Tiberio Claudio César Augusto, que gobernó desde el 14 A.D. hasta el 37 A.D.; comparar </w:t>
      </w:r>
      <w:hyperlink r:id="rId48">
        <w:r>
          <w:rPr>
            <w:lang w:val="es_ES" w:bidi="es_ES"/>
          </w:rPr>
          <w:rPr>
            <w:color w:val="0000EE"/>
            <w:u w:val="single"/>
          </w:rPr>
          <w:t>93.214a</w:t>
        </w:r>
      </w:hyperlink>
      <w:r>
        <w:rPr>
          <w:lang w:val="es_ES" w:bidi="es_ES"/>
        </w:rPr>
        <w:t>.</w:t>
      </w:r>
    </w:p>
    <w:p>
      <w:pPr/>
      <w:r>
        <w:rPr>
          <w:lang w:val="es_ES" w:bidi="es_ES"/>
        </w:rPr>
      </w:r>
      <w:r>
        <w:rPr>
          <w:lang w:val="es_ES" w:bidi="es_ES"/>
        </w:rPr>
        <w:t>LUK 3:1</w:t>
      </w:r>
      <w:r>
        <w:rPr>
          <w:lang w:val="es_ES" w:bidi="es_ES"/>
        </w:rPr>
      </w:r>
      <w:r>
        <w:rPr>
          <w:lang w:val="es_ES" w:bidi="es_ES"/>
        </w:rPr>
      </w:r>
    </w:p>
    <w:p>
      <w:pPr/>
      <w:r>
        <w:rPr>
          <w:lang w:val="es_ES" w:bidi="es_ES"/>
        </w:rPr>
      </w:r>
    </w:p>
    <w:p>
      <w:pPr>
        <w:pStyle w:val="Heading2"/>
      </w:pPr>
      <w:r>
        <w:rPr>
          <w:lang w:val="es_ES" w:bidi="es_ES"/>
        </w:rPr>
        <w:t>τίθημι</w:t>
      </w:r>
      <w:r>
        <w:rPr>
          <w:lang w:val="es_ES" w:bidi="es_ES"/>
        </w:rPr>
      </w:r>
    </w:p>
    <w:p>
      <w:pPr>
        <w:pStyle w:val="Heading1"/>
      </w:pPr>
      <w:r>
        <w:rPr>
          <w:lang w:val="es_ES" w:bidi="es_ES"/>
        </w:rPr>
        <w:t>τίθημι</w:t>
      </w:r>
    </w:p>
    <w:p>
      <w:pPr/>
      <w:r>
        <w:rPr>
          <w:lang w:val="es_ES" w:bidi="es_ES"/>
        </w:rPr>
      </w:r>
      <w:r>
        <w:rPr>
          <w:lang w:val="es_ES" w:bidi="es_ES"/>
        </w:rPr>
        <w:t>τίθημι</w:t>
      </w:r>
      <w:r>
        <w:rPr>
          <w:lang w:val="es_ES" w:bidi="es_ES"/>
        </w:rPr>
        <w:t xml:space="preserve"> (</w:t>
      </w:r>
      <w:r>
        <w:rPr>
          <w:lang w:val="es_ES" w:bidi="es_ES"/>
        </w:rPr>
        <w:t>G5087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3pl. τιθέασιν · ptc. τιθείς · impf.3sg. ἐτίθει · 3pl. ἐτίθουν, ἐτίθεσαν · fut. θήσω · aor. ἔθηκα · subj. θῶ · impv.2pl. θέτε · inf. θεῖναι · ptc. θείς · pf. τέθεικα · ptc. τεθεικώς · aor.med.2sg. ἔθου · 3pl. ἔθεντο · impv.2pl. θέσθε · pf.pass.3sg. τέθειται · aor.pass. ἐτέθην · subj. τεθώ · inf. τεθῆναι </w:t>
      </w:r>
      <w:r>
        <w:rPr>
          <w:lang w:val="es_ES" w:bidi="es_ES"/>
        </w:rPr>
        <w:t>|</w:t>
      </w:r>
      <w:r>
        <w:rPr>
          <w:lang w:val="es_ES" w:bidi="es_ES"/>
        </w:rPr>
        <w:t xml:space="preserve"> </w:t>
      </w:r>
      <w:r>
        <w:rPr>
          <w:lang w:val="es_ES" w:bidi="es_ES"/>
        </w:rPr>
        <w:t>ἄθεσμος</w:t>
      </w:r>
      <w:r>
        <w:rPr>
          <w:lang w:val="es_ES" w:bidi="es_ES"/>
        </w:rPr>
        <w:t xml:space="preserve"> · </w:t>
      </w:r>
      <w:r>
        <w:rPr>
          <w:lang w:val="es_ES" w:bidi="es_ES"/>
        </w:rPr>
        <w:t>ἀθετέω</w:t>
      </w:r>
      <w:r>
        <w:rPr>
          <w:lang w:val="es_ES" w:bidi="es_ES"/>
        </w:rPr>
        <w:t xml:space="preserve"> · </w:t>
      </w:r>
      <w:r>
        <w:rPr>
          <w:lang w:val="es_ES" w:bidi="es_ES"/>
        </w:rPr>
        <w:t>ἀθέτησις</w:t>
      </w:r>
      <w:r>
        <w:rPr>
          <w:lang w:val="es_ES" w:bidi="es_ES"/>
        </w:rPr>
        <w:t xml:space="preserve"> · </w:t>
      </w:r>
      <w:r>
        <w:rPr>
          <w:lang w:val="es_ES" w:bidi="es_ES"/>
        </w:rPr>
        <w:t>ἀθῷος</w:t>
      </w:r>
      <w:r>
        <w:rPr>
          <w:lang w:val="es_ES" w:bidi="es_ES"/>
        </w:rPr>
        <w:t xml:space="preserve"> · </w:t>
      </w:r>
      <w:r>
        <w:rPr>
          <w:lang w:val="es_ES" w:bidi="es_ES"/>
        </w:rPr>
        <w:t>ἀμετάθετος</w:t>
      </w:r>
      <w:r>
        <w:rPr>
          <w:lang w:val="es_ES" w:bidi="es_ES"/>
        </w:rPr>
        <w:t xml:space="preserve"> · </w:t>
      </w:r>
      <w:r>
        <w:rPr>
          <w:lang w:val="es_ES" w:bidi="es_ES"/>
        </w:rPr>
        <w:t>ἀνάθεμα</w:t>
      </w:r>
      <w:r>
        <w:rPr>
          <w:lang w:val="es_ES" w:bidi="es_ES"/>
        </w:rPr>
        <w:t xml:space="preserve"> · </w:t>
      </w:r>
      <w:r>
        <w:rPr>
          <w:lang w:val="es_ES" w:bidi="es_ES"/>
        </w:rPr>
        <w:t>ἀναθεματίζω</w:t>
      </w:r>
      <w:r>
        <w:rPr>
          <w:lang w:val="es_ES" w:bidi="es_ES"/>
        </w:rPr>
        <w:t xml:space="preserve"> · </w:t>
      </w:r>
      <w:r>
        <w:rPr>
          <w:lang w:val="es_ES" w:bidi="es_ES"/>
        </w:rPr>
        <w:t>ἀνάθημα</w:t>
      </w:r>
      <w:r>
        <w:rPr>
          <w:lang w:val="es_ES" w:bidi="es_ES"/>
        </w:rPr>
        <w:t xml:space="preserve"> · </w:t>
      </w:r>
      <w:r>
        <w:rPr>
          <w:lang w:val="es_ES" w:bidi="es_ES"/>
        </w:rPr>
        <w:t>ἀνατίθεμαι</w:t>
      </w:r>
      <w:r>
        <w:rPr>
          <w:lang w:val="es_ES" w:bidi="es_ES"/>
        </w:rPr>
        <w:t xml:space="preserve"> · </w:t>
      </w:r>
      <w:r>
        <w:rPr>
          <w:lang w:val="es_ES" w:bidi="es_ES"/>
        </w:rPr>
        <w:t>ἀνεύθετος</w:t>
      </w:r>
      <w:r>
        <w:rPr>
          <w:lang w:val="es_ES" w:bidi="es_ES"/>
        </w:rPr>
        <w:t xml:space="preserve"> · </w:t>
      </w:r>
      <w:r>
        <w:rPr>
          <w:lang w:val="es_ES" w:bidi="es_ES"/>
        </w:rPr>
        <w:t>ἀντιδιατίθημι</w:t>
      </w:r>
      <w:r>
        <w:rPr>
          <w:lang w:val="es_ES" w:bidi="es_ES"/>
        </w:rPr>
        <w:t xml:space="preserve"> · </w:t>
      </w:r>
      <w:r>
        <w:rPr>
          <w:lang w:val="es_ES" w:bidi="es_ES"/>
        </w:rPr>
        <w:t>ἀντίθεσις</w:t>
      </w:r>
      <w:r>
        <w:rPr>
          <w:lang w:val="es_ES" w:bidi="es_ES"/>
        </w:rPr>
        <w:t xml:space="preserve"> · </w:t>
      </w:r>
      <w:r>
        <w:rPr>
          <w:lang w:val="es_ES" w:bidi="es_ES"/>
        </w:rPr>
        <w:t>ἀποθήκη</w:t>
      </w:r>
      <w:r>
        <w:rPr>
          <w:lang w:val="es_ES" w:bidi="es_ES"/>
        </w:rPr>
        <w:t xml:space="preserve"> · </w:t>
      </w:r>
      <w:r>
        <w:rPr>
          <w:lang w:val="es_ES" w:bidi="es_ES"/>
        </w:rPr>
        <w:t>ἀποτίθημι</w:t>
      </w:r>
      <w:r>
        <w:rPr>
          <w:lang w:val="es_ES" w:bidi="es_ES"/>
        </w:rPr>
        <w:t xml:space="preserve"> · </w:t>
      </w:r>
      <w:r>
        <w:rPr>
          <w:lang w:val="es_ES" w:bidi="es_ES"/>
        </w:rPr>
        <w:t>ἀσύνθετος</w:t>
      </w:r>
      <w:r>
        <w:rPr>
          <w:lang w:val="es_ES" w:bidi="es_ES"/>
        </w:rPr>
        <w:t xml:space="preserve"> · </w:t>
      </w:r>
      <w:r>
        <w:rPr>
          <w:lang w:val="es_ES" w:bidi="es_ES"/>
        </w:rPr>
        <w:t>διαθήκη</w:t>
      </w:r>
      <w:r>
        <w:rPr>
          <w:lang w:val="es_ES" w:bidi="es_ES"/>
        </w:rPr>
        <w:t xml:space="preserve"> · </w:t>
      </w:r>
      <w:r>
        <w:rPr>
          <w:lang w:val="es_ES" w:bidi="es_ES"/>
        </w:rPr>
        <w:t>διατίθεμαι</w:t>
      </w:r>
      <w:r>
        <w:rPr>
          <w:lang w:val="es_ES" w:bidi="es_ES"/>
        </w:rPr>
        <w:t xml:space="preserve"> · </w:t>
      </w:r>
      <w:r>
        <w:rPr>
          <w:lang w:val="es_ES" w:bidi="es_ES"/>
        </w:rPr>
        <w:t>ἔκθετος</w:t>
      </w:r>
      <w:r>
        <w:rPr>
          <w:lang w:val="es_ES" w:bidi="es_ES"/>
        </w:rPr>
        <w:t xml:space="preserve"> · </w:t>
      </w:r>
      <w:r>
        <w:rPr>
          <w:lang w:val="es_ES" w:bidi="es_ES"/>
        </w:rPr>
        <w:t>ἐκτίθεμαι</w:t>
      </w:r>
      <w:r>
        <w:rPr>
          <w:lang w:val="es_ES" w:bidi="es_ES"/>
        </w:rPr>
        <w:t xml:space="preserve"> · </w:t>
      </w:r>
      <w:r>
        <w:rPr>
          <w:lang w:val="es_ES" w:bidi="es_ES"/>
        </w:rPr>
        <w:t>ἐπίθεσις</w:t>
      </w:r>
      <w:r>
        <w:rPr>
          <w:lang w:val="es_ES" w:bidi="es_ES"/>
        </w:rPr>
        <w:t xml:space="preserve"> · </w:t>
      </w:r>
      <w:r>
        <w:rPr>
          <w:lang w:val="es_ES" w:bidi="es_ES"/>
        </w:rPr>
        <w:t>ἐπιτίθημι</w:t>
      </w:r>
      <w:r>
        <w:rPr>
          <w:lang w:val="es_ES" w:bidi="es_ES"/>
        </w:rPr>
        <w:t xml:space="preserve"> · </w:t>
      </w:r>
      <w:r>
        <w:rPr>
          <w:lang w:val="es_ES" w:bidi="es_ES"/>
        </w:rPr>
        <w:t>εὔθετος</w:t>
      </w:r>
      <w:r>
        <w:rPr>
          <w:lang w:val="es_ES" w:bidi="es_ES"/>
        </w:rPr>
        <w:t xml:space="preserve"> · </w:t>
      </w:r>
      <w:r>
        <w:rPr>
          <w:lang w:val="es_ES" w:bidi="es_ES"/>
        </w:rPr>
        <w:t>θεμέλιον</w:t>
      </w:r>
      <w:r>
        <w:rPr>
          <w:lang w:val="es_ES" w:bidi="es_ES"/>
        </w:rPr>
        <w:t xml:space="preserve"> · </w:t>
      </w:r>
      <w:r>
        <w:rPr>
          <w:lang w:val="es_ES" w:bidi="es_ES"/>
        </w:rPr>
        <w:t>θεμέλιος</w:t>
      </w:r>
      <w:r>
        <w:rPr>
          <w:lang w:val="es_ES" w:bidi="es_ES"/>
        </w:rPr>
        <w:t xml:space="preserve"> · </w:t>
      </w:r>
      <w:r>
        <w:rPr>
          <w:lang w:val="es_ES" w:bidi="es_ES"/>
        </w:rPr>
        <w:t>θεμελιόω</w:t>
      </w:r>
      <w:r>
        <w:rPr>
          <w:lang w:val="es_ES" w:bidi="es_ES"/>
        </w:rPr>
        <w:t xml:space="preserve"> · </w:t>
      </w:r>
      <w:r>
        <w:rPr>
          <w:lang w:val="es_ES" w:bidi="es_ES"/>
        </w:rPr>
        <w:t>θήκη</w:t>
      </w:r>
      <w:r>
        <w:rPr>
          <w:lang w:val="es_ES" w:bidi="es_ES"/>
        </w:rPr>
        <w:t xml:space="preserve"> · </w:t>
      </w:r>
      <w:r>
        <w:rPr>
          <w:lang w:val="es_ES" w:bidi="es_ES"/>
        </w:rPr>
        <w:t>κατάθεμα</w:t>
      </w:r>
      <w:r>
        <w:rPr>
          <w:lang w:val="es_ES" w:bidi="es_ES"/>
        </w:rPr>
        <w:t xml:space="preserve"> · </w:t>
      </w:r>
      <w:r>
        <w:rPr>
          <w:lang w:val="es_ES" w:bidi="es_ES"/>
        </w:rPr>
        <w:t>καταθεματίζω</w:t>
      </w:r>
      <w:r>
        <w:rPr>
          <w:lang w:val="es_ES" w:bidi="es_ES"/>
        </w:rPr>
        <w:t xml:space="preserve"> · </w:t>
      </w:r>
      <w:r>
        <w:rPr>
          <w:lang w:val="es_ES" w:bidi="es_ES"/>
        </w:rPr>
        <w:t>κατατίθημι</w:t>
      </w:r>
      <w:r>
        <w:rPr>
          <w:lang w:val="es_ES" w:bidi="es_ES"/>
        </w:rPr>
        <w:t xml:space="preserve"> · </w:t>
      </w:r>
      <w:r>
        <w:rPr>
          <w:lang w:val="es_ES" w:bidi="es_ES"/>
        </w:rPr>
        <w:t>μετάθεσις</w:t>
      </w:r>
      <w:r>
        <w:rPr>
          <w:lang w:val="es_ES" w:bidi="es_ES"/>
        </w:rPr>
        <w:t xml:space="preserve"> · </w:t>
      </w:r>
      <w:r>
        <w:rPr>
          <w:lang w:val="es_ES" w:bidi="es_ES"/>
        </w:rPr>
        <w:t>μετατίθημι</w:t>
      </w:r>
      <w:r>
        <w:rPr>
          <w:lang w:val="es_ES" w:bidi="es_ES"/>
        </w:rPr>
        <w:t xml:space="preserve"> · </w:t>
      </w:r>
      <w:r>
        <w:rPr>
          <w:lang w:val="es_ES" w:bidi="es_ES"/>
        </w:rPr>
        <w:t>νομοθεσία</w:t>
      </w:r>
      <w:r>
        <w:rPr>
          <w:lang w:val="es_ES" w:bidi="es_ES"/>
        </w:rPr>
        <w:t xml:space="preserve"> · </w:t>
      </w:r>
      <w:r>
        <w:rPr>
          <w:lang w:val="es_ES" w:bidi="es_ES"/>
        </w:rPr>
        <w:t>νομοθετέομαι</w:t>
      </w:r>
      <w:r>
        <w:rPr>
          <w:lang w:val="es_ES" w:bidi="es_ES"/>
        </w:rPr>
        <w:t xml:space="preserve"> · </w:t>
      </w:r>
      <w:r>
        <w:rPr>
          <w:lang w:val="es_ES" w:bidi="es_ES"/>
        </w:rPr>
        <w:t>νομοθέτης</w:t>
      </w:r>
      <w:r>
        <w:rPr>
          <w:lang w:val="es_ES" w:bidi="es_ES"/>
        </w:rPr>
        <w:t xml:space="preserve"> · </w:t>
      </w:r>
      <w:r>
        <w:rPr>
          <w:lang w:val="es_ES" w:bidi="es_ES"/>
        </w:rPr>
        <w:t>νουθεσία</w:t>
      </w:r>
      <w:r>
        <w:rPr>
          <w:lang w:val="es_ES" w:bidi="es_ES"/>
        </w:rPr>
        <w:t xml:space="preserve"> · </w:t>
      </w:r>
      <w:r>
        <w:rPr>
          <w:lang w:val="es_ES" w:bidi="es_ES"/>
        </w:rPr>
        <w:t>νουθετέω</w:t>
      </w:r>
      <w:r>
        <w:rPr>
          <w:lang w:val="es_ES" w:bidi="es_ES"/>
        </w:rPr>
        <w:t xml:space="preserve"> · </w:t>
      </w:r>
      <w:r>
        <w:rPr>
          <w:lang w:val="es_ES" w:bidi="es_ES"/>
        </w:rPr>
        <w:t>ὁροθεσία</w:t>
      </w:r>
      <w:r>
        <w:rPr>
          <w:lang w:val="es_ES" w:bidi="es_ES"/>
        </w:rPr>
        <w:t xml:space="preserve"> · </w:t>
      </w:r>
      <w:r>
        <w:rPr>
          <w:lang w:val="es_ES" w:bidi="es_ES"/>
        </w:rPr>
        <w:t>παραθήκη</w:t>
      </w:r>
      <w:r>
        <w:rPr>
          <w:lang w:val="es_ES" w:bidi="es_ES"/>
        </w:rPr>
        <w:t xml:space="preserve"> · </w:t>
      </w:r>
      <w:r>
        <w:rPr>
          <w:lang w:val="es_ES" w:bidi="es_ES"/>
        </w:rPr>
        <w:t>παρατίθημι</w:t>
      </w:r>
      <w:r>
        <w:rPr>
          <w:lang w:val="es_ES" w:bidi="es_ES"/>
        </w:rPr>
        <w:t xml:space="preserve"> · </w:t>
      </w:r>
      <w:r>
        <w:rPr>
          <w:lang w:val="es_ES" w:bidi="es_ES"/>
        </w:rPr>
        <w:t>περίθεσις</w:t>
      </w:r>
      <w:r>
        <w:rPr>
          <w:lang w:val="es_ES" w:bidi="es_ES"/>
        </w:rPr>
        <w:t xml:space="preserve"> · </w:t>
      </w:r>
      <w:r>
        <w:rPr>
          <w:lang w:val="es_ES" w:bidi="es_ES"/>
        </w:rPr>
        <w:t>περιτίθημι</w:t>
      </w:r>
      <w:r>
        <w:rPr>
          <w:lang w:val="es_ES" w:bidi="es_ES"/>
        </w:rPr>
        <w:t xml:space="preserve"> · </w:t>
      </w:r>
      <w:r>
        <w:rPr>
          <w:lang w:val="es_ES" w:bidi="es_ES"/>
        </w:rPr>
        <w:t>πρόθεσις</w:t>
      </w:r>
      <w:r>
        <w:rPr>
          <w:lang w:val="es_ES" w:bidi="es_ES"/>
        </w:rPr>
        <w:t xml:space="preserve"> · </w:t>
      </w:r>
      <w:r>
        <w:rPr>
          <w:lang w:val="es_ES" w:bidi="es_ES"/>
        </w:rPr>
        <w:t>προθεσμία</w:t>
      </w:r>
      <w:r>
        <w:rPr>
          <w:lang w:val="es_ES" w:bidi="es_ES"/>
        </w:rPr>
        <w:t xml:space="preserve"> · </w:t>
      </w:r>
      <w:r>
        <w:rPr>
          <w:lang w:val="es_ES" w:bidi="es_ES"/>
        </w:rPr>
        <w:t>προσανατίθεμαι</w:t>
      </w:r>
      <w:r>
        <w:rPr>
          <w:lang w:val="es_ES" w:bidi="es_ES"/>
        </w:rPr>
        <w:t xml:space="preserve"> · </w:t>
      </w:r>
      <w:r>
        <w:rPr>
          <w:lang w:val="es_ES" w:bidi="es_ES"/>
        </w:rPr>
        <w:t>προστίθημι</w:t>
      </w:r>
      <w:r>
        <w:rPr>
          <w:lang w:val="es_ES" w:bidi="es_ES"/>
        </w:rPr>
        <w:t xml:space="preserve"> · </w:t>
      </w:r>
      <w:r>
        <w:rPr>
          <w:lang w:val="es_ES" w:bidi="es_ES"/>
        </w:rPr>
        <w:t>προτίθεμαι</w:t>
      </w:r>
      <w:r>
        <w:rPr>
          <w:lang w:val="es_ES" w:bidi="es_ES"/>
        </w:rPr>
        <w:t xml:space="preserve"> · </w:t>
      </w:r>
      <w:r>
        <w:rPr>
          <w:lang w:val="es_ES" w:bidi="es_ES"/>
        </w:rPr>
        <w:t>συγκατάθεσις</w:t>
      </w:r>
      <w:r>
        <w:rPr>
          <w:lang w:val="es_ES" w:bidi="es_ES"/>
        </w:rPr>
        <w:t xml:space="preserve"> · </w:t>
      </w:r>
      <w:r>
        <w:rPr>
          <w:lang w:val="es_ES" w:bidi="es_ES"/>
        </w:rPr>
        <w:t>συγκατατίθεμαι</w:t>
      </w:r>
      <w:r>
        <w:rPr>
          <w:lang w:val="es_ES" w:bidi="es_ES"/>
        </w:rPr>
        <w:t xml:space="preserve"> · </w:t>
      </w:r>
      <w:r>
        <w:rPr>
          <w:lang w:val="es_ES" w:bidi="es_ES"/>
        </w:rPr>
        <w:t>συνεπιτίθεμαι</w:t>
      </w:r>
      <w:r>
        <w:rPr>
          <w:lang w:val="es_ES" w:bidi="es_ES"/>
        </w:rPr>
        <w:t xml:space="preserve"> · </w:t>
      </w:r>
      <w:r>
        <w:rPr>
          <w:lang w:val="es_ES" w:bidi="es_ES"/>
        </w:rPr>
        <w:t>συντίθεμαι</w:t>
      </w:r>
      <w:r>
        <w:rPr>
          <w:lang w:val="es_ES" w:bidi="es_ES"/>
        </w:rPr>
        <w:t xml:space="preserve"> · </w:t>
      </w:r>
      <w:r>
        <w:rPr>
          <w:lang w:val="es_ES" w:bidi="es_ES"/>
        </w:rPr>
        <w:t>υἱοθεσία</w:t>
      </w:r>
      <w:r>
        <w:rPr>
          <w:lang w:val="es_ES" w:bidi="es_ES"/>
        </w:rPr>
        <w:t xml:space="preserve"> · </w:t>
      </w:r>
      <w:r>
        <w:rPr>
          <w:lang w:val="es_ES" w:bidi="es_ES"/>
        </w:rPr>
        <w:t>ὑποτίθημι</w:t>
      </w:r>
    </w:p>
    <w:p>
      <w:pPr/>
      <w:r>
        <w:rPr>
          <w:lang w:val="es_ES" w:bidi="es_ES"/>
        </w:rPr>
      </w:r>
      <w:r>
        <w:rPr>
          <w:lang w:val="es_ES" w:bidi="es_ES"/>
        </w:rPr>
        <w:t>85.32</w:t>
      </w:r>
      <w:r>
        <w:rPr>
          <w:lang w:val="es_ES" w:bidi="es_ES"/>
        </w:rPr>
        <w:t xml:space="preserve"> · </w:t>
      </w:r>
      <w:r>
        <w:rPr>
          <w:lang w:val="es_ES" w:bidi="es_ES"/>
        </w:rPr>
        <w:t>Que existe en el espacio</w:t>
      </w:r>
      <w:r>
        <w:rPr>
          <w:lang w:val="es_ES" w:bidi="es_ES"/>
        </w:rPr>
        <w:t xml:space="preserve"> · </w:t>
      </w:r>
      <w:r>
        <w:rPr>
          <w:lang w:val="es_ES" w:bidi="es_ES"/>
        </w:rPr>
        <w:t>Poner, colocar</w:t>
      </w:r>
    </w:p>
    <w:p>
      <w:pPr/>
      <w:r>
        <w:rPr>
          <w:lang w:val="es_ES" w:bidi="es_ES"/>
        </w:rPr>
      </w:r>
      <w:r>
        <w:rPr>
          <w:lang w:val="es_ES" w:bidi="es_ES"/>
        </w:rPr>
        <w:t>poner</w:t>
      </w:r>
      <w:r>
        <w:rPr>
          <w:lang w:val="es_ES" w:bidi="es_ES"/>
        </w:rPr>
        <w:t xml:space="preserve">, </w:t>
      </w:r>
      <w:r>
        <w:rPr>
          <w:lang w:val="es_ES" w:bidi="es_ES"/>
        </w:rPr>
        <w:t>colocar</w:t>
      </w:r>
      <w:r>
        <w:rPr>
          <w:lang w:val="es_ES" w:bidi="es_ES"/>
        </w:rPr>
        <w:t xml:space="preserve"> </w:t>
      </w:r>
      <w:r>
        <w:rPr>
          <w:lang w:val="es_ES" w:bidi="es_ES"/>
        </w:rPr>
        <w:t>poner o colocar en un lugar particular</w:t>
      </w:r>
      <w:r>
        <w:rPr>
          <w:vertAlign w:val="superscript"/>
          <w:lang w:val="es_ES" w:bidi="es_ES"/>
        </w:rPr>
        <w:t>1</w:t>
      </w:r>
    </w:p>
    <w:p>
      <w:pPr/>
      <w:r>
        <w:rPr>
          <w:lang w:val="es_ES" w:bidi="es_ES"/>
        </w:rPr>
      </w:r>
      <w:r>
        <w:rPr>
          <w:lang w:val="es_ES" w:bidi="es_ES"/>
        </w:rPr>
        <w:t>MAT 5:15</w:t>
      </w:r>
      <w:r>
        <w:rPr>
          <w:lang w:val="es_ES" w:bidi="es_ES"/>
        </w:rPr>
        <w:t xml:space="preserve"> · </w:t>
      </w:r>
      <w:r>
        <w:rPr>
          <w:lang w:val="es_ES" w:bidi="es_ES"/>
        </w:rPr>
        <w:t>MAT 12:18</w:t>
      </w:r>
      <w:r>
        <w:rPr>
          <w:lang w:val="es_ES" w:bidi="es_ES"/>
        </w:rPr>
        <w:t xml:space="preserve"> · </w:t>
      </w:r>
      <w:r>
        <w:rPr>
          <w:lang w:val="es_ES" w:bidi="es_ES"/>
        </w:rPr>
        <w:t>MAT 24:51</w:t>
      </w:r>
      <w:r>
        <w:rPr>
          <w:lang w:val="es_ES" w:bidi="es_ES"/>
        </w:rPr>
        <w:t xml:space="preserve"> · </w:t>
      </w:r>
      <w:r>
        <w:rPr>
          <w:lang w:val="es_ES" w:bidi="es_ES"/>
        </w:rPr>
        <w:t>MAT 27:60</w:t>
      </w:r>
      <w:r>
        <w:rPr>
          <w:lang w:val="es_ES" w:bidi="es_ES"/>
        </w:rPr>
        <w:t xml:space="preserve"> · </w:t>
      </w:r>
      <w:r>
        <w:rPr>
          <w:lang w:val="es_ES" w:bidi="es_ES"/>
        </w:rPr>
        <w:t>MRK 4:21</w:t>
      </w:r>
      <w:r>
        <w:rPr>
          <w:lang w:val="es_ES" w:bidi="es_ES"/>
        </w:rPr>
        <w:t xml:space="preserve"> · </w:t>
      </w:r>
      <w:r>
        <w:rPr>
          <w:lang w:val="es_ES" w:bidi="es_ES"/>
        </w:rPr>
        <w:t>MRK 4:21</w:t>
      </w:r>
      <w:r>
        <w:rPr>
          <w:lang w:val="es_ES" w:bidi="es_ES"/>
        </w:rPr>
        <w:t xml:space="preserve"> · </w:t>
      </w:r>
      <w:r>
        <w:rPr>
          <w:lang w:val="es_ES" w:bidi="es_ES"/>
        </w:rPr>
        <w:t>MRK 6:29</w:t>
      </w:r>
      <w:r>
        <w:rPr>
          <w:lang w:val="es_ES" w:bidi="es_ES"/>
        </w:rPr>
        <w:t xml:space="preserve"> · </w:t>
      </w:r>
      <w:r>
        <w:rPr>
          <w:lang w:val="es_ES" w:bidi="es_ES"/>
        </w:rPr>
        <w:t>MRK 6:56</w:t>
      </w:r>
      <w:r>
        <w:rPr>
          <w:lang w:val="es_ES" w:bidi="es_ES"/>
        </w:rPr>
        <w:t xml:space="preserve"> · </w:t>
      </w:r>
      <w:r>
        <w:rPr>
          <w:lang w:val="es_ES" w:bidi="es_ES"/>
        </w:rPr>
        <w:t>MRK 10:16</w:t>
      </w:r>
      <w:r>
        <w:rPr>
          <w:lang w:val="es_ES" w:bidi="es_ES"/>
        </w:rPr>
        <w:t xml:space="preserve"> · </w:t>
      </w:r>
      <w:r>
        <w:rPr>
          <w:lang w:val="es_ES" w:bidi="es_ES"/>
        </w:rPr>
        <w:t>MRK 12:36</w:t>
      </w:r>
      <w:r>
        <w:rPr>
          <w:lang w:val="es_ES" w:bidi="es_ES"/>
        </w:rPr>
        <w:t xml:space="preserve"> · </w:t>
      </w:r>
      <w:r>
        <w:rPr>
          <w:lang w:val="es_ES" w:bidi="es_ES"/>
        </w:rPr>
        <w:t>MRK 15:46</w:t>
      </w:r>
      <w:r>
        <w:rPr>
          <w:lang w:val="es_ES" w:bidi="es_ES"/>
        </w:rPr>
        <w:t xml:space="preserve"> · </w:t>
      </w:r>
      <w:r>
        <w:rPr>
          <w:lang w:val="es_ES" w:bidi="es_ES"/>
        </w:rPr>
        <w:t>MRK 15:47</w:t>
      </w:r>
      <w:r>
        <w:rPr>
          <w:lang w:val="es_ES" w:bidi="es_ES"/>
        </w:rPr>
        <w:t xml:space="preserve"> · </w:t>
      </w:r>
      <w:r>
        <w:rPr>
          <w:lang w:val="es_ES" w:bidi="es_ES"/>
        </w:rPr>
        <w:t>MRK 16:6</w:t>
      </w:r>
      <w:r>
        <w:rPr>
          <w:lang w:val="es_ES" w:bidi="es_ES"/>
        </w:rPr>
        <w:t xml:space="preserve"> · </w:t>
      </w:r>
      <w:r>
        <w:rPr>
          <w:lang w:val="es_ES" w:bidi="es_ES"/>
        </w:rPr>
        <w:t>LUK 5:18</w:t>
      </w:r>
      <w:r>
        <w:rPr>
          <w:lang w:val="es_ES" w:bidi="es_ES"/>
        </w:rPr>
        <w:t xml:space="preserve"> · </w:t>
      </w:r>
      <w:r>
        <w:rPr>
          <w:lang w:val="es_ES" w:bidi="es_ES"/>
        </w:rPr>
        <w:t>LUK 6:48</w:t>
      </w:r>
      <w:r>
        <w:rPr>
          <w:lang w:val="es_ES" w:bidi="es_ES"/>
        </w:rPr>
        <w:t xml:space="preserve"> · </w:t>
      </w:r>
      <w:r>
        <w:rPr>
          <w:lang w:val="es_ES" w:bidi="es_ES"/>
        </w:rPr>
        <w:t>LUK 8:16</w:t>
      </w:r>
      <w:r>
        <w:rPr>
          <w:lang w:val="es_ES" w:bidi="es_ES"/>
        </w:rPr>
        <w:t xml:space="preserve"> · </w:t>
      </w:r>
      <w:r>
        <w:rPr>
          <w:lang w:val="es_ES" w:bidi="es_ES"/>
        </w:rPr>
        <w:t>LUK 8:16</w:t>
      </w:r>
      <w:r>
        <w:rPr>
          <w:lang w:val="es_ES" w:bidi="es_ES"/>
        </w:rPr>
        <w:t xml:space="preserve"> · </w:t>
      </w:r>
      <w:r>
        <w:rPr>
          <w:lang w:val="es_ES" w:bidi="es_ES"/>
        </w:rPr>
        <w:t>LUK 11:33</w:t>
      </w:r>
      <w:r>
        <w:rPr>
          <w:lang w:val="es_ES" w:bidi="es_ES"/>
        </w:rPr>
        <w:t xml:space="preserve"> · </w:t>
      </w:r>
      <w:r>
        <w:rPr>
          <w:lang w:val="es_ES" w:bidi="es_ES"/>
        </w:rPr>
        <w:t>LUK 12:46</w:t>
      </w:r>
      <w:r>
        <w:rPr>
          <w:lang w:val="es_ES" w:bidi="es_ES"/>
        </w:rPr>
        <w:t xml:space="preserve"> · </w:t>
      </w:r>
      <w:r>
        <w:rPr>
          <w:lang w:val="es_ES" w:bidi="es_ES"/>
        </w:rPr>
        <w:t>LUK 14:29</w:t>
      </w:r>
      <w:r>
        <w:rPr>
          <w:lang w:val="es_ES" w:bidi="es_ES"/>
        </w:rPr>
        <w:t xml:space="preserve"> · </w:t>
      </w:r>
      <w:r>
        <w:rPr>
          <w:lang w:val="es_ES" w:bidi="es_ES"/>
        </w:rPr>
        <w:t>LUK 20:43</w:t>
      </w:r>
      <w:r>
        <w:rPr>
          <w:lang w:val="es_ES" w:bidi="es_ES"/>
        </w:rPr>
        <w:t xml:space="preserve"> · </w:t>
      </w:r>
      <w:r>
        <w:rPr>
          <w:lang w:val="es_ES" w:bidi="es_ES"/>
        </w:rPr>
        <w:t>LUK 23:53</w:t>
      </w:r>
      <w:r>
        <w:rPr>
          <w:lang w:val="es_ES" w:bidi="es_ES"/>
        </w:rPr>
        <w:t xml:space="preserve"> · </w:t>
      </w:r>
      <w:r>
        <w:rPr>
          <w:lang w:val="es_ES" w:bidi="es_ES"/>
        </w:rPr>
        <w:t>LUK 23:55</w:t>
      </w:r>
      <w:r>
        <w:rPr>
          <w:lang w:val="es_ES" w:bidi="es_ES"/>
        </w:rPr>
        <w:t xml:space="preserve"> · </w:t>
      </w:r>
      <w:r>
        <w:rPr>
          <w:lang w:val="es_ES" w:bidi="es_ES"/>
        </w:rPr>
        <w:t>JHN 2:10</w:t>
      </w:r>
      <w:r>
        <w:rPr>
          <w:lang w:val="es_ES" w:bidi="es_ES"/>
        </w:rPr>
        <w:t xml:space="preserve"> · </w:t>
      </w:r>
      <w:r>
        <w:rPr>
          <w:lang w:val="es_ES" w:bidi="es_ES"/>
        </w:rPr>
        <w:t>JHN 11:34</w:t>
      </w:r>
      <w:r>
        <w:rPr>
          <w:lang w:val="es_ES" w:bidi="es_ES"/>
        </w:rPr>
        <w:t xml:space="preserve"> · </w:t>
      </w:r>
      <w:r>
        <w:rPr>
          <w:lang w:val="es_ES" w:bidi="es_ES"/>
        </w:rPr>
        <w:t>JHN 19:19</w:t>
      </w:r>
      <w:r>
        <w:rPr>
          <w:lang w:val="es_ES" w:bidi="es_ES"/>
        </w:rPr>
        <w:t xml:space="preserve"> · </w:t>
      </w:r>
      <w:r>
        <w:rPr>
          <w:lang w:val="es_ES" w:bidi="es_ES"/>
        </w:rPr>
        <w:t>JHN 19:41</w:t>
      </w:r>
      <w:r>
        <w:rPr>
          <w:lang w:val="es_ES" w:bidi="es_ES"/>
        </w:rPr>
        <w:t xml:space="preserve"> · </w:t>
      </w:r>
      <w:r>
        <w:rPr>
          <w:lang w:val="es_ES" w:bidi="es_ES"/>
        </w:rPr>
        <w:t>JHN 19:42</w:t>
      </w:r>
      <w:r>
        <w:rPr>
          <w:lang w:val="es_ES" w:bidi="es_ES"/>
        </w:rPr>
        <w:t xml:space="preserve"> · </w:t>
      </w:r>
      <w:r>
        <w:rPr>
          <w:lang w:val="es_ES" w:bidi="es_ES"/>
        </w:rPr>
        <w:t>JHN 20:2</w:t>
      </w:r>
      <w:r>
        <w:rPr>
          <w:lang w:val="es_ES" w:bidi="es_ES"/>
        </w:rPr>
        <w:t xml:space="preserve"> · </w:t>
      </w:r>
      <w:r>
        <w:rPr>
          <w:lang w:val="es_ES" w:bidi="es_ES"/>
        </w:rPr>
        <w:t>JHN 20:13</w:t>
      </w:r>
      <w:r>
        <w:rPr>
          <w:lang w:val="es_ES" w:bidi="es_ES"/>
        </w:rPr>
        <w:t xml:space="preserve"> · </w:t>
      </w:r>
      <w:r>
        <w:rPr>
          <w:lang w:val="es_ES" w:bidi="es_ES"/>
        </w:rPr>
        <w:t>JHN 20:15</w:t>
      </w:r>
      <w:r>
        <w:rPr>
          <w:lang w:val="es_ES" w:bidi="es_ES"/>
        </w:rPr>
        <w:t xml:space="preserve"> · </w:t>
      </w:r>
      <w:r>
        <w:rPr>
          <w:lang w:val="es_ES" w:bidi="es_ES"/>
        </w:rPr>
        <w:t>ACT 3:2</w:t>
      </w:r>
      <w:r>
        <w:rPr>
          <w:lang w:val="es_ES" w:bidi="es_ES"/>
        </w:rPr>
        <w:t xml:space="preserve"> · </w:t>
      </w:r>
      <w:r>
        <w:rPr>
          <w:lang w:val="es_ES" w:bidi="es_ES"/>
        </w:rPr>
        <w:t>ACT 4:3</w:t>
      </w:r>
      <w:r>
        <w:rPr>
          <w:lang w:val="es_ES" w:bidi="es_ES"/>
        </w:rPr>
        <w:t xml:space="preserve"> · </w:t>
      </w:r>
      <w:r>
        <w:rPr>
          <w:lang w:val="es_ES" w:bidi="es_ES"/>
        </w:rPr>
        <w:t>ACT 5:15</w:t>
      </w:r>
      <w:r>
        <w:rPr>
          <w:lang w:val="es_ES" w:bidi="es_ES"/>
        </w:rPr>
        <w:t xml:space="preserve"> · </w:t>
      </w:r>
      <w:r>
        <w:rPr>
          <w:lang w:val="es_ES" w:bidi="es_ES"/>
        </w:rPr>
        <w:t>ACT 5:18</w:t>
      </w:r>
      <w:r>
        <w:rPr>
          <w:lang w:val="es_ES" w:bidi="es_ES"/>
        </w:rPr>
        <w:t xml:space="preserve"> · </w:t>
      </w:r>
      <w:r>
        <w:rPr>
          <w:lang w:val="es_ES" w:bidi="es_ES"/>
        </w:rPr>
        <w:t>ACT 5:25</w:t>
      </w:r>
      <w:r>
        <w:rPr>
          <w:lang w:val="es_ES" w:bidi="es_ES"/>
        </w:rPr>
        <w:t xml:space="preserve"> · </w:t>
      </w:r>
      <w:r>
        <w:rPr>
          <w:lang w:val="es_ES" w:bidi="es_ES"/>
        </w:rPr>
        <w:t>ACT 7:16</w:t>
      </w:r>
      <w:r>
        <w:rPr>
          <w:lang w:val="es_ES" w:bidi="es_ES"/>
        </w:rPr>
        <w:t xml:space="preserve"> · </w:t>
      </w:r>
      <w:r>
        <w:rPr>
          <w:lang w:val="es_ES" w:bidi="es_ES"/>
        </w:rPr>
        <w:t>ACT 9:37</w:t>
      </w:r>
      <w:r>
        <w:rPr>
          <w:lang w:val="es_ES" w:bidi="es_ES"/>
        </w:rPr>
        <w:t xml:space="preserve"> · </w:t>
      </w:r>
      <w:r>
        <w:rPr>
          <w:lang w:val="es_ES" w:bidi="es_ES"/>
        </w:rPr>
        <w:t>ACT 12:4</w:t>
      </w:r>
      <w:r>
        <w:rPr>
          <w:lang w:val="es_ES" w:bidi="es_ES"/>
        </w:rPr>
        <w:t xml:space="preserve"> · </w:t>
      </w:r>
      <w:r>
        <w:rPr>
          <w:lang w:val="es_ES" w:bidi="es_ES"/>
        </w:rPr>
        <w:t>ACT 13:29</w:t>
      </w:r>
      <w:r>
        <w:rPr>
          <w:lang w:val="es_ES" w:bidi="es_ES"/>
        </w:rPr>
        <w:t xml:space="preserve"> · </w:t>
      </w:r>
      <w:r>
        <w:rPr>
          <w:lang w:val="es_ES" w:bidi="es_ES"/>
        </w:rPr>
        <w:t>ROM 9:33</w:t>
      </w:r>
      <w:r>
        <w:rPr>
          <w:lang w:val="es_ES" w:bidi="es_ES"/>
        </w:rPr>
        <w:t xml:space="preserve"> · </w:t>
      </w:r>
      <w:r>
        <w:rPr>
          <w:lang w:val="es_ES" w:bidi="es_ES"/>
        </w:rPr>
        <w:t>ROM 14:13</w:t>
      </w:r>
      <w:r>
        <w:rPr>
          <w:lang w:val="es_ES" w:bidi="es_ES"/>
        </w:rPr>
        <w:t xml:space="preserve"> · </w:t>
      </w:r>
      <w:r>
        <w:rPr>
          <w:lang w:val="es_ES" w:bidi="es_ES"/>
        </w:rPr>
        <w:t>1CO 3:10</w:t>
      </w:r>
      <w:r>
        <w:rPr>
          <w:lang w:val="es_ES" w:bidi="es_ES"/>
        </w:rPr>
        <w:t xml:space="preserve"> · </w:t>
      </w:r>
      <w:r>
        <w:rPr>
          <w:lang w:val="es_ES" w:bidi="es_ES"/>
        </w:rPr>
        <w:t>1CO 3:11</w:t>
      </w:r>
      <w:r>
        <w:rPr>
          <w:lang w:val="es_ES" w:bidi="es_ES"/>
        </w:rPr>
        <w:t xml:space="preserve"> · </w:t>
      </w:r>
      <w:r>
        <w:rPr>
          <w:lang w:val="es_ES" w:bidi="es_ES"/>
        </w:rPr>
        <w:t>1CO 15:25</w:t>
      </w:r>
      <w:r>
        <w:rPr>
          <w:lang w:val="es_ES" w:bidi="es_ES"/>
        </w:rPr>
        <w:t xml:space="preserve"> · </w:t>
      </w:r>
      <w:r>
        <w:rPr>
          <w:lang w:val="es_ES" w:bidi="es_ES"/>
        </w:rPr>
        <w:t>1CO 16:2</w:t>
      </w:r>
      <w:r>
        <w:rPr>
          <w:lang w:val="es_ES" w:bidi="es_ES"/>
        </w:rPr>
        <w:t xml:space="preserve"> · </w:t>
      </w:r>
      <w:r>
        <w:rPr>
          <w:lang w:val="es_ES" w:bidi="es_ES"/>
        </w:rPr>
        <w:t>2CO 3:13</w:t>
      </w:r>
      <w:r>
        <w:rPr>
          <w:lang w:val="es_ES" w:bidi="es_ES"/>
        </w:rPr>
        <w:t xml:space="preserve"> · </w:t>
      </w:r>
      <w:r>
        <w:rPr>
          <w:lang w:val="es_ES" w:bidi="es_ES"/>
        </w:rPr>
        <w:t>HEB 1:13</w:t>
      </w:r>
      <w:r>
        <w:rPr>
          <w:lang w:val="es_ES" w:bidi="es_ES"/>
        </w:rPr>
        <w:t xml:space="preserve"> · </w:t>
      </w:r>
      <w:r>
        <w:rPr>
          <w:lang w:val="es_ES" w:bidi="es_ES"/>
        </w:rPr>
        <w:t>HEB 10:13</w:t>
      </w:r>
      <w:r>
        <w:rPr>
          <w:lang w:val="es_ES" w:bidi="es_ES"/>
        </w:rPr>
        <w:t xml:space="preserve"> · </w:t>
      </w:r>
      <w:r>
        <w:rPr>
          <w:lang w:val="es_ES" w:bidi="es_ES"/>
        </w:rPr>
        <w:t>1PE 2:6</w:t>
      </w:r>
      <w:r>
        <w:rPr>
          <w:lang w:val="es_ES" w:bidi="es_ES"/>
        </w:rPr>
        <w:t xml:space="preserve"> · </w:t>
      </w:r>
      <w:r>
        <w:rPr>
          <w:lang w:val="es_ES" w:bidi="es_ES"/>
        </w:rPr>
        <w:t>REV 1:17</w:t>
      </w:r>
      <w:r>
        <w:rPr>
          <w:lang w:val="es_ES" w:bidi="es_ES"/>
        </w:rPr>
        <w:t xml:space="preserve"> · </w:t>
      </w:r>
      <w:r>
        <w:rPr>
          <w:lang w:val="es_ES" w:bidi="es_ES"/>
        </w:rPr>
        <w:t>REV 10:2</w:t>
      </w:r>
      <w:r>
        <w:rPr>
          <w:lang w:val="es_ES" w:bidi="es_ES"/>
        </w:rPr>
        <w:t xml:space="preserve"> · </w:t>
      </w:r>
      <w:r>
        <w:rPr>
          <w:lang w:val="es_ES" w:bidi="es_ES"/>
        </w:rPr>
        <w:t>REV 11:9</w:t>
      </w:r>
    </w:p>
    <w:p>
      <w:pPr/>
      <w:r>
        <w:rPr>
          <w:lang w:val="es_ES" w:bidi="es_ES"/>
        </w:rPr>
      </w:r>
      <w:r>
        <w:rPr>
          <w:lang w:val="es_ES" w:bidi="es_ES"/>
        </w:rPr>
        <w:t>37.96</w:t>
      </w:r>
      <w:r>
        <w:rPr>
          <w:lang w:val="es_ES" w:bidi="es_ES"/>
        </w:rPr>
        <w:t xml:space="preserve"> · </w:t>
      </w:r>
      <w:r>
        <w:rPr>
          <w:lang w:val="es_ES" w:bidi="es_ES"/>
        </w:rPr>
        <w:t>Controlar, Gobernar</w:t>
      </w:r>
      <w:r>
        <w:rPr>
          <w:lang w:val="es_ES" w:bidi="es_ES"/>
        </w:rPr>
        <w:t xml:space="preserve"> · </w:t>
      </w:r>
      <w:r>
        <w:rPr>
          <w:lang w:val="es_ES" w:bidi="es_ES"/>
        </w:rPr>
        <w:t>Asignar un rol o función</w:t>
      </w:r>
    </w:p>
    <w:p>
      <w:pPr/>
      <w:r>
        <w:rPr>
          <w:lang w:val="es_ES" w:bidi="es_ES"/>
        </w:rPr>
      </w:r>
      <w:r>
        <w:rPr>
          <w:lang w:val="es_ES" w:bidi="es_ES"/>
        </w:rPr>
        <w:t>nombrar</w:t>
      </w:r>
      <w:r>
        <w:rPr>
          <w:lang w:val="es_ES" w:bidi="es_ES"/>
        </w:rPr>
        <w:t xml:space="preserve">, </w:t>
      </w:r>
      <w:r>
        <w:rPr>
          <w:lang w:val="es_ES" w:bidi="es_ES"/>
        </w:rPr>
        <w:t>designar</w:t>
      </w:r>
      <w:r>
        <w:rPr>
          <w:lang w:val="es_ES" w:bidi="es_ES"/>
        </w:rPr>
        <w:t xml:space="preserve">, </w:t>
      </w:r>
      <w:r>
        <w:rPr>
          <w:lang w:val="es_ES" w:bidi="es_ES"/>
        </w:rPr>
        <w:t>asignar</w:t>
      </w:r>
      <w:r>
        <w:rPr>
          <w:lang w:val="es_ES" w:bidi="es_ES"/>
        </w:rPr>
        <w:t xml:space="preserve">, </w:t>
      </w:r>
      <w:r>
        <w:rPr>
          <w:lang w:val="es_ES" w:bidi="es_ES"/>
        </w:rPr>
        <w:t>dar una tarea a</w:t>
      </w:r>
      <w:r>
        <w:rPr>
          <w:lang w:val="es_ES" w:bidi="es_ES"/>
        </w:rPr>
        <w:t xml:space="preserve"> </w:t>
      </w:r>
      <w:r>
        <w:rPr>
          <w:lang w:val="es_ES" w:bidi="es_ES"/>
        </w:rPr>
        <w:t>asignar a alguien una tarea, función o rol en particular</w:t>
      </w:r>
    </w:p>
    <w:p>
      <w:pPr/>
      <w:r>
        <w:rPr>
          <w:lang w:val="es_ES" w:bidi="es_ES"/>
        </w:rPr>
      </w:r>
      <w:r>
        <w:rPr>
          <w:lang w:val="es_ES" w:bidi="es_ES"/>
        </w:rPr>
        <w:t>JHN 15:16</w:t>
      </w:r>
      <w:r>
        <w:rPr>
          <w:lang w:val="es_ES" w:bidi="es_ES"/>
        </w:rPr>
        <w:t xml:space="preserve"> · </w:t>
      </w:r>
      <w:r>
        <w:rPr>
          <w:lang w:val="es_ES" w:bidi="es_ES"/>
        </w:rPr>
        <w:t>ACT 13:47</w:t>
      </w:r>
      <w:r>
        <w:rPr>
          <w:lang w:val="es_ES" w:bidi="es_ES"/>
        </w:rPr>
        <w:t xml:space="preserve"> · </w:t>
      </w:r>
      <w:r>
        <w:rPr>
          <w:lang w:val="es_ES" w:bidi="es_ES"/>
        </w:rPr>
        <w:t>ACT 20:28</w:t>
      </w:r>
      <w:r>
        <w:rPr>
          <w:lang w:val="es_ES" w:bidi="es_ES"/>
        </w:rPr>
        <w:t xml:space="preserve"> · </w:t>
      </w:r>
      <w:r>
        <w:rPr>
          <w:lang w:val="es_ES" w:bidi="es_ES"/>
        </w:rPr>
        <w:t>1CO 12:28</w:t>
      </w:r>
      <w:r>
        <w:rPr>
          <w:lang w:val="es_ES" w:bidi="es_ES"/>
        </w:rPr>
        <w:t xml:space="preserve"> · </w:t>
      </w:r>
      <w:r>
        <w:rPr>
          <w:lang w:val="es_ES" w:bidi="es_ES"/>
        </w:rPr>
        <w:t>2CO 5:19</w:t>
      </w:r>
      <w:r>
        <w:rPr>
          <w:lang w:val="es_ES" w:bidi="es_ES"/>
        </w:rPr>
        <w:t xml:space="preserve"> · </w:t>
      </w:r>
      <w:r>
        <w:rPr>
          <w:lang w:val="es_ES" w:bidi="es_ES"/>
        </w:rPr>
        <w:t>1TH 5:9</w:t>
      </w:r>
      <w:r>
        <w:rPr>
          <w:lang w:val="es_ES" w:bidi="es_ES"/>
        </w:rPr>
        <w:t xml:space="preserve"> · </w:t>
      </w:r>
      <w:r>
        <w:rPr>
          <w:lang w:val="es_ES" w:bidi="es_ES"/>
        </w:rPr>
        <w:t>1TI 1:12</w:t>
      </w:r>
      <w:r>
        <w:rPr>
          <w:lang w:val="es_ES" w:bidi="es_ES"/>
        </w:rPr>
        <w:t xml:space="preserve"> · </w:t>
      </w:r>
      <w:r>
        <w:rPr>
          <w:lang w:val="es_ES" w:bidi="es_ES"/>
        </w:rPr>
        <w:t>1TI 2:7</w:t>
      </w:r>
      <w:r>
        <w:rPr>
          <w:lang w:val="es_ES" w:bidi="es_ES"/>
        </w:rPr>
        <w:t xml:space="preserve"> · </w:t>
      </w:r>
      <w:r>
        <w:rPr>
          <w:lang w:val="es_ES" w:bidi="es_ES"/>
        </w:rPr>
        <w:t>2TI 1:11</w:t>
      </w:r>
      <w:r>
        <w:rPr>
          <w:lang w:val="es_ES" w:bidi="es_ES"/>
        </w:rPr>
        <w:t xml:space="preserve"> · </w:t>
      </w:r>
      <w:r>
        <w:rPr>
          <w:lang w:val="es_ES" w:bidi="es_ES"/>
        </w:rPr>
        <w:t>HEB 1:2</w:t>
      </w:r>
      <w:r>
        <w:rPr>
          <w:lang w:val="es_ES" w:bidi="es_ES"/>
        </w:rPr>
        <w:t xml:space="preserve"> · </w:t>
      </w:r>
      <w:r>
        <w:rPr>
          <w:lang w:val="es_ES" w:bidi="es_ES"/>
        </w:rPr>
        <w:t>1PE 2:8</w:t>
      </w:r>
    </w:p>
    <w:p>
      <w:pPr/>
      <w:r>
        <w:rPr>
          <w:lang w:val="es_ES" w:bidi="es_ES"/>
        </w:rPr>
      </w:r>
      <w:r>
        <w:rPr>
          <w:lang w:val="es_ES" w:bidi="es_ES"/>
        </w:rPr>
        <w:t>49.21</w:t>
      </w:r>
      <w:r>
        <w:rPr>
          <w:lang w:val="es_ES" w:bidi="es_ES"/>
        </w:rPr>
        <w:t xml:space="preserve"> · </w:t>
      </w:r>
      <w:r>
        <w:rPr>
          <w:lang w:val="es_ES" w:bidi="es_ES"/>
        </w:rPr>
        <w:t>Actividades que involucran telas y adornos</w:t>
      </w:r>
    </w:p>
    <w:p>
      <w:pPr/>
      <w:r>
        <w:rPr>
          <w:lang w:val="es_ES" w:bidi="es_ES"/>
        </w:rPr>
      </w:r>
      <w:r>
        <w:rPr>
          <w:lang w:val="es_ES" w:bidi="es_ES"/>
        </w:rPr>
        <w:t>quitar</w:t>
      </w:r>
      <w:r>
        <w:rPr>
          <w:lang w:val="es_ES" w:bidi="es_ES"/>
        </w:rPr>
        <w:t xml:space="preserve">, </w:t>
      </w:r>
      <w:r>
        <w:rPr>
          <w:lang w:val="es_ES" w:bidi="es_ES"/>
        </w:rPr>
        <w:t>remover</w:t>
      </w:r>
      <w:r>
        <w:rPr>
          <w:lang w:val="es_ES" w:bidi="es_ES"/>
        </w:rPr>
        <w:t xml:space="preserve"> </w:t>
      </w:r>
      <w:r>
        <w:rPr>
          <w:lang w:val="es_ES" w:bidi="es_ES"/>
        </w:rPr>
        <w:t>removerse o quitarse la ropa</w:t>
      </w:r>
    </w:p>
    <w:p>
      <w:pPr/>
      <w:r>
        <w:rPr>
          <w:lang w:val="es_ES" w:bidi="es_ES"/>
        </w:rPr>
      </w:r>
      <w:r>
        <w:rPr>
          <w:lang w:val="es_ES" w:bidi="es_ES"/>
        </w:rPr>
        <w:t>JHN 13:4</w:t>
      </w:r>
    </w:p>
    <w:p>
      <w:pPr/>
      <w:r>
        <w:rPr>
          <w:lang w:val="es_ES" w:bidi="es_ES"/>
        </w:rPr>
      </w:r>
      <w:r>
        <w:rPr>
          <w:lang w:val="es_ES" w:bidi="es_ES"/>
        </w:rPr>
        <w:t>33.151</w:t>
      </w:r>
      <w:r>
        <w:rPr>
          <w:lang w:val="es_ES" w:bidi="es_ES"/>
        </w:rPr>
        <w:t xml:space="preserve"> · </w:t>
      </w:r>
      <w:r>
        <w:rPr>
          <w:lang w:val="es_ES" w:bidi="es_ES"/>
        </w:rPr>
        <w:t>Comunicación</w:t>
      </w:r>
      <w:r>
        <w:rPr>
          <w:lang w:val="es_ES" w:bidi="es_ES"/>
        </w:rPr>
        <w:t xml:space="preserve"> · </w:t>
      </w:r>
      <w:r>
        <w:rPr>
          <w:lang w:val="es_ES" w:bidi="es_ES"/>
        </w:rPr>
        <w:t>Interpretar, Significar, Explicar</w:t>
      </w:r>
    </w:p>
    <w:p>
      <w:pPr/>
      <w:r>
        <w:rPr>
          <w:lang w:val="es_ES" w:bidi="es_ES"/>
        </w:rPr>
      </w:r>
      <w:r>
        <w:rPr>
          <w:lang w:val="es_ES" w:bidi="es_ES"/>
        </w:rPr>
        <w:t>explicar</w:t>
      </w:r>
      <w:r>
        <w:rPr>
          <w:lang w:val="es_ES" w:bidi="es_ES"/>
        </w:rPr>
        <w:t xml:space="preserve">, </w:t>
      </w:r>
      <w:r>
        <w:rPr>
          <w:lang w:val="es_ES" w:bidi="es_ES"/>
        </w:rPr>
        <w:t>dejar en claro</w:t>
      </w:r>
      <w:r>
        <w:rPr>
          <w:lang w:val="es_ES" w:bidi="es_ES"/>
        </w:rPr>
        <w:t xml:space="preserve"> </w:t>
      </w:r>
      <w:r>
        <w:rPr>
          <w:lang w:val="es_ES" w:bidi="es_ES"/>
        </w:rPr>
        <w:t>explicar algo, presuntamente al presentar información adicional o diferente</w:t>
      </w:r>
    </w:p>
    <w:p>
      <w:pPr/>
      <w:r>
        <w:rPr>
          <w:lang w:val="es_ES" w:bidi="es_ES"/>
        </w:rPr>
      </w:r>
      <w:r>
        <w:rPr>
          <w:lang w:val="es_ES" w:bidi="es_ES"/>
        </w:rPr>
        <w:t>MRK 4:30</w:t>
      </w:r>
      <w:r>
        <w:rPr>
          <w:lang w:val="es_ES" w:bidi="es_ES"/>
        </w:rPr>
        <w:t xml:space="preserve"> · </w:t>
      </w:r>
      <w:r>
        <w:rPr>
          <w:lang w:val="es_ES" w:bidi="es_ES"/>
        </w:rPr>
        <w:t>1CO 9:18</w:t>
      </w:r>
    </w:p>
    <w:p>
      <w:pPr/>
      <w:r>
        <w:rPr>
          <w:lang w:val="es_ES" w:bidi="es_ES"/>
        </w:rPr>
      </w:r>
      <w:r>
        <w:rPr>
          <w:lang w:val="es_ES" w:bidi="es_ES"/>
        </w:rPr>
        <w:t>57.217</w:t>
      </w:r>
      <w:r>
        <w:rPr>
          <w:lang w:val="es_ES" w:bidi="es_ES"/>
        </w:rPr>
        <w:t xml:space="preserve"> · </w:t>
      </w:r>
      <w:r>
        <w:rPr>
          <w:lang w:val="es_ES" w:bidi="es_ES"/>
        </w:rPr>
        <w:t>Poseer, Transferir, Intercambiar</w:t>
      </w:r>
      <w:r>
        <w:rPr>
          <w:lang w:val="es_ES" w:bidi="es_ES"/>
        </w:rPr>
        <w:t xml:space="preserve"> · </w:t>
      </w:r>
      <w:r>
        <w:rPr>
          <w:lang w:val="es_ES" w:bidi="es_ES"/>
        </w:rPr>
        <w:t>Préstamo, Prestar, Intereses, Tomar Prestado, Banco</w:t>
      </w:r>
    </w:p>
    <w:p>
      <w:pPr/>
      <w:r>
        <w:rPr>
          <w:lang w:val="es_ES" w:bidi="es_ES"/>
        </w:rPr>
      </w:r>
      <w:r>
        <w:rPr>
          <w:lang w:val="es_ES" w:bidi="es_ES"/>
        </w:rPr>
        <w:t>depositar</w:t>
      </w:r>
      <w:r>
        <w:rPr>
          <w:lang w:val="es_ES" w:bidi="es_ES"/>
        </w:rPr>
        <w:t xml:space="preserve">, </w:t>
      </w:r>
      <w:r>
        <w:rPr>
          <w:lang w:val="es_ES" w:bidi="es_ES"/>
        </w:rPr>
        <w:t>poner en un banco</w:t>
      </w:r>
      <w:r>
        <w:rPr>
          <w:lang w:val="es_ES" w:bidi="es_ES"/>
        </w:rPr>
        <w:t xml:space="preserve"> </w:t>
      </w:r>
      <w:r>
        <w:rPr>
          <w:lang w:val="es_ES" w:bidi="es_ES"/>
        </w:rPr>
        <w:t>depositar dinero con un banquero, con la intención de ganar intereses</w:t>
      </w:r>
    </w:p>
    <w:p>
      <w:pPr/>
      <w:r>
        <w:rPr>
          <w:lang w:val="es_ES" w:bidi="es_ES"/>
        </w:rPr>
      </w:r>
      <w:r>
        <w:rPr>
          <w:lang w:val="es_ES" w:bidi="es_ES"/>
        </w:rPr>
        <w:t>LUK 19:21</w:t>
      </w:r>
      <w:r>
        <w:rPr>
          <w:lang w:val="es_ES" w:bidi="es_ES"/>
        </w:rPr>
        <w:t xml:space="preserve"> · </w:t>
      </w:r>
      <w:r>
        <w:rPr>
          <w:lang w:val="es_ES" w:bidi="es_ES"/>
        </w:rPr>
        <w:t>LUK 19:22</w:t>
      </w:r>
    </w:p>
    <w:p>
      <w:pPr/>
      <w:r>
        <w:rPr>
          <w:lang w:val="es_ES" w:bidi="es_ES"/>
        </w:rPr>
      </w:r>
      <w:r>
        <w:rPr>
          <w:lang w:val="es_ES" w:bidi="es_ES"/>
        </w:rPr>
        <w:t>13.9</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hacer que sea</w:t>
      </w:r>
      <w:r>
        <w:rPr>
          <w:lang w:val="es_ES" w:bidi="es_ES"/>
        </w:rPr>
        <w:t xml:space="preserve">, </w:t>
      </w:r>
      <w:r>
        <w:rPr>
          <w:lang w:val="es_ES" w:bidi="es_ES"/>
        </w:rPr>
        <w:t>hacer ser</w:t>
      </w:r>
      <w:r>
        <w:rPr>
          <w:lang w:val="es_ES" w:bidi="es_ES"/>
        </w:rPr>
        <w:t xml:space="preserve">, </w:t>
      </w:r>
      <w:r>
        <w:rPr>
          <w:lang w:val="es_ES" w:bidi="es_ES"/>
        </w:rPr>
        <w:t>resultar en</w:t>
      </w:r>
      <w:r>
        <w:rPr>
          <w:lang w:val="es_ES" w:bidi="es_ES"/>
        </w:rPr>
        <w:t xml:space="preserve">, </w:t>
      </w:r>
      <w:r>
        <w:rPr>
          <w:lang w:val="es_ES" w:bidi="es_ES"/>
        </w:rPr>
        <w:t>traer sobre eso</w:t>
      </w:r>
      <w:r>
        <w:rPr>
          <w:lang w:val="es_ES" w:bidi="es_ES"/>
        </w:rPr>
        <w:t xml:space="preserve">, </w:t>
      </w:r>
      <w:r>
        <w:rPr>
          <w:lang w:val="es_ES" w:bidi="es_ES"/>
        </w:rPr>
        <w:t>llevar a cabo</w:t>
      </w:r>
      <w:r>
        <w:rPr>
          <w:lang w:val="es_ES" w:bidi="es_ES"/>
        </w:rPr>
        <w:t xml:space="preserve"> </w:t>
      </w:r>
      <w:r>
        <w:rPr>
          <w:lang w:val="es_ES" w:bidi="es_ES"/>
        </w:rPr>
        <w:t>hacer que un estado sea</w:t>
      </w:r>
      <w:r>
        <w:rPr>
          <w:vertAlign w:val="superscript"/>
          <w:lang w:val="es_ES" w:bidi="es_ES"/>
        </w:rPr>
        <w:t>3</w:t>
      </w:r>
    </w:p>
    <w:p>
      <w:pPr/>
      <w:r>
        <w:rPr>
          <w:lang w:val="es_ES" w:bidi="es_ES"/>
        </w:rPr>
      </w:r>
      <w:r>
        <w:rPr>
          <w:lang w:val="es_ES" w:bidi="es_ES"/>
        </w:rPr>
        <w:t>MAT 22:44</w:t>
      </w:r>
      <w:r>
        <w:rPr>
          <w:lang w:val="es_ES" w:bidi="es_ES"/>
        </w:rPr>
        <w:t xml:space="preserve"> · </w:t>
      </w:r>
      <w:r>
        <w:rPr>
          <w:lang w:val="es_ES" w:bidi="es_ES"/>
        </w:rPr>
        <w:t>ACT 1:7</w:t>
      </w:r>
      <w:r>
        <w:rPr>
          <w:lang w:val="es_ES" w:bidi="es_ES"/>
        </w:rPr>
        <w:t xml:space="preserve"> · </w:t>
      </w:r>
      <w:r>
        <w:rPr>
          <w:lang w:val="es_ES" w:bidi="es_ES"/>
        </w:rPr>
        <w:t>ACT 2:35</w:t>
      </w:r>
      <w:r>
        <w:rPr>
          <w:lang w:val="es_ES" w:bidi="es_ES"/>
        </w:rPr>
        <w:t xml:space="preserve"> · </w:t>
      </w:r>
      <w:r>
        <w:rPr>
          <w:lang w:val="es_ES" w:bidi="es_ES"/>
        </w:rPr>
        <w:t>ROM 4:17</w:t>
      </w:r>
      <w:r>
        <w:rPr>
          <w:lang w:val="es_ES" w:bidi="es_ES"/>
        </w:rPr>
        <w:t xml:space="preserve"> · </w:t>
      </w:r>
      <w:r>
        <w:rPr>
          <w:lang w:val="es_ES" w:bidi="es_ES"/>
        </w:rPr>
        <w:t>1CO 12:18</w:t>
      </w:r>
      <w:r>
        <w:rPr>
          <w:lang w:val="es_ES" w:bidi="es_ES"/>
        </w:rPr>
        <w:t xml:space="preserve"> · </w:t>
      </w:r>
      <w:r>
        <w:rPr>
          <w:lang w:val="es_ES" w:bidi="es_ES"/>
        </w:rPr>
        <w:t>2PE 2:6</w:t>
      </w:r>
    </w:p>
    <w:p>
      <w:pPr/>
      <w:r>
        <w:rPr>
          <w:lang w:val="es_ES" w:bidi="es_ES"/>
        </w:rPr>
      </w:r>
      <w:r>
        <w:rPr>
          <w:lang w:val="es_ES" w:bidi="es_ES"/>
        </w:rPr>
        <w:t>90.86</w:t>
      </w:r>
      <w:r>
        <w:rPr>
          <w:lang w:val="es_ES" w:bidi="es_ES"/>
        </w:rPr>
        <w:t xml:space="preserve"> · </w:t>
      </w:r>
      <w:r>
        <w:rPr>
          <w:lang w:val="es_ES" w:bidi="es_ES"/>
        </w:rPr>
        <w:t>Caso</w:t>
      </w:r>
      <w:r>
        <w:rPr>
          <w:lang w:val="es_ES" w:bidi="es_ES"/>
        </w:rPr>
        <w:t xml:space="preserve"> · </w:t>
      </w:r>
      <w:r>
        <w:rPr>
          <w:lang w:val="es_ES" w:bidi="es_ES"/>
        </w:rPr>
        <w:t>Provocar la experiencia</w:t>
      </w:r>
    </w:p>
    <w:p>
      <w:pPr/>
      <w:r>
        <w:rPr>
          <w:lang w:val="es_ES" w:bidi="es_ES"/>
        </w:rPr>
      </w:r>
      <w:r>
        <w:rPr>
          <w:lang w:val="es_ES" w:bidi="es_ES"/>
        </w:rPr>
        <w:t>hacer que experimente</w:t>
      </w:r>
      <w:r>
        <w:rPr>
          <w:lang w:val="es_ES" w:bidi="es_ES"/>
        </w:rPr>
        <w:t xml:space="preserve">, </w:t>
      </w:r>
      <w:r>
        <w:rPr>
          <w:lang w:val="es_ES" w:bidi="es_ES"/>
        </w:rPr>
        <w:t>sujetar a</w:t>
      </w:r>
      <w:r>
        <w:rPr>
          <w:lang w:val="es_ES" w:bidi="es_ES"/>
        </w:rPr>
        <w:t xml:space="preserve"> </w:t>
      </w:r>
      <w:r>
        <w:rPr>
          <w:lang w:val="es_ES" w:bidi="es_ES"/>
        </w:rPr>
        <w:t>hacer que alguien experimente, con la implicación de someter a una persona a algo</w:t>
      </w:r>
    </w:p>
    <w:p>
      <w:pPr/>
      <w:r>
        <w:rPr>
          <w:lang w:val="es_ES" w:bidi="es_ES"/>
        </w:rPr>
      </w:r>
      <w:r>
        <w:rPr>
          <w:lang w:val="es_ES" w:bidi="es_ES"/>
        </w:rPr>
        <w:t>1TH 5:9</w:t>
      </w:r>
    </w:p>
    <w:p>
      <w:pPr/>
      <w:r>
        <w:rPr>
          <w:lang w:val="es_ES" w:bidi="es_ES"/>
        </w:rPr>
      </w:r>
      <w:r>
        <w:rPr>
          <w:lang w:val="es_ES" w:bidi="es_ES"/>
        </w:rPr>
        <w:t>33.296</w:t>
      </w:r>
      <w:r>
        <w:rPr>
          <w:lang w:val="es_ES" w:bidi="es_ES"/>
        </w:rPr>
        <w:t xml:space="preserve"> · </w:t>
      </w:r>
      <w:r>
        <w:rPr>
          <w:lang w:val="es_ES" w:bidi="es_ES"/>
        </w:rPr>
        <w:t>Comunicación</w:t>
      </w:r>
      <w:r>
        <w:rPr>
          <w:lang w:val="es_ES" w:bidi="es_ES"/>
        </w:rPr>
        <w:t xml:space="preserve"> · </w:t>
      </w:r>
      <w:r>
        <w:rPr>
          <w:lang w:val="es_ES" w:bidi="es_ES"/>
        </w:rPr>
        <w:t>Aconsejar</w:t>
      </w:r>
    </w:p>
    <w:p>
      <w:pPr/>
      <w:r>
        <w:rPr>
          <w:lang w:val="es_ES" w:bidi="es_ES"/>
        </w:rPr>
      </w:r>
      <w:r>
        <w:rPr>
          <w:b/>
          <w:lang w:val="es_ES" w:bidi="es_ES"/>
        </w:rPr>
        <w:t>Collocation:</w:t>
      </w:r>
      <w:r>
        <w:rPr>
          <w:lang w:val="es_ES" w:bidi="es_ES"/>
        </w:rPr>
        <w:t xml:space="preserve"> </w:t>
      </w:r>
      <w:r>
        <w:rPr>
          <w:lang w:val="es_ES" w:bidi="es_ES"/>
        </w:rPr>
        <w:t>τίθημι βουλήν</w:t>
      </w:r>
    </w:p>
    <w:p>
      <w:pPr/>
      <w:r>
        <w:rPr>
          <w:lang w:val="es_ES" w:bidi="es_ES"/>
        </w:rPr>
      </w:r>
      <w:r>
        <w:rPr>
          <w:lang w:val="es_ES" w:bidi="es_ES"/>
        </w:rPr>
        <w:t>aconsejar</w:t>
      </w:r>
      <w:r>
        <w:rPr>
          <w:lang w:val="es_ES" w:bidi="es_ES"/>
        </w:rPr>
        <w:t xml:space="preserve">, </w:t>
      </w:r>
      <w:r>
        <w:rPr>
          <w:lang w:val="es_ES" w:bidi="es_ES"/>
        </w:rPr>
        <w:t>recomendar</w:t>
      </w:r>
      <w:r>
        <w:rPr>
          <w:lang w:val="es_ES" w:bidi="es_ES"/>
        </w:rPr>
        <w:t xml:space="preserve"> </w:t>
      </w:r>
      <w:r>
        <w:rPr>
          <w:lang w:val="es_ES" w:bidi="es_ES"/>
        </w:rPr>
        <w:t>(expresión idiomática, literalmente: 'poner un plan') sugerir un plan de acción</w:t>
      </w:r>
    </w:p>
    <w:p>
      <w:pPr/>
      <w:r>
        <w:rPr>
          <w:lang w:val="es_ES" w:bidi="es_ES"/>
        </w:rPr>
      </w:r>
      <w:r>
        <w:rPr>
          <w:lang w:val="es_ES" w:bidi="es_ES"/>
        </w:rPr>
        <w:t>ACT 27:12</w:t>
      </w:r>
    </w:p>
    <w:p>
      <w:pPr/>
      <w:r>
        <w:rPr>
          <w:lang w:val="es_ES" w:bidi="es_ES"/>
        </w:rPr>
      </w:r>
      <w:r>
        <w:rPr>
          <w:lang w:val="es_ES" w:bidi="es_ES"/>
        </w:rPr>
        <w:t>24.64</w:t>
      </w:r>
      <w:r>
        <w:rPr>
          <w:lang w:val="es_ES" w:bidi="es_ES"/>
        </w:rPr>
        <w:t xml:space="preserve"> · </w:t>
      </w:r>
      <w:r>
        <w:rPr>
          <w:lang w:val="es_ES" w:bidi="es_ES"/>
        </w:rPr>
        <w:t>Sucesos y estados sensoriales</w:t>
      </w:r>
      <w:r>
        <w:rPr>
          <w:lang w:val="es_ES" w:bidi="es_ES"/>
        </w:rPr>
        <w:t xml:space="preserve"> · </w:t>
      </w:r>
      <w:r>
        <w:rPr>
          <w:lang w:val="es_ES" w:bidi="es_ES"/>
        </w:rPr>
        <w:t>Oír</w:t>
      </w:r>
    </w:p>
    <w:p>
      <w:pPr/>
      <w:r>
        <w:rPr>
          <w:lang w:val="es_ES" w:bidi="es_ES"/>
        </w:rPr>
      </w:r>
      <w:r>
        <w:rPr>
          <w:b/>
          <w:lang w:val="es_ES" w:bidi="es_ES"/>
        </w:rPr>
        <w:t>Collocation:</w:t>
      </w:r>
      <w:r>
        <w:rPr>
          <w:lang w:val="es_ES" w:bidi="es_ES"/>
        </w:rPr>
        <w:t xml:space="preserve"> </w:t>
      </w:r>
      <w:r>
        <w:rPr>
          <w:lang w:val="es_ES" w:bidi="es_ES"/>
        </w:rPr>
        <w:t>τίθεμαι εἰς τὰ ὦτα</w:t>
      </w:r>
    </w:p>
    <w:p>
      <w:pPr/>
      <w:r>
        <w:rPr>
          <w:lang w:val="es_ES" w:bidi="es_ES"/>
        </w:rPr>
      </w:r>
      <w:r>
        <w:rPr>
          <w:lang w:val="es_ES" w:bidi="es_ES"/>
        </w:rPr>
        <w:t>escuchar atentamente</w:t>
      </w:r>
      <w:r>
        <w:rPr>
          <w:lang w:val="es_ES" w:bidi="es_ES"/>
        </w:rPr>
        <w:t xml:space="preserve"> </w:t>
      </w:r>
      <w:r>
        <w:rPr>
          <w:lang w:val="es_ES" w:bidi="es_ES"/>
        </w:rPr>
        <w:t>(expresión idiomática, literalmente: 'poner en los oídos') escuchar con atención, con la implicación de no olvidar</w:t>
      </w:r>
      <w:r>
        <w:rPr>
          <w:lang w:val="es_ES" w:bidi="es_ES"/>
        </w:rPr>
        <w:t xml:space="preserve"> </w:t>
      </w:r>
      <w:r>
        <w:rPr>
          <w:lang w:val="es_ES" w:bidi="es_ES"/>
        </w:rPr>
        <w:t xml:space="preserve">Para otra interpretación de esta expresión idiomática en </w:t>
      </w:r>
      <w:r>
        <w:rPr>
          <w:lang w:val="es_ES" w:bidi="es_ES"/>
        </w:rPr>
        <w:t>LUK 9:44</w:t>
      </w:r>
      <w:r>
        <w:rPr>
          <w:lang w:val="es_ES" w:bidi="es_ES"/>
        </w:rPr>
        <w:t xml:space="preserve">, ver </w:t>
      </w:r>
      <w:hyperlink r:id="rId49">
        <w:r>
          <w:rPr>
            <w:lang w:val="es_ES" w:bidi="es_ES"/>
          </w:rPr>
          <w:rPr>
            <w:color w:val="0000EE"/>
            <w:u w:val="single"/>
          </w:rPr>
          <w:t>29.5</w:t>
        </w:r>
      </w:hyperlink>
      <w:r>
        <w:rPr>
          <w:lang w:val="es_ES" w:bidi="es_ES"/>
        </w:rPr>
        <w:t>.</w:t>
      </w:r>
    </w:p>
    <w:p>
      <w:pPr/>
      <w:r>
        <w:rPr>
          <w:lang w:val="es_ES" w:bidi="es_ES"/>
        </w:rPr>
      </w:r>
      <w:r>
        <w:rPr>
          <w:lang w:val="es_ES" w:bidi="es_ES"/>
        </w:rPr>
        <w:t>LUK 9:44</w:t>
      </w:r>
    </w:p>
    <w:p>
      <w:pPr/>
      <w:r>
        <w:rPr>
          <w:lang w:val="es_ES" w:bidi="es_ES"/>
        </w:rPr>
      </w:r>
      <w:r>
        <w:rPr>
          <w:lang w:val="es_ES" w:bidi="es_ES"/>
        </w:rPr>
        <w:t>29.5</w:t>
      </w:r>
      <w:r>
        <w:rPr>
          <w:lang w:val="es_ES" w:bidi="es_ES"/>
        </w:rPr>
        <w:t xml:space="preserve"> · </w:t>
      </w:r>
      <w:r>
        <w:rPr>
          <w:lang w:val="es_ES" w:bidi="es_ES"/>
        </w:rPr>
        <w:t>Memoria y Recuerdo</w:t>
      </w:r>
      <w:r>
        <w:rPr>
          <w:lang w:val="es_ES" w:bidi="es_ES"/>
        </w:rPr>
        <w:t xml:space="preserve"> · </w:t>
      </w:r>
      <w:r>
        <w:rPr>
          <w:lang w:val="es_ES" w:bidi="es_ES"/>
        </w:rPr>
        <w:t>Almacenamiento de información</w:t>
      </w:r>
    </w:p>
    <w:p>
      <w:pPr/>
      <w:r>
        <w:rPr>
          <w:lang w:val="es_ES" w:bidi="es_ES"/>
        </w:rPr>
      </w:r>
      <w:r>
        <w:rPr>
          <w:b/>
          <w:lang w:val="es_ES" w:bidi="es_ES"/>
        </w:rPr>
        <w:t>Collocation:</w:t>
      </w:r>
      <w:r>
        <w:rPr>
          <w:lang w:val="es_ES" w:bidi="es_ES"/>
        </w:rPr>
        <w:t xml:space="preserve"> </w:t>
      </w:r>
      <w:r>
        <w:rPr>
          <w:lang w:val="es_ES" w:bidi="es_ES"/>
        </w:rPr>
        <w:t>τίθεμαι εἰς τὰ ὦτα</w:t>
      </w:r>
    </w:p>
    <w:p>
      <w:pPr/>
      <w:r>
        <w:rPr>
          <w:lang w:val="es_ES" w:bidi="es_ES"/>
        </w:rPr>
      </w:r>
      <w:r>
        <w:rPr>
          <w:lang w:val="es_ES" w:bidi="es_ES"/>
        </w:rPr>
        <w:t>tener en cuenta</w:t>
      </w:r>
      <w:r>
        <w:rPr>
          <w:lang w:val="es_ES" w:bidi="es_ES"/>
        </w:rPr>
        <w:t xml:space="preserve">, </w:t>
      </w:r>
      <w:r>
        <w:rPr>
          <w:lang w:val="es_ES" w:bidi="es_ES"/>
        </w:rPr>
        <w:t>recordar bien</w:t>
      </w:r>
      <w:r>
        <w:rPr>
          <w:lang w:val="es_ES" w:bidi="es_ES"/>
        </w:rPr>
        <w:t xml:space="preserve">, </w:t>
      </w:r>
      <w:r>
        <w:rPr>
          <w:lang w:val="es_ES" w:bidi="es_ES"/>
        </w:rPr>
        <w:t>no olvidar</w:t>
      </w:r>
      <w:r>
        <w:rPr>
          <w:lang w:val="es_ES" w:bidi="es_ES"/>
        </w:rPr>
        <w:t xml:space="preserve"> </w:t>
      </w:r>
      <w:r>
        <w:rPr>
          <w:lang w:val="es_ES" w:bidi="es_ES"/>
        </w:rPr>
        <w:t>(expresión idiomática, literalmente: 'colocar en los oídos') seguir teniendo algo en mente</w:t>
      </w:r>
      <w:r>
        <w:rPr>
          <w:lang w:val="es_ES" w:bidi="es_ES"/>
        </w:rPr>
        <w:t xml:space="preserve"> </w:t>
      </w:r>
      <w:r>
        <w:rPr>
          <w:lang w:val="es_ES" w:bidi="es_ES"/>
        </w:rPr>
        <w:t xml:space="preserve">Para otra interpretación de la expresión τίθεμαι εἰς τὰ ὦτα en </w:t>
      </w:r>
      <w:r>
        <w:rPr>
          <w:lang w:val="es_ES" w:bidi="es_ES"/>
        </w:rPr>
        <w:t>LUK 9:44</w:t>
      </w:r>
      <w:r>
        <w:rPr>
          <w:lang w:val="es_ES" w:bidi="es_ES"/>
        </w:rPr>
        <w:t xml:space="preserve">, ver </w:t>
      </w:r>
      <w:hyperlink r:id="rId50">
        <w:r>
          <w:rPr>
            <w:lang w:val="es_ES" w:bidi="es_ES"/>
          </w:rPr>
          <w:rPr>
            <w:color w:val="0000EE"/>
            <w:u w:val="single"/>
          </w:rPr>
          <w:t>24.64</w:t>
        </w:r>
      </w:hyperlink>
      <w:r>
        <w:rPr>
          <w:lang w:val="es_ES" w:bidi="es_ES"/>
        </w:rPr>
        <w:t>.</w:t>
      </w:r>
    </w:p>
    <w:p>
      <w:pPr/>
      <w:r>
        <w:rPr>
          <w:lang w:val="es_ES" w:bidi="es_ES"/>
        </w:rPr>
      </w:r>
      <w:r>
        <w:rPr>
          <w:lang w:val="es_ES" w:bidi="es_ES"/>
        </w:rPr>
        <w:t>LUK 9:44</w:t>
      </w:r>
    </w:p>
    <w:p>
      <w:pPr/>
      <w:r>
        <w:rPr>
          <w:lang w:val="es_ES" w:bidi="es_ES"/>
        </w:rPr>
      </w:r>
      <w:r>
        <w:rPr>
          <w:lang w:val="es_ES" w:bidi="es_ES"/>
        </w:rPr>
        <w:t>29.2</w:t>
      </w:r>
      <w:r>
        <w:rPr>
          <w:lang w:val="es_ES" w:bidi="es_ES"/>
        </w:rPr>
        <w:t xml:space="preserve"> · </w:t>
      </w:r>
      <w:r>
        <w:rPr>
          <w:lang w:val="es_ES" w:bidi="es_ES"/>
        </w:rPr>
        <w:t>Memoria y Recuerdo</w:t>
      </w:r>
      <w:r>
        <w:rPr>
          <w:lang w:val="es_ES" w:bidi="es_ES"/>
        </w:rPr>
        <w:t xml:space="preserve"> · </w:t>
      </w:r>
      <w:r>
        <w:rPr>
          <w:lang w:val="es_ES" w:bidi="es_ES"/>
        </w:rPr>
        <w:t>Almacenamiento de información</w:t>
      </w:r>
    </w:p>
    <w:p>
      <w:pPr/>
      <w:r>
        <w:rPr>
          <w:lang w:val="es_ES" w:bidi="es_ES"/>
        </w:rPr>
      </w:r>
      <w:r>
        <w:rPr>
          <w:b/>
          <w:lang w:val="es_ES" w:bidi="es_ES"/>
        </w:rPr>
        <w:t>Collocation:</w:t>
      </w:r>
      <w:r>
        <w:rPr>
          <w:lang w:val="es_ES" w:bidi="es_ES"/>
        </w:rPr>
        <w:t xml:space="preserve"> </w:t>
      </w:r>
      <w:r>
        <w:rPr>
          <w:lang w:val="es_ES" w:bidi="es_ES"/>
        </w:rPr>
        <w:t>τίθεμαι ἐν τῇ καρδίᾳ</w:t>
      </w:r>
    </w:p>
    <w:p>
      <w:pPr/>
      <w:r>
        <w:rPr>
          <w:lang w:val="es_ES" w:bidi="es_ES"/>
        </w:rPr>
      </w:r>
      <w:r>
        <w:rPr>
          <w:lang w:val="es_ES" w:bidi="es_ES"/>
        </w:rPr>
        <w:t>atesorar en el corazón</w:t>
      </w:r>
      <w:r>
        <w:rPr>
          <w:lang w:val="es_ES" w:bidi="es_ES"/>
        </w:rPr>
        <w:t xml:space="preserve">, </w:t>
      </w:r>
      <w:r>
        <w:rPr>
          <w:lang w:val="es_ES" w:bidi="es_ES"/>
        </w:rPr>
        <w:t>almacenar en la mente como valioso</w:t>
      </w:r>
      <w:r>
        <w:rPr>
          <w:lang w:val="es_ES" w:bidi="es_ES"/>
        </w:rPr>
        <w:t xml:space="preserve"> </w:t>
      </w:r>
      <w:r>
        <w:rPr>
          <w:lang w:val="es_ES" w:bidi="es_ES"/>
        </w:rPr>
        <w:t>(expresión idiomática, literalmente: 'colocar en el corazón') almacenar información en la mente, con la implicación de que es valiosa</w:t>
      </w:r>
    </w:p>
    <w:p>
      <w:pPr/>
      <w:r>
        <w:rPr>
          <w:lang w:val="es_ES" w:bidi="es_ES"/>
        </w:rPr>
      </w:r>
      <w:r>
        <w:rPr>
          <w:lang w:val="es_ES" w:bidi="es_ES"/>
        </w:rPr>
        <w:t>LUK 1:66</w:t>
      </w:r>
    </w:p>
    <w:p>
      <w:pPr/>
      <w:r>
        <w:rPr>
          <w:lang w:val="es_ES" w:bidi="es_ES"/>
        </w:rPr>
      </w:r>
      <w:r>
        <w:rPr>
          <w:lang w:val="es_ES" w:bidi="es_ES"/>
        </w:rPr>
        <w:t>30.76</w:t>
      </w:r>
      <w:r>
        <w:rPr>
          <w:lang w:val="es_ES" w:bidi="es_ES"/>
        </w:rPr>
        <w:t xml:space="preserve"> · </w:t>
      </w:r>
      <w:r>
        <w:rPr>
          <w:lang w:val="es_ES" w:bidi="es_ES"/>
        </w:rPr>
        <w:t>Pensar</w:t>
      </w:r>
      <w:r>
        <w:rPr>
          <w:lang w:val="es_ES" w:bidi="es_ES"/>
        </w:rPr>
        <w:t xml:space="preserve"> · </w:t>
      </w:r>
      <w:r>
        <w:rPr>
          <w:lang w:val="es_ES" w:bidi="es_ES"/>
        </w:rPr>
        <w:t>Decidir, Concluir</w:t>
      </w:r>
    </w:p>
    <w:p>
      <w:pPr/>
      <w:r>
        <w:rPr>
          <w:lang w:val="es_ES" w:bidi="es_ES"/>
        </w:rPr>
      </w:r>
      <w:r>
        <w:rPr>
          <w:b/>
          <w:lang w:val="es_ES" w:bidi="es_ES"/>
        </w:rPr>
        <w:t>Collocation:</w:t>
      </w:r>
      <w:r>
        <w:rPr>
          <w:lang w:val="es_ES" w:bidi="es_ES"/>
        </w:rPr>
        <w:t xml:space="preserve"> </w:t>
      </w:r>
      <w:r>
        <w:rPr>
          <w:lang w:val="es_ES" w:bidi="es_ES"/>
        </w:rPr>
        <w:t>τίθημι ἐν τῇ καρδίᾳ</w:t>
      </w:r>
      <w:r>
        <w:rPr>
          <w:lang w:val="es_ES" w:bidi="es_ES"/>
        </w:rPr>
        <w:t xml:space="preserve"> · </w:t>
      </w:r>
      <w:r>
        <w:rPr>
          <w:lang w:val="es_ES" w:bidi="es_ES"/>
        </w:rPr>
        <w:t>τίθεμαι ἐν τῷ πνεύματι</w:t>
      </w:r>
    </w:p>
    <w:p>
      <w:pPr/>
      <w:r>
        <w:rPr>
          <w:lang w:val="es_ES" w:bidi="es_ES"/>
        </w:rPr>
      </w:r>
      <w:r>
        <w:rPr>
          <w:lang w:val="es_ES" w:bidi="es_ES"/>
        </w:rPr>
        <w:t>tomar una decisión</w:t>
      </w:r>
      <w:r>
        <w:rPr>
          <w:lang w:val="es_ES" w:bidi="es_ES"/>
        </w:rPr>
        <w:t xml:space="preserve">, </w:t>
      </w:r>
      <w:r>
        <w:rPr>
          <w:lang w:val="es_ES" w:bidi="es_ES"/>
        </w:rPr>
        <w:t>decidir</w:t>
      </w:r>
      <w:r>
        <w:rPr>
          <w:lang w:val="es_ES" w:bidi="es_ES"/>
        </w:rPr>
        <w:t xml:space="preserve"> </w:t>
      </w:r>
      <w:r>
        <w:rPr>
          <w:lang w:val="es_ES" w:bidi="es_ES"/>
        </w:rPr>
        <w:t>(expresión idiomática, literalmente: 'colocar en el corazón' y: 'colocar en la mente') comprometerse en el proceso de decidir</w:t>
      </w:r>
      <w:r>
        <w:rPr>
          <w:lang w:val="es_ES" w:bidi="es_ES"/>
        </w:rPr>
        <w:t xml:space="preserve"> </w:t>
      </w:r>
      <w:r>
        <w:rPr>
          <w:lang w:val="es_ES" w:bidi="es_ES"/>
        </w:rPr>
        <w:t xml:space="preserve">También es posible interpretar la frase ἐν τῷ πνεύματι en </w:t>
      </w:r>
      <w:r>
        <w:rPr>
          <w:lang w:val="es_ES" w:bidi="es_ES"/>
        </w:rPr>
        <w:t>ACT 19:21</w:t>
      </w:r>
      <w:r>
        <w:rPr>
          <w:lang w:val="es_ES" w:bidi="es_ES"/>
        </w:rPr>
        <w:t xml:space="preserve"> como una referencia al Espíritu Santo y, en consecuencia, el pasaje puede traducirse como "Pablo, dirigido por el Espíritu, decidió viajar a través de Macedonia".</w:t>
      </w:r>
    </w:p>
    <w:p>
      <w:pPr/>
      <w:r>
        <w:rPr>
          <w:lang w:val="es_ES" w:bidi="es_ES"/>
        </w:rPr>
      </w:r>
      <w:r>
        <w:rPr>
          <w:lang w:val="es_ES" w:bidi="es_ES"/>
        </w:rPr>
        <w:t>LUK 21:14</w:t>
      </w:r>
      <w:r>
        <w:rPr>
          <w:lang w:val="es_ES" w:bidi="es_ES"/>
        </w:rPr>
        <w:t xml:space="preserve"> · </w:t>
      </w:r>
      <w:r>
        <w:rPr>
          <w:lang w:val="es_ES" w:bidi="es_ES"/>
        </w:rPr>
        <w:t>ACT 5:4</w:t>
      </w:r>
      <w:r>
        <w:rPr>
          <w:lang w:val="es_ES" w:bidi="es_ES"/>
        </w:rPr>
        <w:t xml:space="preserve"> · </w:t>
      </w:r>
      <w:r>
        <w:rPr>
          <w:lang w:val="es_ES" w:bidi="es_ES"/>
        </w:rPr>
        <w:t>ACT 19:21</w:t>
      </w:r>
    </w:p>
    <w:p>
      <w:pPr/>
      <w:r>
        <w:rPr>
          <w:lang w:val="es_ES" w:bidi="es_ES"/>
        </w:rPr>
      </w:r>
      <w:r>
        <w:rPr>
          <w:lang w:val="es_ES" w:bidi="es_ES"/>
        </w:rPr>
        <w:t>57.82</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b/>
          <w:lang w:val="es_ES" w:bidi="es_ES"/>
        </w:rPr>
        <w:t>Collocation:</w:t>
      </w:r>
      <w:r>
        <w:rPr>
          <w:lang w:val="es_ES" w:bidi="es_ES"/>
        </w:rPr>
        <w:t xml:space="preserve"> </w:t>
      </w:r>
      <w:r>
        <w:rPr>
          <w:lang w:val="es_ES" w:bidi="es_ES"/>
        </w:rPr>
        <w:t>τίθημι παρὰ τοὺς πόδας</w:t>
      </w:r>
      <w:r>
        <w:rPr>
          <w:lang w:val="es_ES" w:bidi="es_ES"/>
        </w:rPr>
        <w:t xml:space="preserve"> · </w:t>
      </w:r>
      <w:r>
        <w:rPr>
          <w:lang w:val="es_ES" w:bidi="es_ES"/>
        </w:rPr>
        <w:t>τίθημι πρὸς τοὺς πόδας</w:t>
      </w:r>
    </w:p>
    <w:p>
      <w:pPr/>
      <w:r>
        <w:rPr>
          <w:lang w:val="es_ES" w:bidi="es_ES"/>
        </w:rPr>
      </w:r>
      <w:r>
        <w:rPr>
          <w:lang w:val="es_ES" w:bidi="es_ES"/>
        </w:rPr>
        <w:t>entregar</w:t>
      </w:r>
      <w:r>
        <w:rPr>
          <w:lang w:val="es_ES" w:bidi="es_ES"/>
        </w:rPr>
        <w:t xml:space="preserve">, </w:t>
      </w:r>
      <w:r>
        <w:rPr>
          <w:lang w:val="es_ES" w:bidi="es_ES"/>
        </w:rPr>
        <w:t>poner a disposición de alguien</w:t>
      </w:r>
      <w:r>
        <w:rPr>
          <w:lang w:val="es_ES" w:bidi="es_ES"/>
        </w:rPr>
        <w:t xml:space="preserve"> </w:t>
      </w:r>
      <w:r>
        <w:rPr>
          <w:lang w:val="es_ES" w:bidi="es_ES"/>
        </w:rPr>
        <w:t>(expresión idiomática, literalmente: 'poner a los pies de alguien') presentar algo delante de alguien que se considera tiene un estatus o posición superior</w:t>
      </w:r>
    </w:p>
    <w:p>
      <w:pPr/>
      <w:r>
        <w:rPr>
          <w:lang w:val="es_ES" w:bidi="es_ES"/>
        </w:rPr>
      </w:r>
      <w:r>
        <w:rPr>
          <w:lang w:val="es_ES" w:bidi="es_ES"/>
        </w:rPr>
        <w:t>ACT 4:35</w:t>
      </w:r>
      <w:r>
        <w:rPr>
          <w:lang w:val="es_ES" w:bidi="es_ES"/>
        </w:rPr>
        <w:t xml:space="preserve"> · </w:t>
      </w:r>
      <w:r>
        <w:rPr>
          <w:lang w:val="es_ES" w:bidi="es_ES"/>
        </w:rPr>
        <w:t>ACT 4:37</w:t>
      </w:r>
      <w:r>
        <w:rPr>
          <w:lang w:val="es_ES" w:bidi="es_ES"/>
        </w:rPr>
        <w:t xml:space="preserve"> · </w:t>
      </w:r>
      <w:r>
        <w:rPr>
          <w:lang w:val="es_ES" w:bidi="es_ES"/>
        </w:rPr>
        <w:t>ACT 5:2</w:t>
      </w:r>
    </w:p>
    <w:p>
      <w:pPr/>
      <w:r>
        <w:rPr>
          <w:lang w:val="es_ES" w:bidi="es_ES"/>
        </w:rPr>
      </w:r>
      <w:r>
        <w:rPr>
          <w:lang w:val="es_ES" w:bidi="es_ES"/>
        </w:rPr>
        <w:t>17.19</w:t>
      </w:r>
      <w:r>
        <w:rPr>
          <w:lang w:val="es_ES" w:bidi="es_ES"/>
        </w:rPr>
        <w:t xml:space="preserve"> · </w:t>
      </w:r>
      <w:r>
        <w:rPr>
          <w:lang w:val="es_ES" w:bidi="es_ES"/>
        </w:rPr>
        <w:t>Posturas y eventos relacionados con las posturas</w:t>
      </w:r>
      <w:r>
        <w:rPr>
          <w:lang w:val="es_ES" w:bidi="es_ES"/>
        </w:rPr>
        <w:t xml:space="preserve"> · </w:t>
      </w:r>
      <w:r>
        <w:rPr>
          <w:lang w:val="es_ES" w:bidi="es_ES"/>
        </w:rPr>
        <w:t>Arrodillarse</w:t>
      </w:r>
    </w:p>
    <w:p>
      <w:pPr/>
      <w:r>
        <w:rPr>
          <w:lang w:val="es_ES" w:bidi="es_ES"/>
        </w:rPr>
      </w:r>
      <w:r>
        <w:rPr>
          <w:b/>
          <w:lang w:val="es_ES" w:bidi="es_ES"/>
        </w:rPr>
        <w:t>Collocation:</w:t>
      </w:r>
      <w:r>
        <w:rPr>
          <w:lang w:val="es_ES" w:bidi="es_ES"/>
        </w:rPr>
        <w:t xml:space="preserve"> </w:t>
      </w:r>
      <w:r>
        <w:rPr>
          <w:lang w:val="es_ES" w:bidi="es_ES"/>
        </w:rPr>
        <w:t>τίθημι τὰ γόνατα</w:t>
      </w:r>
    </w:p>
    <w:p>
      <w:pPr/>
      <w:r>
        <w:rPr>
          <w:lang w:val="es_ES" w:bidi="es_ES"/>
        </w:rPr>
      </w:r>
      <w:r>
        <w:rPr>
          <w:lang w:val="es_ES" w:bidi="es_ES"/>
        </w:rPr>
        <w:t>arrodillarse</w:t>
      </w:r>
      <w:r>
        <w:rPr>
          <w:lang w:val="es_ES" w:bidi="es_ES"/>
        </w:rPr>
        <w:t xml:space="preserve">, </w:t>
      </w:r>
      <w:r>
        <w:rPr>
          <w:lang w:val="es_ES" w:bidi="es_ES"/>
        </w:rPr>
        <w:t>ponerse de rodilla</w:t>
      </w:r>
      <w:r>
        <w:rPr>
          <w:lang w:val="es_ES" w:bidi="es_ES"/>
        </w:rPr>
        <w:t xml:space="preserve"> </w:t>
      </w:r>
      <w:r>
        <w:rPr>
          <w:lang w:val="es_ES" w:bidi="es_ES"/>
        </w:rPr>
        <w:t>(expresión idiomática, literalmente: 'colocar las rodillas', un latinismo) arrodillarse delante de, implicando un acto de reverencia o de súplica</w:t>
      </w:r>
      <w:r>
        <w:rPr>
          <w:lang w:val="es_ES" w:bidi="es_ES"/>
        </w:rPr>
        <w:t xml:space="preserve"> </w:t>
      </w:r>
      <w:r>
        <w:rPr>
          <w:lang w:val="es_ES" w:bidi="es_ES"/>
        </w:rPr>
        <w:t>En varias culturas arrodillarse no implica reverencia ni un acto de súplica. En algunos casos los traductores han utilizado un sustituto funcional que involucra un tipo de postura similar, esto es, "inclinarse delante de", pero podría ser necesario usar una descripción más o menos literal de "arrodillarse delante de" y luego colocar en una nota al margen una indicación de las implicaciones de tal acto.</w:t>
      </w:r>
    </w:p>
    <w:p>
      <w:pPr/>
      <w:r>
        <w:rPr>
          <w:lang w:val="es_ES" w:bidi="es_ES"/>
        </w:rPr>
      </w:r>
      <w:r>
        <w:rPr>
          <w:lang w:val="es_ES" w:bidi="es_ES"/>
        </w:rPr>
        <w:t>MRK 15:19</w:t>
      </w:r>
      <w:r>
        <w:rPr>
          <w:lang w:val="es_ES" w:bidi="es_ES"/>
        </w:rPr>
        <w:t xml:space="preserve"> · </w:t>
      </w:r>
      <w:r>
        <w:rPr>
          <w:lang w:val="es_ES" w:bidi="es_ES"/>
        </w:rPr>
        <w:t>LUK 22:41</w:t>
      </w:r>
      <w:r>
        <w:rPr>
          <w:lang w:val="es_ES" w:bidi="es_ES"/>
        </w:rPr>
        <w:t xml:space="preserve"> · </w:t>
      </w:r>
      <w:r>
        <w:rPr>
          <w:lang w:val="es_ES" w:bidi="es_ES"/>
        </w:rPr>
        <w:t>ACT 7:60</w:t>
      </w:r>
      <w:r>
        <w:rPr>
          <w:lang w:val="es_ES" w:bidi="es_ES"/>
        </w:rPr>
        <w:t xml:space="preserve"> · </w:t>
      </w:r>
      <w:r>
        <w:rPr>
          <w:lang w:val="es_ES" w:bidi="es_ES"/>
        </w:rPr>
        <w:t>ACT 9:40</w:t>
      </w:r>
      <w:r>
        <w:rPr>
          <w:lang w:val="es_ES" w:bidi="es_ES"/>
        </w:rPr>
        <w:t xml:space="preserve"> · </w:t>
      </w:r>
      <w:r>
        <w:rPr>
          <w:lang w:val="es_ES" w:bidi="es_ES"/>
        </w:rPr>
        <w:t>ACT 20:36</w:t>
      </w:r>
      <w:r>
        <w:rPr>
          <w:lang w:val="es_ES" w:bidi="es_ES"/>
        </w:rPr>
        <w:t xml:space="preserve"> · </w:t>
      </w:r>
      <w:r>
        <w:rPr>
          <w:lang w:val="es_ES" w:bidi="es_ES"/>
        </w:rPr>
        <w:t>ACT 21:5</w:t>
      </w:r>
    </w:p>
    <w:p>
      <w:pPr/>
      <w:r>
        <w:rPr>
          <w:lang w:val="es_ES" w:bidi="es_ES"/>
        </w:rPr>
      </w:r>
      <w:r>
        <w:rPr>
          <w:lang w:val="es_ES" w:bidi="es_ES"/>
        </w:rPr>
        <w:t>23.113</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b/>
          <w:lang w:val="es_ES" w:bidi="es_ES"/>
        </w:rPr>
        <w:t>Collocation:</w:t>
      </w:r>
      <w:r>
        <w:rPr>
          <w:lang w:val="es_ES" w:bidi="es_ES"/>
        </w:rPr>
        <w:t xml:space="preserve"> </w:t>
      </w:r>
      <w:r>
        <w:rPr>
          <w:lang w:val="es_ES" w:bidi="es_ES"/>
        </w:rPr>
        <w:t>τὴν ψυχὴν τίθημι</w:t>
      </w:r>
    </w:p>
    <w:p>
      <w:pPr/>
      <w:r>
        <w:rPr>
          <w:lang w:val="es_ES" w:bidi="es_ES"/>
        </w:rPr>
      </w:r>
      <w:r>
        <w:rPr>
          <w:lang w:val="es_ES" w:bidi="es_ES"/>
        </w:rPr>
        <w:t>morir voluntariamente</w:t>
      </w:r>
      <w:r>
        <w:rPr>
          <w:lang w:val="es_ES" w:bidi="es_ES"/>
        </w:rPr>
        <w:t xml:space="preserve">, </w:t>
      </w:r>
      <w:r>
        <w:rPr>
          <w:lang w:val="es_ES" w:bidi="es_ES"/>
        </w:rPr>
        <w:t>decidir morir</w:t>
      </w:r>
      <w:r>
        <w:rPr>
          <w:lang w:val="es_ES" w:bidi="es_ES"/>
        </w:rPr>
        <w:t xml:space="preserve"> </w:t>
      </w:r>
      <w:r>
        <w:rPr>
          <w:lang w:val="es_ES" w:bidi="es_ES"/>
        </w:rPr>
        <w:t>(expresión idiomática, literalmente: 'dar la vida') morir, implicando una acción voluntaria</w:t>
      </w:r>
      <w:r>
        <w:rPr>
          <w:lang w:val="es_ES" w:bidi="es_ES"/>
        </w:rPr>
        <w:t xml:space="preserve"> </w:t>
      </w:r>
      <w:r>
        <w:rPr>
          <w:lang w:val="es_ES" w:bidi="es_ES"/>
        </w:rPr>
        <w:t>En algunos idiomas las frases "dar la vida" o "sacrificar la vida" sugieren una muerte voluntaria, una traducción literal de tales expresiones no implicaría necesariamente lo mismo. Por lo tanto, podría ser necesario usar expresiones como "morir voluntariamente" o "morir sin resistirse". En algunos idiomas "voluntariamente" se expresa principalmente como una negación de objetar, por ejemplo, "no objetaré morir".</w:t>
      </w:r>
    </w:p>
    <w:p>
      <w:pPr/>
      <w:r>
        <w:rPr>
          <w:lang w:val="es_ES" w:bidi="es_ES"/>
        </w:rPr>
      </w:r>
      <w:r>
        <w:rPr>
          <w:lang w:val="es_ES" w:bidi="es_ES"/>
        </w:rPr>
        <w:t>JHN 10:11</w:t>
      </w:r>
      <w:r>
        <w:rPr>
          <w:lang w:val="es_ES" w:bidi="es_ES"/>
        </w:rPr>
        <w:t xml:space="preserve"> · </w:t>
      </w:r>
      <w:r>
        <w:rPr>
          <w:lang w:val="es_ES" w:bidi="es_ES"/>
        </w:rPr>
        <w:t>JHN 10:15</w:t>
      </w:r>
      <w:r>
        <w:rPr>
          <w:lang w:val="es_ES" w:bidi="es_ES"/>
        </w:rPr>
        <w:t xml:space="preserve"> · </w:t>
      </w:r>
      <w:r>
        <w:rPr>
          <w:lang w:val="es_ES" w:bidi="es_ES"/>
        </w:rPr>
        <w:t>JHN 10:17</w:t>
      </w:r>
      <w:r>
        <w:rPr>
          <w:lang w:val="es_ES" w:bidi="es_ES"/>
        </w:rPr>
        <w:t xml:space="preserve"> · </w:t>
      </w:r>
      <w:r>
        <w:rPr>
          <w:lang w:val="es_ES" w:bidi="es_ES"/>
        </w:rPr>
        <w:t>JHN 10:18</w:t>
      </w:r>
      <w:r>
        <w:rPr>
          <w:lang w:val="es_ES" w:bidi="es_ES"/>
        </w:rPr>
        <w:t xml:space="preserve"> · </w:t>
      </w:r>
      <w:r>
        <w:rPr>
          <w:lang w:val="es_ES" w:bidi="es_ES"/>
        </w:rPr>
        <w:t>JHN 10:18</w:t>
      </w:r>
      <w:r>
        <w:rPr>
          <w:lang w:val="es_ES" w:bidi="es_ES"/>
        </w:rPr>
        <w:t xml:space="preserve"> · </w:t>
      </w:r>
      <w:r>
        <w:rPr>
          <w:lang w:val="es_ES" w:bidi="es_ES"/>
        </w:rPr>
        <w:t>JHN 13:37</w:t>
      </w:r>
      <w:r>
        <w:rPr>
          <w:lang w:val="es_ES" w:bidi="es_ES"/>
        </w:rPr>
        <w:t xml:space="preserve"> · </w:t>
      </w:r>
      <w:r>
        <w:rPr>
          <w:lang w:val="es_ES" w:bidi="es_ES"/>
        </w:rPr>
        <w:t>JHN 13:38</w:t>
      </w:r>
      <w:r>
        <w:rPr>
          <w:lang w:val="es_ES" w:bidi="es_ES"/>
        </w:rPr>
        <w:t xml:space="preserve"> · </w:t>
      </w:r>
      <w:r>
        <w:rPr>
          <w:lang w:val="es_ES" w:bidi="es_ES"/>
        </w:rPr>
        <w:t>JHN 15:13</w:t>
      </w:r>
      <w:r>
        <w:rPr>
          <w:lang w:val="es_ES" w:bidi="es_ES"/>
        </w:rPr>
        <w:t xml:space="preserve"> · </w:t>
      </w:r>
      <w:r>
        <w:rPr>
          <w:lang w:val="es_ES" w:bidi="es_ES"/>
        </w:rPr>
        <w:t>1JN 3:16</w:t>
      </w:r>
      <w:r>
        <w:rPr>
          <w:lang w:val="es_ES" w:bidi="es_ES"/>
        </w:rPr>
        <w:t xml:space="preserve"> · </w:t>
      </w:r>
      <w:r>
        <w:rPr>
          <w:lang w:val="es_ES" w:bidi="es_ES"/>
        </w:rPr>
        <w:t>1JN 3:16</w:t>
      </w:r>
    </w:p>
    <w:p>
      <w:pPr/>
      <w:r>
        <w:rPr>
          <w:lang w:val="es_ES" w:bidi="es_ES"/>
        </w:rPr>
      </w:r>
      <w:r>
        <w:rPr>
          <w:vertAlign w:val="superscript"/>
          <w:lang w:val="es_ES" w:bidi="es_ES"/>
        </w:rPr>
        <w:t>1</w:t>
      </w:r>
      <w:r>
        <w:rPr>
          <w:lang w:val="es_ES" w:bidi="es_ES"/>
        </w:rPr>
        <w:t xml:space="preserve"> En este subdominio τίθημι[a] es por mucho la expresión más genérica.</w:t>
      </w:r>
      <w:r>
        <w:rPr>
          <w:lang w:val="es_ES" w:bidi="es_ES"/>
        </w:rPr>
        <w:t xml:space="preserve"> </w:t>
      </w:r>
      <w:r>
        <w:rPr>
          <w:vertAlign w:val="superscript"/>
          <w:lang w:val="es_ES" w:bidi="es_ES"/>
        </w:rPr>
        <w:t>2</w:t>
      </w:r>
      <w:r>
        <w:rPr>
          <w:lang w:val="es_ES" w:bidi="es_ES"/>
        </w:rPr>
        <w:t xml:space="preserve"> Este aparente uso inusual de τίθημι con τὰ ἱμάτια en S:</w:t>
      </w:r>
      <w:r>
        <w:rPr>
          <w:lang w:val="es_ES" w:bidi="es_ES"/>
        </w:rPr>
        <w:t>JHN 13:4</w:t>
      </w:r>
      <w:r>
        <w:rPr>
          <w:lang w:val="es_ES" w:bidi="es_ES"/>
        </w:rPr>
        <w:t xml:space="preserve"> paralela el uso de λαμβάνω en el sentido de "ponerse ropa" en S:</w:t>
      </w:r>
      <w:r>
        <w:rPr>
          <w:lang w:val="es_ES" w:bidi="es_ES"/>
        </w:rPr>
        <w:t>JHN 13:12</w:t>
      </w:r>
      <w:r>
        <w:rPr>
          <w:lang w:val="es_ES" w:bidi="es_ES"/>
        </w:rPr>
        <w:t xml:space="preserve"> (ver D:49.10).</w:t>
      </w:r>
      <w:r>
        <w:rPr>
          <w:lang w:val="es_ES" w:bidi="es_ES"/>
        </w:rPr>
        <w:t xml:space="preserve"> </w:t>
      </w:r>
      <w:r>
        <w:rPr>
          <w:vertAlign w:val="superscript"/>
          <w:lang w:val="es_ES" w:bidi="es_ES"/>
        </w:rPr>
        <w:t>3</w:t>
      </w:r>
      <w:r>
        <w:rPr>
          <w:lang w:val="es_ES" w:bidi="es_ES"/>
        </w:rPr>
        <w:t xml:space="preserve"> Cualquier significado que involucre "ocasionar ser" implica algún cambio de estado y, por lo tanto, uno podría clasificar estos significados bajo el Subdominio B "Cambiar de Estado" en el Dominio 13 "Ser, Llegar a Ser, Existir, Suceder". Sin embargo, el enfoque parece estar primariamente sobre el cambio de estado en vez del proceso de pasar de un estado a otro. El hecho que un cambio de estado ha tomado lugar parecería ser incidentalmente semántico.</w:t>
      </w:r>
      <w:r>
        <w:rPr>
          <w:lang w:val="es_ES" w:bidi="es_ES"/>
        </w:rPr>
      </w:r>
      <w:r>
        <w:rPr>
          <w:lang w:val="es_ES" w:bidi="es_ES"/>
        </w:rPr>
      </w:r>
    </w:p>
    <w:p>
      <w:pPr/>
      <w:r>
        <w:rPr>
          <w:lang w:val="es_ES" w:bidi="es_ES"/>
        </w:rPr>
      </w:r>
    </w:p>
    <w:p>
      <w:pPr>
        <w:pStyle w:val="Heading2"/>
      </w:pPr>
      <w:r>
        <w:rPr>
          <w:lang w:val="es_ES" w:bidi="es_ES"/>
        </w:rPr>
        <w:t>τίκτω</w:t>
      </w:r>
      <w:r>
        <w:rPr>
          <w:lang w:val="es_ES" w:bidi="es_ES"/>
        </w:rPr>
      </w:r>
    </w:p>
    <w:p>
      <w:pPr>
        <w:pStyle w:val="Heading1"/>
      </w:pPr>
      <w:r>
        <w:rPr>
          <w:lang w:val="es_ES" w:bidi="es_ES"/>
        </w:rPr>
        <w:t>τίκτω</w:t>
      </w:r>
    </w:p>
    <w:p>
      <w:pPr/>
      <w:r>
        <w:rPr>
          <w:lang w:val="es_ES" w:bidi="es_ES"/>
        </w:rPr>
      </w:r>
      <w:r>
        <w:rPr>
          <w:lang w:val="es_ES" w:bidi="es_ES"/>
        </w:rPr>
        <w:t>τίκτω</w:t>
      </w:r>
      <w:r>
        <w:rPr>
          <w:lang w:val="es_ES" w:bidi="es_ES"/>
        </w:rPr>
        <w:t xml:space="preserve"> (</w:t>
      </w:r>
      <w:r>
        <w:rPr>
          <w:lang w:val="es_ES" w:bidi="es_ES"/>
        </w:rPr>
        <w:t>G5088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τέξομαι · aor. ἔτεκον · inf. τεκεῖν · aor.pass. ἐτέχθην · ptc. τεχθείς </w:t>
      </w:r>
      <w:r>
        <w:rPr>
          <w:lang w:val="es_ES" w:bidi="es_ES"/>
        </w:rPr>
        <w:t>|</w:t>
      </w:r>
      <w:r>
        <w:rPr>
          <w:lang w:val="es_ES" w:bidi="es_ES"/>
        </w:rPr>
        <w:t xml:space="preserve"> </w:t>
      </w:r>
      <w:r>
        <w:rPr>
          <w:lang w:val="es_ES" w:bidi="es_ES"/>
        </w:rPr>
        <w:t>ἀρχιτέκτων</w:t>
      </w:r>
      <w:r>
        <w:rPr>
          <w:lang w:val="es_ES" w:bidi="es_ES"/>
        </w:rPr>
        <w:t xml:space="preserve"> · </w:t>
      </w:r>
      <w:r>
        <w:rPr>
          <w:lang w:val="es_ES" w:bidi="es_ES"/>
        </w:rPr>
        <w:t>ἄτεκνος</w:t>
      </w:r>
      <w:r>
        <w:rPr>
          <w:lang w:val="es_ES" w:bidi="es_ES"/>
        </w:rPr>
        <w:t xml:space="preserve"> · </w:t>
      </w:r>
      <w:r>
        <w:rPr>
          <w:lang w:val="es_ES" w:bidi="es_ES"/>
        </w:rPr>
        <w:t>ὁμότεχνος</w:t>
      </w:r>
      <w:r>
        <w:rPr>
          <w:lang w:val="es_ES" w:bidi="es_ES"/>
        </w:rPr>
        <w:t xml:space="preserve"> · </w:t>
      </w:r>
      <w:r>
        <w:rPr>
          <w:lang w:val="es_ES" w:bidi="es_ES"/>
        </w:rPr>
        <w:t>πρωτοτόκια</w:t>
      </w:r>
      <w:r>
        <w:rPr>
          <w:lang w:val="es_ES" w:bidi="es_ES"/>
        </w:rPr>
        <w:t xml:space="preserve"> · </w:t>
      </w:r>
      <w:r>
        <w:rPr>
          <w:lang w:val="es_ES" w:bidi="es_ES"/>
        </w:rPr>
        <w:t>πρωτότοκος</w:t>
      </w:r>
      <w:r>
        <w:rPr>
          <w:lang w:val="es_ES" w:bidi="es_ES"/>
        </w:rPr>
        <w:t xml:space="preserve"> · </w:t>
      </w:r>
      <w:r>
        <w:rPr>
          <w:lang w:val="es_ES" w:bidi="es_ES"/>
        </w:rPr>
        <w:t>τεκνίον</w:t>
      </w:r>
      <w:r>
        <w:rPr>
          <w:lang w:val="es_ES" w:bidi="es_ES"/>
        </w:rPr>
        <w:t xml:space="preserve"> · </w:t>
      </w:r>
      <w:r>
        <w:rPr>
          <w:lang w:val="es_ES" w:bidi="es_ES"/>
        </w:rPr>
        <w:t>τεκνογονέω</w:t>
      </w:r>
      <w:r>
        <w:rPr>
          <w:lang w:val="es_ES" w:bidi="es_ES"/>
        </w:rPr>
        <w:t xml:space="preserve"> · </w:t>
      </w:r>
      <w:r>
        <w:rPr>
          <w:lang w:val="es_ES" w:bidi="es_ES"/>
        </w:rPr>
        <w:t>τεκνογονία</w:t>
      </w:r>
      <w:r>
        <w:rPr>
          <w:lang w:val="es_ES" w:bidi="es_ES"/>
        </w:rPr>
        <w:t xml:space="preserve"> · </w:t>
      </w:r>
      <w:r>
        <w:rPr>
          <w:lang w:val="es_ES" w:bidi="es_ES"/>
        </w:rPr>
        <w:t>τέκνον</w:t>
      </w:r>
      <w:r>
        <w:rPr>
          <w:lang w:val="es_ES" w:bidi="es_ES"/>
        </w:rPr>
        <w:t xml:space="preserve"> · </w:t>
      </w:r>
      <w:r>
        <w:rPr>
          <w:lang w:val="es_ES" w:bidi="es_ES"/>
        </w:rPr>
        <w:t>τεκνοτροφέω</w:t>
      </w:r>
      <w:r>
        <w:rPr>
          <w:lang w:val="es_ES" w:bidi="es_ES"/>
        </w:rPr>
        <w:t xml:space="preserve"> · </w:t>
      </w:r>
      <w:r>
        <w:rPr>
          <w:lang w:val="es_ES" w:bidi="es_ES"/>
        </w:rPr>
        <w:t>τέκτων</w:t>
      </w:r>
      <w:r>
        <w:rPr>
          <w:lang w:val="es_ES" w:bidi="es_ES"/>
        </w:rPr>
        <w:t xml:space="preserve"> · </w:t>
      </w:r>
      <w:r>
        <w:rPr>
          <w:lang w:val="es_ES" w:bidi="es_ES"/>
        </w:rPr>
        <w:t>τόκος</w:t>
      </w:r>
      <w:r>
        <w:rPr>
          <w:lang w:val="es_ES" w:bidi="es_ES"/>
        </w:rPr>
        <w:t xml:space="preserve"> · </w:t>
      </w:r>
      <w:r>
        <w:rPr>
          <w:lang w:val="es_ES" w:bidi="es_ES"/>
        </w:rPr>
        <w:t>φιλότεκνος</w:t>
      </w:r>
    </w:p>
    <w:p>
      <w:pPr/>
      <w:r>
        <w:rPr>
          <w:lang w:val="es_ES" w:bidi="es_ES"/>
        </w:rPr>
      </w:r>
      <w:r>
        <w:rPr>
          <w:lang w:val="es_ES" w:bidi="es_ES"/>
        </w:rPr>
        <w:t>23.52</w:t>
      </w:r>
      <w:r>
        <w:rPr>
          <w:lang w:val="es_ES" w:bidi="es_ES"/>
        </w:rPr>
        <w:t xml:space="preserve"> · </w:t>
      </w:r>
      <w:r>
        <w:rPr>
          <w:lang w:val="es_ES" w:bidi="es_ES"/>
        </w:rPr>
        <w:t>Procesos y Estados Fisiológicos</w:t>
      </w:r>
      <w:r>
        <w:rPr>
          <w:lang w:val="es_ES" w:bidi="es_ES"/>
        </w:rPr>
        <w:t xml:space="preserve"> · </w:t>
      </w:r>
      <w:r>
        <w:rPr>
          <w:lang w:val="es_ES" w:bidi="es_ES"/>
        </w:rPr>
        <w:t>Nacimiento, Procreación</w:t>
      </w:r>
    </w:p>
    <w:p>
      <w:pPr/>
      <w:r>
        <w:rPr>
          <w:lang w:val="es_ES" w:bidi="es_ES"/>
        </w:rPr>
      </w:r>
      <w:r>
        <w:rPr>
          <w:lang w:val="es_ES" w:bidi="es_ES"/>
        </w:rPr>
        <w:t>engendrar</w:t>
      </w:r>
      <w:r>
        <w:rPr>
          <w:lang w:val="es_ES" w:bidi="es_ES"/>
        </w:rPr>
        <w:t xml:space="preserve">, </w:t>
      </w:r>
      <w:r>
        <w:rPr>
          <w:lang w:val="es_ES" w:bidi="es_ES"/>
        </w:rPr>
        <w:t>dar a luz</w:t>
      </w:r>
      <w:r>
        <w:rPr>
          <w:lang w:val="es_ES" w:bidi="es_ES"/>
        </w:rPr>
        <w:t xml:space="preserve"> </w:t>
      </w:r>
      <w:r>
        <w:rPr>
          <w:lang w:val="es_ES" w:bidi="es_ES"/>
        </w:rPr>
        <w:t>dar a luz a un niño</w:t>
      </w:r>
      <w:r>
        <w:rPr>
          <w:vertAlign w:val="superscript"/>
          <w:lang w:val="es_ES" w:bidi="es_ES"/>
        </w:rPr>
        <w:t>1</w:t>
      </w:r>
      <w:r>
        <w:rPr>
          <w:lang w:val="es_ES" w:bidi="es_ES"/>
        </w:rPr>
        <w:t xml:space="preserve"> </w:t>
      </w:r>
      <w:r>
        <w:rPr>
          <w:lang w:val="es_ES" w:bidi="es_ES"/>
        </w:rPr>
        <w:t>Todos los idiomas tienen expresiones para el nacimiento humano, aunque frecuentemente son de formas idiomáticas, por ejemplo, "dejar a un niño" o "hacer que un bebé pase entre las piernas". Algunas lenguas tienen una variedad de términos que se refieren a dar nacimiento, y algunos de estos pueden implicar connotaciones desafortunadas. Por lo tanto, hay que tener cuidado con la selección de las expresiones apropiadas.</w:t>
      </w:r>
    </w:p>
    <w:p>
      <w:pPr/>
      <w:r>
        <w:rPr>
          <w:lang w:val="es_ES" w:bidi="es_ES"/>
        </w:rPr>
      </w:r>
      <w:r>
        <w:rPr>
          <w:lang w:val="es_ES" w:bidi="es_ES"/>
        </w:rPr>
        <w:t>MAT 1:21</w:t>
      </w:r>
      <w:r>
        <w:rPr>
          <w:lang w:val="es_ES" w:bidi="es_ES"/>
        </w:rPr>
        <w:t xml:space="preserve"> · </w:t>
      </w:r>
      <w:r>
        <w:rPr>
          <w:lang w:val="es_ES" w:bidi="es_ES"/>
        </w:rPr>
        <w:t>MAT 1:23</w:t>
      </w:r>
      <w:r>
        <w:rPr>
          <w:lang w:val="es_ES" w:bidi="es_ES"/>
        </w:rPr>
        <w:t xml:space="preserve"> · </w:t>
      </w:r>
      <w:r>
        <w:rPr>
          <w:lang w:val="es_ES" w:bidi="es_ES"/>
        </w:rPr>
        <w:t>MAT 1:25</w:t>
      </w:r>
      <w:r>
        <w:rPr>
          <w:lang w:val="es_ES" w:bidi="es_ES"/>
        </w:rPr>
        <w:t xml:space="preserve"> · </w:t>
      </w:r>
      <w:r>
        <w:rPr>
          <w:lang w:val="es_ES" w:bidi="es_ES"/>
        </w:rPr>
        <w:t>MAT 2:2</w:t>
      </w:r>
      <w:r>
        <w:rPr>
          <w:lang w:val="es_ES" w:bidi="es_ES"/>
        </w:rPr>
        <w:t xml:space="preserve"> · </w:t>
      </w:r>
      <w:r>
        <w:rPr>
          <w:lang w:val="es_ES" w:bidi="es_ES"/>
        </w:rPr>
        <w:t>LUK 1:31</w:t>
      </w:r>
      <w:r>
        <w:rPr>
          <w:lang w:val="es_ES" w:bidi="es_ES"/>
        </w:rPr>
        <w:t xml:space="preserve"> · </w:t>
      </w:r>
      <w:r>
        <w:rPr>
          <w:lang w:val="es_ES" w:bidi="es_ES"/>
        </w:rPr>
        <w:t>LUK 1:57</w:t>
      </w:r>
      <w:r>
        <w:rPr>
          <w:lang w:val="es_ES" w:bidi="es_ES"/>
        </w:rPr>
        <w:t xml:space="preserve"> · </w:t>
      </w:r>
      <w:r>
        <w:rPr>
          <w:lang w:val="es_ES" w:bidi="es_ES"/>
        </w:rPr>
        <w:t>LUK 2:6</w:t>
      </w:r>
      <w:r>
        <w:rPr>
          <w:lang w:val="es_ES" w:bidi="es_ES"/>
        </w:rPr>
        <w:t xml:space="preserve"> · </w:t>
      </w:r>
      <w:r>
        <w:rPr>
          <w:lang w:val="es_ES" w:bidi="es_ES"/>
        </w:rPr>
        <w:t>LUK 2:7</w:t>
      </w:r>
      <w:r>
        <w:rPr>
          <w:lang w:val="es_ES" w:bidi="es_ES"/>
        </w:rPr>
        <w:t xml:space="preserve"> · </w:t>
      </w:r>
      <w:r>
        <w:rPr>
          <w:lang w:val="es_ES" w:bidi="es_ES"/>
        </w:rPr>
        <w:t>LUK 2:11</w:t>
      </w:r>
      <w:r>
        <w:rPr>
          <w:lang w:val="es_ES" w:bidi="es_ES"/>
        </w:rPr>
        <w:t xml:space="preserve"> · </w:t>
      </w:r>
      <w:r>
        <w:rPr>
          <w:lang w:val="es_ES" w:bidi="es_ES"/>
        </w:rPr>
        <w:t>JHN 16:21</w:t>
      </w:r>
      <w:r>
        <w:rPr>
          <w:lang w:val="es_ES" w:bidi="es_ES"/>
        </w:rPr>
        <w:t xml:space="preserve"> · </w:t>
      </w:r>
      <w:r>
        <w:rPr>
          <w:lang w:val="es_ES" w:bidi="es_ES"/>
        </w:rPr>
        <w:t>GAL 4:27</w:t>
      </w:r>
      <w:r>
        <w:rPr>
          <w:lang w:val="es_ES" w:bidi="es_ES"/>
        </w:rPr>
        <w:t xml:space="preserve"> · </w:t>
      </w:r>
      <w:r>
        <w:rPr>
          <w:lang w:val="es_ES" w:bidi="es_ES"/>
        </w:rPr>
        <w:t>JAS 1:15</w:t>
      </w:r>
      <w:r>
        <w:rPr>
          <w:lang w:val="es_ES" w:bidi="es_ES"/>
        </w:rPr>
        <w:t xml:space="preserve"> · </w:t>
      </w:r>
      <w:r>
        <w:rPr>
          <w:lang w:val="es_ES" w:bidi="es_ES"/>
        </w:rPr>
        <w:t>REV 12:2</w:t>
      </w:r>
      <w:r>
        <w:rPr>
          <w:lang w:val="es_ES" w:bidi="es_ES"/>
        </w:rPr>
        <w:t xml:space="preserve"> · </w:t>
      </w:r>
      <w:r>
        <w:rPr>
          <w:lang w:val="es_ES" w:bidi="es_ES"/>
        </w:rPr>
        <w:t>REV 12:4</w:t>
      </w:r>
      <w:r>
        <w:rPr>
          <w:lang w:val="es_ES" w:bidi="es_ES"/>
        </w:rPr>
        <w:t xml:space="preserve"> · </w:t>
      </w:r>
      <w:r>
        <w:rPr>
          <w:lang w:val="es_ES" w:bidi="es_ES"/>
        </w:rPr>
        <w:t>REV 12:4</w:t>
      </w:r>
      <w:r>
        <w:rPr>
          <w:lang w:val="es_ES" w:bidi="es_ES"/>
        </w:rPr>
        <w:t xml:space="preserve"> · </w:t>
      </w:r>
      <w:r>
        <w:rPr>
          <w:lang w:val="es_ES" w:bidi="es_ES"/>
        </w:rPr>
        <w:t>REV 12:5</w:t>
      </w:r>
      <w:r>
        <w:rPr>
          <w:lang w:val="es_ES" w:bidi="es_ES"/>
        </w:rPr>
        <w:t xml:space="preserve"> · </w:t>
      </w:r>
      <w:r>
        <w:rPr>
          <w:lang w:val="es_ES" w:bidi="es_ES"/>
        </w:rPr>
        <w:t>REV 12:13</w:t>
      </w:r>
    </w:p>
    <w:p>
      <w:pPr/>
      <w:r>
        <w:rPr>
          <w:lang w:val="es_ES" w:bidi="es_ES"/>
        </w:rPr>
      </w:r>
      <w:r>
        <w:rPr>
          <w:lang w:val="es_ES" w:bidi="es_ES"/>
        </w:rPr>
        <w:t>23.194</w:t>
      </w:r>
      <w:r>
        <w:rPr>
          <w:lang w:val="es_ES" w:bidi="es_ES"/>
        </w:rPr>
        <w:t xml:space="preserve"> · </w:t>
      </w:r>
      <w:r>
        <w:rPr>
          <w:lang w:val="es_ES" w:bidi="es_ES"/>
        </w:rPr>
        <w:t>Procesos y Estados Fisiológicos</w:t>
      </w:r>
      <w:r>
        <w:rPr>
          <w:lang w:val="es_ES" w:bidi="es_ES"/>
        </w:rPr>
        <w:t xml:space="preserve"> · </w:t>
      </w:r>
      <w:r>
        <w:rPr>
          <w:lang w:val="es_ES" w:bidi="es_ES"/>
        </w:rPr>
        <w:t>Crecer, Crecimiento</w:t>
      </w:r>
    </w:p>
    <w:p>
      <w:pPr/>
      <w:r>
        <w:rPr>
          <w:lang w:val="es_ES" w:bidi="es_ES"/>
        </w:rPr>
      </w:r>
      <w:r>
        <w:rPr>
          <w:lang w:val="es_ES" w:bidi="es_ES"/>
        </w:rPr>
        <w:t>crecer</w:t>
      </w:r>
      <w:r>
        <w:rPr>
          <w:lang w:val="es_ES" w:bidi="es_ES"/>
        </w:rPr>
        <w:t xml:space="preserve">, </w:t>
      </w:r>
      <w:r>
        <w:rPr>
          <w:lang w:val="es_ES" w:bidi="es_ES"/>
        </w:rPr>
        <w:t>producir</w:t>
      </w:r>
      <w:r>
        <w:rPr>
          <w:lang w:val="es_ES" w:bidi="es_ES"/>
        </w:rPr>
        <w:t xml:space="preserve"> </w:t>
      </w:r>
      <w:r>
        <w:rPr>
          <w:lang w:val="es_ES" w:bidi="es_ES"/>
        </w:rPr>
        <w:t>hacer que las plantas crezcan y produzcan.</w:t>
      </w:r>
    </w:p>
    <w:p>
      <w:pPr/>
      <w:r>
        <w:rPr>
          <w:lang w:val="es_ES" w:bidi="es_ES"/>
        </w:rPr>
      </w:r>
      <w:r>
        <w:rPr>
          <w:lang w:val="es_ES" w:bidi="es_ES"/>
        </w:rPr>
        <w:t>HEB 6:7</w:t>
      </w:r>
    </w:p>
    <w:p>
      <w:pPr/>
      <w:r>
        <w:rPr>
          <w:lang w:val="es_ES" w:bidi="es_ES"/>
        </w:rPr>
      </w:r>
      <w:r>
        <w:rPr>
          <w:vertAlign w:val="superscript"/>
          <w:lang w:val="es_ES" w:bidi="es_ES"/>
        </w:rPr>
        <w:t>1</w:t>
      </w:r>
      <w:r>
        <w:rPr>
          <w:lang w:val="es_ES" w:bidi="es_ES"/>
        </w:rPr>
        <w:t xml:space="preserve"> Es posible que τεκνογονέω y τεκνογονία difieran un tanto en connotación de τίκτω[a] y γεννάω[b] en que son más formales estilísticamente, pero parece que no hay una distinción denotativa importante en el significado.</w:t>
      </w:r>
      <w:r>
        <w:rPr>
          <w:lang w:val="es_ES" w:bidi="es_ES"/>
        </w:rPr>
      </w:r>
      <w:r>
        <w:rPr>
          <w:lang w:val="es_ES" w:bidi="es_ES"/>
        </w:rPr>
      </w:r>
    </w:p>
    <w:p>
      <w:pPr/>
      <w:r>
        <w:rPr>
          <w:lang w:val="es_ES" w:bidi="es_ES"/>
        </w:rPr>
      </w:r>
    </w:p>
    <w:p>
      <w:pPr>
        <w:pStyle w:val="Heading2"/>
      </w:pPr>
      <w:r>
        <w:rPr>
          <w:lang w:val="es_ES" w:bidi="es_ES"/>
        </w:rPr>
        <w:t>τίλλω</w:t>
      </w:r>
      <w:r>
        <w:rPr>
          <w:lang w:val="es_ES" w:bidi="es_ES"/>
        </w:rPr>
      </w:r>
    </w:p>
    <w:p>
      <w:pPr>
        <w:pStyle w:val="Heading1"/>
      </w:pPr>
      <w:r>
        <w:rPr>
          <w:lang w:val="es_ES" w:bidi="es_ES"/>
        </w:rPr>
        <w:t>τίλλω</w:t>
      </w:r>
    </w:p>
    <w:p>
      <w:pPr/>
      <w:r>
        <w:rPr>
          <w:lang w:val="es_ES" w:bidi="es_ES"/>
        </w:rPr>
      </w:r>
      <w:r>
        <w:rPr>
          <w:lang w:val="es_ES" w:bidi="es_ES"/>
        </w:rPr>
        <w:t>τίλλω</w:t>
      </w:r>
      <w:r>
        <w:rPr>
          <w:lang w:val="es_ES" w:bidi="es_ES"/>
        </w:rPr>
        <w:t xml:space="preserve"> (</w:t>
      </w:r>
      <w:r>
        <w:rPr>
          <w:lang w:val="es_ES" w:bidi="es_ES"/>
        </w:rPr>
        <w:t>G5089</w:t>
      </w:r>
      <w:r>
        <w:rPr>
          <w:lang w:val="es_ES" w:bidi="es_ES"/>
        </w:rPr>
        <w:t>)</w:t>
      </w:r>
    </w:p>
    <w:p>
      <w:pPr/>
      <w:r>
        <w:rPr>
          <w:lang w:val="es_ES" w:bidi="es_ES"/>
        </w:rPr>
      </w:r>
      <w:r>
        <w:rPr>
          <w:lang w:val="es_ES" w:bidi="es_ES"/>
        </w:rPr>
        <w:t>verbe</w:t>
      </w:r>
    </w:p>
    <w:p>
      <w:pPr/>
      <w:r>
        <w:rPr>
          <w:lang w:val="es_ES" w:bidi="es_ES"/>
        </w:rPr>
      </w:r>
      <w:r>
        <w:rPr>
          <w:lang w:val="es_ES" w:bidi="es_ES"/>
        </w:rPr>
        <w:t>18.9</w:t>
      </w:r>
      <w:r>
        <w:rPr>
          <w:lang w:val="es_ES" w:bidi="es_ES"/>
        </w:rPr>
        <w:t xml:space="preserve"> · </w:t>
      </w:r>
      <w:r>
        <w:rPr>
          <w:lang w:val="es_ES" w:bidi="es_ES"/>
        </w:rPr>
        <w:t>Adherido, acoplamiento (¿?)</w:t>
      </w:r>
      <w:r>
        <w:rPr>
          <w:lang w:val="es_ES" w:bidi="es_ES"/>
        </w:rPr>
        <w:t xml:space="preserve"> · </w:t>
      </w:r>
      <w:r>
        <w:rPr>
          <w:lang w:val="es_ES" w:bidi="es_ES"/>
        </w:rPr>
        <w:t>Agarrar, sostener</w:t>
      </w:r>
    </w:p>
    <w:p>
      <w:pPr/>
      <w:r>
        <w:rPr>
          <w:lang w:val="es_ES" w:bidi="es_ES"/>
        </w:rPr>
      </w:r>
      <w:r>
        <w:rPr>
          <w:lang w:val="es_ES" w:bidi="es_ES"/>
        </w:rPr>
        <w:t>arrancar</w:t>
      </w:r>
      <w:r>
        <w:rPr>
          <w:lang w:val="es_ES" w:bidi="es_ES"/>
        </w:rPr>
        <w:t xml:space="preserve">, </w:t>
      </w:r>
      <w:r>
        <w:rPr>
          <w:lang w:val="es_ES" w:bidi="es_ES"/>
        </w:rPr>
        <w:t>recoger</w:t>
      </w:r>
      <w:r>
        <w:rPr>
          <w:lang w:val="es_ES" w:bidi="es_ES"/>
        </w:rPr>
        <w:t xml:space="preserve"> </w:t>
      </w:r>
      <w:r>
        <w:rPr>
          <w:lang w:val="es_ES" w:bidi="es_ES"/>
        </w:rPr>
        <w:t>extraer o recoger al halar o sacar de</w:t>
      </w:r>
    </w:p>
    <w:p>
      <w:pPr/>
      <w:r>
        <w:rPr>
          <w:lang w:val="es_ES" w:bidi="es_ES"/>
        </w:rPr>
      </w:r>
      <w:r>
        <w:rPr>
          <w:lang w:val="es_ES" w:bidi="es_ES"/>
        </w:rPr>
        <w:t>MAT 12:1</w:t>
      </w:r>
      <w:r>
        <w:rPr>
          <w:lang w:val="es_ES" w:bidi="es_ES"/>
        </w:rPr>
        <w:t xml:space="preserve"> · </w:t>
      </w:r>
      <w:r>
        <w:rPr>
          <w:lang w:val="es_ES" w:bidi="es_ES"/>
        </w:rPr>
        <w:t>MRK 2:23</w:t>
      </w:r>
      <w:r>
        <w:rPr>
          <w:lang w:val="es_ES" w:bidi="es_ES"/>
        </w:rPr>
        <w:t xml:space="preserve"> · </w:t>
      </w:r>
      <w:r>
        <w:rPr>
          <w:lang w:val="es_ES" w:bidi="es_ES"/>
        </w:rPr>
        <w:t>LUK 6:1</w:t>
      </w:r>
      <w:r>
        <w:rPr>
          <w:lang w:val="es_ES" w:bidi="es_ES"/>
        </w:rPr>
      </w:r>
      <w:r>
        <w:rPr>
          <w:lang w:val="es_ES" w:bidi="es_ES"/>
        </w:rPr>
      </w:r>
    </w:p>
    <w:p>
      <w:pPr/>
      <w:r>
        <w:rPr>
          <w:lang w:val="es_ES" w:bidi="es_ES"/>
        </w:rPr>
      </w:r>
    </w:p>
    <w:p>
      <w:pPr>
        <w:pStyle w:val="Heading2"/>
      </w:pPr>
      <w:r>
        <w:rPr>
          <w:lang w:val="es_ES" w:bidi="es_ES"/>
        </w:rPr>
        <w:t>Τιμαῖος</w:t>
      </w:r>
      <w:r>
        <w:rPr>
          <w:lang w:val="es_ES" w:bidi="es_ES"/>
        </w:rPr>
      </w:r>
    </w:p>
    <w:p>
      <w:pPr>
        <w:pStyle w:val="Heading1"/>
      </w:pPr>
      <w:r>
        <w:rPr>
          <w:lang w:val="es_ES" w:bidi="es_ES"/>
        </w:rPr>
        <w:t>Τιμαῖος</w:t>
      </w:r>
    </w:p>
    <w:p>
      <w:pPr/>
      <w:r>
        <w:rPr>
          <w:lang w:val="es_ES" w:bidi="es_ES"/>
        </w:rPr>
      </w:r>
      <w:r>
        <w:rPr>
          <w:lang w:val="es_ES" w:bidi="es_ES"/>
        </w:rPr>
        <w:t>Τιμαῖος</w:t>
      </w:r>
      <w:r>
        <w:rPr>
          <w:lang w:val="es_ES" w:bidi="es_ES"/>
        </w:rPr>
        <w:t xml:space="preserve"> (</w:t>
      </w:r>
      <w:r>
        <w:rPr>
          <w:lang w:val="es_ES" w:bidi="es_ES"/>
        </w:rPr>
        <w:t>G5090</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93.360</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Timeo</w:t>
      </w:r>
      <w:r>
        <w:rPr>
          <w:lang w:val="es_ES" w:bidi="es_ES"/>
        </w:rPr>
        <w:t xml:space="preserve"> </w:t>
      </w:r>
      <w:r>
        <w:rPr>
          <w:lang w:val="es_ES" w:bidi="es_ES"/>
        </w:rPr>
        <w:t>el padre de Bartimeo</w:t>
      </w:r>
    </w:p>
    <w:p>
      <w:pPr/>
      <w:r>
        <w:rPr>
          <w:lang w:val="es_ES" w:bidi="es_ES"/>
        </w:rPr>
      </w:r>
      <w:r>
        <w:rPr>
          <w:lang w:val="es_ES" w:bidi="es_ES"/>
        </w:rPr>
        <w:t>MRK 10:46</w:t>
      </w:r>
      <w:r>
        <w:rPr>
          <w:lang w:val="es_ES" w:bidi="es_ES"/>
        </w:rPr>
      </w:r>
      <w:r>
        <w:rPr>
          <w:lang w:val="es_ES" w:bidi="es_ES"/>
        </w:rPr>
      </w:r>
    </w:p>
    <w:p>
      <w:pPr/>
      <w:r>
        <w:rPr>
          <w:lang w:val="es_ES" w:bidi="es_ES"/>
        </w:rPr>
      </w:r>
    </w:p>
    <w:p>
      <w:pPr>
        <w:pStyle w:val="Heading2"/>
      </w:pPr>
      <w:r>
        <w:rPr>
          <w:lang w:val="es_ES" w:bidi="es_ES"/>
        </w:rPr>
        <w:t>τιμάω</w:t>
      </w:r>
      <w:r>
        <w:rPr>
          <w:lang w:val="es_ES" w:bidi="es_ES"/>
        </w:rPr>
      </w:r>
    </w:p>
    <w:p>
      <w:pPr>
        <w:pStyle w:val="Heading1"/>
      </w:pPr>
      <w:r>
        <w:rPr>
          <w:lang w:val="es_ES" w:bidi="es_ES"/>
        </w:rPr>
        <w:t>τιμάω</w:t>
      </w:r>
    </w:p>
    <w:p>
      <w:pPr/>
      <w:r>
        <w:rPr>
          <w:lang w:val="es_ES" w:bidi="es_ES"/>
        </w:rPr>
      </w:r>
      <w:r>
        <w:rPr>
          <w:lang w:val="es_ES" w:bidi="es_ES"/>
        </w:rPr>
        <w:t>τιμάω</w:t>
      </w:r>
      <w:r>
        <w:rPr>
          <w:lang w:val="es_ES" w:bidi="es_ES"/>
        </w:rPr>
        <w:t xml:space="preserve"> (</w:t>
      </w:r>
      <w:r>
        <w:rPr>
          <w:lang w:val="es_ES" w:bidi="es_ES"/>
        </w:rPr>
        <w:t>G5091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ἀτιμάζω</w:t>
      </w:r>
      <w:r>
        <w:rPr>
          <w:lang w:val="es_ES" w:bidi="es_ES"/>
        </w:rPr>
        <w:t xml:space="preserve"> · </w:t>
      </w:r>
      <w:r>
        <w:rPr>
          <w:lang w:val="es_ES" w:bidi="es_ES"/>
        </w:rPr>
        <w:t>ἀτιμία</w:t>
      </w:r>
      <w:r>
        <w:rPr>
          <w:lang w:val="es_ES" w:bidi="es_ES"/>
        </w:rPr>
        <w:t xml:space="preserve"> · </w:t>
      </w:r>
      <w:r>
        <w:rPr>
          <w:lang w:val="es_ES" w:bidi="es_ES"/>
        </w:rPr>
        <w:t>ἄτιμος</w:t>
      </w:r>
      <w:r>
        <w:rPr>
          <w:lang w:val="es_ES" w:bidi="es_ES"/>
        </w:rPr>
        <w:t xml:space="preserve"> · </w:t>
      </w:r>
      <w:r>
        <w:rPr>
          <w:lang w:val="es_ES" w:bidi="es_ES"/>
        </w:rPr>
        <w:t>βαρύτιμος</w:t>
      </w:r>
      <w:r>
        <w:rPr>
          <w:lang w:val="es_ES" w:bidi="es_ES"/>
        </w:rPr>
        <w:t xml:space="preserve"> · </w:t>
      </w:r>
      <w:r>
        <w:rPr>
          <w:lang w:val="es_ES" w:bidi="es_ES"/>
        </w:rPr>
        <w:t>ἔντιμος</w:t>
      </w:r>
      <w:r>
        <w:rPr>
          <w:lang w:val="es_ES" w:bidi="es_ES"/>
        </w:rPr>
        <w:t xml:space="preserve"> · </w:t>
      </w:r>
      <w:r>
        <w:rPr>
          <w:lang w:val="es_ES" w:bidi="es_ES"/>
        </w:rPr>
        <w:t>ἐπιτιμάω</w:t>
      </w:r>
      <w:r>
        <w:rPr>
          <w:lang w:val="es_ES" w:bidi="es_ES"/>
        </w:rPr>
        <w:t xml:space="preserve"> · </w:t>
      </w:r>
      <w:r>
        <w:rPr>
          <w:lang w:val="es_ES" w:bidi="es_ES"/>
        </w:rPr>
        <w:t>ἐπιτιμία</w:t>
      </w:r>
      <w:r>
        <w:rPr>
          <w:lang w:val="es_ES" w:bidi="es_ES"/>
        </w:rPr>
        <w:t xml:space="preserve"> · </w:t>
      </w:r>
      <w:r>
        <w:rPr>
          <w:lang w:val="es_ES" w:bidi="es_ES"/>
        </w:rPr>
        <w:t>ἰσότιμος</w:t>
      </w:r>
      <w:r>
        <w:rPr>
          <w:lang w:val="es_ES" w:bidi="es_ES"/>
        </w:rPr>
        <w:t xml:space="preserve"> · </w:t>
      </w:r>
      <w:r>
        <w:rPr>
          <w:lang w:val="es_ES" w:bidi="es_ES"/>
        </w:rPr>
        <w:t>πολύτιμος</w:t>
      </w:r>
      <w:r>
        <w:rPr>
          <w:lang w:val="es_ES" w:bidi="es_ES"/>
        </w:rPr>
        <w:t xml:space="preserve"> · </w:t>
      </w:r>
      <w:r>
        <w:rPr>
          <w:lang w:val="es_ES" w:bidi="es_ES"/>
        </w:rPr>
        <w:t>τιμή</w:t>
      </w:r>
      <w:r>
        <w:rPr>
          <w:lang w:val="es_ES" w:bidi="es_ES"/>
        </w:rPr>
        <w:t xml:space="preserve"> · </w:t>
      </w:r>
      <w:r>
        <w:rPr>
          <w:lang w:val="es_ES" w:bidi="es_ES"/>
        </w:rPr>
        <w:t>τίμιος</w:t>
      </w:r>
      <w:r>
        <w:rPr>
          <w:lang w:val="es_ES" w:bidi="es_ES"/>
        </w:rPr>
        <w:t xml:space="preserve"> · </w:t>
      </w:r>
      <w:r>
        <w:rPr>
          <w:lang w:val="es_ES" w:bidi="es_ES"/>
        </w:rPr>
        <w:t>τιμιότης</w:t>
      </w:r>
      <w:r>
        <w:rPr>
          <w:lang w:val="es_ES" w:bidi="es_ES"/>
        </w:rPr>
        <w:t xml:space="preserve"> · </w:t>
      </w:r>
      <w:r>
        <w:rPr>
          <w:lang w:val="es_ES" w:bidi="es_ES"/>
        </w:rPr>
        <w:t>φιλοτιμέομαι</w:t>
      </w:r>
    </w:p>
    <w:p>
      <w:pPr/>
      <w:r>
        <w:rPr>
          <w:lang w:val="es_ES" w:bidi="es_ES"/>
        </w:rPr>
      </w:r>
      <w:r>
        <w:rPr>
          <w:lang w:val="es_ES" w:bidi="es_ES"/>
        </w:rPr>
        <w:t>87.8</w:t>
      </w:r>
      <w:r>
        <w:rPr>
          <w:lang w:val="es_ES" w:bidi="es_ES"/>
        </w:rPr>
        <w:t xml:space="preserve"> · </w:t>
      </w:r>
      <w:r>
        <w:rPr>
          <w:lang w:val="es_ES" w:bidi="es_ES"/>
        </w:rPr>
        <w:t>Estatus</w:t>
      </w:r>
      <w:r>
        <w:rPr>
          <w:lang w:val="es_ES" w:bidi="es_ES"/>
        </w:rPr>
        <w:t xml:space="preserve"> · </w:t>
      </w:r>
      <w:r>
        <w:rPr>
          <w:lang w:val="es_ES" w:bidi="es_ES"/>
        </w:rPr>
        <w:t>Honor o respeto en relación con el estatus</w:t>
      </w:r>
    </w:p>
    <w:p>
      <w:pPr/>
      <w:r>
        <w:rPr>
          <w:lang w:val="es_ES" w:bidi="es_ES"/>
        </w:rPr>
      </w:r>
      <w:r>
        <w:rPr>
          <w:lang w:val="es_ES" w:bidi="es_ES"/>
        </w:rPr>
        <w:t>honrar</w:t>
      </w:r>
      <w:r>
        <w:rPr>
          <w:lang w:val="es_ES" w:bidi="es_ES"/>
        </w:rPr>
        <w:t xml:space="preserve">, </w:t>
      </w:r>
      <w:r>
        <w:rPr>
          <w:lang w:val="es_ES" w:bidi="es_ES"/>
        </w:rPr>
        <w:t>respetar</w:t>
      </w:r>
      <w:r>
        <w:rPr>
          <w:lang w:val="es_ES" w:bidi="es_ES"/>
        </w:rPr>
        <w:t xml:space="preserve"> </w:t>
      </w:r>
      <w:r>
        <w:rPr>
          <w:lang w:val="es_ES" w:bidi="es_ES"/>
        </w:rPr>
        <w:t>atribuir un alto estatus a alguien al honrarlo</w:t>
      </w:r>
    </w:p>
    <w:p>
      <w:pPr/>
      <w:r>
        <w:rPr>
          <w:lang w:val="es_ES" w:bidi="es_ES"/>
        </w:rPr>
      </w:r>
      <w:r>
        <w:rPr>
          <w:lang w:val="es_ES" w:bidi="es_ES"/>
        </w:rPr>
        <w:t>MAT 15:4</w:t>
      </w:r>
      <w:r>
        <w:rPr>
          <w:lang w:val="es_ES" w:bidi="es_ES"/>
        </w:rPr>
        <w:t xml:space="preserve"> · </w:t>
      </w:r>
      <w:r>
        <w:rPr>
          <w:lang w:val="es_ES" w:bidi="es_ES"/>
        </w:rPr>
        <w:t>MAT 15:6</w:t>
      </w:r>
      <w:r>
        <w:rPr>
          <w:lang w:val="es_ES" w:bidi="es_ES"/>
        </w:rPr>
        <w:t xml:space="preserve"> · </w:t>
      </w:r>
      <w:r>
        <w:rPr>
          <w:lang w:val="es_ES" w:bidi="es_ES"/>
        </w:rPr>
        <w:t>MAT 15:8</w:t>
      </w:r>
      <w:r>
        <w:rPr>
          <w:lang w:val="es_ES" w:bidi="es_ES"/>
        </w:rPr>
        <w:t xml:space="preserve"> · </w:t>
      </w:r>
      <w:r>
        <w:rPr>
          <w:lang w:val="es_ES" w:bidi="es_ES"/>
        </w:rPr>
        <w:t>MAT 19:19</w:t>
      </w:r>
      <w:r>
        <w:rPr>
          <w:lang w:val="es_ES" w:bidi="es_ES"/>
        </w:rPr>
        <w:t xml:space="preserve"> · </w:t>
      </w:r>
      <w:r>
        <w:rPr>
          <w:lang w:val="es_ES" w:bidi="es_ES"/>
        </w:rPr>
        <w:t>MRK 7:6</w:t>
      </w:r>
      <w:r>
        <w:rPr>
          <w:lang w:val="es_ES" w:bidi="es_ES"/>
        </w:rPr>
        <w:t xml:space="preserve"> · </w:t>
      </w:r>
      <w:r>
        <w:rPr>
          <w:lang w:val="es_ES" w:bidi="es_ES"/>
        </w:rPr>
        <w:t>MRK 7:10</w:t>
      </w:r>
      <w:r>
        <w:rPr>
          <w:lang w:val="es_ES" w:bidi="es_ES"/>
        </w:rPr>
        <w:t xml:space="preserve"> · </w:t>
      </w:r>
      <w:r>
        <w:rPr>
          <w:lang w:val="es_ES" w:bidi="es_ES"/>
        </w:rPr>
        <w:t>MRK 10:19</w:t>
      </w:r>
      <w:r>
        <w:rPr>
          <w:lang w:val="es_ES" w:bidi="es_ES"/>
        </w:rPr>
        <w:t xml:space="preserve"> · </w:t>
      </w:r>
      <w:r>
        <w:rPr>
          <w:lang w:val="es_ES" w:bidi="es_ES"/>
        </w:rPr>
        <w:t>LUK 18:20</w:t>
      </w:r>
      <w:r>
        <w:rPr>
          <w:lang w:val="es_ES" w:bidi="es_ES"/>
        </w:rPr>
        <w:t xml:space="preserve"> · </w:t>
      </w:r>
      <w:r>
        <w:rPr>
          <w:lang w:val="es_ES" w:bidi="es_ES"/>
        </w:rPr>
        <w:t>JHN 5:23</w:t>
      </w:r>
      <w:r>
        <w:rPr>
          <w:lang w:val="es_ES" w:bidi="es_ES"/>
        </w:rPr>
        <w:t xml:space="preserve"> · </w:t>
      </w:r>
      <w:r>
        <w:rPr>
          <w:lang w:val="es_ES" w:bidi="es_ES"/>
        </w:rPr>
        <w:t>JHN 5:23</w:t>
      </w:r>
      <w:r>
        <w:rPr>
          <w:lang w:val="es_ES" w:bidi="es_ES"/>
        </w:rPr>
        <w:t xml:space="preserve"> · </w:t>
      </w:r>
      <w:r>
        <w:rPr>
          <w:lang w:val="es_ES" w:bidi="es_ES"/>
        </w:rPr>
        <w:t>JHN 5:23</w:t>
      </w:r>
      <w:r>
        <w:rPr>
          <w:lang w:val="es_ES" w:bidi="es_ES"/>
        </w:rPr>
        <w:t xml:space="preserve"> · </w:t>
      </w:r>
      <w:r>
        <w:rPr>
          <w:lang w:val="es_ES" w:bidi="es_ES"/>
        </w:rPr>
        <w:t>JHN 5:23</w:t>
      </w:r>
      <w:r>
        <w:rPr>
          <w:lang w:val="es_ES" w:bidi="es_ES"/>
        </w:rPr>
        <w:t xml:space="preserve"> · </w:t>
      </w:r>
      <w:r>
        <w:rPr>
          <w:lang w:val="es_ES" w:bidi="es_ES"/>
        </w:rPr>
        <w:t>JHN 8:49</w:t>
      </w:r>
      <w:r>
        <w:rPr>
          <w:lang w:val="es_ES" w:bidi="es_ES"/>
        </w:rPr>
        <w:t xml:space="preserve"> · </w:t>
      </w:r>
      <w:r>
        <w:rPr>
          <w:lang w:val="es_ES" w:bidi="es_ES"/>
        </w:rPr>
        <w:t>JHN 12:26</w:t>
      </w:r>
      <w:r>
        <w:rPr>
          <w:lang w:val="es_ES" w:bidi="es_ES"/>
        </w:rPr>
        <w:t xml:space="preserve"> · </w:t>
      </w:r>
      <w:r>
        <w:rPr>
          <w:lang w:val="es_ES" w:bidi="es_ES"/>
        </w:rPr>
        <w:t>EPH 6:2</w:t>
      </w:r>
      <w:r>
        <w:rPr>
          <w:lang w:val="es_ES" w:bidi="es_ES"/>
        </w:rPr>
        <w:t xml:space="preserve"> · </w:t>
      </w:r>
      <w:r>
        <w:rPr>
          <w:lang w:val="es_ES" w:bidi="es_ES"/>
        </w:rPr>
        <w:t>1PE 2:17</w:t>
      </w:r>
      <w:r>
        <w:rPr>
          <w:lang w:val="es_ES" w:bidi="es_ES"/>
        </w:rPr>
        <w:t xml:space="preserve"> · </w:t>
      </w:r>
      <w:r>
        <w:rPr>
          <w:lang w:val="es_ES" w:bidi="es_ES"/>
        </w:rPr>
        <w:t>1PE 2:17</w:t>
      </w:r>
    </w:p>
    <w:p>
      <w:pPr/>
      <w:r>
        <w:rPr>
          <w:lang w:val="es_ES" w:bidi="es_ES"/>
        </w:rPr>
      </w:r>
      <w:r>
        <w:rPr>
          <w:lang w:val="es_ES" w:bidi="es_ES"/>
        </w:rPr>
        <w:t>57.165</w:t>
      </w:r>
      <w:r>
        <w:rPr>
          <w:lang w:val="es_ES" w:bidi="es_ES"/>
        </w:rPr>
        <w:t xml:space="preserve"> · </w:t>
      </w:r>
      <w:r>
        <w:rPr>
          <w:lang w:val="es_ES" w:bidi="es_ES"/>
        </w:rPr>
        <w:t>Poseer, Transferir, Intercambiar</w:t>
      </w:r>
      <w:r>
        <w:rPr>
          <w:lang w:val="es_ES" w:bidi="es_ES"/>
        </w:rPr>
        <w:t xml:space="preserve"> · </w:t>
      </w:r>
      <w:r>
        <w:rPr>
          <w:lang w:val="es_ES" w:bidi="es_ES"/>
        </w:rPr>
        <w:t>Pagar, Precio, Costo</w:t>
      </w:r>
    </w:p>
    <w:p>
      <w:pPr/>
      <w:r>
        <w:rPr>
          <w:lang w:val="es_ES" w:bidi="es_ES"/>
        </w:rPr>
      </w:r>
      <w:r>
        <w:rPr>
          <w:lang w:val="es_ES" w:bidi="es_ES"/>
        </w:rPr>
        <w:t>establecer un precio en</w:t>
      </w:r>
      <w:r>
        <w:rPr>
          <w:lang w:val="es_ES" w:bidi="es_ES"/>
        </w:rPr>
        <w:t xml:space="preserve">, </w:t>
      </w:r>
      <w:r>
        <w:rPr>
          <w:lang w:val="es_ES" w:bidi="es_ES"/>
        </w:rPr>
        <w:t>determinar el costo</w:t>
      </w:r>
      <w:r>
        <w:rPr>
          <w:lang w:val="es_ES" w:bidi="es_ES"/>
        </w:rPr>
        <w:t xml:space="preserve"> </w:t>
      </w:r>
      <w:r>
        <w:rPr>
          <w:lang w:val="es_ES" w:bidi="es_ES"/>
        </w:rPr>
        <w:t>determinar que una cantidad se utilizará para pagar algo</w:t>
      </w:r>
      <w:r>
        <w:rPr>
          <w:lang w:val="es_ES" w:bidi="es_ES"/>
        </w:rPr>
        <w:t xml:space="preserve"> </w:t>
      </w:r>
      <w:r>
        <w:rPr>
          <w:lang w:val="es_ES" w:bidi="es_ES"/>
        </w:rPr>
        <w:t>También sería posible traducir "el precio establecido por el pueblo de Israel" como "la cantidad que el pueblo de Israel había acordado pagar por él".</w:t>
      </w:r>
    </w:p>
    <w:p>
      <w:pPr/>
      <w:r>
        <w:rPr>
          <w:lang w:val="es_ES" w:bidi="es_ES"/>
        </w:rPr>
      </w:r>
      <w:r>
        <w:rPr>
          <w:lang w:val="es_ES" w:bidi="es_ES"/>
        </w:rPr>
        <w:t>MAT 27:9</w:t>
      </w:r>
      <w:r>
        <w:rPr>
          <w:lang w:val="es_ES" w:bidi="es_ES"/>
        </w:rPr>
        <w:t xml:space="preserve"> · </w:t>
      </w:r>
      <w:r>
        <w:rPr>
          <w:lang w:val="es_ES" w:bidi="es_ES"/>
        </w:rPr>
        <w:t>MAT 27:9</w:t>
      </w:r>
    </w:p>
    <w:p>
      <w:pPr/>
      <w:r>
        <w:rPr>
          <w:lang w:val="es_ES" w:bidi="es_ES"/>
        </w:rPr>
      </w:r>
      <w:r>
        <w:rPr>
          <w:lang w:val="es_ES" w:bidi="es_ES"/>
        </w:rPr>
        <w:t>57.117</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dar asistencia a</w:t>
      </w:r>
      <w:r>
        <w:rPr>
          <w:lang w:val="es_ES" w:bidi="es_ES"/>
        </w:rPr>
        <w:t xml:space="preserve">, </w:t>
      </w:r>
      <w:r>
        <w:rPr>
          <w:lang w:val="es_ES" w:bidi="es_ES"/>
        </w:rPr>
        <w:t>proporcionar para las necesidades de alguien como señal de respeto</w:t>
      </w:r>
      <w:r>
        <w:rPr>
          <w:lang w:val="es_ES" w:bidi="es_ES"/>
        </w:rPr>
        <w:t xml:space="preserve">, </w:t>
      </w:r>
      <w:r>
        <w:rPr>
          <w:lang w:val="es_ES" w:bidi="es_ES"/>
        </w:rPr>
        <w:t>apoyar y honrar</w:t>
      </w:r>
      <w:r>
        <w:rPr>
          <w:lang w:val="es_ES" w:bidi="es_ES"/>
        </w:rPr>
        <w:t xml:space="preserve"> </w:t>
      </w:r>
      <w:r>
        <w:rPr>
          <w:lang w:val="es_ES" w:bidi="es_ES"/>
        </w:rPr>
        <w:t>proporcionar ayuda o asistencia financiera, implicando que este es un medio apropiado para mostrar respeto</w:t>
      </w:r>
    </w:p>
    <w:p>
      <w:pPr/>
      <w:r>
        <w:rPr>
          <w:lang w:val="es_ES" w:bidi="es_ES"/>
        </w:rPr>
      </w:r>
      <w:r>
        <w:rPr>
          <w:lang w:val="es_ES" w:bidi="es_ES"/>
        </w:rPr>
        <w:t>ACT 28:10</w:t>
      </w:r>
      <w:r>
        <w:rPr>
          <w:lang w:val="es_ES" w:bidi="es_ES"/>
        </w:rPr>
        <w:t xml:space="preserve"> · </w:t>
      </w:r>
      <w:r>
        <w:rPr>
          <w:lang w:val="es_ES" w:bidi="es_ES"/>
        </w:rPr>
        <w:t>1TI 5:3</w:t>
      </w:r>
      <w:r>
        <w:rPr>
          <w:lang w:val="es_ES" w:bidi="es_ES"/>
        </w:rPr>
      </w:r>
      <w:r>
        <w:rPr>
          <w:lang w:val="es_ES" w:bidi="es_ES"/>
        </w:rPr>
      </w:r>
    </w:p>
    <w:p>
      <w:pPr/>
      <w:r>
        <w:rPr>
          <w:lang w:val="es_ES" w:bidi="es_ES"/>
        </w:rPr>
      </w:r>
    </w:p>
    <w:p>
      <w:pPr>
        <w:pStyle w:val="Heading2"/>
      </w:pPr>
      <w:r>
        <w:rPr>
          <w:lang w:val="es_ES" w:bidi="es_ES"/>
        </w:rPr>
        <w:t>τιμή</w:t>
      </w:r>
      <w:r>
        <w:rPr>
          <w:lang w:val="es_ES" w:bidi="es_ES"/>
        </w:rPr>
      </w:r>
    </w:p>
    <w:p>
      <w:pPr>
        <w:pStyle w:val="Heading1"/>
      </w:pPr>
      <w:r>
        <w:rPr>
          <w:lang w:val="es_ES" w:bidi="es_ES"/>
        </w:rPr>
        <w:t>τιμή</w:t>
      </w:r>
    </w:p>
    <w:p>
      <w:pPr/>
      <w:r>
        <w:rPr>
          <w:lang w:val="es_ES" w:bidi="es_ES"/>
        </w:rPr>
      </w:r>
      <w:r>
        <w:rPr>
          <w:lang w:val="es_ES" w:bidi="es_ES"/>
        </w:rPr>
        <w:t>τιμή</w:t>
      </w:r>
      <w:r>
        <w:rPr>
          <w:lang w:val="es_ES" w:bidi="es_ES"/>
        </w:rPr>
        <w:t xml:space="preserve"> (</w:t>
      </w:r>
      <w:r>
        <w:rPr>
          <w:lang w:val="es_ES" w:bidi="es_ES"/>
        </w:rPr>
        <w:t>G5092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τιμάω</w:t>
      </w:r>
    </w:p>
    <w:p>
      <w:pPr/>
      <w:r>
        <w:rPr>
          <w:lang w:val="es_ES" w:bidi="es_ES"/>
        </w:rPr>
      </w:r>
      <w:r>
        <w:rPr>
          <w:lang w:val="es_ES" w:bidi="es_ES"/>
        </w:rPr>
        <w:t>87.4</w:t>
      </w:r>
      <w:r>
        <w:rPr>
          <w:lang w:val="es_ES" w:bidi="es_ES"/>
        </w:rPr>
        <w:t xml:space="preserve"> · </w:t>
      </w:r>
      <w:r>
        <w:rPr>
          <w:lang w:val="es_ES" w:bidi="es_ES"/>
        </w:rPr>
        <w:t>Estatus</w:t>
      </w:r>
      <w:r>
        <w:rPr>
          <w:lang w:val="es_ES" w:bidi="es_ES"/>
        </w:rPr>
        <w:t xml:space="preserve"> · </w:t>
      </w:r>
      <w:r>
        <w:rPr>
          <w:lang w:val="es_ES" w:bidi="es_ES"/>
        </w:rPr>
        <w:t>Honor o respeto en relación con el estatus</w:t>
      </w:r>
    </w:p>
    <w:p>
      <w:pPr/>
      <w:r>
        <w:rPr>
          <w:lang w:val="es_ES" w:bidi="es_ES"/>
        </w:rPr>
      </w:r>
      <w:r>
        <w:rPr>
          <w:lang w:val="es_ES" w:bidi="es_ES"/>
        </w:rPr>
        <w:t>honor</w:t>
      </w:r>
      <w:r>
        <w:rPr>
          <w:lang w:val="es_ES" w:bidi="es_ES"/>
        </w:rPr>
        <w:t xml:space="preserve">, </w:t>
      </w:r>
      <w:r>
        <w:rPr>
          <w:lang w:val="es_ES" w:bidi="es_ES"/>
        </w:rPr>
        <w:t>respeto</w:t>
      </w:r>
      <w:r>
        <w:rPr>
          <w:lang w:val="es_ES" w:bidi="es_ES"/>
        </w:rPr>
        <w:t xml:space="preserve">, </w:t>
      </w:r>
      <w:r>
        <w:rPr>
          <w:lang w:val="es_ES" w:bidi="es_ES"/>
        </w:rPr>
        <w:t>estado</w:t>
      </w:r>
      <w:r>
        <w:rPr>
          <w:lang w:val="es_ES" w:bidi="es_ES"/>
        </w:rPr>
        <w:t xml:space="preserve"> </w:t>
      </w:r>
      <w:r>
        <w:rPr>
          <w:lang w:val="es_ES" w:bidi="es_ES"/>
        </w:rPr>
        <w:t>el honor como elemento al asignar estatus a una persona</w:t>
      </w:r>
    </w:p>
    <w:p>
      <w:pPr/>
      <w:r>
        <w:rPr>
          <w:lang w:val="es_ES" w:bidi="es_ES"/>
        </w:rPr>
      </w:r>
      <w:r>
        <w:rPr>
          <w:lang w:val="es_ES" w:bidi="es_ES"/>
        </w:rPr>
        <w:t>JHN 4:44</w:t>
      </w:r>
      <w:r>
        <w:rPr>
          <w:lang w:val="es_ES" w:bidi="es_ES"/>
        </w:rPr>
        <w:t xml:space="preserve"> · </w:t>
      </w:r>
      <w:r>
        <w:rPr>
          <w:lang w:val="es_ES" w:bidi="es_ES"/>
        </w:rPr>
        <w:t>ROM 2:7</w:t>
      </w:r>
      <w:r>
        <w:rPr>
          <w:lang w:val="es_ES" w:bidi="es_ES"/>
        </w:rPr>
        <w:t xml:space="preserve"> · </w:t>
      </w:r>
      <w:r>
        <w:rPr>
          <w:lang w:val="es_ES" w:bidi="es_ES"/>
        </w:rPr>
        <w:t>ROM 2:10</w:t>
      </w:r>
      <w:r>
        <w:rPr>
          <w:lang w:val="es_ES" w:bidi="es_ES"/>
        </w:rPr>
        <w:t xml:space="preserve"> · </w:t>
      </w:r>
      <w:r>
        <w:rPr>
          <w:lang w:val="es_ES" w:bidi="es_ES"/>
        </w:rPr>
        <w:t>ROM 12:10</w:t>
      </w:r>
      <w:r>
        <w:rPr>
          <w:lang w:val="es_ES" w:bidi="es_ES"/>
        </w:rPr>
        <w:t xml:space="preserve"> · </w:t>
      </w:r>
      <w:r>
        <w:rPr>
          <w:lang w:val="es_ES" w:bidi="es_ES"/>
        </w:rPr>
        <w:t>ROM 13:7</w:t>
      </w:r>
      <w:r>
        <w:rPr>
          <w:lang w:val="es_ES" w:bidi="es_ES"/>
        </w:rPr>
        <w:t xml:space="preserve"> · </w:t>
      </w:r>
      <w:r>
        <w:rPr>
          <w:lang w:val="es_ES" w:bidi="es_ES"/>
        </w:rPr>
        <w:t>ROM 13:7</w:t>
      </w:r>
      <w:r>
        <w:rPr>
          <w:lang w:val="es_ES" w:bidi="es_ES"/>
        </w:rPr>
        <w:t xml:space="preserve"> · </w:t>
      </w:r>
      <w:r>
        <w:rPr>
          <w:lang w:val="es_ES" w:bidi="es_ES"/>
        </w:rPr>
        <w:t>1CO 12:23</w:t>
      </w:r>
      <w:r>
        <w:rPr>
          <w:lang w:val="es_ES" w:bidi="es_ES"/>
        </w:rPr>
        <w:t xml:space="preserve"> · </w:t>
      </w:r>
      <w:r>
        <w:rPr>
          <w:lang w:val="es_ES" w:bidi="es_ES"/>
        </w:rPr>
        <w:t>1CO 12:24</w:t>
      </w:r>
      <w:r>
        <w:rPr>
          <w:lang w:val="es_ES" w:bidi="es_ES"/>
        </w:rPr>
        <w:t xml:space="preserve"> · </w:t>
      </w:r>
      <w:r>
        <w:rPr>
          <w:lang w:val="es_ES" w:bidi="es_ES"/>
        </w:rPr>
        <w:t>1TH 4:4</w:t>
      </w:r>
      <w:r>
        <w:rPr>
          <w:lang w:val="es_ES" w:bidi="es_ES"/>
        </w:rPr>
        <w:t xml:space="preserve"> · </w:t>
      </w:r>
      <w:r>
        <w:rPr>
          <w:lang w:val="es_ES" w:bidi="es_ES"/>
        </w:rPr>
        <w:t>1TI 1:17</w:t>
      </w:r>
      <w:r>
        <w:rPr>
          <w:lang w:val="es_ES" w:bidi="es_ES"/>
        </w:rPr>
        <w:t xml:space="preserve"> · </w:t>
      </w:r>
      <w:r>
        <w:rPr>
          <w:lang w:val="es_ES" w:bidi="es_ES"/>
        </w:rPr>
        <w:t>1TI 6:1</w:t>
      </w:r>
      <w:r>
        <w:rPr>
          <w:lang w:val="es_ES" w:bidi="es_ES"/>
        </w:rPr>
        <w:t xml:space="preserve"> · </w:t>
      </w:r>
      <w:r>
        <w:rPr>
          <w:lang w:val="es_ES" w:bidi="es_ES"/>
        </w:rPr>
        <w:t>1TI 6:16</w:t>
      </w:r>
      <w:r>
        <w:rPr>
          <w:lang w:val="es_ES" w:bidi="es_ES"/>
        </w:rPr>
        <w:t xml:space="preserve"> · </w:t>
      </w:r>
      <w:r>
        <w:rPr>
          <w:lang w:val="es_ES" w:bidi="es_ES"/>
        </w:rPr>
        <w:t>HEB 2:7</w:t>
      </w:r>
      <w:r>
        <w:rPr>
          <w:lang w:val="es_ES" w:bidi="es_ES"/>
        </w:rPr>
        <w:t xml:space="preserve"> · </w:t>
      </w:r>
      <w:r>
        <w:rPr>
          <w:lang w:val="es_ES" w:bidi="es_ES"/>
        </w:rPr>
        <w:t>HEB 2:9</w:t>
      </w:r>
      <w:r>
        <w:rPr>
          <w:lang w:val="es_ES" w:bidi="es_ES"/>
        </w:rPr>
        <w:t xml:space="preserve"> · </w:t>
      </w:r>
      <w:r>
        <w:rPr>
          <w:lang w:val="es_ES" w:bidi="es_ES"/>
        </w:rPr>
        <w:t>HEB 3:3</w:t>
      </w:r>
      <w:r>
        <w:rPr>
          <w:lang w:val="es_ES" w:bidi="es_ES"/>
        </w:rPr>
        <w:t xml:space="preserve"> · </w:t>
      </w:r>
      <w:r>
        <w:rPr>
          <w:lang w:val="es_ES" w:bidi="es_ES"/>
        </w:rPr>
        <w:t>HEB 5:4</w:t>
      </w:r>
      <w:r>
        <w:rPr>
          <w:lang w:val="es_ES" w:bidi="es_ES"/>
        </w:rPr>
        <w:t xml:space="preserve"> · </w:t>
      </w:r>
      <w:r>
        <w:rPr>
          <w:lang w:val="es_ES" w:bidi="es_ES"/>
        </w:rPr>
        <w:t>1PE 1:7</w:t>
      </w:r>
      <w:r>
        <w:rPr>
          <w:lang w:val="es_ES" w:bidi="es_ES"/>
        </w:rPr>
        <w:t xml:space="preserve"> · </w:t>
      </w:r>
      <w:r>
        <w:rPr>
          <w:lang w:val="es_ES" w:bidi="es_ES"/>
        </w:rPr>
        <w:t>1PE 3:7</w:t>
      </w:r>
      <w:r>
        <w:rPr>
          <w:lang w:val="es_ES" w:bidi="es_ES"/>
        </w:rPr>
        <w:t xml:space="preserve"> · </w:t>
      </w:r>
      <w:r>
        <w:rPr>
          <w:lang w:val="es_ES" w:bidi="es_ES"/>
        </w:rPr>
        <w:t>2PE 1:17</w:t>
      </w:r>
      <w:r>
        <w:rPr>
          <w:lang w:val="es_ES" w:bidi="es_ES"/>
        </w:rPr>
        <w:t xml:space="preserve"> · </w:t>
      </w:r>
      <w:r>
        <w:rPr>
          <w:lang w:val="es_ES" w:bidi="es_ES"/>
        </w:rPr>
        <w:t>REV 4:9</w:t>
      </w:r>
      <w:r>
        <w:rPr>
          <w:lang w:val="es_ES" w:bidi="es_ES"/>
        </w:rPr>
        <w:t xml:space="preserve"> · </w:t>
      </w:r>
      <w:r>
        <w:rPr>
          <w:lang w:val="es_ES" w:bidi="es_ES"/>
        </w:rPr>
        <w:t>REV 4:11</w:t>
      </w:r>
      <w:r>
        <w:rPr>
          <w:lang w:val="es_ES" w:bidi="es_ES"/>
        </w:rPr>
        <w:t xml:space="preserve"> · </w:t>
      </w:r>
      <w:r>
        <w:rPr>
          <w:lang w:val="es_ES" w:bidi="es_ES"/>
        </w:rPr>
        <w:t>REV 5:12</w:t>
      </w:r>
      <w:r>
        <w:rPr>
          <w:lang w:val="es_ES" w:bidi="es_ES"/>
        </w:rPr>
        <w:t xml:space="preserve"> · </w:t>
      </w:r>
      <w:r>
        <w:rPr>
          <w:lang w:val="es_ES" w:bidi="es_ES"/>
        </w:rPr>
        <w:t>REV 5:13</w:t>
      </w:r>
      <w:r>
        <w:rPr>
          <w:lang w:val="es_ES" w:bidi="es_ES"/>
        </w:rPr>
        <w:t xml:space="preserve"> · </w:t>
      </w:r>
      <w:r>
        <w:rPr>
          <w:lang w:val="es_ES" w:bidi="es_ES"/>
        </w:rPr>
        <w:t>REV 7:12</w:t>
      </w:r>
    </w:p>
    <w:p>
      <w:pPr/>
      <w:r>
        <w:rPr>
          <w:lang w:val="es_ES" w:bidi="es_ES"/>
        </w:rPr>
      </w:r>
      <w:r>
        <w:rPr>
          <w:lang w:val="es_ES" w:bidi="es_ES"/>
        </w:rPr>
        <w:t>65.1</w:t>
      </w:r>
      <w:r>
        <w:rPr>
          <w:lang w:val="es_ES" w:bidi="es_ES"/>
        </w:rPr>
        <w:t xml:space="preserve"> · </w:t>
      </w:r>
      <w:r>
        <w:rPr>
          <w:lang w:val="es_ES" w:bidi="es_ES"/>
        </w:rPr>
        <w:t>Valor</w:t>
      </w:r>
      <w:r>
        <w:rPr>
          <w:lang w:val="es_ES" w:bidi="es_ES"/>
        </w:rPr>
        <w:t xml:space="preserve"> · </w:t>
      </w:r>
      <w:r>
        <w:rPr>
          <w:lang w:val="es_ES" w:bidi="es_ES"/>
        </w:rPr>
        <w:t>Valioso, carente de valor</w:t>
      </w:r>
    </w:p>
    <w:p>
      <w:pPr/>
      <w:r>
        <w:rPr>
          <w:lang w:val="es_ES" w:bidi="es_ES"/>
        </w:rPr>
      </w:r>
      <w:r>
        <w:rPr>
          <w:lang w:val="es_ES" w:bidi="es_ES"/>
        </w:rPr>
        <w:t>valor</w:t>
      </w:r>
      <w:r>
        <w:rPr>
          <w:lang w:val="es_ES" w:bidi="es_ES"/>
        </w:rPr>
        <w:t xml:space="preserve">, </w:t>
      </w:r>
      <w:r>
        <w:rPr>
          <w:lang w:val="es_ES" w:bidi="es_ES"/>
        </w:rPr>
        <w:t>importancia</w:t>
      </w:r>
      <w:r>
        <w:rPr>
          <w:lang w:val="es_ES" w:bidi="es_ES"/>
        </w:rPr>
        <w:t xml:space="preserve"> </w:t>
      </w:r>
      <w:r>
        <w:rPr>
          <w:lang w:val="es_ES" w:bidi="es_ES"/>
        </w:rPr>
        <w:t>el valor o mérito de algún objeto, evento o estado</w:t>
      </w:r>
      <w:r>
        <w:rPr>
          <w:lang w:val="es_ES" w:bidi="es_ES"/>
        </w:rPr>
        <w:t xml:space="preserve"> </w:t>
      </w:r>
      <w:r>
        <w:rPr>
          <w:lang w:val="es_ES" w:bidi="es_ES"/>
        </w:rPr>
        <w:t xml:space="preserve">En algunos idiomas casi siempre se habla de "valor" en términos de "importancia". Esto es particularmente cierto si se habla de objetos que normalmente no se compran y venden. En consecuencia, uno puede traducir esta expresión particular en </w:t>
      </w:r>
      <w:r>
        <w:rPr>
          <w:lang w:val="es_ES" w:bidi="es_ES"/>
        </w:rPr>
        <w:t>1CO 12:23</w:t>
      </w:r>
      <w:r>
        <w:rPr>
          <w:lang w:val="es_ES" w:bidi="es_ES"/>
        </w:rPr>
        <w:t xml:space="preserve"> como "aquellas partes del cuerpo que consideramos que no son tan importantes, les otorgamos una importancia particular" o "... consideramos que son muy importantes".</w:t>
        <w:br/>
      </w:r>
      <w:r>
        <w:rPr>
          <w:lang w:val="es_ES" w:bidi="es_ES"/>
        </w:rPr>
        <w:t xml:space="preserve">También es posible interpretar τιμή en </w:t>
      </w:r>
      <w:r>
        <w:rPr>
          <w:lang w:val="es_ES" w:bidi="es_ES"/>
        </w:rPr>
        <w:t>1CO 12:23</w:t>
      </w:r>
      <w:r>
        <w:rPr>
          <w:lang w:val="es_ES" w:bidi="es_ES"/>
        </w:rPr>
        <w:t xml:space="preserve"> como un grado de honor o aprecio (ver </w:t>
      </w:r>
      <w:r>
        <w:rPr>
          <w:lang w:val="es_ES" w:bidi="es_ES"/>
        </w:rPr>
        <w:t>τιμή</w:t>
      </w:r>
      <w:r>
        <w:rPr>
          <w:lang w:val="es_ES" w:bidi="es_ES"/>
        </w:rPr>
        <w:t xml:space="preserve">[a], </w:t>
      </w:r>
      <w:hyperlink r:id="rId51">
        <w:r>
          <w:rPr>
            <w:lang w:val="es_ES" w:bidi="es_ES"/>
          </w:rPr>
          <w:rPr>
            <w:color w:val="0000EE"/>
            <w:u w:val="single"/>
          </w:rPr>
          <w:t>87.4</w:t>
        </w:r>
      </w:hyperlink>
      <w:r>
        <w:rPr>
          <w:lang w:val="es_ES" w:bidi="es_ES"/>
        </w:rPr>
        <w:t>).</w:t>
      </w:r>
    </w:p>
    <w:p>
      <w:pPr/>
      <w:r>
        <w:rPr>
          <w:lang w:val="es_ES" w:bidi="es_ES"/>
        </w:rPr>
      </w:r>
      <w:r>
        <w:rPr>
          <w:lang w:val="es_ES" w:bidi="es_ES"/>
        </w:rPr>
        <w:t>ROM 9:21</w:t>
      </w:r>
      <w:r>
        <w:rPr>
          <w:lang w:val="es_ES" w:bidi="es_ES"/>
        </w:rPr>
        <w:t xml:space="preserve"> · </w:t>
      </w:r>
      <w:r>
        <w:rPr>
          <w:lang w:val="es_ES" w:bidi="es_ES"/>
        </w:rPr>
        <w:t>1CO 12:23</w:t>
      </w:r>
      <w:r>
        <w:rPr>
          <w:lang w:val="es_ES" w:bidi="es_ES"/>
        </w:rPr>
        <w:t xml:space="preserve"> · </w:t>
      </w:r>
      <w:r>
        <w:rPr>
          <w:lang w:val="es_ES" w:bidi="es_ES"/>
        </w:rPr>
        <w:t>COL 2:23</w:t>
      </w:r>
      <w:r>
        <w:rPr>
          <w:lang w:val="es_ES" w:bidi="es_ES"/>
        </w:rPr>
        <w:t xml:space="preserve"> · </w:t>
      </w:r>
      <w:r>
        <w:rPr>
          <w:lang w:val="es_ES" w:bidi="es_ES"/>
        </w:rPr>
        <w:t>2TI 2:20</w:t>
      </w:r>
      <w:r>
        <w:rPr>
          <w:lang w:val="es_ES" w:bidi="es_ES"/>
        </w:rPr>
        <w:t xml:space="preserve"> · </w:t>
      </w:r>
      <w:r>
        <w:rPr>
          <w:lang w:val="es_ES" w:bidi="es_ES"/>
        </w:rPr>
        <w:t>2TI 2:21</w:t>
      </w:r>
      <w:r>
        <w:rPr>
          <w:lang w:val="es_ES" w:bidi="es_ES"/>
        </w:rPr>
        <w:t xml:space="preserve"> · </w:t>
      </w:r>
      <w:r>
        <w:rPr>
          <w:lang w:val="es_ES" w:bidi="es_ES"/>
        </w:rPr>
        <w:t>1PE 2:7</w:t>
      </w:r>
      <w:r>
        <w:rPr>
          <w:lang w:val="es_ES" w:bidi="es_ES"/>
        </w:rPr>
        <w:t xml:space="preserve"> · </w:t>
      </w:r>
      <w:r>
        <w:rPr>
          <w:lang w:val="es_ES" w:bidi="es_ES"/>
        </w:rPr>
        <w:t>2PE 1:17</w:t>
      </w:r>
      <w:r>
        <w:rPr>
          <w:lang w:val="es_ES" w:bidi="es_ES"/>
        </w:rPr>
        <w:t xml:space="preserve"> · </w:t>
      </w:r>
      <w:r>
        <w:rPr>
          <w:lang w:val="es_ES" w:bidi="es_ES"/>
        </w:rPr>
        <w:t>REV 21:26</w:t>
      </w:r>
    </w:p>
    <w:p>
      <w:pPr/>
      <w:r>
        <w:rPr>
          <w:lang w:val="es_ES" w:bidi="es_ES"/>
        </w:rPr>
      </w:r>
      <w:r>
        <w:rPr>
          <w:lang w:val="es_ES" w:bidi="es_ES"/>
        </w:rPr>
        <w:t>57.161</w:t>
      </w:r>
      <w:r>
        <w:rPr>
          <w:lang w:val="es_ES" w:bidi="es_ES"/>
        </w:rPr>
        <w:t xml:space="preserve"> · </w:t>
      </w:r>
      <w:r>
        <w:rPr>
          <w:lang w:val="es_ES" w:bidi="es_ES"/>
        </w:rPr>
        <w:t>Poseer, Transferir, Intercambiar</w:t>
      </w:r>
      <w:r>
        <w:rPr>
          <w:lang w:val="es_ES" w:bidi="es_ES"/>
        </w:rPr>
        <w:t xml:space="preserve"> · </w:t>
      </w:r>
      <w:r>
        <w:rPr>
          <w:lang w:val="es_ES" w:bidi="es_ES"/>
        </w:rPr>
        <w:t>Pagar, Precio, Costo</w:t>
      </w:r>
    </w:p>
    <w:p>
      <w:pPr/>
      <w:r>
        <w:rPr>
          <w:lang w:val="es_ES" w:bidi="es_ES"/>
        </w:rPr>
      </w:r>
      <w:r>
        <w:rPr>
          <w:lang w:val="es_ES" w:bidi="es_ES"/>
        </w:rPr>
        <w:t>cantidad</w:t>
      </w:r>
      <w:r>
        <w:rPr>
          <w:lang w:val="es_ES" w:bidi="es_ES"/>
        </w:rPr>
        <w:t xml:space="preserve">, </w:t>
      </w:r>
      <w:r>
        <w:rPr>
          <w:lang w:val="es_ES" w:bidi="es_ES"/>
        </w:rPr>
        <w:t>precio</w:t>
      </w:r>
      <w:r>
        <w:rPr>
          <w:lang w:val="es_ES" w:bidi="es_ES"/>
        </w:rPr>
        <w:t xml:space="preserve">, </w:t>
      </w:r>
      <w:r>
        <w:rPr>
          <w:lang w:val="es_ES" w:bidi="es_ES"/>
        </w:rPr>
        <w:t>costo</w:t>
      </w:r>
      <w:r>
        <w:rPr>
          <w:lang w:val="es_ES" w:bidi="es_ES"/>
        </w:rPr>
        <w:t xml:space="preserve"> </w:t>
      </w:r>
      <w:r>
        <w:rPr>
          <w:lang w:val="es_ES" w:bidi="es_ES"/>
        </w:rPr>
        <w:t>la cantidad de dinero o propiedad que se considera que representa el valor o el precio de algo</w:t>
      </w:r>
      <w:r>
        <w:rPr>
          <w:lang w:val="es_ES" w:bidi="es_ES"/>
        </w:rPr>
        <w:t xml:space="preserve"> </w:t>
      </w:r>
      <w:r>
        <w:rPr>
          <w:lang w:val="es_ES" w:bidi="es_ES"/>
        </w:rPr>
        <w:t xml:space="preserve">Sería un error suponer que τιμή en </w:t>
      </w:r>
      <w:r>
        <w:rPr>
          <w:lang w:val="es_ES" w:bidi="es_ES"/>
        </w:rPr>
        <w:t>1CO 7:23</w:t>
      </w:r>
      <w:r>
        <w:rPr>
          <w:lang w:val="es_ES" w:bidi="es_ES"/>
        </w:rPr>
        <w:t xml:space="preserve"> necesariamente significa "un alto precio". La noción "alto" proviene de la referencia contextual a la muerte de Cristo. Sin embargo, en </w:t>
      </w:r>
      <w:r>
        <w:rPr>
          <w:lang w:val="es_ES" w:bidi="es_ES"/>
        </w:rPr>
        <w:t>1CO 7:23</w:t>
      </w:r>
      <w:r>
        <w:rPr>
          <w:lang w:val="es_ES" w:bidi="es_ES"/>
        </w:rPr>
        <w:t xml:space="preserve">, la implicación es que se estableció un precio y que se realizó el pago. Si la expresión pasiva en </w:t>
      </w:r>
      <w:r>
        <w:rPr>
          <w:lang w:val="es_ES" w:bidi="es_ES"/>
        </w:rPr>
        <w:t>1CO 7:23</w:t>
      </w:r>
      <w:r>
        <w:rPr>
          <w:lang w:val="es_ES" w:bidi="es_ES"/>
        </w:rPr>
        <w:t xml:space="preserve"> debe hacerse activa, se puede traducir como "Cristo los compró con un precio" o "Cristo pagó por ustedes".</w:t>
      </w:r>
    </w:p>
    <w:p>
      <w:pPr/>
      <w:r>
        <w:rPr>
          <w:lang w:val="es_ES" w:bidi="es_ES"/>
        </w:rPr>
      </w:r>
      <w:r>
        <w:rPr>
          <w:lang w:val="es_ES" w:bidi="es_ES"/>
        </w:rPr>
        <w:t>MAT 27:6</w:t>
      </w:r>
      <w:r>
        <w:rPr>
          <w:lang w:val="es_ES" w:bidi="es_ES"/>
        </w:rPr>
        <w:t xml:space="preserve"> · </w:t>
      </w:r>
      <w:r>
        <w:rPr>
          <w:lang w:val="es_ES" w:bidi="es_ES"/>
        </w:rPr>
        <w:t>MAT 27:9</w:t>
      </w:r>
      <w:r>
        <w:rPr>
          <w:lang w:val="es_ES" w:bidi="es_ES"/>
        </w:rPr>
        <w:t xml:space="preserve"> · </w:t>
      </w:r>
      <w:r>
        <w:rPr>
          <w:lang w:val="es_ES" w:bidi="es_ES"/>
        </w:rPr>
        <w:t>ACT 4:34</w:t>
      </w:r>
      <w:r>
        <w:rPr>
          <w:lang w:val="es_ES" w:bidi="es_ES"/>
        </w:rPr>
        <w:t xml:space="preserve"> · </w:t>
      </w:r>
      <w:r>
        <w:rPr>
          <w:lang w:val="es_ES" w:bidi="es_ES"/>
        </w:rPr>
        <w:t>ACT 5:2</w:t>
      </w:r>
      <w:r>
        <w:rPr>
          <w:lang w:val="es_ES" w:bidi="es_ES"/>
        </w:rPr>
        <w:t xml:space="preserve"> · </w:t>
      </w:r>
      <w:r>
        <w:rPr>
          <w:lang w:val="es_ES" w:bidi="es_ES"/>
        </w:rPr>
        <w:t>ACT 5:3</w:t>
      </w:r>
      <w:r>
        <w:rPr>
          <w:lang w:val="es_ES" w:bidi="es_ES"/>
        </w:rPr>
        <w:t xml:space="preserve"> · </w:t>
      </w:r>
      <w:r>
        <w:rPr>
          <w:lang w:val="es_ES" w:bidi="es_ES"/>
        </w:rPr>
        <w:t>ACT 7:16</w:t>
      </w:r>
      <w:r>
        <w:rPr>
          <w:lang w:val="es_ES" w:bidi="es_ES"/>
        </w:rPr>
        <w:t xml:space="preserve"> · </w:t>
      </w:r>
      <w:r>
        <w:rPr>
          <w:lang w:val="es_ES" w:bidi="es_ES"/>
        </w:rPr>
        <w:t>ACT 19:19</w:t>
      </w:r>
      <w:r>
        <w:rPr>
          <w:lang w:val="es_ES" w:bidi="es_ES"/>
        </w:rPr>
        <w:t xml:space="preserve"> · </w:t>
      </w:r>
      <w:r>
        <w:rPr>
          <w:lang w:val="es_ES" w:bidi="es_ES"/>
        </w:rPr>
        <w:t>1CO 6:20</w:t>
      </w:r>
      <w:r>
        <w:rPr>
          <w:lang w:val="es_ES" w:bidi="es_ES"/>
        </w:rPr>
        <w:t xml:space="preserve"> · </w:t>
      </w:r>
      <w:r>
        <w:rPr>
          <w:lang w:val="es_ES" w:bidi="es_ES"/>
        </w:rPr>
        <w:t>1CO 7:23</w:t>
      </w:r>
    </w:p>
    <w:p>
      <w:pPr/>
      <w:r>
        <w:rPr>
          <w:lang w:val="es_ES" w:bidi="es_ES"/>
        </w:rPr>
      </w:r>
      <w:r>
        <w:rPr>
          <w:lang w:val="es_ES" w:bidi="es_ES"/>
        </w:rPr>
        <w:t>57.167</w:t>
      </w:r>
      <w:r>
        <w:rPr>
          <w:lang w:val="es_ES" w:bidi="es_ES"/>
        </w:rPr>
        <w:t xml:space="preserve"> · </w:t>
      </w:r>
      <w:r>
        <w:rPr>
          <w:lang w:val="es_ES" w:bidi="es_ES"/>
        </w:rPr>
        <w:t>Poseer, Transferir, Intercambiar</w:t>
      </w:r>
      <w:r>
        <w:rPr>
          <w:lang w:val="es_ES" w:bidi="es_ES"/>
        </w:rPr>
        <w:t xml:space="preserve"> · </w:t>
      </w:r>
      <w:r>
        <w:rPr>
          <w:lang w:val="es_ES" w:bidi="es_ES"/>
        </w:rPr>
        <w:t>Pagar, Precio, Costo</w:t>
      </w:r>
    </w:p>
    <w:p>
      <w:pPr/>
      <w:r>
        <w:rPr>
          <w:lang w:val="es_ES" w:bidi="es_ES"/>
        </w:rPr>
      </w:r>
      <w:r>
        <w:rPr>
          <w:lang w:val="es_ES" w:bidi="es_ES"/>
        </w:rPr>
        <w:t>compensación</w:t>
      </w:r>
      <w:r>
        <w:rPr>
          <w:lang w:val="es_ES" w:bidi="es_ES"/>
        </w:rPr>
        <w:t xml:space="preserve">, </w:t>
      </w:r>
      <w:r>
        <w:rPr>
          <w:lang w:val="es_ES" w:bidi="es_ES"/>
        </w:rPr>
        <w:t>paga</w:t>
      </w:r>
      <w:r>
        <w:rPr>
          <w:lang w:val="es_ES" w:bidi="es_ES"/>
        </w:rPr>
        <w:t xml:space="preserve">, </w:t>
      </w:r>
      <w:r>
        <w:rPr>
          <w:lang w:val="es_ES" w:bidi="es_ES"/>
        </w:rPr>
        <w:t>honorario</w:t>
      </w:r>
      <w:r>
        <w:rPr>
          <w:lang w:val="es_ES" w:bidi="es_ES"/>
        </w:rPr>
        <w:t xml:space="preserve"> </w:t>
      </w:r>
      <w:r>
        <w:rPr>
          <w:lang w:val="es_ES" w:bidi="es_ES"/>
        </w:rPr>
        <w:t>compensación otorgada por un servicio especial, con la implicación de que esta es una manera por la que se puede mostrar honor o respeto</w:t>
      </w:r>
      <w:r>
        <w:rPr>
          <w:lang w:val="es_ES" w:bidi="es_ES"/>
        </w:rPr>
        <w:t xml:space="preserve"> </w:t>
      </w:r>
      <w:r>
        <w:rPr>
          <w:lang w:val="es_ES" w:bidi="es_ES"/>
        </w:rPr>
        <w:t xml:space="preserve">τιμή[d] en el sentido de compensación está relacionado en significado con </w:t>
      </w:r>
      <w:r>
        <w:rPr>
          <w:lang w:val="es_ES" w:bidi="es_ES"/>
        </w:rPr>
        <w:t>τιμάω</w:t>
      </w:r>
      <w:r>
        <w:rPr>
          <w:lang w:val="es_ES" w:bidi="es_ES"/>
        </w:rPr>
        <w:t>[c] 'apoyar, proporcionar' (</w:t>
      </w:r>
      <w:hyperlink r:id="rId52">
        <w:r>
          <w:rPr>
            <w:lang w:val="es_ES" w:bidi="es_ES"/>
          </w:rPr>
          <w:rPr>
            <w:color w:val="0000EE"/>
            <w:u w:val="single"/>
          </w:rPr>
          <w:t>57.117</w:t>
        </w:r>
      </w:hyperlink>
      <w:r>
        <w:rPr>
          <w:lang w:val="es_ES" w:bidi="es_ES"/>
        </w:rPr>
        <w:t xml:space="preserve">) y </w:t>
      </w:r>
      <w:r>
        <w:rPr>
          <w:lang w:val="es_ES" w:bidi="es_ES"/>
        </w:rPr>
        <w:t>τιμή</w:t>
      </w:r>
      <w:r>
        <w:rPr>
          <w:lang w:val="es_ES" w:bidi="es_ES"/>
        </w:rPr>
        <w:t>[c] 'costo' (</w:t>
      </w:r>
      <w:hyperlink r:id="rId53">
        <w:r>
          <w:rPr>
            <w:lang w:val="es_ES" w:bidi="es_ES"/>
          </w:rPr>
          <w:rPr>
            <w:color w:val="0000EE"/>
            <w:u w:val="single"/>
          </w:rPr>
          <w:t>57.161</w:t>
        </w:r>
      </w:hyperlink>
      <w:r>
        <w:rPr>
          <w:lang w:val="es_ES" w:bidi="es_ES"/>
        </w:rPr>
        <w:t xml:space="preserve">), pero en </w:t>
      </w:r>
      <w:r>
        <w:rPr>
          <w:lang w:val="es_ES" w:bidi="es_ES"/>
        </w:rPr>
        <w:t>1TI 5:17</w:t>
      </w:r>
      <w:r>
        <w:rPr>
          <w:lang w:val="es_ES" w:bidi="es_ES"/>
        </w:rPr>
        <w:t xml:space="preserve"> también es posible τιμή[a] entenderlo en el sentido de </w:t>
      </w:r>
      <w:r>
        <w:rPr>
          <w:lang w:val="es_ES" w:bidi="es_ES"/>
        </w:rPr>
        <w:t>τιμή</w:t>
      </w:r>
      <w:r>
        <w:rPr>
          <w:lang w:val="es_ES" w:bidi="es_ES"/>
        </w:rPr>
        <w:t>[a] 'honor, respeto' (</w:t>
      </w:r>
      <w:hyperlink r:id="rId51">
        <w:r>
          <w:rPr>
            <w:lang w:val="es_ES" w:bidi="es_ES"/>
          </w:rPr>
          <w:rPr>
            <w:color w:val="0000EE"/>
            <w:u w:val="single"/>
          </w:rPr>
          <w:t>87.4</w:t>
        </w:r>
      </w:hyperlink>
      <w:r>
        <w:rPr>
          <w:lang w:val="es_ES" w:bidi="es_ES"/>
        </w:rPr>
        <w:t>) y, por lo tanto, se puede hablar de los ancianos como que reciben doble honor.</w:t>
      </w:r>
    </w:p>
    <w:p>
      <w:pPr/>
      <w:r>
        <w:rPr>
          <w:lang w:val="es_ES" w:bidi="es_ES"/>
        </w:rPr>
      </w:r>
      <w:r>
        <w:rPr>
          <w:lang w:val="es_ES" w:bidi="es_ES"/>
        </w:rPr>
        <w:t>ACT 28:10</w:t>
      </w:r>
      <w:r>
        <w:rPr>
          <w:lang w:val="es_ES" w:bidi="es_ES"/>
        </w:rPr>
        <w:t xml:space="preserve"> · </w:t>
      </w:r>
      <w:r>
        <w:rPr>
          <w:lang w:val="es_ES" w:bidi="es_ES"/>
        </w:rPr>
        <w:t>1TI 5:17</w:t>
      </w:r>
      <w:r>
        <w:rPr>
          <w:lang w:val="es_ES" w:bidi="es_ES"/>
        </w:rPr>
      </w:r>
      <w:r>
        <w:rPr>
          <w:lang w:val="es_ES" w:bidi="es_ES"/>
        </w:rPr>
      </w:r>
    </w:p>
    <w:p>
      <w:pPr/>
      <w:r>
        <w:rPr>
          <w:lang w:val="es_ES" w:bidi="es_ES"/>
        </w:rPr>
      </w:r>
    </w:p>
    <w:p>
      <w:pPr>
        <w:pStyle w:val="Heading2"/>
      </w:pPr>
      <w:r>
        <w:rPr>
          <w:lang w:val="es_ES" w:bidi="es_ES"/>
        </w:rPr>
        <w:t>τίμιος</w:t>
      </w:r>
      <w:r>
        <w:rPr>
          <w:lang w:val="es_ES" w:bidi="es_ES"/>
        </w:rPr>
      </w:r>
    </w:p>
    <w:p>
      <w:pPr>
        <w:pStyle w:val="Heading1"/>
      </w:pPr>
      <w:r>
        <w:rPr>
          <w:lang w:val="es_ES" w:bidi="es_ES"/>
        </w:rPr>
        <w:t>τίμιος</w:t>
      </w:r>
    </w:p>
    <w:p>
      <w:pPr/>
      <w:r>
        <w:rPr>
          <w:lang w:val="es_ES" w:bidi="es_ES"/>
        </w:rPr>
      </w:r>
      <w:r>
        <w:rPr>
          <w:lang w:val="es_ES" w:bidi="es_ES"/>
        </w:rPr>
        <w:t>τίμιος</w:t>
      </w:r>
      <w:r>
        <w:rPr>
          <w:lang w:val="es_ES" w:bidi="es_ES"/>
        </w:rPr>
        <w:t xml:space="preserve"> (</w:t>
      </w:r>
      <w:r>
        <w:rPr>
          <w:lang w:val="es_ES" w:bidi="es_ES"/>
        </w:rPr>
        <w:t>G5093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τιμάω</w:t>
      </w:r>
    </w:p>
    <w:p>
      <w:pPr/>
      <w:r>
        <w:rPr>
          <w:lang w:val="es_ES" w:bidi="es_ES"/>
        </w:rPr>
      </w:r>
      <w:r>
        <w:rPr>
          <w:lang w:val="es_ES" w:bidi="es_ES"/>
        </w:rPr>
        <w:t>65.2</w:t>
      </w:r>
      <w:r>
        <w:rPr>
          <w:lang w:val="es_ES" w:bidi="es_ES"/>
        </w:rPr>
        <w:t xml:space="preserve"> · </w:t>
      </w:r>
      <w:r>
        <w:rPr>
          <w:lang w:val="es_ES" w:bidi="es_ES"/>
        </w:rPr>
        <w:t>Valor</w:t>
      </w:r>
      <w:r>
        <w:rPr>
          <w:lang w:val="es_ES" w:bidi="es_ES"/>
        </w:rPr>
        <w:t xml:space="preserve"> · </w:t>
      </w:r>
      <w:r>
        <w:rPr>
          <w:lang w:val="es_ES" w:bidi="es_ES"/>
        </w:rPr>
        <w:t>Valioso, carente de valor</w:t>
      </w:r>
    </w:p>
    <w:p>
      <w:pPr/>
      <w:r>
        <w:rPr>
          <w:lang w:val="es_ES" w:bidi="es_ES"/>
        </w:rPr>
      </w:r>
      <w:r>
        <w:rPr>
          <w:lang w:val="es_ES" w:bidi="es_ES"/>
        </w:rPr>
        <w:t>valioso</w:t>
      </w:r>
      <w:r>
        <w:rPr>
          <w:lang w:val="es_ES" w:bidi="es_ES"/>
        </w:rPr>
        <w:t xml:space="preserve">, </w:t>
      </w:r>
      <w:r>
        <w:rPr>
          <w:lang w:val="es_ES" w:bidi="es_ES"/>
        </w:rPr>
        <w:t>precioso</w:t>
      </w:r>
      <w:r>
        <w:rPr>
          <w:lang w:val="es_ES" w:bidi="es_ES"/>
        </w:rPr>
        <w:t xml:space="preserve"> </w:t>
      </w:r>
      <w:r>
        <w:rPr>
          <w:lang w:val="es_ES" w:bidi="es_ES"/>
        </w:rPr>
        <w:t>pertinente a ser considerado de valor e importancia</w:t>
      </w:r>
      <w:r>
        <w:rPr>
          <w:lang w:val="es_ES" w:bidi="es_ES"/>
        </w:rPr>
        <w:t xml:space="preserve"> </w:t>
      </w:r>
      <w:r>
        <w:rPr>
          <w:lang w:val="es_ES" w:bidi="es_ES"/>
        </w:rPr>
        <w:t xml:space="preserve">Es posible interpretar λίθους τιμίους en </w:t>
      </w:r>
      <w:r>
        <w:rPr>
          <w:lang w:val="es_ES" w:bidi="es_ES"/>
        </w:rPr>
        <w:t>1CO 3:12</w:t>
      </w:r>
      <w:r>
        <w:rPr>
          <w:lang w:val="es_ES" w:bidi="es_ES"/>
        </w:rPr>
        <w:t xml:space="preserve"> como una unidad que significa "piedras preciosas" (ver </w:t>
      </w:r>
      <w:hyperlink r:id="rId54">
        <w:r>
          <w:rPr>
            <w:lang w:val="es_ES" w:bidi="es_ES"/>
          </w:rPr>
          <w:rPr>
            <w:color w:val="0000EE"/>
            <w:u w:val="single"/>
          </w:rPr>
          <w:t>2.29</w:t>
        </w:r>
      </w:hyperlink>
      <w:r>
        <w:rPr>
          <w:lang w:val="es_ES" w:bidi="es_ES"/>
        </w:rPr>
        <w:t>), pero en este contexto figurativo de fundamento, la referencia podría ser más bien general.</w:t>
      </w:r>
    </w:p>
    <w:p>
      <w:pPr/>
      <w:r>
        <w:rPr>
          <w:lang w:val="es_ES" w:bidi="es_ES"/>
        </w:rPr>
      </w:r>
      <w:r>
        <w:rPr>
          <w:lang w:val="es_ES" w:bidi="es_ES"/>
        </w:rPr>
        <w:t>ACT 20:24</w:t>
      </w:r>
      <w:r>
        <w:rPr>
          <w:lang w:val="es_ES" w:bidi="es_ES"/>
        </w:rPr>
        <w:t xml:space="preserve"> · </w:t>
      </w:r>
      <w:r>
        <w:rPr>
          <w:lang w:val="es_ES" w:bidi="es_ES"/>
        </w:rPr>
        <w:t>1CO 3:12</w:t>
      </w:r>
      <w:r>
        <w:rPr>
          <w:lang w:val="es_ES" w:bidi="es_ES"/>
        </w:rPr>
        <w:t xml:space="preserve"> · </w:t>
      </w:r>
      <w:r>
        <w:rPr>
          <w:lang w:val="es_ES" w:bidi="es_ES"/>
        </w:rPr>
        <w:t>JAS 5:7</w:t>
      </w:r>
      <w:r>
        <w:rPr>
          <w:lang w:val="es_ES" w:bidi="es_ES"/>
        </w:rPr>
        <w:t xml:space="preserve"> · </w:t>
      </w:r>
      <w:r>
        <w:rPr>
          <w:lang w:val="es_ES" w:bidi="es_ES"/>
        </w:rPr>
        <w:t>1PE 1:19</w:t>
      </w:r>
      <w:r>
        <w:rPr>
          <w:lang w:val="es_ES" w:bidi="es_ES"/>
        </w:rPr>
        <w:t xml:space="preserve"> · </w:t>
      </w:r>
      <w:r>
        <w:rPr>
          <w:lang w:val="es_ES" w:bidi="es_ES"/>
        </w:rPr>
        <w:t>2PE 1:4</w:t>
      </w:r>
      <w:r>
        <w:rPr>
          <w:lang w:val="es_ES" w:bidi="es_ES"/>
        </w:rPr>
        <w:t xml:space="preserve"> · </w:t>
      </w:r>
      <w:r>
        <w:rPr>
          <w:lang w:val="es_ES" w:bidi="es_ES"/>
        </w:rPr>
        <w:t>REV 17:4</w:t>
      </w:r>
      <w:r>
        <w:rPr>
          <w:lang w:val="es_ES" w:bidi="es_ES"/>
        </w:rPr>
        <w:t xml:space="preserve"> · </w:t>
      </w:r>
      <w:r>
        <w:rPr>
          <w:lang w:val="es_ES" w:bidi="es_ES"/>
        </w:rPr>
        <w:t>REV 18:12</w:t>
      </w:r>
      <w:r>
        <w:rPr>
          <w:lang w:val="es_ES" w:bidi="es_ES"/>
        </w:rPr>
        <w:t xml:space="preserve"> · </w:t>
      </w:r>
      <w:r>
        <w:rPr>
          <w:lang w:val="es_ES" w:bidi="es_ES"/>
        </w:rPr>
        <w:t>REV 18:12</w:t>
      </w:r>
      <w:r>
        <w:rPr>
          <w:lang w:val="es_ES" w:bidi="es_ES"/>
        </w:rPr>
        <w:t xml:space="preserve"> · </w:t>
      </w:r>
      <w:r>
        <w:rPr>
          <w:lang w:val="es_ES" w:bidi="es_ES"/>
        </w:rPr>
        <w:t>REV 18:16</w:t>
      </w:r>
      <w:r>
        <w:rPr>
          <w:lang w:val="es_ES" w:bidi="es_ES"/>
        </w:rPr>
        <w:t xml:space="preserve"> · </w:t>
      </w:r>
      <w:r>
        <w:rPr>
          <w:lang w:val="es_ES" w:bidi="es_ES"/>
        </w:rPr>
        <w:t>REV 21:11</w:t>
      </w:r>
      <w:r>
        <w:rPr>
          <w:lang w:val="es_ES" w:bidi="es_ES"/>
        </w:rPr>
        <w:t xml:space="preserve"> · </w:t>
      </w:r>
      <w:r>
        <w:rPr>
          <w:lang w:val="es_ES" w:bidi="es_ES"/>
        </w:rPr>
        <w:t>REV 21:19</w:t>
      </w:r>
    </w:p>
    <w:p>
      <w:pPr/>
      <w:r>
        <w:rPr>
          <w:lang w:val="es_ES" w:bidi="es_ES"/>
        </w:rPr>
      </w:r>
      <w:r>
        <w:rPr>
          <w:lang w:val="es_ES" w:bidi="es_ES"/>
        </w:rPr>
        <w:t>87.6</w:t>
      </w:r>
      <w:r>
        <w:rPr>
          <w:lang w:val="es_ES" w:bidi="es_ES"/>
        </w:rPr>
        <w:t xml:space="preserve"> · </w:t>
      </w:r>
      <w:r>
        <w:rPr>
          <w:lang w:val="es_ES" w:bidi="es_ES"/>
        </w:rPr>
        <w:t>Estatus</w:t>
      </w:r>
      <w:r>
        <w:rPr>
          <w:lang w:val="es_ES" w:bidi="es_ES"/>
        </w:rPr>
        <w:t xml:space="preserve"> · </w:t>
      </w:r>
      <w:r>
        <w:rPr>
          <w:lang w:val="es_ES" w:bidi="es_ES"/>
        </w:rPr>
        <w:t>Honor o respeto en relación con el estatus</w:t>
      </w:r>
    </w:p>
    <w:p>
      <w:pPr/>
      <w:r>
        <w:rPr>
          <w:lang w:val="es_ES" w:bidi="es_ES"/>
        </w:rPr>
      </w:r>
      <w:r>
        <w:rPr>
          <w:lang w:val="es_ES" w:bidi="es_ES"/>
        </w:rPr>
        <w:t>honrado</w:t>
      </w:r>
      <w:r>
        <w:rPr>
          <w:lang w:val="es_ES" w:bidi="es_ES"/>
        </w:rPr>
        <w:t xml:space="preserve">, </w:t>
      </w:r>
      <w:r>
        <w:rPr>
          <w:lang w:val="es_ES" w:bidi="es_ES"/>
        </w:rPr>
        <w:t>respetado</w:t>
      </w:r>
      <w:r>
        <w:rPr>
          <w:lang w:val="es_ES" w:bidi="es_ES"/>
        </w:rPr>
        <w:t xml:space="preserve"> </w:t>
      </w:r>
      <w:r>
        <w:rPr>
          <w:lang w:val="es_ES" w:bidi="es_ES"/>
        </w:rPr>
        <w:t>pertinente a un alto estatus, involucrando tanto honor como respeto</w:t>
      </w:r>
    </w:p>
    <w:p>
      <w:pPr/>
      <w:r>
        <w:rPr>
          <w:lang w:val="es_ES" w:bidi="es_ES"/>
        </w:rPr>
      </w:r>
      <w:r>
        <w:rPr>
          <w:lang w:val="es_ES" w:bidi="es_ES"/>
        </w:rPr>
        <w:t>ACT 5:34</w:t>
      </w:r>
      <w:r>
        <w:rPr>
          <w:lang w:val="es_ES" w:bidi="es_ES"/>
        </w:rPr>
        <w:t xml:space="preserve"> · </w:t>
      </w:r>
      <w:r>
        <w:rPr>
          <w:lang w:val="es_ES" w:bidi="es_ES"/>
        </w:rPr>
        <w:t>HEB 13:4</w:t>
      </w:r>
      <w:r>
        <w:rPr>
          <w:lang w:val="es_ES" w:bidi="es_ES"/>
        </w:rPr>
      </w:r>
      <w:r>
        <w:rPr>
          <w:lang w:val="es_ES" w:bidi="es_ES"/>
        </w:rPr>
      </w:r>
    </w:p>
    <w:p>
      <w:pPr/>
      <w:r>
        <w:rPr>
          <w:lang w:val="es_ES" w:bidi="es_ES"/>
        </w:rPr>
      </w:r>
    </w:p>
    <w:p>
      <w:pPr>
        <w:pStyle w:val="Heading2"/>
      </w:pPr>
      <w:r>
        <w:rPr>
          <w:lang w:val="es_ES" w:bidi="es_ES"/>
        </w:rPr>
        <w:t>τιμιότης</w:t>
      </w:r>
      <w:r>
        <w:rPr>
          <w:lang w:val="es_ES" w:bidi="es_ES"/>
        </w:rPr>
      </w:r>
    </w:p>
    <w:p>
      <w:pPr>
        <w:pStyle w:val="Heading1"/>
      </w:pPr>
      <w:r>
        <w:rPr>
          <w:lang w:val="es_ES" w:bidi="es_ES"/>
        </w:rPr>
        <w:t>τιμιότης</w:t>
      </w:r>
    </w:p>
    <w:p>
      <w:pPr/>
      <w:r>
        <w:rPr>
          <w:lang w:val="es_ES" w:bidi="es_ES"/>
        </w:rPr>
      </w:r>
      <w:r>
        <w:rPr>
          <w:lang w:val="es_ES" w:bidi="es_ES"/>
        </w:rPr>
        <w:t>τιμιότης</w:t>
      </w:r>
      <w:r>
        <w:rPr>
          <w:lang w:val="es_ES" w:bidi="es_ES"/>
        </w:rPr>
        <w:t xml:space="preserve"> (</w:t>
      </w:r>
      <w:r>
        <w:rPr>
          <w:lang w:val="es_ES" w:bidi="es_ES"/>
        </w:rPr>
        <w:t>G5094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-ητος </w:t>
      </w:r>
      <w:r>
        <w:rPr>
          <w:lang w:val="es_ES" w:bidi="es_ES"/>
        </w:rPr>
        <w:t>|</w:t>
      </w:r>
      <w:r>
        <w:rPr>
          <w:lang w:val="es_ES" w:bidi="es_ES"/>
        </w:rPr>
        <w:t xml:space="preserve"> </w:t>
      </w:r>
      <w:r>
        <w:rPr>
          <w:lang w:val="es_ES" w:bidi="es_ES"/>
        </w:rPr>
        <w:t>τιμάω</w:t>
      </w:r>
    </w:p>
    <w:p>
      <w:pPr/>
      <w:r>
        <w:rPr>
          <w:lang w:val="es_ES" w:bidi="es_ES"/>
        </w:rPr>
      </w:r>
      <w:r>
        <w:rPr>
          <w:lang w:val="es_ES" w:bidi="es_ES"/>
        </w:rPr>
        <w:t>57.35</w:t>
      </w:r>
      <w:r>
        <w:rPr>
          <w:lang w:val="es_ES" w:bidi="es_ES"/>
        </w:rPr>
        <w:t xml:space="preserve"> · </w:t>
      </w:r>
      <w:r>
        <w:rPr>
          <w:lang w:val="es_ES" w:bidi="es_ES"/>
        </w:rPr>
        <w:t>Poseer, Transferir, Intercambiar</w:t>
      </w:r>
      <w:r>
        <w:rPr>
          <w:lang w:val="es_ES" w:bidi="es_ES"/>
        </w:rPr>
        <w:t xml:space="preserve"> · </w:t>
      </w:r>
      <w:r>
        <w:rPr>
          <w:lang w:val="es_ES" w:bidi="es_ES"/>
        </w:rPr>
        <w:t>Ser rico, ser acaudalado</w:t>
      </w:r>
    </w:p>
    <w:p>
      <w:pPr/>
      <w:r>
        <w:rPr>
          <w:lang w:val="es_ES" w:bidi="es_ES"/>
        </w:rPr>
      </w:r>
      <w:r>
        <w:rPr>
          <w:lang w:val="es_ES" w:bidi="es_ES"/>
        </w:rPr>
        <w:t>riqueza</w:t>
      </w:r>
      <w:r>
        <w:rPr>
          <w:lang w:val="es_ES" w:bidi="es_ES"/>
        </w:rPr>
        <w:t xml:space="preserve">, </w:t>
      </w:r>
      <w:r>
        <w:rPr>
          <w:lang w:val="es_ES" w:bidi="es_ES"/>
        </w:rPr>
        <w:t>abundancia</w:t>
      </w:r>
      <w:r>
        <w:rPr>
          <w:lang w:val="es_ES" w:bidi="es_ES"/>
        </w:rPr>
        <w:t xml:space="preserve"> </w:t>
      </w:r>
      <w:r>
        <w:rPr>
          <w:lang w:val="es_ES" w:bidi="es_ES"/>
        </w:rPr>
        <w:t xml:space="preserve">(derivado de </w:t>
      </w:r>
      <w:r>
        <w:rPr>
          <w:lang w:val="es_ES" w:bidi="es_ES"/>
        </w:rPr>
        <w:t>τίμιος</w:t>
      </w:r>
      <w:r>
        <w:rPr>
          <w:lang w:val="es_ES" w:bidi="es_ES"/>
        </w:rPr>
        <w:t xml:space="preserve">[a] 'valioso, precioso', </w:t>
      </w:r>
      <w:hyperlink r:id="rId55">
        <w:r>
          <w:rPr>
            <w:lang w:val="es_ES" w:bidi="es_ES"/>
          </w:rPr>
          <w:rPr>
            <w:color w:val="0000EE"/>
            <w:u w:val="single"/>
          </w:rPr>
          <w:t>65.2</w:t>
        </w:r>
      </w:hyperlink>
      <w:r>
        <w:rPr>
          <w:lang w:val="es_ES" w:bidi="es_ES"/>
        </w:rPr>
        <w:t>) una gran cantidad de posesiones valiosas y costosas</w:t>
      </w:r>
      <w:r>
        <w:rPr>
          <w:lang w:val="es_ES" w:bidi="es_ES"/>
        </w:rPr>
        <w:t xml:space="preserve"> </w:t>
      </w:r>
      <w:r>
        <w:rPr>
          <w:lang w:val="es_ES" w:bidi="es_ES"/>
        </w:rPr>
        <w:t>La "riqueza" por lo general se traduce como "las muchas posesiones valiosas".</w:t>
      </w:r>
    </w:p>
    <w:p>
      <w:pPr/>
      <w:r>
        <w:rPr>
          <w:lang w:val="es_ES" w:bidi="es_ES"/>
        </w:rPr>
      </w:r>
      <w:r>
        <w:rPr>
          <w:lang w:val="es_ES" w:bidi="es_ES"/>
        </w:rPr>
        <w:t>REV 18:19</w:t>
      </w:r>
      <w:r>
        <w:rPr>
          <w:lang w:val="es_ES" w:bidi="es_ES"/>
        </w:rPr>
      </w:r>
      <w:r>
        <w:rPr>
          <w:lang w:val="es_ES" w:bidi="es_ES"/>
        </w:rPr>
      </w:r>
    </w:p>
    <w:p>
      <w:pPr/>
      <w:r>
        <w:rPr>
          <w:lang w:val="es_ES" w:bidi="es_ES"/>
        </w:rPr>
      </w:r>
    </w:p>
    <w:p>
      <w:pPr>
        <w:pStyle w:val="Heading2"/>
      </w:pPr>
      <w:r>
        <w:rPr>
          <w:lang w:val="es_ES" w:bidi="es_ES"/>
        </w:rPr>
        <w:t>Τιμόθεος</w:t>
      </w:r>
      <w:r>
        <w:rPr>
          <w:lang w:val="es_ES" w:bidi="es_ES"/>
        </w:rPr>
      </w:r>
    </w:p>
    <w:p>
      <w:pPr>
        <w:pStyle w:val="Heading1"/>
      </w:pPr>
      <w:r>
        <w:rPr>
          <w:lang w:val="es_ES" w:bidi="es_ES"/>
        </w:rPr>
        <w:t>Τιμόθεος</w:t>
      </w:r>
    </w:p>
    <w:p>
      <w:pPr/>
      <w:r>
        <w:rPr>
          <w:lang w:val="es_ES" w:bidi="es_ES"/>
        </w:rPr>
      </w:r>
      <w:r>
        <w:rPr>
          <w:lang w:val="es_ES" w:bidi="es_ES"/>
        </w:rPr>
        <w:t>Τιμόθεος</w:t>
      </w:r>
      <w:r>
        <w:rPr>
          <w:lang w:val="es_ES" w:bidi="es_ES"/>
        </w:rPr>
        <w:t xml:space="preserve"> (</w:t>
      </w:r>
      <w:r>
        <w:rPr>
          <w:lang w:val="es_ES" w:bidi="es_ES"/>
        </w:rPr>
        <w:t>G5095</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93.361</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Timoteo</w:t>
      </w:r>
      <w:r>
        <w:rPr>
          <w:lang w:val="es_ES" w:bidi="es_ES"/>
        </w:rPr>
        <w:t xml:space="preserve"> </w:t>
      </w:r>
      <w:r>
        <w:rPr>
          <w:lang w:val="es_ES" w:bidi="es_ES"/>
        </w:rPr>
        <w:t>amigo y compañero de trabajo de Pablo</w:t>
      </w:r>
    </w:p>
    <w:p>
      <w:pPr/>
      <w:r>
        <w:rPr>
          <w:lang w:val="es_ES" w:bidi="es_ES"/>
        </w:rPr>
      </w:r>
      <w:r>
        <w:rPr>
          <w:lang w:val="es_ES" w:bidi="es_ES"/>
        </w:rPr>
        <w:t>ACT 16:1</w:t>
      </w:r>
      <w:r>
        <w:rPr>
          <w:lang w:val="es_ES" w:bidi="es_ES"/>
        </w:rPr>
        <w:t xml:space="preserve"> · </w:t>
      </w:r>
      <w:r>
        <w:rPr>
          <w:lang w:val="es_ES" w:bidi="es_ES"/>
        </w:rPr>
        <w:t>ACT 17:14</w:t>
      </w:r>
      <w:r>
        <w:rPr>
          <w:lang w:val="es_ES" w:bidi="es_ES"/>
        </w:rPr>
        <w:t xml:space="preserve"> · </w:t>
      </w:r>
      <w:r>
        <w:rPr>
          <w:lang w:val="es_ES" w:bidi="es_ES"/>
        </w:rPr>
        <w:t>ACT 17:15</w:t>
      </w:r>
      <w:r>
        <w:rPr>
          <w:lang w:val="es_ES" w:bidi="es_ES"/>
        </w:rPr>
        <w:t xml:space="preserve"> · </w:t>
      </w:r>
      <w:r>
        <w:rPr>
          <w:lang w:val="es_ES" w:bidi="es_ES"/>
        </w:rPr>
        <w:t>ACT 18:5</w:t>
      </w:r>
      <w:r>
        <w:rPr>
          <w:lang w:val="es_ES" w:bidi="es_ES"/>
        </w:rPr>
        <w:t xml:space="preserve"> · </w:t>
      </w:r>
      <w:r>
        <w:rPr>
          <w:lang w:val="es_ES" w:bidi="es_ES"/>
        </w:rPr>
        <w:t>ACT 19:22</w:t>
      </w:r>
      <w:r>
        <w:rPr>
          <w:lang w:val="es_ES" w:bidi="es_ES"/>
        </w:rPr>
        <w:t xml:space="preserve"> · </w:t>
      </w:r>
      <w:r>
        <w:rPr>
          <w:lang w:val="es_ES" w:bidi="es_ES"/>
        </w:rPr>
        <w:t>ACT 20:4</w:t>
      </w:r>
      <w:r>
        <w:rPr>
          <w:lang w:val="es_ES" w:bidi="es_ES"/>
        </w:rPr>
        <w:t xml:space="preserve"> · </w:t>
      </w:r>
      <w:r>
        <w:rPr>
          <w:lang w:val="es_ES" w:bidi="es_ES"/>
        </w:rPr>
        <w:t>ROM 16:21</w:t>
      </w:r>
      <w:r>
        <w:rPr>
          <w:lang w:val="es_ES" w:bidi="es_ES"/>
        </w:rPr>
        <w:t xml:space="preserve"> · </w:t>
      </w:r>
      <w:r>
        <w:rPr>
          <w:lang w:val="es_ES" w:bidi="es_ES"/>
        </w:rPr>
        <w:t>1CO 4:17</w:t>
      </w:r>
      <w:r>
        <w:rPr>
          <w:lang w:val="es_ES" w:bidi="es_ES"/>
        </w:rPr>
        <w:t xml:space="preserve"> · </w:t>
      </w:r>
      <w:r>
        <w:rPr>
          <w:lang w:val="es_ES" w:bidi="es_ES"/>
        </w:rPr>
        <w:t>1CO 16:10</w:t>
      </w:r>
      <w:r>
        <w:rPr>
          <w:lang w:val="es_ES" w:bidi="es_ES"/>
        </w:rPr>
        <w:t xml:space="preserve"> · </w:t>
      </w:r>
      <w:r>
        <w:rPr>
          <w:lang w:val="es_ES" w:bidi="es_ES"/>
        </w:rPr>
        <w:t>2CO 1:1</w:t>
      </w:r>
      <w:r>
        <w:rPr>
          <w:lang w:val="es_ES" w:bidi="es_ES"/>
        </w:rPr>
        <w:t xml:space="preserve"> · </w:t>
      </w:r>
      <w:r>
        <w:rPr>
          <w:lang w:val="es_ES" w:bidi="es_ES"/>
        </w:rPr>
        <w:t>2CO 1:19</w:t>
      </w:r>
      <w:r>
        <w:rPr>
          <w:lang w:val="es_ES" w:bidi="es_ES"/>
        </w:rPr>
        <w:t xml:space="preserve"> · </w:t>
      </w:r>
      <w:r>
        <w:rPr>
          <w:lang w:val="es_ES" w:bidi="es_ES"/>
        </w:rPr>
        <w:t>PHP 1:1</w:t>
      </w:r>
      <w:r>
        <w:rPr>
          <w:lang w:val="es_ES" w:bidi="es_ES"/>
        </w:rPr>
        <w:t xml:space="preserve"> · </w:t>
      </w:r>
      <w:r>
        <w:rPr>
          <w:lang w:val="es_ES" w:bidi="es_ES"/>
        </w:rPr>
        <w:t>PHP 2:19</w:t>
      </w:r>
      <w:r>
        <w:rPr>
          <w:lang w:val="es_ES" w:bidi="es_ES"/>
        </w:rPr>
        <w:t xml:space="preserve"> · </w:t>
      </w:r>
      <w:r>
        <w:rPr>
          <w:lang w:val="es_ES" w:bidi="es_ES"/>
        </w:rPr>
        <w:t>COL 1:1</w:t>
      </w:r>
      <w:r>
        <w:rPr>
          <w:lang w:val="es_ES" w:bidi="es_ES"/>
        </w:rPr>
        <w:t xml:space="preserve"> · </w:t>
      </w:r>
      <w:r>
        <w:rPr>
          <w:lang w:val="es_ES" w:bidi="es_ES"/>
        </w:rPr>
        <w:t>1TH 1:1</w:t>
      </w:r>
      <w:r>
        <w:rPr>
          <w:lang w:val="es_ES" w:bidi="es_ES"/>
        </w:rPr>
        <w:t xml:space="preserve"> · </w:t>
      </w:r>
      <w:r>
        <w:rPr>
          <w:lang w:val="es_ES" w:bidi="es_ES"/>
        </w:rPr>
        <w:t>1TH 3:2</w:t>
      </w:r>
      <w:r>
        <w:rPr>
          <w:lang w:val="es_ES" w:bidi="es_ES"/>
        </w:rPr>
        <w:t xml:space="preserve"> · </w:t>
      </w:r>
      <w:r>
        <w:rPr>
          <w:lang w:val="es_ES" w:bidi="es_ES"/>
        </w:rPr>
        <w:t>1TH 3:6</w:t>
      </w:r>
      <w:r>
        <w:rPr>
          <w:lang w:val="es_ES" w:bidi="es_ES"/>
        </w:rPr>
        <w:t xml:space="preserve"> · </w:t>
      </w:r>
      <w:r>
        <w:rPr>
          <w:lang w:val="es_ES" w:bidi="es_ES"/>
        </w:rPr>
        <w:t>2TH 1:1</w:t>
      </w:r>
      <w:r>
        <w:rPr>
          <w:lang w:val="es_ES" w:bidi="es_ES"/>
        </w:rPr>
        <w:t xml:space="preserve"> · </w:t>
      </w:r>
      <w:r>
        <w:rPr>
          <w:lang w:val="es_ES" w:bidi="es_ES"/>
        </w:rPr>
        <w:t>1TI 1:2</w:t>
      </w:r>
      <w:r>
        <w:rPr>
          <w:lang w:val="es_ES" w:bidi="es_ES"/>
        </w:rPr>
        <w:t xml:space="preserve"> · </w:t>
      </w:r>
      <w:r>
        <w:rPr>
          <w:lang w:val="es_ES" w:bidi="es_ES"/>
        </w:rPr>
        <w:t>1TI 1:18</w:t>
      </w:r>
      <w:r>
        <w:rPr>
          <w:lang w:val="es_ES" w:bidi="es_ES"/>
        </w:rPr>
        <w:t xml:space="preserve"> · </w:t>
      </w:r>
      <w:r>
        <w:rPr>
          <w:lang w:val="es_ES" w:bidi="es_ES"/>
        </w:rPr>
        <w:t>1TI 6:20</w:t>
      </w:r>
      <w:r>
        <w:rPr>
          <w:lang w:val="es_ES" w:bidi="es_ES"/>
        </w:rPr>
        <w:t xml:space="preserve"> · </w:t>
      </w:r>
      <w:r>
        <w:rPr>
          <w:lang w:val="es_ES" w:bidi="es_ES"/>
        </w:rPr>
        <w:t>2TI 1:2</w:t>
      </w:r>
      <w:r>
        <w:rPr>
          <w:lang w:val="es_ES" w:bidi="es_ES"/>
        </w:rPr>
        <w:t xml:space="preserve"> · </w:t>
      </w:r>
      <w:r>
        <w:rPr>
          <w:lang w:val="es_ES" w:bidi="es_ES"/>
        </w:rPr>
        <w:t>PHM 1:1</w:t>
      </w:r>
      <w:r>
        <w:rPr>
          <w:lang w:val="es_ES" w:bidi="es_ES"/>
        </w:rPr>
        <w:t xml:space="preserve"> · </w:t>
      </w:r>
      <w:r>
        <w:rPr>
          <w:lang w:val="es_ES" w:bidi="es_ES"/>
        </w:rPr>
        <w:t>HEB 13:23</w:t>
      </w:r>
      <w:r>
        <w:rPr>
          <w:lang w:val="es_ES" w:bidi="es_ES"/>
        </w:rPr>
      </w:r>
      <w:r>
        <w:rPr>
          <w:lang w:val="es_ES" w:bidi="es_ES"/>
        </w:rPr>
      </w:r>
    </w:p>
    <w:p>
      <w:pPr/>
      <w:r>
        <w:rPr>
          <w:lang w:val="es_ES" w:bidi="es_ES"/>
        </w:rPr>
      </w:r>
    </w:p>
    <w:p>
      <w:pPr>
        <w:pStyle w:val="Heading2"/>
      </w:pPr>
      <w:r>
        <w:rPr>
          <w:lang w:val="es_ES" w:bidi="es_ES"/>
        </w:rPr>
        <w:t>Τίμων</w:t>
      </w:r>
      <w:r>
        <w:rPr>
          <w:lang w:val="es_ES" w:bidi="es_ES"/>
        </w:rPr>
      </w:r>
    </w:p>
    <w:p>
      <w:pPr>
        <w:pStyle w:val="Heading1"/>
      </w:pPr>
      <w:r>
        <w:rPr>
          <w:lang w:val="es_ES" w:bidi="es_ES"/>
        </w:rPr>
        <w:t>Τίμων</w:t>
      </w:r>
    </w:p>
    <w:p>
      <w:pPr/>
      <w:r>
        <w:rPr>
          <w:lang w:val="es_ES" w:bidi="es_ES"/>
        </w:rPr>
      </w:r>
      <w:r>
        <w:rPr>
          <w:lang w:val="es_ES" w:bidi="es_ES"/>
        </w:rPr>
        <w:t>Τίμων</w:t>
      </w:r>
      <w:r>
        <w:rPr>
          <w:lang w:val="es_ES" w:bidi="es_ES"/>
        </w:rPr>
        <w:t xml:space="preserve"> (</w:t>
      </w:r>
      <w:r>
        <w:rPr>
          <w:lang w:val="es_ES" w:bidi="es_ES"/>
        </w:rPr>
        <w:t>G5096</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-ωνος</w:t>
      </w:r>
    </w:p>
    <w:p>
      <w:pPr/>
      <w:r>
        <w:rPr>
          <w:lang w:val="es_ES" w:bidi="es_ES"/>
        </w:rPr>
      </w:r>
      <w:r>
        <w:rPr>
          <w:lang w:val="es_ES" w:bidi="es_ES"/>
        </w:rPr>
        <w:t>93.362</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Timón</w:t>
      </w:r>
      <w:r>
        <w:rPr>
          <w:lang w:val="es_ES" w:bidi="es_ES"/>
        </w:rPr>
        <w:t xml:space="preserve"> </w:t>
      </w:r>
      <w:r>
        <w:rPr>
          <w:lang w:val="es_ES" w:bidi="es_ES"/>
        </w:rPr>
        <w:t>uno de los siete ayudantes en la iglesia en Jerusalén</w:t>
      </w:r>
    </w:p>
    <w:p>
      <w:pPr/>
      <w:r>
        <w:rPr>
          <w:lang w:val="es_ES" w:bidi="es_ES"/>
        </w:rPr>
      </w:r>
      <w:r>
        <w:rPr>
          <w:lang w:val="es_ES" w:bidi="es_ES"/>
        </w:rPr>
        <w:t>ACT 6:5</w:t>
      </w:r>
      <w:r>
        <w:rPr>
          <w:lang w:val="es_ES" w:bidi="es_ES"/>
        </w:rPr>
      </w:r>
      <w:r>
        <w:rPr>
          <w:lang w:val="es_ES" w:bidi="es_ES"/>
        </w:rPr>
      </w:r>
    </w:p>
    <w:p>
      <w:pPr/>
      <w:r>
        <w:rPr>
          <w:lang w:val="es_ES" w:bidi="es_ES"/>
        </w:rPr>
      </w:r>
    </w:p>
    <w:p>
      <w:pPr>
        <w:pStyle w:val="Heading2"/>
      </w:pPr>
      <w:r>
        <w:rPr>
          <w:lang w:val="es_ES" w:bidi="es_ES"/>
        </w:rPr>
        <w:t>τιμωρέω</w:t>
      </w:r>
      <w:r>
        <w:rPr>
          <w:lang w:val="es_ES" w:bidi="es_ES"/>
        </w:rPr>
      </w:r>
    </w:p>
    <w:p>
      <w:pPr>
        <w:pStyle w:val="Heading1"/>
      </w:pPr>
      <w:r>
        <w:rPr>
          <w:lang w:val="es_ES" w:bidi="es_ES"/>
        </w:rPr>
        <w:t>τιμωρέω</w:t>
      </w:r>
    </w:p>
    <w:p>
      <w:pPr/>
      <w:r>
        <w:rPr>
          <w:lang w:val="es_ES" w:bidi="es_ES"/>
        </w:rPr>
      </w:r>
      <w:r>
        <w:rPr>
          <w:lang w:val="es_ES" w:bidi="es_ES"/>
        </w:rPr>
        <w:t>τιμωρέω</w:t>
      </w:r>
      <w:r>
        <w:rPr>
          <w:lang w:val="es_ES" w:bidi="es_ES"/>
        </w:rPr>
        <w:t xml:space="preserve"> (</w:t>
      </w:r>
      <w:r>
        <w:rPr>
          <w:lang w:val="es_ES" w:bidi="es_ES"/>
        </w:rPr>
        <w:t>G5097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τιμωρία</w:t>
      </w:r>
    </w:p>
    <w:p>
      <w:pPr/>
      <w:r>
        <w:rPr>
          <w:lang w:val="es_ES" w:bidi="es_ES"/>
        </w:rPr>
      </w:r>
      <w:r>
        <w:rPr>
          <w:lang w:val="es_ES" w:bidi="es_ES"/>
        </w:rPr>
        <w:t>38.6</w:t>
      </w:r>
      <w:r>
        <w:rPr>
          <w:lang w:val="es_ES" w:bidi="es_ES"/>
        </w:rPr>
        <w:t xml:space="preserve"> · </w:t>
      </w:r>
      <w:r>
        <w:rPr>
          <w:lang w:val="es_ES" w:bidi="es_ES"/>
        </w:rPr>
        <w:t>Castigar, Recompensar</w:t>
      </w:r>
      <w:r>
        <w:rPr>
          <w:lang w:val="es_ES" w:bidi="es_ES"/>
        </w:rPr>
        <w:t xml:space="preserve"> · </w:t>
      </w:r>
      <w:r>
        <w:rPr>
          <w:lang w:val="es_ES" w:bidi="es_ES"/>
        </w:rPr>
        <w:t>Castigar</w:t>
      </w:r>
    </w:p>
    <w:p>
      <w:pPr/>
      <w:r>
        <w:rPr>
          <w:lang w:val="es_ES" w:bidi="es_ES"/>
        </w:rPr>
      </w:r>
      <w:r>
        <w:rPr>
          <w:lang w:val="es_ES" w:bidi="es_ES"/>
        </w:rPr>
        <w:t>castigar</w:t>
      </w:r>
      <w:r>
        <w:rPr>
          <w:lang w:val="es_ES" w:bidi="es_ES"/>
        </w:rPr>
        <w:t xml:space="preserve">, </w:t>
      </w:r>
      <w:r>
        <w:rPr>
          <w:lang w:val="es_ES" w:bidi="es_ES"/>
        </w:rPr>
        <w:t>sufrir el castigo (con una construcción pasiva)</w:t>
      </w:r>
      <w:r>
        <w:rPr>
          <w:lang w:val="es_ES" w:bidi="es_ES"/>
        </w:rPr>
        <w:t xml:space="preserve">, </w:t>
      </w:r>
      <w:r>
        <w:rPr>
          <w:lang w:val="es_ES" w:bidi="es_ES"/>
        </w:rPr>
        <w:t>castigo</w:t>
      </w:r>
      <w:r>
        <w:rPr>
          <w:lang w:val="es_ES" w:bidi="es_ES"/>
        </w:rPr>
        <w:t xml:space="preserve"> </w:t>
      </w:r>
      <w:r>
        <w:rPr>
          <w:lang w:val="es_ES" w:bidi="es_ES"/>
        </w:rPr>
        <w:t>castigar, con la implicación de hacer que las personas sufran lo que merecen</w:t>
      </w:r>
    </w:p>
    <w:p>
      <w:pPr/>
      <w:r>
        <w:rPr>
          <w:lang w:val="es_ES" w:bidi="es_ES"/>
        </w:rPr>
      </w:r>
      <w:r>
        <w:rPr>
          <w:lang w:val="es_ES" w:bidi="es_ES"/>
        </w:rPr>
        <w:t>ACT 22:5</w:t>
      </w:r>
      <w:r>
        <w:rPr>
          <w:lang w:val="es_ES" w:bidi="es_ES"/>
        </w:rPr>
        <w:t xml:space="preserve"> · </w:t>
      </w:r>
      <w:r>
        <w:rPr>
          <w:lang w:val="es_ES" w:bidi="es_ES"/>
        </w:rPr>
        <w:t>ACT 26:11</w:t>
      </w:r>
      <w:r>
        <w:rPr>
          <w:lang w:val="es_ES" w:bidi="es_ES"/>
        </w:rPr>
      </w:r>
      <w:r>
        <w:rPr>
          <w:lang w:val="es_ES" w:bidi="es_ES"/>
        </w:rPr>
      </w:r>
    </w:p>
    <w:p>
      <w:pPr/>
      <w:r>
        <w:rPr>
          <w:lang w:val="es_ES" w:bidi="es_ES"/>
        </w:rPr>
      </w:r>
    </w:p>
    <w:p>
      <w:pPr>
        <w:pStyle w:val="Heading2"/>
      </w:pPr>
      <w:r>
        <w:rPr>
          <w:lang w:val="es_ES" w:bidi="es_ES"/>
        </w:rPr>
        <w:t>τιμωρία</w:t>
      </w:r>
      <w:r>
        <w:rPr>
          <w:lang w:val="es_ES" w:bidi="es_ES"/>
        </w:rPr>
      </w:r>
    </w:p>
    <w:p>
      <w:pPr>
        <w:pStyle w:val="Heading1"/>
      </w:pPr>
      <w:r>
        <w:rPr>
          <w:lang w:val="es_ES" w:bidi="es_ES"/>
        </w:rPr>
        <w:t>τιμωρία</w:t>
      </w:r>
    </w:p>
    <w:p>
      <w:pPr/>
      <w:r>
        <w:rPr>
          <w:lang w:val="es_ES" w:bidi="es_ES"/>
        </w:rPr>
      </w:r>
      <w:r>
        <w:rPr>
          <w:lang w:val="es_ES" w:bidi="es_ES"/>
        </w:rPr>
        <w:t>τιμωρία</w:t>
      </w:r>
      <w:r>
        <w:rPr>
          <w:lang w:val="es_ES" w:bidi="es_ES"/>
        </w:rPr>
        <w:t xml:space="preserve"> (</w:t>
      </w:r>
      <w:r>
        <w:rPr>
          <w:lang w:val="es_ES" w:bidi="es_ES"/>
        </w:rPr>
        <w:t>G5098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τιμωρέω</w:t>
      </w:r>
    </w:p>
    <w:p>
      <w:pPr/>
      <w:r>
        <w:rPr>
          <w:lang w:val="es_ES" w:bidi="es_ES"/>
        </w:rPr>
      </w:r>
      <w:r>
        <w:rPr>
          <w:lang w:val="es_ES" w:bidi="es_ES"/>
        </w:rPr>
        <w:t>38.6</w:t>
      </w:r>
      <w:r>
        <w:rPr>
          <w:lang w:val="es_ES" w:bidi="es_ES"/>
        </w:rPr>
        <w:t xml:space="preserve"> · </w:t>
      </w:r>
      <w:r>
        <w:rPr>
          <w:lang w:val="es_ES" w:bidi="es_ES"/>
        </w:rPr>
        <w:t>Castigar, Recompensar</w:t>
      </w:r>
      <w:r>
        <w:rPr>
          <w:lang w:val="es_ES" w:bidi="es_ES"/>
        </w:rPr>
        <w:t xml:space="preserve"> · </w:t>
      </w:r>
      <w:r>
        <w:rPr>
          <w:lang w:val="es_ES" w:bidi="es_ES"/>
        </w:rPr>
        <w:t>Castigar</w:t>
      </w:r>
    </w:p>
    <w:p>
      <w:pPr/>
      <w:r>
        <w:rPr>
          <w:lang w:val="es_ES" w:bidi="es_ES"/>
        </w:rPr>
      </w:r>
      <w:r>
        <w:rPr>
          <w:lang w:val="es_ES" w:bidi="es_ES"/>
        </w:rPr>
        <w:t>castigar</w:t>
      </w:r>
      <w:r>
        <w:rPr>
          <w:lang w:val="es_ES" w:bidi="es_ES"/>
        </w:rPr>
        <w:t xml:space="preserve">, </w:t>
      </w:r>
      <w:r>
        <w:rPr>
          <w:lang w:val="es_ES" w:bidi="es_ES"/>
        </w:rPr>
        <w:t>sufrir el castigo (con una construcción pasiva)</w:t>
      </w:r>
      <w:r>
        <w:rPr>
          <w:lang w:val="es_ES" w:bidi="es_ES"/>
        </w:rPr>
        <w:t xml:space="preserve">, </w:t>
      </w:r>
      <w:r>
        <w:rPr>
          <w:lang w:val="es_ES" w:bidi="es_ES"/>
        </w:rPr>
        <w:t>castigo</w:t>
      </w:r>
      <w:r>
        <w:rPr>
          <w:lang w:val="es_ES" w:bidi="es_ES"/>
        </w:rPr>
        <w:t xml:space="preserve"> </w:t>
      </w:r>
      <w:r>
        <w:rPr>
          <w:lang w:val="es_ES" w:bidi="es_ES"/>
        </w:rPr>
        <w:t>castigar, con la implicación de hacer que las personas sufran lo que merecen</w:t>
      </w:r>
    </w:p>
    <w:p>
      <w:pPr/>
      <w:r>
        <w:rPr>
          <w:lang w:val="es_ES" w:bidi="es_ES"/>
        </w:rPr>
      </w:r>
      <w:r>
        <w:rPr>
          <w:lang w:val="es_ES" w:bidi="es_ES"/>
        </w:rPr>
        <w:t>HEB 10:29</w:t>
      </w:r>
      <w:r>
        <w:rPr>
          <w:lang w:val="es_ES" w:bidi="es_ES"/>
        </w:rPr>
      </w:r>
      <w:r>
        <w:rPr>
          <w:lang w:val="es_ES" w:bidi="es_ES"/>
        </w:rPr>
      </w:r>
    </w:p>
    <w:p>
      <w:pPr/>
      <w:r>
        <w:rPr>
          <w:lang w:val="es_ES" w:bidi="es_ES"/>
        </w:rPr>
      </w:r>
    </w:p>
    <w:p>
      <w:pPr>
        <w:pStyle w:val="Heading2"/>
      </w:pPr>
      <w:r>
        <w:rPr>
          <w:lang w:val="es_ES" w:bidi="es_ES"/>
        </w:rPr>
        <w:t>τίνω</w:t>
      </w:r>
      <w:r>
        <w:rPr>
          <w:lang w:val="es_ES" w:bidi="es_ES"/>
        </w:rPr>
      </w:r>
    </w:p>
    <w:p>
      <w:pPr>
        <w:pStyle w:val="Heading1"/>
      </w:pPr>
      <w:r>
        <w:rPr>
          <w:lang w:val="es_ES" w:bidi="es_ES"/>
        </w:rPr>
        <w:t>τίνω</w:t>
      </w:r>
    </w:p>
    <w:p>
      <w:pPr/>
      <w:r>
        <w:rPr>
          <w:lang w:val="es_ES" w:bidi="es_ES"/>
        </w:rPr>
      </w:r>
      <w:r>
        <w:rPr>
          <w:lang w:val="es_ES" w:bidi="es_ES"/>
        </w:rPr>
        <w:t>τίνω</w:t>
      </w:r>
      <w:r>
        <w:rPr>
          <w:lang w:val="es_ES" w:bidi="es_ES"/>
        </w:rPr>
        <w:t xml:space="preserve"> (</w:t>
      </w:r>
      <w:r>
        <w:rPr>
          <w:lang w:val="es_ES" w:bidi="es_ES"/>
        </w:rPr>
        <w:t>G5099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τίσω </w:t>
      </w:r>
      <w:r>
        <w:rPr>
          <w:lang w:val="es_ES" w:bidi="es_ES"/>
        </w:rPr>
        <w:t>|</w:t>
      </w:r>
      <w:r>
        <w:rPr>
          <w:lang w:val="es_ES" w:bidi="es_ES"/>
        </w:rPr>
        <w:t xml:space="preserve"> </w:t>
      </w:r>
      <w:r>
        <w:rPr>
          <w:lang w:val="es_ES" w:bidi="es_ES"/>
        </w:rPr>
        <w:t>ἀποτίνω</w:t>
      </w:r>
    </w:p>
    <w:p>
      <w:pPr/>
      <w:r>
        <w:rPr>
          <w:lang w:val="es_ES" w:bidi="es_ES"/>
        </w:rPr>
      </w:r>
      <w:r>
        <w:rPr>
          <w:lang w:val="es_ES" w:bidi="es_ES"/>
        </w:rPr>
        <w:t>90.77</w:t>
      </w:r>
      <w:r>
        <w:rPr>
          <w:lang w:val="es_ES" w:bidi="es_ES"/>
        </w:rPr>
        <w:t xml:space="preserve"> · </w:t>
      </w:r>
      <w:r>
        <w:rPr>
          <w:lang w:val="es_ES" w:bidi="es_ES"/>
        </w:rPr>
        <w:t>Caso</w:t>
      </w:r>
      <w:r>
        <w:rPr>
          <w:lang w:val="es_ES" w:bidi="es_ES"/>
        </w:rPr>
        <w:t xml:space="preserve"> · </w:t>
      </w:r>
      <w:r>
        <w:rPr>
          <w:lang w:val="es_ES" w:bidi="es_ES"/>
        </w:rPr>
        <w:t>El que experimenta</w:t>
      </w:r>
    </w:p>
    <w:p>
      <w:pPr/>
      <w:r>
        <w:rPr>
          <w:lang w:val="es_ES" w:bidi="es_ES"/>
        </w:rPr>
      </w:r>
      <w:r>
        <w:rPr>
          <w:lang w:val="es_ES" w:bidi="es_ES"/>
        </w:rPr>
        <w:t>sufrir</w:t>
      </w:r>
      <w:r>
        <w:rPr>
          <w:lang w:val="es_ES" w:bidi="es_ES"/>
        </w:rPr>
        <w:t xml:space="preserve">, </w:t>
      </w:r>
      <w:r>
        <w:rPr>
          <w:lang w:val="es_ES" w:bidi="es_ES"/>
        </w:rPr>
        <w:t>experimentar retribución</w:t>
      </w:r>
      <w:r>
        <w:rPr>
          <w:lang w:val="es_ES" w:bidi="es_ES"/>
        </w:rPr>
        <w:t xml:space="preserve"> </w:t>
      </w:r>
      <w:r>
        <w:rPr>
          <w:lang w:val="es_ES" w:bidi="es_ES"/>
        </w:rPr>
        <w:t>experimentar algo malo, a menudo en retribución por alguna mala conducta</w:t>
      </w:r>
    </w:p>
    <w:p>
      <w:pPr/>
      <w:r>
        <w:rPr>
          <w:lang w:val="es_ES" w:bidi="es_ES"/>
        </w:rPr>
      </w:r>
      <w:r>
        <w:rPr>
          <w:lang w:val="es_ES" w:bidi="es_ES"/>
        </w:rPr>
        <w:t>2TH 1:9</w:t>
      </w:r>
      <w:r>
        <w:rPr>
          <w:lang w:val="es_ES" w:bidi="es_ES"/>
        </w:rPr>
      </w:r>
      <w:r>
        <w:rPr>
          <w:lang w:val="es_ES" w:bidi="es_ES"/>
        </w:rPr>
      </w:r>
    </w:p>
    <w:p>
      <w:pPr/>
      <w:r>
        <w:rPr>
          <w:lang w:val="es_ES" w:bidi="es_ES"/>
        </w:rPr>
      </w:r>
    </w:p>
    <w:p>
      <w:pPr>
        <w:pStyle w:val="Heading2"/>
      </w:pPr>
      <w:r>
        <w:rPr>
          <w:lang w:val="es_ES" w:bidi="es_ES"/>
        </w:rPr>
        <w:t>τίς</w:t>
      </w:r>
      <w:r>
        <w:rPr>
          <w:lang w:val="es_ES" w:bidi="es_ES"/>
        </w:rPr>
      </w:r>
    </w:p>
    <w:p>
      <w:pPr>
        <w:pStyle w:val="Heading1"/>
      </w:pPr>
      <w:r>
        <w:rPr>
          <w:lang w:val="es_ES" w:bidi="es_ES"/>
        </w:rPr>
        <w:t>τίς</w:t>
      </w:r>
    </w:p>
    <w:p>
      <w:pPr/>
      <w:r>
        <w:rPr>
          <w:lang w:val="es_ES" w:bidi="es_ES"/>
        </w:rPr>
      </w:r>
      <w:r>
        <w:rPr>
          <w:lang w:val="es_ES" w:bidi="es_ES"/>
        </w:rPr>
        <w:t>τίς</w:t>
      </w:r>
      <w:r>
        <w:rPr>
          <w:lang w:val="es_ES" w:bidi="es_ES"/>
        </w:rPr>
        <w:t xml:space="preserve"> (</w:t>
      </w:r>
      <w:r>
        <w:rPr>
          <w:lang w:val="es_ES" w:bidi="es_ES"/>
        </w:rPr>
        <w:t>G5101</w:t>
      </w:r>
      <w:r>
        <w:rPr>
          <w:lang w:val="es_ES" w:bidi="es_ES"/>
        </w:rPr>
        <w:t>)</w:t>
      </w:r>
    </w:p>
    <w:p>
      <w:pPr/>
      <w:r>
        <w:rPr>
          <w:lang w:val="es_ES" w:bidi="es_ES"/>
        </w:rPr>
      </w:r>
      <w:r>
        <w:rPr>
          <w:lang w:val="es_ES" w:bidi="es_ES"/>
        </w:rPr>
        <w:t xml:space="preserve">pirg. </w:t>
      </w:r>
      <w:r>
        <w:rPr>
          <w:lang w:val="es_ES" w:bidi="es_ES"/>
        </w:rPr>
        <w:t>|</w:t>
      </w:r>
      <w:r>
        <w:rPr>
          <w:lang w:val="es_ES" w:bidi="es_ES"/>
        </w:rPr>
        <w:t xml:space="preserve"> τί · gen. τίνος · dat. τίνι · acc. τίνα</w:t>
      </w:r>
    </w:p>
    <w:p>
      <w:pPr/>
      <w:r>
        <w:rPr>
          <w:lang w:val="es_ES" w:bidi="es_ES"/>
        </w:rPr>
      </w:r>
      <w:r>
        <w:rPr>
          <w:lang w:val="es_ES" w:bidi="es_ES"/>
        </w:rPr>
        <w:t>92.14</w:t>
      </w:r>
      <w:r>
        <w:rPr>
          <w:lang w:val="es_ES" w:bidi="es_ES"/>
        </w:rPr>
        <w:t xml:space="preserve"> · </w:t>
      </w:r>
      <w:r>
        <w:rPr>
          <w:lang w:val="es_ES" w:bidi="es_ES"/>
        </w:rPr>
        <w:t>Referenciales del discurso</w:t>
      </w:r>
      <w:r>
        <w:rPr>
          <w:lang w:val="es_ES" w:bidi="es_ES"/>
        </w:rPr>
        <w:t xml:space="preserve"> · </w:t>
      </w:r>
      <w:r>
        <w:rPr>
          <w:lang w:val="es_ES" w:bidi="es_ES"/>
        </w:rPr>
        <w:t>De quién o qué se habla o escribe</w:t>
      </w:r>
    </w:p>
    <w:p>
      <w:pPr/>
      <w:r>
        <w:rPr>
          <w:lang w:val="es_ES" w:bidi="es_ES"/>
        </w:rPr>
      </w:r>
      <w:r>
        <w:rPr>
          <w:lang w:val="es_ES" w:bidi="es_ES"/>
        </w:rPr>
        <w:t>¿quien? ¿qué?</w:t>
      </w:r>
      <w:r>
        <w:rPr>
          <w:lang w:val="es_ES" w:bidi="es_ES"/>
        </w:rPr>
        <w:t xml:space="preserve"> </w:t>
      </w:r>
      <w:r>
        <w:rPr>
          <w:lang w:val="es_ES" w:bidi="es_ES"/>
        </w:rPr>
        <w:t>referencia interrogativa a alguien o algo</w:t>
      </w:r>
    </w:p>
    <w:p>
      <w:pPr/>
      <w:r>
        <w:rPr>
          <w:lang w:val="es_ES" w:bidi="es_ES"/>
        </w:rPr>
      </w:r>
      <w:r>
        <w:rPr>
          <w:lang w:val="es_ES" w:bidi="es_ES"/>
        </w:rPr>
        <w:t>MAT 3:7</w:t>
      </w:r>
      <w:r>
        <w:rPr>
          <w:lang w:val="es_ES" w:bidi="es_ES"/>
        </w:rPr>
        <w:t xml:space="preserve"> · </w:t>
      </w:r>
      <w:r>
        <w:rPr>
          <w:lang w:val="es_ES" w:bidi="es_ES"/>
        </w:rPr>
        <w:t>MAT 5:13</w:t>
      </w:r>
      <w:r>
        <w:rPr>
          <w:lang w:val="es_ES" w:bidi="es_ES"/>
        </w:rPr>
        <w:t xml:space="preserve"> · </w:t>
      </w:r>
      <w:r>
        <w:rPr>
          <w:lang w:val="es_ES" w:bidi="es_ES"/>
        </w:rPr>
        <w:t>MAT 5:46</w:t>
      </w:r>
      <w:r>
        <w:rPr>
          <w:lang w:val="es_ES" w:bidi="es_ES"/>
        </w:rPr>
        <w:t xml:space="preserve"> · </w:t>
      </w:r>
      <w:r>
        <w:rPr>
          <w:lang w:val="es_ES" w:bidi="es_ES"/>
        </w:rPr>
        <w:t>MAT 5:47</w:t>
      </w:r>
      <w:r>
        <w:rPr>
          <w:lang w:val="es_ES" w:bidi="es_ES"/>
        </w:rPr>
        <w:t xml:space="preserve"> · </w:t>
      </w:r>
      <w:r>
        <w:rPr>
          <w:lang w:val="es_ES" w:bidi="es_ES"/>
        </w:rPr>
        <w:t>MAT 6:25</w:t>
      </w:r>
      <w:r>
        <w:rPr>
          <w:lang w:val="es_ES" w:bidi="es_ES"/>
        </w:rPr>
        <w:t xml:space="preserve"> · </w:t>
      </w:r>
      <w:r>
        <w:rPr>
          <w:lang w:val="es_ES" w:bidi="es_ES"/>
        </w:rPr>
        <w:t>MAT 6:25</w:t>
      </w:r>
      <w:r>
        <w:rPr>
          <w:lang w:val="es_ES" w:bidi="es_ES"/>
        </w:rPr>
        <w:t xml:space="preserve"> · </w:t>
      </w:r>
      <w:r>
        <w:rPr>
          <w:lang w:val="es_ES" w:bidi="es_ES"/>
        </w:rPr>
        <w:t>MAT 6:27</w:t>
      </w:r>
      <w:r>
        <w:rPr>
          <w:lang w:val="es_ES" w:bidi="es_ES"/>
        </w:rPr>
        <w:t xml:space="preserve"> · </w:t>
      </w:r>
      <w:r>
        <w:rPr>
          <w:lang w:val="es_ES" w:bidi="es_ES"/>
        </w:rPr>
        <w:t>MAT 6:31</w:t>
      </w:r>
      <w:r>
        <w:rPr>
          <w:lang w:val="es_ES" w:bidi="es_ES"/>
        </w:rPr>
        <w:t xml:space="preserve"> · </w:t>
      </w:r>
      <w:r>
        <w:rPr>
          <w:lang w:val="es_ES" w:bidi="es_ES"/>
        </w:rPr>
        <w:t>MAT 6:31</w:t>
      </w:r>
      <w:r>
        <w:rPr>
          <w:lang w:val="es_ES" w:bidi="es_ES"/>
        </w:rPr>
        <w:t xml:space="preserve"> · </w:t>
      </w:r>
      <w:r>
        <w:rPr>
          <w:lang w:val="es_ES" w:bidi="es_ES"/>
        </w:rPr>
        <w:t>MAT 6:31</w:t>
      </w:r>
      <w:r>
        <w:rPr>
          <w:lang w:val="es_ES" w:bidi="es_ES"/>
        </w:rPr>
        <w:t xml:space="preserve"> · </w:t>
      </w:r>
      <w:r>
        <w:rPr>
          <w:lang w:val="es_ES" w:bidi="es_ES"/>
        </w:rPr>
        <w:t>MAT 7:9</w:t>
      </w:r>
      <w:r>
        <w:rPr>
          <w:lang w:val="es_ES" w:bidi="es_ES"/>
        </w:rPr>
        <w:t xml:space="preserve"> · </w:t>
      </w:r>
      <w:r>
        <w:rPr>
          <w:lang w:val="es_ES" w:bidi="es_ES"/>
        </w:rPr>
        <w:t>MAT 9:5</w:t>
      </w:r>
      <w:r>
        <w:rPr>
          <w:lang w:val="es_ES" w:bidi="es_ES"/>
        </w:rPr>
        <w:t xml:space="preserve"> · </w:t>
      </w:r>
      <w:r>
        <w:rPr>
          <w:lang w:val="es_ES" w:bidi="es_ES"/>
        </w:rPr>
        <w:t>MAT 9:13</w:t>
      </w:r>
      <w:r>
        <w:rPr>
          <w:lang w:val="es_ES" w:bidi="es_ES"/>
        </w:rPr>
        <w:t xml:space="preserve"> · </w:t>
      </w:r>
      <w:r>
        <w:rPr>
          <w:lang w:val="es_ES" w:bidi="es_ES"/>
        </w:rPr>
        <w:t>MAT 10:11</w:t>
      </w:r>
      <w:r>
        <w:rPr>
          <w:lang w:val="es_ES" w:bidi="es_ES"/>
        </w:rPr>
        <w:t xml:space="preserve"> · </w:t>
      </w:r>
      <w:r>
        <w:rPr>
          <w:lang w:val="es_ES" w:bidi="es_ES"/>
        </w:rPr>
        <w:t>MAT 10:19</w:t>
      </w:r>
      <w:r>
        <w:rPr>
          <w:lang w:val="es_ES" w:bidi="es_ES"/>
        </w:rPr>
        <w:t xml:space="preserve"> · </w:t>
      </w:r>
      <w:r>
        <w:rPr>
          <w:lang w:val="es_ES" w:bidi="es_ES"/>
        </w:rPr>
        <w:t>MAT 10:19</w:t>
      </w:r>
      <w:r>
        <w:rPr>
          <w:lang w:val="es_ES" w:bidi="es_ES"/>
        </w:rPr>
        <w:t xml:space="preserve"> · </w:t>
      </w:r>
      <w:r>
        <w:rPr>
          <w:lang w:val="es_ES" w:bidi="es_ES"/>
        </w:rPr>
        <w:t>MAT 11:7</w:t>
      </w:r>
      <w:r>
        <w:rPr>
          <w:lang w:val="es_ES" w:bidi="es_ES"/>
        </w:rPr>
        <w:t xml:space="preserve"> · </w:t>
      </w:r>
      <w:r>
        <w:rPr>
          <w:lang w:val="es_ES" w:bidi="es_ES"/>
        </w:rPr>
        <w:t>MAT 11:8</w:t>
      </w:r>
      <w:r>
        <w:rPr>
          <w:lang w:val="es_ES" w:bidi="es_ES"/>
        </w:rPr>
        <w:t xml:space="preserve"> · </w:t>
      </w:r>
      <w:r>
        <w:rPr>
          <w:lang w:val="es_ES" w:bidi="es_ES"/>
        </w:rPr>
        <w:t>MAT 11:9</w:t>
      </w:r>
      <w:r>
        <w:rPr>
          <w:lang w:val="es_ES" w:bidi="es_ES"/>
        </w:rPr>
        <w:t xml:space="preserve"> · </w:t>
      </w:r>
      <w:r>
        <w:rPr>
          <w:lang w:val="es_ES" w:bidi="es_ES"/>
        </w:rPr>
        <w:t>MAT 11:16</w:t>
      </w:r>
      <w:r>
        <w:rPr>
          <w:lang w:val="es_ES" w:bidi="es_ES"/>
        </w:rPr>
        <w:t xml:space="preserve"> · </w:t>
      </w:r>
      <w:r>
        <w:rPr>
          <w:lang w:val="es_ES" w:bidi="es_ES"/>
        </w:rPr>
        <w:t>MAT 12:3</w:t>
      </w:r>
      <w:r>
        <w:rPr>
          <w:lang w:val="es_ES" w:bidi="es_ES"/>
        </w:rPr>
        <w:t xml:space="preserve"> · </w:t>
      </w:r>
      <w:r>
        <w:rPr>
          <w:lang w:val="es_ES" w:bidi="es_ES"/>
        </w:rPr>
        <w:t>MAT 12:7</w:t>
      </w:r>
      <w:r>
        <w:rPr>
          <w:lang w:val="es_ES" w:bidi="es_ES"/>
        </w:rPr>
        <w:t xml:space="preserve"> · </w:t>
      </w:r>
      <w:r>
        <w:rPr>
          <w:lang w:val="es_ES" w:bidi="es_ES"/>
        </w:rPr>
        <w:t>MAT 12:11</w:t>
      </w:r>
      <w:r>
        <w:rPr>
          <w:lang w:val="es_ES" w:bidi="es_ES"/>
        </w:rPr>
        <w:t xml:space="preserve"> · </w:t>
      </w:r>
      <w:r>
        <w:rPr>
          <w:lang w:val="es_ES" w:bidi="es_ES"/>
        </w:rPr>
        <w:t>MAT 12:27</w:t>
      </w:r>
      <w:r>
        <w:rPr>
          <w:lang w:val="es_ES" w:bidi="es_ES"/>
        </w:rPr>
        <w:t xml:space="preserve"> · </w:t>
      </w:r>
      <w:r>
        <w:rPr>
          <w:lang w:val="es_ES" w:bidi="es_ES"/>
        </w:rPr>
        <w:t>MAT 12:48</w:t>
      </w:r>
      <w:r>
        <w:rPr>
          <w:lang w:val="es_ES" w:bidi="es_ES"/>
        </w:rPr>
        <w:t xml:space="preserve"> · </w:t>
      </w:r>
      <w:r>
        <w:rPr>
          <w:lang w:val="es_ES" w:bidi="es_ES"/>
        </w:rPr>
        <w:t>MAT 12:48</w:t>
      </w:r>
      <w:r>
        <w:rPr>
          <w:lang w:val="es_ES" w:bidi="es_ES"/>
        </w:rPr>
        <w:t xml:space="preserve"> · </w:t>
      </w:r>
      <w:r>
        <w:rPr>
          <w:lang w:val="es_ES" w:bidi="es_ES"/>
        </w:rPr>
        <w:t>MAT 15:32</w:t>
      </w:r>
      <w:r>
        <w:rPr>
          <w:lang w:val="es_ES" w:bidi="es_ES"/>
        </w:rPr>
        <w:t xml:space="preserve"> · </w:t>
      </w:r>
      <w:r>
        <w:rPr>
          <w:lang w:val="es_ES" w:bidi="es_ES"/>
        </w:rPr>
        <w:t>MAT 16:13</w:t>
      </w:r>
      <w:r>
        <w:rPr>
          <w:lang w:val="es_ES" w:bidi="es_ES"/>
        </w:rPr>
        <w:t xml:space="preserve"> · </w:t>
      </w:r>
      <w:r>
        <w:rPr>
          <w:lang w:val="es_ES" w:bidi="es_ES"/>
        </w:rPr>
        <w:t>MAT 16:15</w:t>
      </w:r>
      <w:r>
        <w:rPr>
          <w:lang w:val="es_ES" w:bidi="es_ES"/>
        </w:rPr>
        <w:t xml:space="preserve"> · </w:t>
      </w:r>
      <w:r>
        <w:rPr>
          <w:lang w:val="es_ES" w:bidi="es_ES"/>
        </w:rPr>
        <w:t>MAT 16:26</w:t>
      </w:r>
      <w:r>
        <w:rPr>
          <w:lang w:val="es_ES" w:bidi="es_ES"/>
        </w:rPr>
        <w:t xml:space="preserve"> · </w:t>
      </w:r>
      <w:r>
        <w:rPr>
          <w:lang w:val="es_ES" w:bidi="es_ES"/>
        </w:rPr>
        <w:t>MAT 16:26</w:t>
      </w:r>
      <w:r>
        <w:rPr>
          <w:lang w:val="es_ES" w:bidi="es_ES"/>
        </w:rPr>
        <w:t xml:space="preserve"> · </w:t>
      </w:r>
      <w:r>
        <w:rPr>
          <w:lang w:val="es_ES" w:bidi="es_ES"/>
        </w:rPr>
        <w:t>MAT 17:25</w:t>
      </w:r>
      <w:r>
        <w:rPr>
          <w:lang w:val="es_ES" w:bidi="es_ES"/>
        </w:rPr>
        <w:t xml:space="preserve"> · </w:t>
      </w:r>
      <w:r>
        <w:rPr>
          <w:lang w:val="es_ES" w:bidi="es_ES"/>
        </w:rPr>
        <w:t>MAT 17:25</w:t>
      </w:r>
      <w:r>
        <w:rPr>
          <w:lang w:val="es_ES" w:bidi="es_ES"/>
        </w:rPr>
        <w:t xml:space="preserve"> · </w:t>
      </w:r>
      <w:r>
        <w:rPr>
          <w:lang w:val="es_ES" w:bidi="es_ES"/>
        </w:rPr>
        <w:t>MAT 18:1</w:t>
      </w:r>
      <w:r>
        <w:rPr>
          <w:lang w:val="es_ES" w:bidi="es_ES"/>
        </w:rPr>
        <w:t xml:space="preserve"> · </w:t>
      </w:r>
      <w:r>
        <w:rPr>
          <w:lang w:val="es_ES" w:bidi="es_ES"/>
        </w:rPr>
        <w:t>MAT 18:12</w:t>
      </w:r>
      <w:r>
        <w:rPr>
          <w:lang w:val="es_ES" w:bidi="es_ES"/>
        </w:rPr>
        <w:t xml:space="preserve"> · </w:t>
      </w:r>
      <w:r>
        <w:rPr>
          <w:lang w:val="es_ES" w:bidi="es_ES"/>
        </w:rPr>
        <w:t>MAT 19:16</w:t>
      </w:r>
      <w:r>
        <w:rPr>
          <w:lang w:val="es_ES" w:bidi="es_ES"/>
        </w:rPr>
        <w:t xml:space="preserve"> · </w:t>
      </w:r>
      <w:r>
        <w:rPr>
          <w:lang w:val="es_ES" w:bidi="es_ES"/>
        </w:rPr>
        <w:t>MAT 19:20</w:t>
      </w:r>
      <w:r>
        <w:rPr>
          <w:lang w:val="es_ES" w:bidi="es_ES"/>
        </w:rPr>
        <w:t xml:space="preserve"> · </w:t>
      </w:r>
      <w:r>
        <w:rPr>
          <w:lang w:val="es_ES" w:bidi="es_ES"/>
        </w:rPr>
        <w:t>MAT 19:25</w:t>
      </w:r>
      <w:r>
        <w:rPr>
          <w:lang w:val="es_ES" w:bidi="es_ES"/>
        </w:rPr>
        <w:t xml:space="preserve"> · </w:t>
      </w:r>
      <w:r>
        <w:rPr>
          <w:lang w:val="es_ES" w:bidi="es_ES"/>
        </w:rPr>
        <w:t>MAT 19:27</w:t>
      </w:r>
      <w:r>
        <w:rPr>
          <w:lang w:val="es_ES" w:bidi="es_ES"/>
        </w:rPr>
        <w:t xml:space="preserve"> · </w:t>
      </w:r>
      <w:r>
        <w:rPr>
          <w:lang w:val="es_ES" w:bidi="es_ES"/>
        </w:rPr>
        <w:t>MAT 20:21</w:t>
      </w:r>
      <w:r>
        <w:rPr>
          <w:lang w:val="es_ES" w:bidi="es_ES"/>
        </w:rPr>
        <w:t xml:space="preserve"> · </w:t>
      </w:r>
      <w:r>
        <w:rPr>
          <w:lang w:val="es_ES" w:bidi="es_ES"/>
        </w:rPr>
        <w:t>MAT 20:22</w:t>
      </w:r>
      <w:r>
        <w:rPr>
          <w:lang w:val="es_ES" w:bidi="es_ES"/>
        </w:rPr>
        <w:t xml:space="preserve"> · </w:t>
      </w:r>
      <w:r>
        <w:rPr>
          <w:lang w:val="es_ES" w:bidi="es_ES"/>
        </w:rPr>
        <w:t>MAT 20:32</w:t>
      </w:r>
      <w:r>
        <w:rPr>
          <w:lang w:val="es_ES" w:bidi="es_ES"/>
        </w:rPr>
        <w:t xml:space="preserve"> · </w:t>
      </w:r>
      <w:r>
        <w:rPr>
          <w:lang w:val="es_ES" w:bidi="es_ES"/>
        </w:rPr>
        <w:t>MAT 21:10</w:t>
      </w:r>
      <w:r>
        <w:rPr>
          <w:lang w:val="es_ES" w:bidi="es_ES"/>
        </w:rPr>
        <w:t xml:space="preserve"> · </w:t>
      </w:r>
      <w:r>
        <w:rPr>
          <w:lang w:val="es_ES" w:bidi="es_ES"/>
        </w:rPr>
        <w:t>MAT 21:16</w:t>
      </w:r>
      <w:r>
        <w:rPr>
          <w:lang w:val="es_ES" w:bidi="es_ES"/>
        </w:rPr>
        <w:t xml:space="preserve"> · </w:t>
      </w:r>
      <w:r>
        <w:rPr>
          <w:lang w:val="es_ES" w:bidi="es_ES"/>
        </w:rPr>
        <w:t>MAT 21:23</w:t>
      </w:r>
      <w:r>
        <w:rPr>
          <w:lang w:val="es_ES" w:bidi="es_ES"/>
        </w:rPr>
        <w:t xml:space="preserve"> · </w:t>
      </w:r>
      <w:r>
        <w:rPr>
          <w:lang w:val="es_ES" w:bidi="es_ES"/>
        </w:rPr>
        <w:t>MAT 21:28</w:t>
      </w:r>
      <w:r>
        <w:rPr>
          <w:lang w:val="es_ES" w:bidi="es_ES"/>
        </w:rPr>
        <w:t xml:space="preserve"> · </w:t>
      </w:r>
      <w:r>
        <w:rPr>
          <w:lang w:val="es_ES" w:bidi="es_ES"/>
        </w:rPr>
        <w:t>MAT 21:31</w:t>
      </w:r>
      <w:r>
        <w:rPr>
          <w:lang w:val="es_ES" w:bidi="es_ES"/>
        </w:rPr>
        <w:t xml:space="preserve"> · </w:t>
      </w:r>
      <w:r>
        <w:rPr>
          <w:lang w:val="es_ES" w:bidi="es_ES"/>
        </w:rPr>
        <w:t>MAT 21:40</w:t>
      </w:r>
      <w:r>
        <w:rPr>
          <w:lang w:val="es_ES" w:bidi="es_ES"/>
        </w:rPr>
        <w:t xml:space="preserve"> · </w:t>
      </w:r>
      <w:r>
        <w:rPr>
          <w:lang w:val="es_ES" w:bidi="es_ES"/>
        </w:rPr>
        <w:t>MAT 22:17</w:t>
      </w:r>
      <w:r>
        <w:rPr>
          <w:lang w:val="es_ES" w:bidi="es_ES"/>
        </w:rPr>
        <w:t xml:space="preserve"> · </w:t>
      </w:r>
      <w:r>
        <w:rPr>
          <w:lang w:val="es_ES" w:bidi="es_ES"/>
        </w:rPr>
        <w:t>MAT 22:20</w:t>
      </w:r>
      <w:r>
        <w:rPr>
          <w:lang w:val="es_ES" w:bidi="es_ES"/>
        </w:rPr>
        <w:t xml:space="preserve"> · </w:t>
      </w:r>
      <w:r>
        <w:rPr>
          <w:lang w:val="es_ES" w:bidi="es_ES"/>
        </w:rPr>
        <w:t>MAT 22:28</w:t>
      </w:r>
      <w:r>
        <w:rPr>
          <w:lang w:val="es_ES" w:bidi="es_ES"/>
        </w:rPr>
        <w:t xml:space="preserve"> · </w:t>
      </w:r>
      <w:r>
        <w:rPr>
          <w:lang w:val="es_ES" w:bidi="es_ES"/>
        </w:rPr>
        <w:t>MAT 22:42</w:t>
      </w:r>
      <w:r>
        <w:rPr>
          <w:lang w:val="es_ES" w:bidi="es_ES"/>
        </w:rPr>
        <w:t xml:space="preserve"> · </w:t>
      </w:r>
      <w:r>
        <w:rPr>
          <w:lang w:val="es_ES" w:bidi="es_ES"/>
        </w:rPr>
        <w:t>MAT 22:42</w:t>
      </w:r>
      <w:r>
        <w:rPr>
          <w:lang w:val="es_ES" w:bidi="es_ES"/>
        </w:rPr>
        <w:t xml:space="preserve"> · </w:t>
      </w:r>
      <w:r>
        <w:rPr>
          <w:lang w:val="es_ES" w:bidi="es_ES"/>
        </w:rPr>
        <w:t>MAT 23:17</w:t>
      </w:r>
      <w:r>
        <w:rPr>
          <w:lang w:val="es_ES" w:bidi="es_ES"/>
        </w:rPr>
        <w:t xml:space="preserve"> · </w:t>
      </w:r>
      <w:r>
        <w:rPr>
          <w:lang w:val="es_ES" w:bidi="es_ES"/>
        </w:rPr>
        <w:t>MAT 23:19</w:t>
      </w:r>
      <w:r>
        <w:rPr>
          <w:lang w:val="es_ES" w:bidi="es_ES"/>
        </w:rPr>
        <w:t xml:space="preserve"> · </w:t>
      </w:r>
      <w:r>
        <w:rPr>
          <w:lang w:val="es_ES" w:bidi="es_ES"/>
        </w:rPr>
        <w:t>MAT 24:3</w:t>
      </w:r>
      <w:r>
        <w:rPr>
          <w:lang w:val="es_ES" w:bidi="es_ES"/>
        </w:rPr>
        <w:t xml:space="preserve"> · </w:t>
      </w:r>
      <w:r>
        <w:rPr>
          <w:lang w:val="es_ES" w:bidi="es_ES"/>
        </w:rPr>
        <w:t>MAT 24:45</w:t>
      </w:r>
      <w:r>
        <w:rPr>
          <w:lang w:val="es_ES" w:bidi="es_ES"/>
        </w:rPr>
        <w:t xml:space="preserve"> · </w:t>
      </w:r>
      <w:r>
        <w:rPr>
          <w:lang w:val="es_ES" w:bidi="es_ES"/>
        </w:rPr>
        <w:t>MAT 26:15</w:t>
      </w:r>
      <w:r>
        <w:rPr>
          <w:lang w:val="es_ES" w:bidi="es_ES"/>
        </w:rPr>
        <w:t xml:space="preserve"> · </w:t>
      </w:r>
      <w:r>
        <w:rPr>
          <w:lang w:val="es_ES" w:bidi="es_ES"/>
        </w:rPr>
        <w:t>MAT 26:62</w:t>
      </w:r>
      <w:r>
        <w:rPr>
          <w:lang w:val="es_ES" w:bidi="es_ES"/>
        </w:rPr>
        <w:t xml:space="preserve"> · </w:t>
      </w:r>
      <w:r>
        <w:rPr>
          <w:lang w:val="es_ES" w:bidi="es_ES"/>
        </w:rPr>
        <w:t>MAT 26:65</w:t>
      </w:r>
      <w:r>
        <w:rPr>
          <w:lang w:val="es_ES" w:bidi="es_ES"/>
        </w:rPr>
        <w:t xml:space="preserve"> · </w:t>
      </w:r>
      <w:r>
        <w:rPr>
          <w:lang w:val="es_ES" w:bidi="es_ES"/>
        </w:rPr>
        <w:t>MAT 26:66</w:t>
      </w:r>
      <w:r>
        <w:rPr>
          <w:lang w:val="es_ES" w:bidi="es_ES"/>
        </w:rPr>
        <w:t xml:space="preserve"> · </w:t>
      </w:r>
      <w:r>
        <w:rPr>
          <w:lang w:val="es_ES" w:bidi="es_ES"/>
        </w:rPr>
        <w:t>MAT 26:68</w:t>
      </w:r>
      <w:r>
        <w:rPr>
          <w:lang w:val="es_ES" w:bidi="es_ES"/>
        </w:rPr>
        <w:t xml:space="preserve"> · </w:t>
      </w:r>
      <w:r>
        <w:rPr>
          <w:lang w:val="es_ES" w:bidi="es_ES"/>
        </w:rPr>
        <w:t>MAT 26:70</w:t>
      </w:r>
      <w:r>
        <w:rPr>
          <w:lang w:val="es_ES" w:bidi="es_ES"/>
        </w:rPr>
        <w:t xml:space="preserve"> · </w:t>
      </w:r>
      <w:r>
        <w:rPr>
          <w:lang w:val="es_ES" w:bidi="es_ES"/>
        </w:rPr>
        <w:t>MAT 27:4</w:t>
      </w:r>
      <w:r>
        <w:rPr>
          <w:lang w:val="es_ES" w:bidi="es_ES"/>
        </w:rPr>
        <w:t xml:space="preserve"> · </w:t>
      </w:r>
      <w:r>
        <w:rPr>
          <w:lang w:val="es_ES" w:bidi="es_ES"/>
        </w:rPr>
        <w:t>MAT 27:17</w:t>
      </w:r>
      <w:r>
        <w:rPr>
          <w:lang w:val="es_ES" w:bidi="es_ES"/>
        </w:rPr>
        <w:t xml:space="preserve"> · </w:t>
      </w:r>
      <w:r>
        <w:rPr>
          <w:lang w:val="es_ES" w:bidi="es_ES"/>
        </w:rPr>
        <w:t>MAT 27:21</w:t>
      </w:r>
      <w:r>
        <w:rPr>
          <w:lang w:val="es_ES" w:bidi="es_ES"/>
        </w:rPr>
        <w:t xml:space="preserve"> · </w:t>
      </w:r>
      <w:r>
        <w:rPr>
          <w:lang w:val="es_ES" w:bidi="es_ES"/>
        </w:rPr>
        <w:t>MAT 27:22</w:t>
      </w:r>
      <w:r>
        <w:rPr>
          <w:lang w:val="es_ES" w:bidi="es_ES"/>
        </w:rPr>
        <w:t xml:space="preserve"> · </w:t>
      </w:r>
      <w:r>
        <w:rPr>
          <w:lang w:val="es_ES" w:bidi="es_ES"/>
        </w:rPr>
        <w:t>MAT 27:23</w:t>
      </w:r>
      <w:r>
        <w:rPr>
          <w:lang w:val="es_ES" w:bidi="es_ES"/>
        </w:rPr>
        <w:t xml:space="preserve"> · </w:t>
      </w:r>
      <w:r>
        <w:rPr>
          <w:lang w:val="es_ES" w:bidi="es_ES"/>
        </w:rPr>
        <w:t>MRK 1:24</w:t>
      </w:r>
      <w:r>
        <w:rPr>
          <w:lang w:val="es_ES" w:bidi="es_ES"/>
        </w:rPr>
        <w:t xml:space="preserve"> · </w:t>
      </w:r>
      <w:r>
        <w:rPr>
          <w:lang w:val="es_ES" w:bidi="es_ES"/>
        </w:rPr>
        <w:t>MRK 1:27</w:t>
      </w:r>
      <w:r>
        <w:rPr>
          <w:lang w:val="es_ES" w:bidi="es_ES"/>
        </w:rPr>
        <w:t xml:space="preserve"> · </w:t>
      </w:r>
      <w:r>
        <w:rPr>
          <w:lang w:val="es_ES" w:bidi="es_ES"/>
        </w:rPr>
        <w:t>MRK 2:7</w:t>
      </w:r>
      <w:r>
        <w:rPr>
          <w:lang w:val="es_ES" w:bidi="es_ES"/>
        </w:rPr>
        <w:t xml:space="preserve"> · </w:t>
      </w:r>
      <w:r>
        <w:rPr>
          <w:lang w:val="es_ES" w:bidi="es_ES"/>
        </w:rPr>
        <w:t>MRK 2:9</w:t>
      </w:r>
      <w:r>
        <w:rPr>
          <w:lang w:val="es_ES" w:bidi="es_ES"/>
        </w:rPr>
        <w:t xml:space="preserve"> · </w:t>
      </w:r>
      <w:r>
        <w:rPr>
          <w:lang w:val="es_ES" w:bidi="es_ES"/>
        </w:rPr>
        <w:t>MRK 2:25</w:t>
      </w:r>
      <w:r>
        <w:rPr>
          <w:lang w:val="es_ES" w:bidi="es_ES"/>
        </w:rPr>
        <w:t xml:space="preserve"> · </w:t>
      </w:r>
      <w:r>
        <w:rPr>
          <w:lang w:val="es_ES" w:bidi="es_ES"/>
        </w:rPr>
        <w:t>MRK 3:33</w:t>
      </w:r>
      <w:r>
        <w:rPr>
          <w:lang w:val="es_ES" w:bidi="es_ES"/>
        </w:rPr>
        <w:t xml:space="preserve"> · </w:t>
      </w:r>
      <w:r>
        <w:rPr>
          <w:lang w:val="es_ES" w:bidi="es_ES"/>
        </w:rPr>
        <w:t>MRK 4:24</w:t>
      </w:r>
      <w:r>
        <w:rPr>
          <w:lang w:val="es_ES" w:bidi="es_ES"/>
        </w:rPr>
        <w:t xml:space="preserve"> · </w:t>
      </w:r>
      <w:r>
        <w:rPr>
          <w:lang w:val="es_ES" w:bidi="es_ES"/>
        </w:rPr>
        <w:t>MRK 4:30</w:t>
      </w:r>
      <w:r>
        <w:rPr>
          <w:lang w:val="es_ES" w:bidi="es_ES"/>
        </w:rPr>
        <w:t xml:space="preserve"> · </w:t>
      </w:r>
      <w:r>
        <w:rPr>
          <w:lang w:val="es_ES" w:bidi="es_ES"/>
        </w:rPr>
        <w:t>MRK 4:41</w:t>
      </w:r>
      <w:r>
        <w:rPr>
          <w:lang w:val="es_ES" w:bidi="es_ES"/>
        </w:rPr>
        <w:t xml:space="preserve"> · </w:t>
      </w:r>
      <w:r>
        <w:rPr>
          <w:lang w:val="es_ES" w:bidi="es_ES"/>
        </w:rPr>
        <w:t>MRK 5:9</w:t>
      </w:r>
      <w:r>
        <w:rPr>
          <w:lang w:val="es_ES" w:bidi="es_ES"/>
        </w:rPr>
        <w:t xml:space="preserve"> · </w:t>
      </w:r>
      <w:r>
        <w:rPr>
          <w:lang w:val="es_ES" w:bidi="es_ES"/>
        </w:rPr>
        <w:t>MRK 5:14</w:t>
      </w:r>
      <w:r>
        <w:rPr>
          <w:lang w:val="es_ES" w:bidi="es_ES"/>
        </w:rPr>
        <w:t xml:space="preserve"> · </w:t>
      </w:r>
      <w:r>
        <w:rPr>
          <w:lang w:val="es_ES" w:bidi="es_ES"/>
        </w:rPr>
        <w:t>MRK 5:30</w:t>
      </w:r>
      <w:r>
        <w:rPr>
          <w:lang w:val="es_ES" w:bidi="es_ES"/>
        </w:rPr>
        <w:t xml:space="preserve"> · </w:t>
      </w:r>
      <w:r>
        <w:rPr>
          <w:lang w:val="es_ES" w:bidi="es_ES"/>
        </w:rPr>
        <w:t>MRK 5:31</w:t>
      </w:r>
      <w:r>
        <w:rPr>
          <w:lang w:val="es_ES" w:bidi="es_ES"/>
        </w:rPr>
        <w:t xml:space="preserve"> · </w:t>
      </w:r>
      <w:r>
        <w:rPr>
          <w:lang w:val="es_ES" w:bidi="es_ES"/>
        </w:rPr>
        <w:t>MRK 6:2</w:t>
      </w:r>
      <w:r>
        <w:rPr>
          <w:lang w:val="es_ES" w:bidi="es_ES"/>
        </w:rPr>
        <w:t xml:space="preserve"> · </w:t>
      </w:r>
      <w:r>
        <w:rPr>
          <w:lang w:val="es_ES" w:bidi="es_ES"/>
        </w:rPr>
        <w:t>MRK 6:24</w:t>
      </w:r>
      <w:r>
        <w:rPr>
          <w:lang w:val="es_ES" w:bidi="es_ES"/>
        </w:rPr>
        <w:t xml:space="preserve"> · </w:t>
      </w:r>
      <w:r>
        <w:rPr>
          <w:lang w:val="es_ES" w:bidi="es_ES"/>
        </w:rPr>
        <w:t>MRK 6:36</w:t>
      </w:r>
      <w:r>
        <w:rPr>
          <w:lang w:val="es_ES" w:bidi="es_ES"/>
        </w:rPr>
        <w:t xml:space="preserve"> · </w:t>
      </w:r>
      <w:r>
        <w:rPr>
          <w:lang w:val="es_ES" w:bidi="es_ES"/>
        </w:rPr>
        <w:t>MRK 8:27</w:t>
      </w:r>
      <w:r>
        <w:rPr>
          <w:lang w:val="es_ES" w:bidi="es_ES"/>
        </w:rPr>
        <w:t xml:space="preserve"> · </w:t>
      </w:r>
      <w:r>
        <w:rPr>
          <w:lang w:val="es_ES" w:bidi="es_ES"/>
        </w:rPr>
        <w:t>MRK 8:29</w:t>
      </w:r>
      <w:r>
        <w:rPr>
          <w:lang w:val="es_ES" w:bidi="es_ES"/>
        </w:rPr>
        <w:t xml:space="preserve"> · </w:t>
      </w:r>
      <w:r>
        <w:rPr>
          <w:lang w:val="es_ES" w:bidi="es_ES"/>
        </w:rPr>
        <w:t>MRK 8:36</w:t>
      </w:r>
      <w:r>
        <w:rPr>
          <w:lang w:val="es_ES" w:bidi="es_ES"/>
        </w:rPr>
        <w:t xml:space="preserve"> · </w:t>
      </w:r>
      <w:r>
        <w:rPr>
          <w:lang w:val="es_ES" w:bidi="es_ES"/>
        </w:rPr>
        <w:t>MRK 8:37</w:t>
      </w:r>
      <w:r>
        <w:rPr>
          <w:lang w:val="es_ES" w:bidi="es_ES"/>
        </w:rPr>
        <w:t xml:space="preserve"> · </w:t>
      </w:r>
      <w:r>
        <w:rPr>
          <w:lang w:val="es_ES" w:bidi="es_ES"/>
        </w:rPr>
        <w:t>MRK 9:6</w:t>
      </w:r>
      <w:r>
        <w:rPr>
          <w:lang w:val="es_ES" w:bidi="es_ES"/>
        </w:rPr>
        <w:t xml:space="preserve"> · </w:t>
      </w:r>
      <w:r>
        <w:rPr>
          <w:lang w:val="es_ES" w:bidi="es_ES"/>
        </w:rPr>
        <w:t>MRK 9:10</w:t>
      </w:r>
      <w:r>
        <w:rPr>
          <w:lang w:val="es_ES" w:bidi="es_ES"/>
        </w:rPr>
        <w:t xml:space="preserve"> · </w:t>
      </w:r>
      <w:r>
        <w:rPr>
          <w:lang w:val="es_ES" w:bidi="es_ES"/>
        </w:rPr>
        <w:t>MRK 9:16</w:t>
      </w:r>
      <w:r>
        <w:rPr>
          <w:lang w:val="es_ES" w:bidi="es_ES"/>
        </w:rPr>
        <w:t xml:space="preserve"> · </w:t>
      </w:r>
      <w:r>
        <w:rPr>
          <w:lang w:val="es_ES" w:bidi="es_ES"/>
        </w:rPr>
        <w:t>MRK 9:33</w:t>
      </w:r>
      <w:r>
        <w:rPr>
          <w:lang w:val="es_ES" w:bidi="es_ES"/>
        </w:rPr>
        <w:t xml:space="preserve"> · </w:t>
      </w:r>
      <w:r>
        <w:rPr>
          <w:lang w:val="es_ES" w:bidi="es_ES"/>
        </w:rPr>
        <w:t>MRK 9:34</w:t>
      </w:r>
      <w:r>
        <w:rPr>
          <w:lang w:val="es_ES" w:bidi="es_ES"/>
        </w:rPr>
        <w:t xml:space="preserve"> · </w:t>
      </w:r>
      <w:r>
        <w:rPr>
          <w:lang w:val="es_ES" w:bidi="es_ES"/>
        </w:rPr>
        <w:t>MRK 9:50</w:t>
      </w:r>
      <w:r>
        <w:rPr>
          <w:lang w:val="es_ES" w:bidi="es_ES"/>
        </w:rPr>
        <w:t xml:space="preserve"> · </w:t>
      </w:r>
      <w:r>
        <w:rPr>
          <w:lang w:val="es_ES" w:bidi="es_ES"/>
        </w:rPr>
        <w:t>MRK 10:3</w:t>
      </w:r>
      <w:r>
        <w:rPr>
          <w:lang w:val="es_ES" w:bidi="es_ES"/>
        </w:rPr>
        <w:t xml:space="preserve"> · </w:t>
      </w:r>
      <w:r>
        <w:rPr>
          <w:lang w:val="es_ES" w:bidi="es_ES"/>
        </w:rPr>
        <w:t>MRK 10:17</w:t>
      </w:r>
      <w:r>
        <w:rPr>
          <w:lang w:val="es_ES" w:bidi="es_ES"/>
        </w:rPr>
        <w:t xml:space="preserve"> · </w:t>
      </w:r>
      <w:r>
        <w:rPr>
          <w:lang w:val="es_ES" w:bidi="es_ES"/>
        </w:rPr>
        <w:t>MRK 10:26</w:t>
      </w:r>
      <w:r>
        <w:rPr>
          <w:lang w:val="es_ES" w:bidi="es_ES"/>
        </w:rPr>
        <w:t xml:space="preserve"> · </w:t>
      </w:r>
      <w:r>
        <w:rPr>
          <w:lang w:val="es_ES" w:bidi="es_ES"/>
        </w:rPr>
        <w:t>MRK 10:36</w:t>
      </w:r>
      <w:r>
        <w:rPr>
          <w:lang w:val="es_ES" w:bidi="es_ES"/>
        </w:rPr>
        <w:t xml:space="preserve"> · </w:t>
      </w:r>
      <w:r>
        <w:rPr>
          <w:lang w:val="es_ES" w:bidi="es_ES"/>
        </w:rPr>
        <w:t>MRK 10:38</w:t>
      </w:r>
      <w:r>
        <w:rPr>
          <w:lang w:val="es_ES" w:bidi="es_ES"/>
        </w:rPr>
        <w:t xml:space="preserve"> · </w:t>
      </w:r>
      <w:r>
        <w:rPr>
          <w:lang w:val="es_ES" w:bidi="es_ES"/>
        </w:rPr>
        <w:t>MRK 10:51</w:t>
      </w:r>
      <w:r>
        <w:rPr>
          <w:lang w:val="es_ES" w:bidi="es_ES"/>
        </w:rPr>
        <w:t xml:space="preserve"> · </w:t>
      </w:r>
      <w:r>
        <w:rPr>
          <w:lang w:val="es_ES" w:bidi="es_ES"/>
        </w:rPr>
        <w:t>MRK 11:5</w:t>
      </w:r>
      <w:r>
        <w:rPr>
          <w:lang w:val="es_ES" w:bidi="es_ES"/>
        </w:rPr>
        <w:t xml:space="preserve"> · </w:t>
      </w:r>
      <w:r>
        <w:rPr>
          <w:lang w:val="es_ES" w:bidi="es_ES"/>
        </w:rPr>
        <w:t>MRK 11:28</w:t>
      </w:r>
      <w:r>
        <w:rPr>
          <w:lang w:val="es_ES" w:bidi="es_ES"/>
        </w:rPr>
        <w:t xml:space="preserve"> · </w:t>
      </w:r>
      <w:r>
        <w:rPr>
          <w:lang w:val="es_ES" w:bidi="es_ES"/>
        </w:rPr>
        <w:t>MRK 12:9</w:t>
      </w:r>
      <w:r>
        <w:rPr>
          <w:lang w:val="es_ES" w:bidi="es_ES"/>
        </w:rPr>
        <w:t xml:space="preserve"> · </w:t>
      </w:r>
      <w:r>
        <w:rPr>
          <w:lang w:val="es_ES" w:bidi="es_ES"/>
        </w:rPr>
        <w:t>MRK 12:16</w:t>
      </w:r>
      <w:r>
        <w:rPr>
          <w:lang w:val="es_ES" w:bidi="es_ES"/>
        </w:rPr>
        <w:t xml:space="preserve"> · </w:t>
      </w:r>
      <w:r>
        <w:rPr>
          <w:lang w:val="es_ES" w:bidi="es_ES"/>
        </w:rPr>
        <w:t>MRK 12:23</w:t>
      </w:r>
      <w:r>
        <w:rPr>
          <w:lang w:val="es_ES" w:bidi="es_ES"/>
        </w:rPr>
        <w:t xml:space="preserve"> · </w:t>
      </w:r>
      <w:r>
        <w:rPr>
          <w:lang w:val="es_ES" w:bidi="es_ES"/>
        </w:rPr>
        <w:t>MRK 13:4</w:t>
      </w:r>
      <w:r>
        <w:rPr>
          <w:lang w:val="es_ES" w:bidi="es_ES"/>
        </w:rPr>
        <w:t xml:space="preserve"> · </w:t>
      </w:r>
      <w:r>
        <w:rPr>
          <w:lang w:val="es_ES" w:bidi="es_ES"/>
        </w:rPr>
        <w:t>MRK 13:11</w:t>
      </w:r>
      <w:r>
        <w:rPr>
          <w:lang w:val="es_ES" w:bidi="es_ES"/>
        </w:rPr>
        <w:t xml:space="preserve"> · </w:t>
      </w:r>
      <w:r>
        <w:rPr>
          <w:lang w:val="es_ES" w:bidi="es_ES"/>
        </w:rPr>
        <w:t>MRK 14:36</w:t>
      </w:r>
      <w:r>
        <w:rPr>
          <w:lang w:val="es_ES" w:bidi="es_ES"/>
        </w:rPr>
        <w:t xml:space="preserve"> · </w:t>
      </w:r>
      <w:r>
        <w:rPr>
          <w:lang w:val="es_ES" w:bidi="es_ES"/>
        </w:rPr>
        <w:t>MRK 14:36</w:t>
      </w:r>
      <w:r>
        <w:rPr>
          <w:lang w:val="es_ES" w:bidi="es_ES"/>
        </w:rPr>
        <w:t xml:space="preserve"> · </w:t>
      </w:r>
      <w:r>
        <w:rPr>
          <w:lang w:val="es_ES" w:bidi="es_ES"/>
        </w:rPr>
        <w:t>MRK 14:40</w:t>
      </w:r>
      <w:r>
        <w:rPr>
          <w:lang w:val="es_ES" w:bidi="es_ES"/>
        </w:rPr>
        <w:t xml:space="preserve"> · </w:t>
      </w:r>
      <w:r>
        <w:rPr>
          <w:lang w:val="es_ES" w:bidi="es_ES"/>
        </w:rPr>
        <w:t>MRK 14:60</w:t>
      </w:r>
      <w:r>
        <w:rPr>
          <w:lang w:val="es_ES" w:bidi="es_ES"/>
        </w:rPr>
        <w:t xml:space="preserve"> · </w:t>
      </w:r>
      <w:r>
        <w:rPr>
          <w:lang w:val="es_ES" w:bidi="es_ES"/>
        </w:rPr>
        <w:t>MRK 14:63</w:t>
      </w:r>
      <w:r>
        <w:rPr>
          <w:lang w:val="es_ES" w:bidi="es_ES"/>
        </w:rPr>
        <w:t xml:space="preserve"> · </w:t>
      </w:r>
      <w:r>
        <w:rPr>
          <w:lang w:val="es_ES" w:bidi="es_ES"/>
        </w:rPr>
        <w:t>MRK 14:64</w:t>
      </w:r>
      <w:r>
        <w:rPr>
          <w:lang w:val="es_ES" w:bidi="es_ES"/>
        </w:rPr>
        <w:t xml:space="preserve"> · </w:t>
      </w:r>
      <w:r>
        <w:rPr>
          <w:lang w:val="es_ES" w:bidi="es_ES"/>
        </w:rPr>
        <w:t>MRK 14:68</w:t>
      </w:r>
      <w:r>
        <w:rPr>
          <w:lang w:val="es_ES" w:bidi="es_ES"/>
        </w:rPr>
        <w:t xml:space="preserve"> · </w:t>
      </w:r>
      <w:r>
        <w:rPr>
          <w:lang w:val="es_ES" w:bidi="es_ES"/>
        </w:rPr>
        <w:t>MRK 15:12</w:t>
      </w:r>
      <w:r>
        <w:rPr>
          <w:lang w:val="es_ES" w:bidi="es_ES"/>
        </w:rPr>
        <w:t xml:space="preserve"> · </w:t>
      </w:r>
      <w:r>
        <w:rPr>
          <w:lang w:val="es_ES" w:bidi="es_ES"/>
        </w:rPr>
        <w:t>MRK 15:14</w:t>
      </w:r>
      <w:r>
        <w:rPr>
          <w:lang w:val="es_ES" w:bidi="es_ES"/>
        </w:rPr>
        <w:t xml:space="preserve"> · </w:t>
      </w:r>
      <w:r>
        <w:rPr>
          <w:lang w:val="es_ES" w:bidi="es_ES"/>
        </w:rPr>
        <w:t>MRK 15:24</w:t>
      </w:r>
      <w:r>
        <w:rPr>
          <w:lang w:val="es_ES" w:bidi="es_ES"/>
        </w:rPr>
        <w:t xml:space="preserve"> · </w:t>
      </w:r>
      <w:r>
        <w:rPr>
          <w:lang w:val="es_ES" w:bidi="es_ES"/>
        </w:rPr>
        <w:t>MRK 16:3</w:t>
      </w:r>
      <w:r>
        <w:rPr>
          <w:lang w:val="es_ES" w:bidi="es_ES"/>
        </w:rPr>
        <w:t xml:space="preserve"> · </w:t>
      </w:r>
      <w:r>
        <w:rPr>
          <w:lang w:val="es_ES" w:bidi="es_ES"/>
        </w:rPr>
        <w:t>LUK 1:62</w:t>
      </w:r>
      <w:r>
        <w:rPr>
          <w:lang w:val="es_ES" w:bidi="es_ES"/>
        </w:rPr>
        <w:t xml:space="preserve"> · </w:t>
      </w:r>
      <w:r>
        <w:rPr>
          <w:lang w:val="es_ES" w:bidi="es_ES"/>
        </w:rPr>
        <w:t>LUK 1:66</w:t>
      </w:r>
      <w:r>
        <w:rPr>
          <w:lang w:val="es_ES" w:bidi="es_ES"/>
        </w:rPr>
        <w:t xml:space="preserve"> · </w:t>
      </w:r>
      <w:r>
        <w:rPr>
          <w:lang w:val="es_ES" w:bidi="es_ES"/>
        </w:rPr>
        <w:t>LUK 3:7</w:t>
      </w:r>
      <w:r>
        <w:rPr>
          <w:lang w:val="es_ES" w:bidi="es_ES"/>
        </w:rPr>
        <w:t xml:space="preserve"> · </w:t>
      </w:r>
      <w:r>
        <w:rPr>
          <w:lang w:val="es_ES" w:bidi="es_ES"/>
        </w:rPr>
        <w:t>LUK 3:10</w:t>
      </w:r>
      <w:r>
        <w:rPr>
          <w:lang w:val="es_ES" w:bidi="es_ES"/>
        </w:rPr>
        <w:t xml:space="preserve"> · </w:t>
      </w:r>
      <w:r>
        <w:rPr>
          <w:lang w:val="es_ES" w:bidi="es_ES"/>
        </w:rPr>
        <w:t>LUK 3:12</w:t>
      </w:r>
      <w:r>
        <w:rPr>
          <w:lang w:val="es_ES" w:bidi="es_ES"/>
        </w:rPr>
        <w:t xml:space="preserve"> · </w:t>
      </w:r>
      <w:r>
        <w:rPr>
          <w:lang w:val="es_ES" w:bidi="es_ES"/>
        </w:rPr>
        <w:t>LUK 3:14</w:t>
      </w:r>
      <w:r>
        <w:rPr>
          <w:lang w:val="es_ES" w:bidi="es_ES"/>
        </w:rPr>
        <w:t xml:space="preserve"> · </w:t>
      </w:r>
      <w:r>
        <w:rPr>
          <w:lang w:val="es_ES" w:bidi="es_ES"/>
        </w:rPr>
        <w:t>LUK 4:34</w:t>
      </w:r>
      <w:r>
        <w:rPr>
          <w:lang w:val="es_ES" w:bidi="es_ES"/>
        </w:rPr>
        <w:t xml:space="preserve"> · </w:t>
      </w:r>
      <w:r>
        <w:rPr>
          <w:lang w:val="es_ES" w:bidi="es_ES"/>
        </w:rPr>
        <w:t>LUK 4:36</w:t>
      </w:r>
      <w:r>
        <w:rPr>
          <w:lang w:val="es_ES" w:bidi="es_ES"/>
        </w:rPr>
        <w:t xml:space="preserve"> · </w:t>
      </w:r>
      <w:r>
        <w:rPr>
          <w:lang w:val="es_ES" w:bidi="es_ES"/>
        </w:rPr>
        <w:t>LUK 5:21</w:t>
      </w:r>
      <w:r>
        <w:rPr>
          <w:lang w:val="es_ES" w:bidi="es_ES"/>
        </w:rPr>
        <w:t xml:space="preserve"> · </w:t>
      </w:r>
      <w:r>
        <w:rPr>
          <w:lang w:val="es_ES" w:bidi="es_ES"/>
        </w:rPr>
        <w:t>LUK 5:21</w:t>
      </w:r>
      <w:r>
        <w:rPr>
          <w:lang w:val="es_ES" w:bidi="es_ES"/>
        </w:rPr>
        <w:t xml:space="preserve"> · </w:t>
      </w:r>
      <w:r>
        <w:rPr>
          <w:lang w:val="es_ES" w:bidi="es_ES"/>
        </w:rPr>
        <w:t>LUK 5:23</w:t>
      </w:r>
      <w:r>
        <w:rPr>
          <w:lang w:val="es_ES" w:bidi="es_ES"/>
        </w:rPr>
        <w:t xml:space="preserve"> · </w:t>
      </w:r>
      <w:r>
        <w:rPr>
          <w:lang w:val="es_ES" w:bidi="es_ES"/>
        </w:rPr>
        <w:t>LUK 6:11</w:t>
      </w:r>
      <w:r>
        <w:rPr>
          <w:lang w:val="es_ES" w:bidi="es_ES"/>
        </w:rPr>
        <w:t xml:space="preserve"> · </w:t>
      </w:r>
      <w:r>
        <w:rPr>
          <w:lang w:val="es_ES" w:bidi="es_ES"/>
        </w:rPr>
        <w:t>LUK 6:47</w:t>
      </w:r>
      <w:r>
        <w:rPr>
          <w:lang w:val="es_ES" w:bidi="es_ES"/>
        </w:rPr>
        <w:t xml:space="preserve"> · </w:t>
      </w:r>
      <w:r>
        <w:rPr>
          <w:lang w:val="es_ES" w:bidi="es_ES"/>
        </w:rPr>
        <w:t>LUK 7:24</w:t>
      </w:r>
      <w:r>
        <w:rPr>
          <w:lang w:val="es_ES" w:bidi="es_ES"/>
        </w:rPr>
        <w:t xml:space="preserve"> · </w:t>
      </w:r>
      <w:r>
        <w:rPr>
          <w:lang w:val="es_ES" w:bidi="es_ES"/>
        </w:rPr>
        <w:t>LUK 7:25</w:t>
      </w:r>
      <w:r>
        <w:rPr>
          <w:lang w:val="es_ES" w:bidi="es_ES"/>
        </w:rPr>
        <w:t xml:space="preserve"> · </w:t>
      </w:r>
      <w:r>
        <w:rPr>
          <w:lang w:val="es_ES" w:bidi="es_ES"/>
        </w:rPr>
        <w:t>LUK 7:26</w:t>
      </w:r>
      <w:r>
        <w:rPr>
          <w:lang w:val="es_ES" w:bidi="es_ES"/>
        </w:rPr>
        <w:t xml:space="preserve"> · </w:t>
      </w:r>
      <w:r>
        <w:rPr>
          <w:lang w:val="es_ES" w:bidi="es_ES"/>
        </w:rPr>
        <w:t>LUK 7:31</w:t>
      </w:r>
      <w:r>
        <w:rPr>
          <w:lang w:val="es_ES" w:bidi="es_ES"/>
        </w:rPr>
        <w:t xml:space="preserve"> · </w:t>
      </w:r>
      <w:r>
        <w:rPr>
          <w:lang w:val="es_ES" w:bidi="es_ES"/>
        </w:rPr>
        <w:t>LUK 7:31</w:t>
      </w:r>
      <w:r>
        <w:rPr>
          <w:lang w:val="es_ES" w:bidi="es_ES"/>
        </w:rPr>
        <w:t xml:space="preserve"> · </w:t>
      </w:r>
      <w:r>
        <w:rPr>
          <w:lang w:val="es_ES" w:bidi="es_ES"/>
        </w:rPr>
        <w:t>LUK 7:39</w:t>
      </w:r>
      <w:r>
        <w:rPr>
          <w:lang w:val="es_ES" w:bidi="es_ES"/>
        </w:rPr>
        <w:t xml:space="preserve"> · </w:t>
      </w:r>
      <w:r>
        <w:rPr>
          <w:lang w:val="es_ES" w:bidi="es_ES"/>
        </w:rPr>
        <w:t>LUK 7:42</w:t>
      </w:r>
      <w:r>
        <w:rPr>
          <w:lang w:val="es_ES" w:bidi="es_ES"/>
        </w:rPr>
        <w:t xml:space="preserve"> · </w:t>
      </w:r>
      <w:r>
        <w:rPr>
          <w:lang w:val="es_ES" w:bidi="es_ES"/>
        </w:rPr>
        <w:t>LUK 7:49</w:t>
      </w:r>
      <w:r>
        <w:rPr>
          <w:lang w:val="es_ES" w:bidi="es_ES"/>
        </w:rPr>
        <w:t xml:space="preserve"> · </w:t>
      </w:r>
      <w:r>
        <w:rPr>
          <w:lang w:val="es_ES" w:bidi="es_ES"/>
        </w:rPr>
        <w:t>LUK 8:9</w:t>
      </w:r>
      <w:r>
        <w:rPr>
          <w:lang w:val="es_ES" w:bidi="es_ES"/>
        </w:rPr>
        <w:t xml:space="preserve"> · </w:t>
      </w:r>
      <w:r>
        <w:rPr>
          <w:lang w:val="es_ES" w:bidi="es_ES"/>
        </w:rPr>
        <w:t>LUK 8:25</w:t>
      </w:r>
      <w:r>
        <w:rPr>
          <w:lang w:val="es_ES" w:bidi="es_ES"/>
        </w:rPr>
        <w:t xml:space="preserve"> · </w:t>
      </w:r>
      <w:r>
        <w:rPr>
          <w:lang w:val="es_ES" w:bidi="es_ES"/>
        </w:rPr>
        <w:t>LUK 8:30</w:t>
      </w:r>
      <w:r>
        <w:rPr>
          <w:lang w:val="es_ES" w:bidi="es_ES"/>
        </w:rPr>
        <w:t xml:space="preserve"> · </w:t>
      </w:r>
      <w:r>
        <w:rPr>
          <w:lang w:val="es_ES" w:bidi="es_ES"/>
        </w:rPr>
        <w:t>LUK 8:45</w:t>
      </w:r>
      <w:r>
        <w:rPr>
          <w:lang w:val="es_ES" w:bidi="es_ES"/>
        </w:rPr>
        <w:t xml:space="preserve"> · </w:t>
      </w:r>
      <w:r>
        <w:rPr>
          <w:lang w:val="es_ES" w:bidi="es_ES"/>
        </w:rPr>
        <w:t>LUK 9:9</w:t>
      </w:r>
      <w:r>
        <w:rPr>
          <w:lang w:val="es_ES" w:bidi="es_ES"/>
        </w:rPr>
        <w:t xml:space="preserve"> · </w:t>
      </w:r>
      <w:r>
        <w:rPr>
          <w:lang w:val="es_ES" w:bidi="es_ES"/>
        </w:rPr>
        <w:t>LUK 9:18</w:t>
      </w:r>
      <w:r>
        <w:rPr>
          <w:lang w:val="es_ES" w:bidi="es_ES"/>
        </w:rPr>
        <w:t xml:space="preserve"> · </w:t>
      </w:r>
      <w:r>
        <w:rPr>
          <w:lang w:val="es_ES" w:bidi="es_ES"/>
        </w:rPr>
        <w:t>LUK 9:20</w:t>
      </w:r>
      <w:r>
        <w:rPr>
          <w:lang w:val="es_ES" w:bidi="es_ES"/>
        </w:rPr>
        <w:t xml:space="preserve"> · </w:t>
      </w:r>
      <w:r>
        <w:rPr>
          <w:lang w:val="es_ES" w:bidi="es_ES"/>
        </w:rPr>
        <w:t>LUK 9:25</w:t>
      </w:r>
      <w:r>
        <w:rPr>
          <w:lang w:val="es_ES" w:bidi="es_ES"/>
        </w:rPr>
        <w:t xml:space="preserve"> · </w:t>
      </w:r>
      <w:r>
        <w:rPr>
          <w:lang w:val="es_ES" w:bidi="es_ES"/>
        </w:rPr>
        <w:t>LUK 9:46</w:t>
      </w:r>
      <w:r>
        <w:rPr>
          <w:lang w:val="es_ES" w:bidi="es_ES"/>
        </w:rPr>
        <w:t xml:space="preserve"> · </w:t>
      </w:r>
      <w:r>
        <w:rPr>
          <w:lang w:val="es_ES" w:bidi="es_ES"/>
        </w:rPr>
        <w:t>LUK 10:22</w:t>
      </w:r>
      <w:r>
        <w:rPr>
          <w:lang w:val="es_ES" w:bidi="es_ES"/>
        </w:rPr>
        <w:t xml:space="preserve"> · </w:t>
      </w:r>
      <w:r>
        <w:rPr>
          <w:lang w:val="es_ES" w:bidi="es_ES"/>
        </w:rPr>
        <w:t>LUK 10:22</w:t>
      </w:r>
      <w:r>
        <w:rPr>
          <w:lang w:val="es_ES" w:bidi="es_ES"/>
        </w:rPr>
        <w:t xml:space="preserve"> · </w:t>
      </w:r>
      <w:r>
        <w:rPr>
          <w:lang w:val="es_ES" w:bidi="es_ES"/>
        </w:rPr>
        <w:t>LUK 10:25</w:t>
      </w:r>
      <w:r>
        <w:rPr>
          <w:lang w:val="es_ES" w:bidi="es_ES"/>
        </w:rPr>
        <w:t xml:space="preserve"> · </w:t>
      </w:r>
      <w:r>
        <w:rPr>
          <w:lang w:val="es_ES" w:bidi="es_ES"/>
        </w:rPr>
        <w:t>LUK 10:26</w:t>
      </w:r>
      <w:r>
        <w:rPr>
          <w:lang w:val="es_ES" w:bidi="es_ES"/>
        </w:rPr>
        <w:t xml:space="preserve"> · </w:t>
      </w:r>
      <w:r>
        <w:rPr>
          <w:lang w:val="es_ES" w:bidi="es_ES"/>
        </w:rPr>
        <w:t>LUK 10:29</w:t>
      </w:r>
      <w:r>
        <w:rPr>
          <w:lang w:val="es_ES" w:bidi="es_ES"/>
        </w:rPr>
        <w:t xml:space="preserve"> · </w:t>
      </w:r>
      <w:r>
        <w:rPr>
          <w:lang w:val="es_ES" w:bidi="es_ES"/>
        </w:rPr>
        <w:t>LUK 10:36</w:t>
      </w:r>
      <w:r>
        <w:rPr>
          <w:lang w:val="es_ES" w:bidi="es_ES"/>
        </w:rPr>
        <w:t xml:space="preserve"> · </w:t>
      </w:r>
      <w:r>
        <w:rPr>
          <w:lang w:val="es_ES" w:bidi="es_ES"/>
        </w:rPr>
        <w:t>LUK 11:5</w:t>
      </w:r>
      <w:r>
        <w:rPr>
          <w:lang w:val="es_ES" w:bidi="es_ES"/>
        </w:rPr>
        <w:t xml:space="preserve"> · </w:t>
      </w:r>
      <w:r>
        <w:rPr>
          <w:lang w:val="es_ES" w:bidi="es_ES"/>
        </w:rPr>
        <w:t>LUK 11:11</w:t>
      </w:r>
      <w:r>
        <w:rPr>
          <w:lang w:val="es_ES" w:bidi="es_ES"/>
        </w:rPr>
        <w:t xml:space="preserve"> · </w:t>
      </w:r>
      <w:r>
        <w:rPr>
          <w:lang w:val="es_ES" w:bidi="es_ES"/>
        </w:rPr>
        <w:t>LUK 11:19</w:t>
      </w:r>
      <w:r>
        <w:rPr>
          <w:lang w:val="es_ES" w:bidi="es_ES"/>
        </w:rPr>
        <w:t xml:space="preserve"> · </w:t>
      </w:r>
      <w:r>
        <w:rPr>
          <w:lang w:val="es_ES" w:bidi="es_ES"/>
        </w:rPr>
        <w:t>LUK 12:5</w:t>
      </w:r>
      <w:r>
        <w:rPr>
          <w:lang w:val="es_ES" w:bidi="es_ES"/>
        </w:rPr>
        <w:t xml:space="preserve"> · </w:t>
      </w:r>
      <w:r>
        <w:rPr>
          <w:lang w:val="es_ES" w:bidi="es_ES"/>
        </w:rPr>
        <w:t>LUK 12:11</w:t>
      </w:r>
      <w:r>
        <w:rPr>
          <w:lang w:val="es_ES" w:bidi="es_ES"/>
        </w:rPr>
        <w:t xml:space="preserve"> · </w:t>
      </w:r>
      <w:r>
        <w:rPr>
          <w:lang w:val="es_ES" w:bidi="es_ES"/>
        </w:rPr>
        <w:t>LUK 12:11</w:t>
      </w:r>
      <w:r>
        <w:rPr>
          <w:lang w:val="es_ES" w:bidi="es_ES"/>
        </w:rPr>
        <w:t xml:space="preserve"> · </w:t>
      </w:r>
      <w:r>
        <w:rPr>
          <w:lang w:val="es_ES" w:bidi="es_ES"/>
        </w:rPr>
        <w:t>LUK 12:14</w:t>
      </w:r>
      <w:r>
        <w:rPr>
          <w:lang w:val="es_ES" w:bidi="es_ES"/>
        </w:rPr>
        <w:t xml:space="preserve"> · </w:t>
      </w:r>
      <w:r>
        <w:rPr>
          <w:lang w:val="es_ES" w:bidi="es_ES"/>
        </w:rPr>
        <w:t>LUK 12:17</w:t>
      </w:r>
      <w:r>
        <w:rPr>
          <w:lang w:val="es_ES" w:bidi="es_ES"/>
        </w:rPr>
        <w:t xml:space="preserve"> · </w:t>
      </w:r>
      <w:r>
        <w:rPr>
          <w:lang w:val="es_ES" w:bidi="es_ES"/>
        </w:rPr>
        <w:t>LUK 12:20</w:t>
      </w:r>
      <w:r>
        <w:rPr>
          <w:lang w:val="es_ES" w:bidi="es_ES"/>
        </w:rPr>
        <w:t xml:space="preserve"> · </w:t>
      </w:r>
      <w:r>
        <w:rPr>
          <w:lang w:val="es_ES" w:bidi="es_ES"/>
        </w:rPr>
        <w:t>LUK 12:22</w:t>
      </w:r>
      <w:r>
        <w:rPr>
          <w:lang w:val="es_ES" w:bidi="es_ES"/>
        </w:rPr>
        <w:t xml:space="preserve"> · </w:t>
      </w:r>
      <w:r>
        <w:rPr>
          <w:lang w:val="es_ES" w:bidi="es_ES"/>
        </w:rPr>
        <w:t>LUK 12:22</w:t>
      </w:r>
      <w:r>
        <w:rPr>
          <w:lang w:val="es_ES" w:bidi="es_ES"/>
        </w:rPr>
        <w:t xml:space="preserve"> · </w:t>
      </w:r>
      <w:r>
        <w:rPr>
          <w:lang w:val="es_ES" w:bidi="es_ES"/>
        </w:rPr>
        <w:t>LUK 12:25</w:t>
      </w:r>
      <w:r>
        <w:rPr>
          <w:lang w:val="es_ES" w:bidi="es_ES"/>
        </w:rPr>
        <w:t xml:space="preserve"> · </w:t>
      </w:r>
      <w:r>
        <w:rPr>
          <w:lang w:val="es_ES" w:bidi="es_ES"/>
        </w:rPr>
        <w:t>LUK 12:29</w:t>
      </w:r>
      <w:r>
        <w:rPr>
          <w:lang w:val="es_ES" w:bidi="es_ES"/>
        </w:rPr>
        <w:t xml:space="preserve"> · </w:t>
      </w:r>
      <w:r>
        <w:rPr>
          <w:lang w:val="es_ES" w:bidi="es_ES"/>
        </w:rPr>
        <w:t>LUK 12:29</w:t>
      </w:r>
      <w:r>
        <w:rPr>
          <w:lang w:val="es_ES" w:bidi="es_ES"/>
        </w:rPr>
        <w:t xml:space="preserve"> · </w:t>
      </w:r>
      <w:r>
        <w:rPr>
          <w:lang w:val="es_ES" w:bidi="es_ES"/>
        </w:rPr>
        <w:t>LUK 12:42</w:t>
      </w:r>
      <w:r>
        <w:rPr>
          <w:lang w:val="es_ES" w:bidi="es_ES"/>
        </w:rPr>
        <w:t xml:space="preserve"> · </w:t>
      </w:r>
      <w:r>
        <w:rPr>
          <w:lang w:val="es_ES" w:bidi="es_ES"/>
        </w:rPr>
        <w:t>LUK 13:18</w:t>
      </w:r>
      <w:r>
        <w:rPr>
          <w:lang w:val="es_ES" w:bidi="es_ES"/>
        </w:rPr>
        <w:t xml:space="preserve"> · </w:t>
      </w:r>
      <w:r>
        <w:rPr>
          <w:lang w:val="es_ES" w:bidi="es_ES"/>
        </w:rPr>
        <w:t>LUK 13:18</w:t>
      </w:r>
      <w:r>
        <w:rPr>
          <w:lang w:val="es_ES" w:bidi="es_ES"/>
        </w:rPr>
        <w:t xml:space="preserve"> · </w:t>
      </w:r>
      <w:r>
        <w:rPr>
          <w:lang w:val="es_ES" w:bidi="es_ES"/>
        </w:rPr>
        <w:t>LUK 13:20</w:t>
      </w:r>
      <w:r>
        <w:rPr>
          <w:lang w:val="es_ES" w:bidi="es_ES"/>
        </w:rPr>
        <w:t xml:space="preserve"> · </w:t>
      </w:r>
      <w:r>
        <w:rPr>
          <w:lang w:val="es_ES" w:bidi="es_ES"/>
        </w:rPr>
        <w:t>LUK 14:5</w:t>
      </w:r>
      <w:r>
        <w:rPr>
          <w:lang w:val="es_ES" w:bidi="es_ES"/>
        </w:rPr>
        <w:t xml:space="preserve"> · </w:t>
      </w:r>
      <w:r>
        <w:rPr>
          <w:lang w:val="es_ES" w:bidi="es_ES"/>
        </w:rPr>
        <w:t>LUK 14:28</w:t>
      </w:r>
      <w:r>
        <w:rPr>
          <w:lang w:val="es_ES" w:bidi="es_ES"/>
        </w:rPr>
        <w:t xml:space="preserve"> · </w:t>
      </w:r>
      <w:r>
        <w:rPr>
          <w:lang w:val="es_ES" w:bidi="es_ES"/>
        </w:rPr>
        <w:t>LUK 14:31</w:t>
      </w:r>
      <w:r>
        <w:rPr>
          <w:lang w:val="es_ES" w:bidi="es_ES"/>
        </w:rPr>
        <w:t xml:space="preserve"> · </w:t>
      </w:r>
      <w:r>
        <w:rPr>
          <w:lang w:val="es_ES" w:bidi="es_ES"/>
        </w:rPr>
        <w:t>LUK 14:34</w:t>
      </w:r>
      <w:r>
        <w:rPr>
          <w:lang w:val="es_ES" w:bidi="es_ES"/>
        </w:rPr>
        <w:t xml:space="preserve"> · </w:t>
      </w:r>
      <w:r>
        <w:rPr>
          <w:lang w:val="es_ES" w:bidi="es_ES"/>
        </w:rPr>
        <w:t>LUK 15:4</w:t>
      </w:r>
      <w:r>
        <w:rPr>
          <w:lang w:val="es_ES" w:bidi="es_ES"/>
        </w:rPr>
        <w:t xml:space="preserve"> · </w:t>
      </w:r>
      <w:r>
        <w:rPr>
          <w:lang w:val="es_ES" w:bidi="es_ES"/>
        </w:rPr>
        <w:t>LUK 15:8</w:t>
      </w:r>
      <w:r>
        <w:rPr>
          <w:lang w:val="es_ES" w:bidi="es_ES"/>
        </w:rPr>
        <w:t xml:space="preserve"> · </w:t>
      </w:r>
      <w:r>
        <w:rPr>
          <w:lang w:val="es_ES" w:bidi="es_ES"/>
        </w:rPr>
        <w:t>LUK 15:26</w:t>
      </w:r>
      <w:r>
        <w:rPr>
          <w:lang w:val="es_ES" w:bidi="es_ES"/>
        </w:rPr>
        <w:t xml:space="preserve"> · </w:t>
      </w:r>
      <w:r>
        <w:rPr>
          <w:lang w:val="es_ES" w:bidi="es_ES"/>
        </w:rPr>
        <w:t>LUK 16:2</w:t>
      </w:r>
      <w:r>
        <w:rPr>
          <w:lang w:val="es_ES" w:bidi="es_ES"/>
        </w:rPr>
        <w:t xml:space="preserve"> · </w:t>
      </w:r>
      <w:r>
        <w:rPr>
          <w:lang w:val="es_ES" w:bidi="es_ES"/>
        </w:rPr>
        <w:t>LUK 16:3</w:t>
      </w:r>
      <w:r>
        <w:rPr>
          <w:lang w:val="es_ES" w:bidi="es_ES"/>
        </w:rPr>
        <w:t xml:space="preserve"> · </w:t>
      </w:r>
      <w:r>
        <w:rPr>
          <w:lang w:val="es_ES" w:bidi="es_ES"/>
        </w:rPr>
        <w:t>LUK 16:4</w:t>
      </w:r>
      <w:r>
        <w:rPr>
          <w:lang w:val="es_ES" w:bidi="es_ES"/>
        </w:rPr>
        <w:t xml:space="preserve"> · </w:t>
      </w:r>
      <w:r>
        <w:rPr>
          <w:lang w:val="es_ES" w:bidi="es_ES"/>
        </w:rPr>
        <w:t>LUK 16:11</w:t>
      </w:r>
      <w:r>
        <w:rPr>
          <w:lang w:val="es_ES" w:bidi="es_ES"/>
        </w:rPr>
        <w:t xml:space="preserve"> · </w:t>
      </w:r>
      <w:r>
        <w:rPr>
          <w:lang w:val="es_ES" w:bidi="es_ES"/>
        </w:rPr>
        <w:t>LUK 16:12</w:t>
      </w:r>
      <w:r>
        <w:rPr>
          <w:lang w:val="es_ES" w:bidi="es_ES"/>
        </w:rPr>
        <w:t xml:space="preserve"> · </w:t>
      </w:r>
      <w:r>
        <w:rPr>
          <w:lang w:val="es_ES" w:bidi="es_ES"/>
        </w:rPr>
        <w:t>LUK 17:7</w:t>
      </w:r>
      <w:r>
        <w:rPr>
          <w:lang w:val="es_ES" w:bidi="es_ES"/>
        </w:rPr>
        <w:t xml:space="preserve"> · </w:t>
      </w:r>
      <w:r>
        <w:rPr>
          <w:lang w:val="es_ES" w:bidi="es_ES"/>
        </w:rPr>
        <w:t>LUK 17:8</w:t>
      </w:r>
      <w:r>
        <w:rPr>
          <w:lang w:val="es_ES" w:bidi="es_ES"/>
        </w:rPr>
        <w:t xml:space="preserve"> · </w:t>
      </w:r>
      <w:r>
        <w:rPr>
          <w:lang w:val="es_ES" w:bidi="es_ES"/>
        </w:rPr>
        <w:t>LUK 18:6</w:t>
      </w:r>
      <w:r>
        <w:rPr>
          <w:lang w:val="es_ES" w:bidi="es_ES"/>
        </w:rPr>
        <w:t xml:space="preserve"> · </w:t>
      </w:r>
      <w:r>
        <w:rPr>
          <w:lang w:val="es_ES" w:bidi="es_ES"/>
        </w:rPr>
        <w:t>LUK 18:18</w:t>
      </w:r>
      <w:r>
        <w:rPr>
          <w:lang w:val="es_ES" w:bidi="es_ES"/>
        </w:rPr>
        <w:t xml:space="preserve"> · </w:t>
      </w:r>
      <w:r>
        <w:rPr>
          <w:lang w:val="es_ES" w:bidi="es_ES"/>
        </w:rPr>
        <w:t>LUK 18:26</w:t>
      </w:r>
      <w:r>
        <w:rPr>
          <w:lang w:val="es_ES" w:bidi="es_ES"/>
        </w:rPr>
        <w:t xml:space="preserve"> · </w:t>
      </w:r>
      <w:r>
        <w:rPr>
          <w:lang w:val="es_ES" w:bidi="es_ES"/>
        </w:rPr>
        <w:t>LUK 18:36</w:t>
      </w:r>
      <w:r>
        <w:rPr>
          <w:lang w:val="es_ES" w:bidi="es_ES"/>
        </w:rPr>
        <w:t xml:space="preserve"> · </w:t>
      </w:r>
      <w:r>
        <w:rPr>
          <w:lang w:val="es_ES" w:bidi="es_ES"/>
        </w:rPr>
        <w:t>LUK 18:41</w:t>
      </w:r>
      <w:r>
        <w:rPr>
          <w:lang w:val="es_ES" w:bidi="es_ES"/>
        </w:rPr>
        <w:t xml:space="preserve"> · </w:t>
      </w:r>
      <w:r>
        <w:rPr>
          <w:lang w:val="es_ES" w:bidi="es_ES"/>
        </w:rPr>
        <w:t>LUK 19:3</w:t>
      </w:r>
      <w:r>
        <w:rPr>
          <w:lang w:val="es_ES" w:bidi="es_ES"/>
        </w:rPr>
        <w:t xml:space="preserve"> · </w:t>
      </w:r>
      <w:r>
        <w:rPr>
          <w:lang w:val="es_ES" w:bidi="es_ES"/>
        </w:rPr>
        <w:t>LUK 19:15</w:t>
      </w:r>
      <w:r>
        <w:rPr>
          <w:lang w:val="es_ES" w:bidi="es_ES"/>
        </w:rPr>
        <w:t xml:space="preserve"> · </w:t>
      </w:r>
      <w:r>
        <w:rPr>
          <w:lang w:val="es_ES" w:bidi="es_ES"/>
        </w:rPr>
        <w:t>LUK 19:48</w:t>
      </w:r>
      <w:r>
        <w:rPr>
          <w:lang w:val="es_ES" w:bidi="es_ES"/>
        </w:rPr>
        <w:t xml:space="preserve"> · </w:t>
      </w:r>
      <w:r>
        <w:rPr>
          <w:lang w:val="es_ES" w:bidi="es_ES"/>
        </w:rPr>
        <w:t>LUK 20:2</w:t>
      </w:r>
      <w:r>
        <w:rPr>
          <w:lang w:val="es_ES" w:bidi="es_ES"/>
        </w:rPr>
        <w:t xml:space="preserve"> · </w:t>
      </w:r>
      <w:r>
        <w:rPr>
          <w:lang w:val="es_ES" w:bidi="es_ES"/>
        </w:rPr>
        <w:t>LUK 20:13</w:t>
      </w:r>
      <w:r>
        <w:rPr>
          <w:lang w:val="es_ES" w:bidi="es_ES"/>
        </w:rPr>
        <w:t xml:space="preserve"> · </w:t>
      </w:r>
      <w:r>
        <w:rPr>
          <w:lang w:val="es_ES" w:bidi="es_ES"/>
        </w:rPr>
        <w:t>LUK 20:15</w:t>
      </w:r>
      <w:r>
        <w:rPr>
          <w:lang w:val="es_ES" w:bidi="es_ES"/>
        </w:rPr>
        <w:t xml:space="preserve"> · </w:t>
      </w:r>
      <w:r>
        <w:rPr>
          <w:lang w:val="es_ES" w:bidi="es_ES"/>
        </w:rPr>
        <w:t>LUK 20:17</w:t>
      </w:r>
      <w:r>
        <w:rPr>
          <w:lang w:val="es_ES" w:bidi="es_ES"/>
        </w:rPr>
        <w:t xml:space="preserve"> · </w:t>
      </w:r>
      <w:r>
        <w:rPr>
          <w:lang w:val="es_ES" w:bidi="es_ES"/>
        </w:rPr>
        <w:t>LUK 20:24</w:t>
      </w:r>
      <w:r>
        <w:rPr>
          <w:lang w:val="es_ES" w:bidi="es_ES"/>
        </w:rPr>
        <w:t xml:space="preserve"> · </w:t>
      </w:r>
      <w:r>
        <w:rPr>
          <w:lang w:val="es_ES" w:bidi="es_ES"/>
        </w:rPr>
        <w:t>LUK 20:33</w:t>
      </w:r>
      <w:r>
        <w:rPr>
          <w:lang w:val="es_ES" w:bidi="es_ES"/>
        </w:rPr>
        <w:t xml:space="preserve"> · </w:t>
      </w:r>
      <w:r>
        <w:rPr>
          <w:lang w:val="es_ES" w:bidi="es_ES"/>
        </w:rPr>
        <w:t>LUK 21:7</w:t>
      </w:r>
      <w:r>
        <w:rPr>
          <w:lang w:val="es_ES" w:bidi="es_ES"/>
        </w:rPr>
        <w:t xml:space="preserve"> · </w:t>
      </w:r>
      <w:r>
        <w:rPr>
          <w:lang w:val="es_ES" w:bidi="es_ES"/>
        </w:rPr>
        <w:t>LUK 22:23</w:t>
      </w:r>
      <w:r>
        <w:rPr>
          <w:lang w:val="es_ES" w:bidi="es_ES"/>
        </w:rPr>
        <w:t xml:space="preserve"> · </w:t>
      </w:r>
      <w:r>
        <w:rPr>
          <w:lang w:val="es_ES" w:bidi="es_ES"/>
        </w:rPr>
        <w:t>LUK 22:24</w:t>
      </w:r>
      <w:r>
        <w:rPr>
          <w:lang w:val="es_ES" w:bidi="es_ES"/>
        </w:rPr>
        <w:t xml:space="preserve"> · </w:t>
      </w:r>
      <w:r>
        <w:rPr>
          <w:lang w:val="es_ES" w:bidi="es_ES"/>
        </w:rPr>
        <w:t>LUK 22:27</w:t>
      </w:r>
      <w:r>
        <w:rPr>
          <w:lang w:val="es_ES" w:bidi="es_ES"/>
        </w:rPr>
        <w:t xml:space="preserve"> · </w:t>
      </w:r>
      <w:r>
        <w:rPr>
          <w:lang w:val="es_ES" w:bidi="es_ES"/>
        </w:rPr>
        <w:t>LUK 22:64</w:t>
      </w:r>
      <w:r>
        <w:rPr>
          <w:lang w:val="es_ES" w:bidi="es_ES"/>
        </w:rPr>
        <w:t xml:space="preserve"> · </w:t>
      </w:r>
      <w:r>
        <w:rPr>
          <w:lang w:val="es_ES" w:bidi="es_ES"/>
        </w:rPr>
        <w:t>LUK 22:71</w:t>
      </w:r>
      <w:r>
        <w:rPr>
          <w:lang w:val="es_ES" w:bidi="es_ES"/>
        </w:rPr>
        <w:t xml:space="preserve"> · </w:t>
      </w:r>
      <w:r>
        <w:rPr>
          <w:lang w:val="es_ES" w:bidi="es_ES"/>
        </w:rPr>
        <w:t>LUK 23:31</w:t>
      </w:r>
      <w:r>
        <w:rPr>
          <w:lang w:val="es_ES" w:bidi="es_ES"/>
        </w:rPr>
        <w:t xml:space="preserve"> · </w:t>
      </w:r>
      <w:r>
        <w:rPr>
          <w:lang w:val="es_ES" w:bidi="es_ES"/>
        </w:rPr>
        <w:t>LUK 23:34</w:t>
      </w:r>
      <w:r>
        <w:rPr>
          <w:lang w:val="es_ES" w:bidi="es_ES"/>
        </w:rPr>
        <w:t xml:space="preserve"> · </w:t>
      </w:r>
      <w:r>
        <w:rPr>
          <w:lang w:val="es_ES" w:bidi="es_ES"/>
        </w:rPr>
        <w:t>LUK 24:17</w:t>
      </w:r>
      <w:r>
        <w:rPr>
          <w:lang w:val="es_ES" w:bidi="es_ES"/>
        </w:rPr>
        <w:t xml:space="preserve"> · </w:t>
      </w:r>
      <w:r>
        <w:rPr>
          <w:lang w:val="es_ES" w:bidi="es_ES"/>
        </w:rPr>
        <w:t>JHN 1:19</w:t>
      </w:r>
      <w:r>
        <w:rPr>
          <w:lang w:val="es_ES" w:bidi="es_ES"/>
        </w:rPr>
        <w:t xml:space="preserve"> · </w:t>
      </w:r>
      <w:r>
        <w:rPr>
          <w:lang w:val="es_ES" w:bidi="es_ES"/>
        </w:rPr>
        <w:t>JHN 1:21</w:t>
      </w:r>
      <w:r>
        <w:rPr>
          <w:lang w:val="es_ES" w:bidi="es_ES"/>
        </w:rPr>
        <w:t xml:space="preserve"> · </w:t>
      </w:r>
      <w:r>
        <w:rPr>
          <w:lang w:val="es_ES" w:bidi="es_ES"/>
        </w:rPr>
        <w:t>JHN 1:22</w:t>
      </w:r>
      <w:r>
        <w:rPr>
          <w:lang w:val="es_ES" w:bidi="es_ES"/>
        </w:rPr>
        <w:t xml:space="preserve"> · </w:t>
      </w:r>
      <w:r>
        <w:rPr>
          <w:lang w:val="es_ES" w:bidi="es_ES"/>
        </w:rPr>
        <w:t>JHN 1:22</w:t>
      </w:r>
      <w:r>
        <w:rPr>
          <w:lang w:val="es_ES" w:bidi="es_ES"/>
        </w:rPr>
        <w:t xml:space="preserve"> · </w:t>
      </w:r>
      <w:r>
        <w:rPr>
          <w:lang w:val="es_ES" w:bidi="es_ES"/>
        </w:rPr>
        <w:t>JHN 1:38</w:t>
      </w:r>
      <w:r>
        <w:rPr>
          <w:lang w:val="es_ES" w:bidi="es_ES"/>
        </w:rPr>
        <w:t xml:space="preserve"> · </w:t>
      </w:r>
      <w:r>
        <w:rPr>
          <w:lang w:val="es_ES" w:bidi="es_ES"/>
        </w:rPr>
        <w:t>JHN 2:18</w:t>
      </w:r>
      <w:r>
        <w:rPr>
          <w:lang w:val="es_ES" w:bidi="es_ES"/>
        </w:rPr>
        <w:t xml:space="preserve"> · </w:t>
      </w:r>
      <w:r>
        <w:rPr>
          <w:lang w:val="es_ES" w:bidi="es_ES"/>
        </w:rPr>
        <w:t>JHN 2:25</w:t>
      </w:r>
      <w:r>
        <w:rPr>
          <w:lang w:val="es_ES" w:bidi="es_ES"/>
        </w:rPr>
        <w:t xml:space="preserve"> · </w:t>
      </w:r>
      <w:r>
        <w:rPr>
          <w:lang w:val="es_ES" w:bidi="es_ES"/>
        </w:rPr>
        <w:t>JHN 4:10</w:t>
      </w:r>
      <w:r>
        <w:rPr>
          <w:lang w:val="es_ES" w:bidi="es_ES"/>
        </w:rPr>
        <w:t xml:space="preserve"> · </w:t>
      </w:r>
      <w:r>
        <w:rPr>
          <w:lang w:val="es_ES" w:bidi="es_ES"/>
        </w:rPr>
        <w:t>JHN 4:27</w:t>
      </w:r>
      <w:r>
        <w:rPr>
          <w:lang w:val="es_ES" w:bidi="es_ES"/>
        </w:rPr>
        <w:t xml:space="preserve"> · </w:t>
      </w:r>
      <w:r>
        <w:rPr>
          <w:lang w:val="es_ES" w:bidi="es_ES"/>
        </w:rPr>
        <w:t>JHN 5:12</w:t>
      </w:r>
      <w:r>
        <w:rPr>
          <w:lang w:val="es_ES" w:bidi="es_ES"/>
        </w:rPr>
        <w:t xml:space="preserve"> · </w:t>
      </w:r>
      <w:r>
        <w:rPr>
          <w:lang w:val="es_ES" w:bidi="es_ES"/>
        </w:rPr>
        <w:t>JHN 5:13</w:t>
      </w:r>
      <w:r>
        <w:rPr>
          <w:lang w:val="es_ES" w:bidi="es_ES"/>
        </w:rPr>
        <w:t xml:space="preserve"> · </w:t>
      </w:r>
      <w:r>
        <w:rPr>
          <w:lang w:val="es_ES" w:bidi="es_ES"/>
        </w:rPr>
        <w:t>JHN 6:6</w:t>
      </w:r>
      <w:r>
        <w:rPr>
          <w:lang w:val="es_ES" w:bidi="es_ES"/>
        </w:rPr>
        <w:t xml:space="preserve"> · </w:t>
      </w:r>
      <w:r>
        <w:rPr>
          <w:lang w:val="es_ES" w:bidi="es_ES"/>
        </w:rPr>
        <w:t>JHN 6:9</w:t>
      </w:r>
      <w:r>
        <w:rPr>
          <w:lang w:val="es_ES" w:bidi="es_ES"/>
        </w:rPr>
        <w:t xml:space="preserve"> · </w:t>
      </w:r>
      <w:r>
        <w:rPr>
          <w:lang w:val="es_ES" w:bidi="es_ES"/>
        </w:rPr>
        <w:t>JHN 6:28</w:t>
      </w:r>
      <w:r>
        <w:rPr>
          <w:lang w:val="es_ES" w:bidi="es_ES"/>
        </w:rPr>
        <w:t xml:space="preserve"> · </w:t>
      </w:r>
      <w:r>
        <w:rPr>
          <w:lang w:val="es_ES" w:bidi="es_ES"/>
        </w:rPr>
        <w:t>JHN 6:30</w:t>
      </w:r>
      <w:r>
        <w:rPr>
          <w:lang w:val="es_ES" w:bidi="es_ES"/>
        </w:rPr>
        <w:t xml:space="preserve"> · </w:t>
      </w:r>
      <w:r>
        <w:rPr>
          <w:lang w:val="es_ES" w:bidi="es_ES"/>
        </w:rPr>
        <w:t>JHN 6:30</w:t>
      </w:r>
      <w:r>
        <w:rPr>
          <w:lang w:val="es_ES" w:bidi="es_ES"/>
        </w:rPr>
        <w:t xml:space="preserve"> · </w:t>
      </w:r>
      <w:r>
        <w:rPr>
          <w:lang w:val="es_ES" w:bidi="es_ES"/>
        </w:rPr>
        <w:t>JHN 6:60</w:t>
      </w:r>
      <w:r>
        <w:rPr>
          <w:lang w:val="es_ES" w:bidi="es_ES"/>
        </w:rPr>
        <w:t xml:space="preserve"> · </w:t>
      </w:r>
      <w:r>
        <w:rPr>
          <w:lang w:val="es_ES" w:bidi="es_ES"/>
        </w:rPr>
        <w:t>JHN 6:64</w:t>
      </w:r>
      <w:r>
        <w:rPr>
          <w:lang w:val="es_ES" w:bidi="es_ES"/>
        </w:rPr>
        <w:t xml:space="preserve"> · </w:t>
      </w:r>
      <w:r>
        <w:rPr>
          <w:lang w:val="es_ES" w:bidi="es_ES"/>
        </w:rPr>
        <w:t>JHN 6:64</w:t>
      </w:r>
      <w:r>
        <w:rPr>
          <w:lang w:val="es_ES" w:bidi="es_ES"/>
        </w:rPr>
        <w:t xml:space="preserve"> · </w:t>
      </w:r>
      <w:r>
        <w:rPr>
          <w:lang w:val="es_ES" w:bidi="es_ES"/>
        </w:rPr>
        <w:t>JHN 6:68</w:t>
      </w:r>
      <w:r>
        <w:rPr>
          <w:lang w:val="es_ES" w:bidi="es_ES"/>
        </w:rPr>
        <w:t xml:space="preserve"> · </w:t>
      </w:r>
      <w:r>
        <w:rPr>
          <w:lang w:val="es_ES" w:bidi="es_ES"/>
        </w:rPr>
        <w:t>JHN 7:20</w:t>
      </w:r>
      <w:r>
        <w:rPr>
          <w:lang w:val="es_ES" w:bidi="es_ES"/>
        </w:rPr>
        <w:t xml:space="preserve"> · </w:t>
      </w:r>
      <w:r>
        <w:rPr>
          <w:lang w:val="es_ES" w:bidi="es_ES"/>
        </w:rPr>
        <w:t>JHN 7:36</w:t>
      </w:r>
      <w:r>
        <w:rPr>
          <w:lang w:val="es_ES" w:bidi="es_ES"/>
        </w:rPr>
        <w:t xml:space="preserve"> · </w:t>
      </w:r>
      <w:r>
        <w:rPr>
          <w:lang w:val="es_ES" w:bidi="es_ES"/>
        </w:rPr>
        <w:t>JHN 7:51</w:t>
      </w:r>
      <w:r>
        <w:rPr>
          <w:lang w:val="es_ES" w:bidi="es_ES"/>
        </w:rPr>
        <w:t xml:space="preserve"> · </w:t>
      </w:r>
      <w:r>
        <w:rPr>
          <w:lang w:val="es_ES" w:bidi="es_ES"/>
        </w:rPr>
        <w:t>JHN 8:5</w:t>
      </w:r>
      <w:r>
        <w:rPr>
          <w:lang w:val="es_ES" w:bidi="es_ES"/>
        </w:rPr>
        <w:t xml:space="preserve"> · </w:t>
      </w:r>
      <w:r>
        <w:rPr>
          <w:lang w:val="es_ES" w:bidi="es_ES"/>
        </w:rPr>
        <w:t>JHN 8:25</w:t>
      </w:r>
      <w:r>
        <w:rPr>
          <w:lang w:val="es_ES" w:bidi="es_ES"/>
        </w:rPr>
        <w:t xml:space="preserve"> · </w:t>
      </w:r>
      <w:r>
        <w:rPr>
          <w:lang w:val="es_ES" w:bidi="es_ES"/>
        </w:rPr>
        <w:t>JHN 8:46</w:t>
      </w:r>
      <w:r>
        <w:rPr>
          <w:lang w:val="es_ES" w:bidi="es_ES"/>
        </w:rPr>
        <w:t xml:space="preserve"> · </w:t>
      </w:r>
      <w:r>
        <w:rPr>
          <w:lang w:val="es_ES" w:bidi="es_ES"/>
        </w:rPr>
        <w:t>JHN 8:53</w:t>
      </w:r>
      <w:r>
        <w:rPr>
          <w:lang w:val="es_ES" w:bidi="es_ES"/>
        </w:rPr>
        <w:t xml:space="preserve"> · </w:t>
      </w:r>
      <w:r>
        <w:rPr>
          <w:lang w:val="es_ES" w:bidi="es_ES"/>
        </w:rPr>
        <w:t>JHN 9:2</w:t>
      </w:r>
      <w:r>
        <w:rPr>
          <w:lang w:val="es_ES" w:bidi="es_ES"/>
        </w:rPr>
        <w:t xml:space="preserve"> · </w:t>
      </w:r>
      <w:r>
        <w:rPr>
          <w:lang w:val="es_ES" w:bidi="es_ES"/>
        </w:rPr>
        <w:t>JHN 9:17</w:t>
      </w:r>
      <w:r>
        <w:rPr>
          <w:lang w:val="es_ES" w:bidi="es_ES"/>
        </w:rPr>
        <w:t xml:space="preserve"> · </w:t>
      </w:r>
      <w:r>
        <w:rPr>
          <w:lang w:val="es_ES" w:bidi="es_ES"/>
        </w:rPr>
        <w:t>JHN 9:21</w:t>
      </w:r>
      <w:r>
        <w:rPr>
          <w:lang w:val="es_ES" w:bidi="es_ES"/>
        </w:rPr>
        <w:t xml:space="preserve"> · </w:t>
      </w:r>
      <w:r>
        <w:rPr>
          <w:lang w:val="es_ES" w:bidi="es_ES"/>
        </w:rPr>
        <w:t>JHN 9:26</w:t>
      </w:r>
      <w:r>
        <w:rPr>
          <w:lang w:val="es_ES" w:bidi="es_ES"/>
        </w:rPr>
        <w:t xml:space="preserve"> · </w:t>
      </w:r>
      <w:r>
        <w:rPr>
          <w:lang w:val="es_ES" w:bidi="es_ES"/>
        </w:rPr>
        <w:t>JHN 9:36</w:t>
      </w:r>
      <w:r>
        <w:rPr>
          <w:lang w:val="es_ES" w:bidi="es_ES"/>
        </w:rPr>
        <w:t xml:space="preserve"> · </w:t>
      </w:r>
      <w:r>
        <w:rPr>
          <w:lang w:val="es_ES" w:bidi="es_ES"/>
        </w:rPr>
        <w:t>JHN 10:6</w:t>
      </w:r>
      <w:r>
        <w:rPr>
          <w:lang w:val="es_ES" w:bidi="es_ES"/>
        </w:rPr>
        <w:t xml:space="preserve"> · </w:t>
      </w:r>
      <w:r>
        <w:rPr>
          <w:lang w:val="es_ES" w:bidi="es_ES"/>
        </w:rPr>
        <w:t>JHN 11:47</w:t>
      </w:r>
      <w:r>
        <w:rPr>
          <w:lang w:val="es_ES" w:bidi="es_ES"/>
        </w:rPr>
        <w:t xml:space="preserve"> · </w:t>
      </w:r>
      <w:r>
        <w:rPr>
          <w:lang w:val="es_ES" w:bidi="es_ES"/>
        </w:rPr>
        <w:t>JHN 11:56</w:t>
      </w:r>
      <w:r>
        <w:rPr>
          <w:lang w:val="es_ES" w:bidi="es_ES"/>
        </w:rPr>
        <w:t xml:space="preserve"> · </w:t>
      </w:r>
      <w:r>
        <w:rPr>
          <w:lang w:val="es_ES" w:bidi="es_ES"/>
        </w:rPr>
        <w:t>JHN 12:27</w:t>
      </w:r>
      <w:r>
        <w:rPr>
          <w:lang w:val="es_ES" w:bidi="es_ES"/>
        </w:rPr>
        <w:t xml:space="preserve"> · </w:t>
      </w:r>
      <w:r>
        <w:rPr>
          <w:lang w:val="es_ES" w:bidi="es_ES"/>
        </w:rPr>
        <w:t>JHN 12:34</w:t>
      </w:r>
      <w:r>
        <w:rPr>
          <w:lang w:val="es_ES" w:bidi="es_ES"/>
        </w:rPr>
        <w:t xml:space="preserve"> · </w:t>
      </w:r>
      <w:r>
        <w:rPr>
          <w:lang w:val="es_ES" w:bidi="es_ES"/>
        </w:rPr>
        <w:t>JHN 12:38</w:t>
      </w:r>
      <w:r>
        <w:rPr>
          <w:lang w:val="es_ES" w:bidi="es_ES"/>
        </w:rPr>
        <w:t xml:space="preserve"> · </w:t>
      </w:r>
      <w:r>
        <w:rPr>
          <w:lang w:val="es_ES" w:bidi="es_ES"/>
        </w:rPr>
        <w:t>JHN 12:38</w:t>
      </w:r>
      <w:r>
        <w:rPr>
          <w:lang w:val="es_ES" w:bidi="es_ES"/>
        </w:rPr>
        <w:t xml:space="preserve"> · </w:t>
      </w:r>
      <w:r>
        <w:rPr>
          <w:lang w:val="es_ES" w:bidi="es_ES"/>
        </w:rPr>
        <w:t>JHN 12:49</w:t>
      </w:r>
      <w:r>
        <w:rPr>
          <w:lang w:val="es_ES" w:bidi="es_ES"/>
        </w:rPr>
        <w:t xml:space="preserve"> · </w:t>
      </w:r>
      <w:r>
        <w:rPr>
          <w:lang w:val="es_ES" w:bidi="es_ES"/>
        </w:rPr>
        <w:t>JHN 12:49</w:t>
      </w:r>
      <w:r>
        <w:rPr>
          <w:lang w:val="es_ES" w:bidi="es_ES"/>
        </w:rPr>
        <w:t xml:space="preserve"> · </w:t>
      </w:r>
      <w:r>
        <w:rPr>
          <w:lang w:val="es_ES" w:bidi="es_ES"/>
        </w:rPr>
        <w:t>JHN 13:12</w:t>
      </w:r>
      <w:r>
        <w:rPr>
          <w:lang w:val="es_ES" w:bidi="es_ES"/>
        </w:rPr>
        <w:t xml:space="preserve"> · </w:t>
      </w:r>
      <w:r>
        <w:rPr>
          <w:lang w:val="es_ES" w:bidi="es_ES"/>
        </w:rPr>
        <w:t>JHN 13:18</w:t>
      </w:r>
      <w:r>
        <w:rPr>
          <w:lang w:val="es_ES" w:bidi="es_ES"/>
        </w:rPr>
        <w:t xml:space="preserve"> · </w:t>
      </w:r>
      <w:r>
        <w:rPr>
          <w:lang w:val="es_ES" w:bidi="es_ES"/>
        </w:rPr>
        <w:t>JHN 13:22</w:t>
      </w:r>
      <w:r>
        <w:rPr>
          <w:lang w:val="es_ES" w:bidi="es_ES"/>
        </w:rPr>
        <w:t xml:space="preserve"> · </w:t>
      </w:r>
      <w:r>
        <w:rPr>
          <w:lang w:val="es_ES" w:bidi="es_ES"/>
        </w:rPr>
        <w:t>JHN 13:24</w:t>
      </w:r>
      <w:r>
        <w:rPr>
          <w:lang w:val="es_ES" w:bidi="es_ES"/>
        </w:rPr>
        <w:t xml:space="preserve"> · </w:t>
      </w:r>
      <w:r>
        <w:rPr>
          <w:lang w:val="es_ES" w:bidi="es_ES"/>
        </w:rPr>
        <w:t>JHN 13:25</w:t>
      </w:r>
      <w:r>
        <w:rPr>
          <w:lang w:val="es_ES" w:bidi="es_ES"/>
        </w:rPr>
        <w:t xml:space="preserve"> · </w:t>
      </w:r>
      <w:r>
        <w:rPr>
          <w:lang w:val="es_ES" w:bidi="es_ES"/>
        </w:rPr>
        <w:t>JHN 13:28</w:t>
      </w:r>
      <w:r>
        <w:rPr>
          <w:lang w:val="es_ES" w:bidi="es_ES"/>
        </w:rPr>
        <w:t xml:space="preserve"> · </w:t>
      </w:r>
      <w:r>
        <w:rPr>
          <w:lang w:val="es_ES" w:bidi="es_ES"/>
        </w:rPr>
        <w:t>JHN 14:22</w:t>
      </w:r>
      <w:r>
        <w:rPr>
          <w:lang w:val="es_ES" w:bidi="es_ES"/>
        </w:rPr>
        <w:t xml:space="preserve"> · </w:t>
      </w:r>
      <w:r>
        <w:rPr>
          <w:lang w:val="es_ES" w:bidi="es_ES"/>
        </w:rPr>
        <w:t>JHN 15:15</w:t>
      </w:r>
      <w:r>
        <w:rPr>
          <w:lang w:val="es_ES" w:bidi="es_ES"/>
        </w:rPr>
        <w:t xml:space="preserve"> · </w:t>
      </w:r>
      <w:r>
        <w:rPr>
          <w:lang w:val="es_ES" w:bidi="es_ES"/>
        </w:rPr>
        <w:t>JHN 16:17</w:t>
      </w:r>
      <w:r>
        <w:rPr>
          <w:lang w:val="es_ES" w:bidi="es_ES"/>
        </w:rPr>
        <w:t xml:space="preserve"> · </w:t>
      </w:r>
      <w:r>
        <w:rPr>
          <w:lang w:val="es_ES" w:bidi="es_ES"/>
        </w:rPr>
        <w:t>JHN 16:18</w:t>
      </w:r>
      <w:r>
        <w:rPr>
          <w:lang w:val="es_ES" w:bidi="es_ES"/>
        </w:rPr>
        <w:t xml:space="preserve"> · </w:t>
      </w:r>
      <w:r>
        <w:rPr>
          <w:lang w:val="es_ES" w:bidi="es_ES"/>
        </w:rPr>
        <w:t>JHN 16:18</w:t>
      </w:r>
      <w:r>
        <w:rPr>
          <w:lang w:val="es_ES" w:bidi="es_ES"/>
        </w:rPr>
        <w:t xml:space="preserve"> · </w:t>
      </w:r>
      <w:r>
        <w:rPr>
          <w:lang w:val="es_ES" w:bidi="es_ES"/>
        </w:rPr>
        <w:t>JHN 18:4</w:t>
      </w:r>
      <w:r>
        <w:rPr>
          <w:lang w:val="es_ES" w:bidi="es_ES"/>
        </w:rPr>
        <w:t xml:space="preserve"> · </w:t>
      </w:r>
      <w:r>
        <w:rPr>
          <w:lang w:val="es_ES" w:bidi="es_ES"/>
        </w:rPr>
        <w:t>JHN 18:7</w:t>
      </w:r>
      <w:r>
        <w:rPr>
          <w:lang w:val="es_ES" w:bidi="es_ES"/>
        </w:rPr>
        <w:t xml:space="preserve"> · </w:t>
      </w:r>
      <w:r>
        <w:rPr>
          <w:lang w:val="es_ES" w:bidi="es_ES"/>
        </w:rPr>
        <w:t>JHN 18:21</w:t>
      </w:r>
      <w:r>
        <w:rPr>
          <w:lang w:val="es_ES" w:bidi="es_ES"/>
        </w:rPr>
        <w:t xml:space="preserve"> · </w:t>
      </w:r>
      <w:r>
        <w:rPr>
          <w:lang w:val="es_ES" w:bidi="es_ES"/>
        </w:rPr>
        <w:t>JHN 18:29</w:t>
      </w:r>
      <w:r>
        <w:rPr>
          <w:lang w:val="es_ES" w:bidi="es_ES"/>
        </w:rPr>
        <w:t xml:space="preserve"> · </w:t>
      </w:r>
      <w:r>
        <w:rPr>
          <w:lang w:val="es_ES" w:bidi="es_ES"/>
        </w:rPr>
        <w:t>JHN 18:35</w:t>
      </w:r>
      <w:r>
        <w:rPr>
          <w:lang w:val="es_ES" w:bidi="es_ES"/>
        </w:rPr>
        <w:t xml:space="preserve"> · </w:t>
      </w:r>
      <w:r>
        <w:rPr>
          <w:lang w:val="es_ES" w:bidi="es_ES"/>
        </w:rPr>
        <w:t>JHN 18:38</w:t>
      </w:r>
      <w:r>
        <w:rPr>
          <w:lang w:val="es_ES" w:bidi="es_ES"/>
        </w:rPr>
        <w:t xml:space="preserve"> · </w:t>
      </w:r>
      <w:r>
        <w:rPr>
          <w:lang w:val="es_ES" w:bidi="es_ES"/>
        </w:rPr>
        <w:t>JHN 19:24</w:t>
      </w:r>
      <w:r>
        <w:rPr>
          <w:lang w:val="es_ES" w:bidi="es_ES"/>
        </w:rPr>
        <w:t xml:space="preserve"> · </w:t>
      </w:r>
      <w:r>
        <w:rPr>
          <w:lang w:val="es_ES" w:bidi="es_ES"/>
        </w:rPr>
        <w:t>JHN 20:15</w:t>
      </w:r>
      <w:r>
        <w:rPr>
          <w:lang w:val="es_ES" w:bidi="es_ES"/>
        </w:rPr>
        <w:t xml:space="preserve"> · </w:t>
      </w:r>
      <w:r>
        <w:rPr>
          <w:lang w:val="es_ES" w:bidi="es_ES"/>
        </w:rPr>
        <w:t>JHN 21:12</w:t>
      </w:r>
      <w:r>
        <w:rPr>
          <w:lang w:val="es_ES" w:bidi="es_ES"/>
        </w:rPr>
        <w:t xml:space="preserve"> · </w:t>
      </w:r>
      <w:r>
        <w:rPr>
          <w:lang w:val="es_ES" w:bidi="es_ES"/>
        </w:rPr>
        <w:t>JHN 21:20</w:t>
      </w:r>
      <w:r>
        <w:rPr>
          <w:lang w:val="es_ES" w:bidi="es_ES"/>
        </w:rPr>
        <w:t xml:space="preserve"> · </w:t>
      </w:r>
      <w:r>
        <w:rPr>
          <w:lang w:val="es_ES" w:bidi="es_ES"/>
        </w:rPr>
        <w:t>JHN 21:21</w:t>
      </w:r>
      <w:r>
        <w:rPr>
          <w:lang w:val="es_ES" w:bidi="es_ES"/>
        </w:rPr>
        <w:t xml:space="preserve"> · </w:t>
      </w:r>
      <w:r>
        <w:rPr>
          <w:lang w:val="es_ES" w:bidi="es_ES"/>
        </w:rPr>
        <w:t>JHN 21:22</w:t>
      </w:r>
      <w:r>
        <w:rPr>
          <w:lang w:val="es_ES" w:bidi="es_ES"/>
        </w:rPr>
        <w:t xml:space="preserve"> · </w:t>
      </w:r>
      <w:r>
        <w:rPr>
          <w:lang w:val="es_ES" w:bidi="es_ES"/>
        </w:rPr>
        <w:t>JHN 21:23</w:t>
      </w:r>
      <w:r>
        <w:rPr>
          <w:lang w:val="es_ES" w:bidi="es_ES"/>
        </w:rPr>
        <w:t xml:space="preserve"> · </w:t>
      </w:r>
      <w:r>
        <w:rPr>
          <w:lang w:val="es_ES" w:bidi="es_ES"/>
        </w:rPr>
        <w:t>ACT 2:12</w:t>
      </w:r>
      <w:r>
        <w:rPr>
          <w:lang w:val="es_ES" w:bidi="es_ES"/>
        </w:rPr>
        <w:t xml:space="preserve"> · </w:t>
      </w:r>
      <w:r>
        <w:rPr>
          <w:lang w:val="es_ES" w:bidi="es_ES"/>
        </w:rPr>
        <w:t>ACT 2:37</w:t>
      </w:r>
      <w:r>
        <w:rPr>
          <w:lang w:val="es_ES" w:bidi="es_ES"/>
        </w:rPr>
        <w:t xml:space="preserve"> · </w:t>
      </w:r>
      <w:r>
        <w:rPr>
          <w:lang w:val="es_ES" w:bidi="es_ES"/>
        </w:rPr>
        <w:t>ACT 4:9</w:t>
      </w:r>
      <w:r>
        <w:rPr>
          <w:lang w:val="es_ES" w:bidi="es_ES"/>
        </w:rPr>
        <w:t xml:space="preserve"> · </w:t>
      </w:r>
      <w:r>
        <w:rPr>
          <w:lang w:val="es_ES" w:bidi="es_ES"/>
        </w:rPr>
        <w:t>ACT 4:16</w:t>
      </w:r>
      <w:r>
        <w:rPr>
          <w:lang w:val="es_ES" w:bidi="es_ES"/>
        </w:rPr>
        <w:t xml:space="preserve"> · </w:t>
      </w:r>
      <w:r>
        <w:rPr>
          <w:lang w:val="es_ES" w:bidi="es_ES"/>
        </w:rPr>
        <w:t>ACT 5:24</w:t>
      </w:r>
      <w:r>
        <w:rPr>
          <w:lang w:val="es_ES" w:bidi="es_ES"/>
        </w:rPr>
        <w:t xml:space="preserve"> · </w:t>
      </w:r>
      <w:r>
        <w:rPr>
          <w:lang w:val="es_ES" w:bidi="es_ES"/>
        </w:rPr>
        <w:t>ACT 5:35</w:t>
      </w:r>
      <w:r>
        <w:rPr>
          <w:lang w:val="es_ES" w:bidi="es_ES"/>
        </w:rPr>
        <w:t xml:space="preserve"> · </w:t>
      </w:r>
      <w:r>
        <w:rPr>
          <w:lang w:val="es_ES" w:bidi="es_ES"/>
        </w:rPr>
        <w:t>ACT 7:27</w:t>
      </w:r>
      <w:r>
        <w:rPr>
          <w:lang w:val="es_ES" w:bidi="es_ES"/>
        </w:rPr>
        <w:t xml:space="preserve"> · </w:t>
      </w:r>
      <w:r>
        <w:rPr>
          <w:lang w:val="es_ES" w:bidi="es_ES"/>
        </w:rPr>
        <w:t>ACT 7:35</w:t>
      </w:r>
      <w:r>
        <w:rPr>
          <w:lang w:val="es_ES" w:bidi="es_ES"/>
        </w:rPr>
        <w:t xml:space="preserve"> · </w:t>
      </w:r>
      <w:r>
        <w:rPr>
          <w:lang w:val="es_ES" w:bidi="es_ES"/>
        </w:rPr>
        <w:t>ACT 7:40</w:t>
      </w:r>
      <w:r>
        <w:rPr>
          <w:lang w:val="es_ES" w:bidi="es_ES"/>
        </w:rPr>
        <w:t xml:space="preserve"> · </w:t>
      </w:r>
      <w:r>
        <w:rPr>
          <w:lang w:val="es_ES" w:bidi="es_ES"/>
        </w:rPr>
        <w:t>ACT 7:49</w:t>
      </w:r>
      <w:r>
        <w:rPr>
          <w:lang w:val="es_ES" w:bidi="es_ES"/>
        </w:rPr>
        <w:t xml:space="preserve"> · </w:t>
      </w:r>
      <w:r>
        <w:rPr>
          <w:lang w:val="es_ES" w:bidi="es_ES"/>
        </w:rPr>
        <w:t>ACT 7:52</w:t>
      </w:r>
      <w:r>
        <w:rPr>
          <w:lang w:val="es_ES" w:bidi="es_ES"/>
        </w:rPr>
        <w:t xml:space="preserve"> · </w:t>
      </w:r>
      <w:r>
        <w:rPr>
          <w:lang w:val="es_ES" w:bidi="es_ES"/>
        </w:rPr>
        <w:t>ACT 8:33</w:t>
      </w:r>
      <w:r>
        <w:rPr>
          <w:lang w:val="es_ES" w:bidi="es_ES"/>
        </w:rPr>
        <w:t xml:space="preserve"> · </w:t>
      </w:r>
      <w:r>
        <w:rPr>
          <w:lang w:val="es_ES" w:bidi="es_ES"/>
        </w:rPr>
        <w:t>ACT 8:34</w:t>
      </w:r>
      <w:r>
        <w:rPr>
          <w:lang w:val="es_ES" w:bidi="es_ES"/>
        </w:rPr>
        <w:t xml:space="preserve"> · </w:t>
      </w:r>
      <w:r>
        <w:rPr>
          <w:lang w:val="es_ES" w:bidi="es_ES"/>
        </w:rPr>
        <w:t>ACT 8:36</w:t>
      </w:r>
      <w:r>
        <w:rPr>
          <w:lang w:val="es_ES" w:bidi="es_ES"/>
        </w:rPr>
        <w:t xml:space="preserve"> · </w:t>
      </w:r>
      <w:r>
        <w:rPr>
          <w:lang w:val="es_ES" w:bidi="es_ES"/>
        </w:rPr>
        <w:t>ACT 9:5</w:t>
      </w:r>
      <w:r>
        <w:rPr>
          <w:lang w:val="es_ES" w:bidi="es_ES"/>
        </w:rPr>
        <w:t xml:space="preserve"> · </w:t>
      </w:r>
      <w:r>
        <w:rPr>
          <w:lang w:val="es_ES" w:bidi="es_ES"/>
        </w:rPr>
        <w:t>ACT 10:4</w:t>
      </w:r>
      <w:r>
        <w:rPr>
          <w:lang w:val="es_ES" w:bidi="es_ES"/>
        </w:rPr>
        <w:t xml:space="preserve"> · </w:t>
      </w:r>
      <w:r>
        <w:rPr>
          <w:lang w:val="es_ES" w:bidi="es_ES"/>
        </w:rPr>
        <w:t>ACT 10:17</w:t>
      </w:r>
      <w:r>
        <w:rPr>
          <w:lang w:val="es_ES" w:bidi="es_ES"/>
        </w:rPr>
        <w:t xml:space="preserve"> · </w:t>
      </w:r>
      <w:r>
        <w:rPr>
          <w:lang w:val="es_ES" w:bidi="es_ES"/>
        </w:rPr>
        <w:t>ACT 10:21</w:t>
      </w:r>
      <w:r>
        <w:rPr>
          <w:lang w:val="es_ES" w:bidi="es_ES"/>
        </w:rPr>
        <w:t xml:space="preserve"> · </w:t>
      </w:r>
      <w:r>
        <w:rPr>
          <w:lang w:val="es_ES" w:bidi="es_ES"/>
        </w:rPr>
        <w:t>ACT 10:29</w:t>
      </w:r>
      <w:r>
        <w:rPr>
          <w:lang w:val="es_ES" w:bidi="es_ES"/>
        </w:rPr>
        <w:t xml:space="preserve"> · </w:t>
      </w:r>
      <w:r>
        <w:rPr>
          <w:lang w:val="es_ES" w:bidi="es_ES"/>
        </w:rPr>
        <w:t>ACT 11:17</w:t>
      </w:r>
      <w:r>
        <w:rPr>
          <w:lang w:val="es_ES" w:bidi="es_ES"/>
        </w:rPr>
        <w:t xml:space="preserve"> · </w:t>
      </w:r>
      <w:r>
        <w:rPr>
          <w:lang w:val="es_ES" w:bidi="es_ES"/>
        </w:rPr>
        <w:t>ACT 12:18</w:t>
      </w:r>
      <w:r>
        <w:rPr>
          <w:lang w:val="es_ES" w:bidi="es_ES"/>
        </w:rPr>
        <w:t xml:space="preserve"> · </w:t>
      </w:r>
      <w:r>
        <w:rPr>
          <w:lang w:val="es_ES" w:bidi="es_ES"/>
        </w:rPr>
        <w:t>ACT 13:25</w:t>
      </w:r>
      <w:r>
        <w:rPr>
          <w:lang w:val="es_ES" w:bidi="es_ES"/>
        </w:rPr>
        <w:t xml:space="preserve"> · </w:t>
      </w:r>
      <w:r>
        <w:rPr>
          <w:lang w:val="es_ES" w:bidi="es_ES"/>
        </w:rPr>
        <w:t>ACT 16:30</w:t>
      </w:r>
      <w:r>
        <w:rPr>
          <w:lang w:val="es_ES" w:bidi="es_ES"/>
        </w:rPr>
        <w:t xml:space="preserve"> · </w:t>
      </w:r>
      <w:r>
        <w:rPr>
          <w:lang w:val="es_ES" w:bidi="es_ES"/>
        </w:rPr>
        <w:t>ACT 17:18</w:t>
      </w:r>
      <w:r>
        <w:rPr>
          <w:lang w:val="es_ES" w:bidi="es_ES"/>
        </w:rPr>
        <w:t xml:space="preserve"> · </w:t>
      </w:r>
      <w:r>
        <w:rPr>
          <w:lang w:val="es_ES" w:bidi="es_ES"/>
        </w:rPr>
        <w:t>ACT 17:19</w:t>
      </w:r>
      <w:r>
        <w:rPr>
          <w:lang w:val="es_ES" w:bidi="es_ES"/>
        </w:rPr>
        <w:t xml:space="preserve"> · </w:t>
      </w:r>
      <w:r>
        <w:rPr>
          <w:lang w:val="es_ES" w:bidi="es_ES"/>
        </w:rPr>
        <w:t>ACT 17:20</w:t>
      </w:r>
      <w:r>
        <w:rPr>
          <w:lang w:val="es_ES" w:bidi="es_ES"/>
        </w:rPr>
        <w:t xml:space="preserve"> · </w:t>
      </w:r>
      <w:r>
        <w:rPr>
          <w:lang w:val="es_ES" w:bidi="es_ES"/>
        </w:rPr>
        <w:t>ACT 19:3</w:t>
      </w:r>
      <w:r>
        <w:rPr>
          <w:lang w:val="es_ES" w:bidi="es_ES"/>
        </w:rPr>
        <w:t xml:space="preserve"> · </w:t>
      </w:r>
      <w:r>
        <w:rPr>
          <w:lang w:val="es_ES" w:bidi="es_ES"/>
        </w:rPr>
        <w:t>ACT 19:15</w:t>
      </w:r>
      <w:r>
        <w:rPr>
          <w:lang w:val="es_ES" w:bidi="es_ES"/>
        </w:rPr>
        <w:t xml:space="preserve"> · </w:t>
      </w:r>
      <w:r>
        <w:rPr>
          <w:lang w:val="es_ES" w:bidi="es_ES"/>
        </w:rPr>
        <w:t>ACT 19:32</w:t>
      </w:r>
      <w:r>
        <w:rPr>
          <w:lang w:val="es_ES" w:bidi="es_ES"/>
        </w:rPr>
        <w:t xml:space="preserve"> · </w:t>
      </w:r>
      <w:r>
        <w:rPr>
          <w:lang w:val="es_ES" w:bidi="es_ES"/>
        </w:rPr>
        <w:t>ACT 19:35</w:t>
      </w:r>
      <w:r>
        <w:rPr>
          <w:lang w:val="es_ES" w:bidi="es_ES"/>
        </w:rPr>
        <w:t xml:space="preserve"> · </w:t>
      </w:r>
      <w:r>
        <w:rPr>
          <w:lang w:val="es_ES" w:bidi="es_ES"/>
        </w:rPr>
        <w:t>ACT 21:13</w:t>
      </w:r>
      <w:r>
        <w:rPr>
          <w:lang w:val="es_ES" w:bidi="es_ES"/>
        </w:rPr>
        <w:t xml:space="preserve"> · </w:t>
      </w:r>
      <w:r>
        <w:rPr>
          <w:lang w:val="es_ES" w:bidi="es_ES"/>
        </w:rPr>
        <w:t>ACT 21:22</w:t>
      </w:r>
      <w:r>
        <w:rPr>
          <w:lang w:val="es_ES" w:bidi="es_ES"/>
        </w:rPr>
        <w:t xml:space="preserve"> · </w:t>
      </w:r>
      <w:r>
        <w:rPr>
          <w:lang w:val="es_ES" w:bidi="es_ES"/>
        </w:rPr>
        <w:t>ACT 21:33</w:t>
      </w:r>
      <w:r>
        <w:rPr>
          <w:lang w:val="es_ES" w:bidi="es_ES"/>
        </w:rPr>
        <w:t xml:space="preserve"> · </w:t>
      </w:r>
      <w:r>
        <w:rPr>
          <w:lang w:val="es_ES" w:bidi="es_ES"/>
        </w:rPr>
        <w:t>ACT 21:33</w:t>
      </w:r>
      <w:r>
        <w:rPr>
          <w:lang w:val="es_ES" w:bidi="es_ES"/>
        </w:rPr>
        <w:t xml:space="preserve"> · </w:t>
      </w:r>
      <w:r>
        <w:rPr>
          <w:lang w:val="es_ES" w:bidi="es_ES"/>
        </w:rPr>
        <w:t>ACT 22:8</w:t>
      </w:r>
      <w:r>
        <w:rPr>
          <w:lang w:val="es_ES" w:bidi="es_ES"/>
        </w:rPr>
        <w:t xml:space="preserve"> · </w:t>
      </w:r>
      <w:r>
        <w:rPr>
          <w:lang w:val="es_ES" w:bidi="es_ES"/>
        </w:rPr>
        <w:t>ACT 22:10</w:t>
      </w:r>
      <w:r>
        <w:rPr>
          <w:lang w:val="es_ES" w:bidi="es_ES"/>
        </w:rPr>
        <w:t xml:space="preserve"> · </w:t>
      </w:r>
      <w:r>
        <w:rPr>
          <w:lang w:val="es_ES" w:bidi="es_ES"/>
        </w:rPr>
        <w:t>ACT 22:16</w:t>
      </w:r>
      <w:r>
        <w:rPr>
          <w:lang w:val="es_ES" w:bidi="es_ES"/>
        </w:rPr>
        <w:t xml:space="preserve"> · </w:t>
      </w:r>
      <w:r>
        <w:rPr>
          <w:lang w:val="es_ES" w:bidi="es_ES"/>
        </w:rPr>
        <w:t>ACT 22:26</w:t>
      </w:r>
      <w:r>
        <w:rPr>
          <w:lang w:val="es_ES" w:bidi="es_ES"/>
        </w:rPr>
        <w:t xml:space="preserve"> · </w:t>
      </w:r>
      <w:r>
        <w:rPr>
          <w:lang w:val="es_ES" w:bidi="es_ES"/>
        </w:rPr>
        <w:t>ACT 23:19</w:t>
      </w:r>
      <w:r>
        <w:rPr>
          <w:lang w:val="es_ES" w:bidi="es_ES"/>
        </w:rPr>
        <w:t xml:space="preserve"> · </w:t>
      </w:r>
      <w:r>
        <w:rPr>
          <w:lang w:val="es_ES" w:bidi="es_ES"/>
        </w:rPr>
        <w:t>ACT 24:20</w:t>
      </w:r>
      <w:r>
        <w:rPr>
          <w:lang w:val="es_ES" w:bidi="es_ES"/>
        </w:rPr>
        <w:t xml:space="preserve"> · </w:t>
      </w:r>
      <w:r>
        <w:rPr>
          <w:lang w:val="es_ES" w:bidi="es_ES"/>
        </w:rPr>
        <w:t>ACT 26:15</w:t>
      </w:r>
      <w:r>
        <w:rPr>
          <w:lang w:val="es_ES" w:bidi="es_ES"/>
        </w:rPr>
        <w:t xml:space="preserve"> · </w:t>
      </w:r>
      <w:r>
        <w:rPr>
          <w:lang w:val="es_ES" w:bidi="es_ES"/>
        </w:rPr>
        <w:t>ROM 3:1</w:t>
      </w:r>
      <w:r>
        <w:rPr>
          <w:lang w:val="es_ES" w:bidi="es_ES"/>
        </w:rPr>
        <w:t xml:space="preserve"> · </w:t>
      </w:r>
      <w:r>
        <w:rPr>
          <w:lang w:val="es_ES" w:bidi="es_ES"/>
        </w:rPr>
        <w:t>ROM 3:1</w:t>
      </w:r>
      <w:r>
        <w:rPr>
          <w:lang w:val="es_ES" w:bidi="es_ES"/>
        </w:rPr>
        <w:t xml:space="preserve"> · </w:t>
      </w:r>
      <w:r>
        <w:rPr>
          <w:lang w:val="es_ES" w:bidi="es_ES"/>
        </w:rPr>
        <w:t>ROM 3:3</w:t>
      </w:r>
      <w:r>
        <w:rPr>
          <w:lang w:val="es_ES" w:bidi="es_ES"/>
        </w:rPr>
        <w:t xml:space="preserve"> · </w:t>
      </w:r>
      <w:r>
        <w:rPr>
          <w:lang w:val="es_ES" w:bidi="es_ES"/>
        </w:rPr>
        <w:t>ROM 3:5</w:t>
      </w:r>
      <w:r>
        <w:rPr>
          <w:lang w:val="es_ES" w:bidi="es_ES"/>
        </w:rPr>
        <w:t xml:space="preserve"> · </w:t>
      </w:r>
      <w:r>
        <w:rPr>
          <w:lang w:val="es_ES" w:bidi="es_ES"/>
        </w:rPr>
        <w:t>ROM 3:9</w:t>
      </w:r>
      <w:r>
        <w:rPr>
          <w:lang w:val="es_ES" w:bidi="es_ES"/>
        </w:rPr>
        <w:t xml:space="preserve"> · </w:t>
      </w:r>
      <w:r>
        <w:rPr>
          <w:lang w:val="es_ES" w:bidi="es_ES"/>
        </w:rPr>
        <w:t>ROM 4:1</w:t>
      </w:r>
      <w:r>
        <w:rPr>
          <w:lang w:val="es_ES" w:bidi="es_ES"/>
        </w:rPr>
        <w:t xml:space="preserve"> · </w:t>
      </w:r>
      <w:r>
        <w:rPr>
          <w:lang w:val="es_ES" w:bidi="es_ES"/>
        </w:rPr>
        <w:t>ROM 4:3</w:t>
      </w:r>
      <w:r>
        <w:rPr>
          <w:lang w:val="es_ES" w:bidi="es_ES"/>
        </w:rPr>
        <w:t xml:space="preserve"> · </w:t>
      </w:r>
      <w:r>
        <w:rPr>
          <w:lang w:val="es_ES" w:bidi="es_ES"/>
        </w:rPr>
        <w:t>ROM 6:1</w:t>
      </w:r>
      <w:r>
        <w:rPr>
          <w:lang w:val="es_ES" w:bidi="es_ES"/>
        </w:rPr>
        <w:t xml:space="preserve"> · </w:t>
      </w:r>
      <w:r>
        <w:rPr>
          <w:lang w:val="es_ES" w:bidi="es_ES"/>
        </w:rPr>
        <w:t>ROM 6:15</w:t>
      </w:r>
      <w:r>
        <w:rPr>
          <w:lang w:val="es_ES" w:bidi="es_ES"/>
        </w:rPr>
        <w:t xml:space="preserve"> · </w:t>
      </w:r>
      <w:r>
        <w:rPr>
          <w:lang w:val="es_ES" w:bidi="es_ES"/>
        </w:rPr>
        <w:t>ROM 6:21</w:t>
      </w:r>
      <w:r>
        <w:rPr>
          <w:lang w:val="es_ES" w:bidi="es_ES"/>
        </w:rPr>
        <w:t xml:space="preserve"> · </w:t>
      </w:r>
      <w:r>
        <w:rPr>
          <w:lang w:val="es_ES" w:bidi="es_ES"/>
        </w:rPr>
        <w:t>ROM 7:7</w:t>
      </w:r>
      <w:r>
        <w:rPr>
          <w:lang w:val="es_ES" w:bidi="es_ES"/>
        </w:rPr>
        <w:t xml:space="preserve"> · </w:t>
      </w:r>
      <w:r>
        <w:rPr>
          <w:lang w:val="es_ES" w:bidi="es_ES"/>
        </w:rPr>
        <w:t>ROM 7:24</w:t>
      </w:r>
      <w:r>
        <w:rPr>
          <w:lang w:val="es_ES" w:bidi="es_ES"/>
        </w:rPr>
        <w:t xml:space="preserve"> · </w:t>
      </w:r>
      <w:r>
        <w:rPr>
          <w:lang w:val="es_ES" w:bidi="es_ES"/>
        </w:rPr>
        <w:t>ROM 8:26</w:t>
      </w:r>
      <w:r>
        <w:rPr>
          <w:lang w:val="es_ES" w:bidi="es_ES"/>
        </w:rPr>
        <w:t xml:space="preserve"> · </w:t>
      </w:r>
      <w:r>
        <w:rPr>
          <w:lang w:val="es_ES" w:bidi="es_ES"/>
        </w:rPr>
        <w:t>ROM 8:27</w:t>
      </w:r>
      <w:r>
        <w:rPr>
          <w:lang w:val="es_ES" w:bidi="es_ES"/>
        </w:rPr>
        <w:t xml:space="preserve"> · </w:t>
      </w:r>
      <w:r>
        <w:rPr>
          <w:lang w:val="es_ES" w:bidi="es_ES"/>
        </w:rPr>
        <w:t>ROM 8:31</w:t>
      </w:r>
      <w:r>
        <w:rPr>
          <w:lang w:val="es_ES" w:bidi="es_ES"/>
        </w:rPr>
        <w:t xml:space="preserve"> · </w:t>
      </w:r>
      <w:r>
        <w:rPr>
          <w:lang w:val="es_ES" w:bidi="es_ES"/>
        </w:rPr>
        <w:t>ROM 8:31</w:t>
      </w:r>
      <w:r>
        <w:rPr>
          <w:lang w:val="es_ES" w:bidi="es_ES"/>
        </w:rPr>
        <w:t xml:space="preserve"> · </w:t>
      </w:r>
      <w:r>
        <w:rPr>
          <w:lang w:val="es_ES" w:bidi="es_ES"/>
        </w:rPr>
        <w:t>ROM 8:33</w:t>
      </w:r>
      <w:r>
        <w:rPr>
          <w:lang w:val="es_ES" w:bidi="es_ES"/>
        </w:rPr>
        <w:t xml:space="preserve"> · </w:t>
      </w:r>
      <w:r>
        <w:rPr>
          <w:lang w:val="es_ES" w:bidi="es_ES"/>
        </w:rPr>
        <w:t>ROM 8:34</w:t>
      </w:r>
      <w:r>
        <w:rPr>
          <w:lang w:val="es_ES" w:bidi="es_ES"/>
        </w:rPr>
        <w:t xml:space="preserve"> · </w:t>
      </w:r>
      <w:r>
        <w:rPr>
          <w:lang w:val="es_ES" w:bidi="es_ES"/>
        </w:rPr>
        <w:t>ROM 8:35</w:t>
      </w:r>
      <w:r>
        <w:rPr>
          <w:lang w:val="es_ES" w:bidi="es_ES"/>
        </w:rPr>
        <w:t xml:space="preserve"> · </w:t>
      </w:r>
      <w:r>
        <w:rPr>
          <w:lang w:val="es_ES" w:bidi="es_ES"/>
        </w:rPr>
        <w:t>ROM 9:14</w:t>
      </w:r>
      <w:r>
        <w:rPr>
          <w:lang w:val="es_ES" w:bidi="es_ES"/>
        </w:rPr>
        <w:t xml:space="preserve"> · </w:t>
      </w:r>
      <w:r>
        <w:rPr>
          <w:lang w:val="es_ES" w:bidi="es_ES"/>
        </w:rPr>
        <w:t>ROM 9:19</w:t>
      </w:r>
      <w:r>
        <w:rPr>
          <w:lang w:val="es_ES" w:bidi="es_ES"/>
        </w:rPr>
        <w:t xml:space="preserve"> · </w:t>
      </w:r>
      <w:r>
        <w:rPr>
          <w:lang w:val="es_ES" w:bidi="es_ES"/>
        </w:rPr>
        <w:t>ROM 9:20</w:t>
      </w:r>
      <w:r>
        <w:rPr>
          <w:lang w:val="es_ES" w:bidi="es_ES"/>
        </w:rPr>
        <w:t xml:space="preserve"> · </w:t>
      </w:r>
      <w:r>
        <w:rPr>
          <w:lang w:val="es_ES" w:bidi="es_ES"/>
        </w:rPr>
        <w:t>ROM 9:30</w:t>
      </w:r>
      <w:r>
        <w:rPr>
          <w:lang w:val="es_ES" w:bidi="es_ES"/>
        </w:rPr>
        <w:t xml:space="preserve"> · </w:t>
      </w:r>
      <w:r>
        <w:rPr>
          <w:lang w:val="es_ES" w:bidi="es_ES"/>
        </w:rPr>
        <w:t>ROM 10:6</w:t>
      </w:r>
      <w:r>
        <w:rPr>
          <w:lang w:val="es_ES" w:bidi="es_ES"/>
        </w:rPr>
        <w:t xml:space="preserve"> · </w:t>
      </w:r>
      <w:r>
        <w:rPr>
          <w:lang w:val="es_ES" w:bidi="es_ES"/>
        </w:rPr>
        <w:t>ROM 10:7</w:t>
      </w:r>
      <w:r>
        <w:rPr>
          <w:lang w:val="es_ES" w:bidi="es_ES"/>
        </w:rPr>
        <w:t xml:space="preserve"> · </w:t>
      </w:r>
      <w:r>
        <w:rPr>
          <w:lang w:val="es_ES" w:bidi="es_ES"/>
        </w:rPr>
        <w:t>ROM 10:8</w:t>
      </w:r>
      <w:r>
        <w:rPr>
          <w:lang w:val="es_ES" w:bidi="es_ES"/>
        </w:rPr>
        <w:t xml:space="preserve"> · </w:t>
      </w:r>
      <w:r>
        <w:rPr>
          <w:lang w:val="es_ES" w:bidi="es_ES"/>
        </w:rPr>
        <w:t>ROM 10:16</w:t>
      </w:r>
      <w:r>
        <w:rPr>
          <w:lang w:val="es_ES" w:bidi="es_ES"/>
        </w:rPr>
        <w:t xml:space="preserve"> · </w:t>
      </w:r>
      <w:r>
        <w:rPr>
          <w:lang w:val="es_ES" w:bidi="es_ES"/>
        </w:rPr>
        <w:t>ROM 11:2</w:t>
      </w:r>
      <w:r>
        <w:rPr>
          <w:lang w:val="es_ES" w:bidi="es_ES"/>
        </w:rPr>
        <w:t xml:space="preserve"> · </w:t>
      </w:r>
      <w:r>
        <w:rPr>
          <w:lang w:val="es_ES" w:bidi="es_ES"/>
        </w:rPr>
        <w:t>ROM 11:4</w:t>
      </w:r>
      <w:r>
        <w:rPr>
          <w:lang w:val="es_ES" w:bidi="es_ES"/>
        </w:rPr>
        <w:t xml:space="preserve"> · </w:t>
      </w:r>
      <w:r>
        <w:rPr>
          <w:lang w:val="es_ES" w:bidi="es_ES"/>
        </w:rPr>
        <w:t>ROM 11:7</w:t>
      </w:r>
      <w:r>
        <w:rPr>
          <w:lang w:val="es_ES" w:bidi="es_ES"/>
        </w:rPr>
        <w:t xml:space="preserve"> · </w:t>
      </w:r>
      <w:r>
        <w:rPr>
          <w:lang w:val="es_ES" w:bidi="es_ES"/>
        </w:rPr>
        <w:t>ROM 11:15</w:t>
      </w:r>
      <w:r>
        <w:rPr>
          <w:lang w:val="es_ES" w:bidi="es_ES"/>
        </w:rPr>
        <w:t xml:space="preserve"> · </w:t>
      </w:r>
      <w:r>
        <w:rPr>
          <w:lang w:val="es_ES" w:bidi="es_ES"/>
        </w:rPr>
        <w:t>ROM 11:34</w:t>
      </w:r>
      <w:r>
        <w:rPr>
          <w:lang w:val="es_ES" w:bidi="es_ES"/>
        </w:rPr>
        <w:t xml:space="preserve"> · </w:t>
      </w:r>
      <w:r>
        <w:rPr>
          <w:lang w:val="es_ES" w:bidi="es_ES"/>
        </w:rPr>
        <w:t>ROM 11:34</w:t>
      </w:r>
      <w:r>
        <w:rPr>
          <w:lang w:val="es_ES" w:bidi="es_ES"/>
        </w:rPr>
        <w:t xml:space="preserve"> · </w:t>
      </w:r>
      <w:r>
        <w:rPr>
          <w:lang w:val="es_ES" w:bidi="es_ES"/>
        </w:rPr>
        <w:t>ROM 11:35</w:t>
      </w:r>
      <w:r>
        <w:rPr>
          <w:lang w:val="es_ES" w:bidi="es_ES"/>
        </w:rPr>
        <w:t xml:space="preserve"> · </w:t>
      </w:r>
      <w:r>
        <w:rPr>
          <w:lang w:val="es_ES" w:bidi="es_ES"/>
        </w:rPr>
        <w:t>ROM 12:2</w:t>
      </w:r>
      <w:r>
        <w:rPr>
          <w:lang w:val="es_ES" w:bidi="es_ES"/>
        </w:rPr>
        <w:t xml:space="preserve"> · </w:t>
      </w:r>
      <w:r>
        <w:rPr>
          <w:lang w:val="es_ES" w:bidi="es_ES"/>
        </w:rPr>
        <w:t>ROM 14:4</w:t>
      </w:r>
      <w:r>
        <w:rPr>
          <w:lang w:val="es_ES" w:bidi="es_ES"/>
        </w:rPr>
        <w:t xml:space="preserve"> · </w:t>
      </w:r>
      <w:r>
        <w:rPr>
          <w:lang w:val="es_ES" w:bidi="es_ES"/>
        </w:rPr>
        <w:t>1CO 2:11</w:t>
      </w:r>
      <w:r>
        <w:rPr>
          <w:lang w:val="es_ES" w:bidi="es_ES"/>
        </w:rPr>
        <w:t xml:space="preserve"> · </w:t>
      </w:r>
      <w:r>
        <w:rPr>
          <w:lang w:val="es_ES" w:bidi="es_ES"/>
        </w:rPr>
        <w:t>1CO 2:16</w:t>
      </w:r>
      <w:r>
        <w:rPr>
          <w:lang w:val="es_ES" w:bidi="es_ES"/>
        </w:rPr>
        <w:t xml:space="preserve"> · </w:t>
      </w:r>
      <w:r>
        <w:rPr>
          <w:lang w:val="es_ES" w:bidi="es_ES"/>
        </w:rPr>
        <w:t>1CO 3:5</w:t>
      </w:r>
      <w:r>
        <w:rPr>
          <w:lang w:val="es_ES" w:bidi="es_ES"/>
        </w:rPr>
        <w:t xml:space="preserve"> · </w:t>
      </w:r>
      <w:r>
        <w:rPr>
          <w:lang w:val="es_ES" w:bidi="es_ES"/>
        </w:rPr>
        <w:t>1CO 3:5</w:t>
      </w:r>
      <w:r>
        <w:rPr>
          <w:lang w:val="es_ES" w:bidi="es_ES"/>
        </w:rPr>
        <w:t xml:space="preserve"> · </w:t>
      </w:r>
      <w:r>
        <w:rPr>
          <w:lang w:val="es_ES" w:bidi="es_ES"/>
        </w:rPr>
        <w:t>1CO 4:7</w:t>
      </w:r>
      <w:r>
        <w:rPr>
          <w:lang w:val="es_ES" w:bidi="es_ES"/>
        </w:rPr>
        <w:t xml:space="preserve"> · </w:t>
      </w:r>
      <w:r>
        <w:rPr>
          <w:lang w:val="es_ES" w:bidi="es_ES"/>
        </w:rPr>
        <w:t>1CO 4:7</w:t>
      </w:r>
      <w:r>
        <w:rPr>
          <w:lang w:val="es_ES" w:bidi="es_ES"/>
        </w:rPr>
        <w:t xml:space="preserve"> · </w:t>
      </w:r>
      <w:r>
        <w:rPr>
          <w:lang w:val="es_ES" w:bidi="es_ES"/>
        </w:rPr>
        <w:t>1CO 4:21</w:t>
      </w:r>
      <w:r>
        <w:rPr>
          <w:lang w:val="es_ES" w:bidi="es_ES"/>
        </w:rPr>
        <w:t xml:space="preserve"> · </w:t>
      </w:r>
      <w:r>
        <w:rPr>
          <w:lang w:val="es_ES" w:bidi="es_ES"/>
        </w:rPr>
        <w:t>1CO 5:12</w:t>
      </w:r>
      <w:r>
        <w:rPr>
          <w:lang w:val="es_ES" w:bidi="es_ES"/>
        </w:rPr>
        <w:t xml:space="preserve"> · </w:t>
      </w:r>
      <w:r>
        <w:rPr>
          <w:lang w:val="es_ES" w:bidi="es_ES"/>
        </w:rPr>
        <w:t>1CO 7:16</w:t>
      </w:r>
      <w:r>
        <w:rPr>
          <w:lang w:val="es_ES" w:bidi="es_ES"/>
        </w:rPr>
        <w:t xml:space="preserve"> · </w:t>
      </w:r>
      <w:r>
        <w:rPr>
          <w:lang w:val="es_ES" w:bidi="es_ES"/>
        </w:rPr>
        <w:t>1CO 7:16</w:t>
      </w:r>
      <w:r>
        <w:rPr>
          <w:lang w:val="es_ES" w:bidi="es_ES"/>
        </w:rPr>
        <w:t xml:space="preserve"> · </w:t>
      </w:r>
      <w:r>
        <w:rPr>
          <w:lang w:val="es_ES" w:bidi="es_ES"/>
        </w:rPr>
        <w:t>1CO 9:7</w:t>
      </w:r>
      <w:r>
        <w:rPr>
          <w:lang w:val="es_ES" w:bidi="es_ES"/>
        </w:rPr>
        <w:t xml:space="preserve"> · </w:t>
      </w:r>
      <w:r>
        <w:rPr>
          <w:lang w:val="es_ES" w:bidi="es_ES"/>
        </w:rPr>
        <w:t>1CO 9:7</w:t>
      </w:r>
      <w:r>
        <w:rPr>
          <w:lang w:val="es_ES" w:bidi="es_ES"/>
        </w:rPr>
        <w:t xml:space="preserve"> · </w:t>
      </w:r>
      <w:r>
        <w:rPr>
          <w:lang w:val="es_ES" w:bidi="es_ES"/>
        </w:rPr>
        <w:t>1CO 9:7</w:t>
      </w:r>
      <w:r>
        <w:rPr>
          <w:lang w:val="es_ES" w:bidi="es_ES"/>
        </w:rPr>
        <w:t xml:space="preserve"> · </w:t>
      </w:r>
      <w:r>
        <w:rPr>
          <w:lang w:val="es_ES" w:bidi="es_ES"/>
        </w:rPr>
        <w:t>1CO 9:18</w:t>
      </w:r>
      <w:r>
        <w:rPr>
          <w:lang w:val="es_ES" w:bidi="es_ES"/>
        </w:rPr>
        <w:t xml:space="preserve"> · </w:t>
      </w:r>
      <w:r>
        <w:rPr>
          <w:lang w:val="es_ES" w:bidi="es_ES"/>
        </w:rPr>
        <w:t>1CO 10:19</w:t>
      </w:r>
      <w:r>
        <w:rPr>
          <w:lang w:val="es_ES" w:bidi="es_ES"/>
        </w:rPr>
        <w:t xml:space="preserve"> · </w:t>
      </w:r>
      <w:r>
        <w:rPr>
          <w:lang w:val="es_ES" w:bidi="es_ES"/>
        </w:rPr>
        <w:t>1CO 11:22</w:t>
      </w:r>
      <w:r>
        <w:rPr>
          <w:lang w:val="es_ES" w:bidi="es_ES"/>
        </w:rPr>
        <w:t xml:space="preserve"> · </w:t>
      </w:r>
      <w:r>
        <w:rPr>
          <w:lang w:val="es_ES" w:bidi="es_ES"/>
        </w:rPr>
        <w:t>1CO 14:8</w:t>
      </w:r>
      <w:r>
        <w:rPr>
          <w:lang w:val="es_ES" w:bidi="es_ES"/>
        </w:rPr>
        <w:t xml:space="preserve"> · </w:t>
      </w:r>
      <w:r>
        <w:rPr>
          <w:lang w:val="es_ES" w:bidi="es_ES"/>
        </w:rPr>
        <w:t>1CO 14:15</w:t>
      </w:r>
      <w:r>
        <w:rPr>
          <w:lang w:val="es_ES" w:bidi="es_ES"/>
        </w:rPr>
        <w:t xml:space="preserve"> · </w:t>
      </w:r>
      <w:r>
        <w:rPr>
          <w:lang w:val="es_ES" w:bidi="es_ES"/>
        </w:rPr>
        <w:t>1CO 14:16</w:t>
      </w:r>
      <w:r>
        <w:rPr>
          <w:lang w:val="es_ES" w:bidi="es_ES"/>
        </w:rPr>
        <w:t xml:space="preserve"> · </w:t>
      </w:r>
      <w:r>
        <w:rPr>
          <w:lang w:val="es_ES" w:bidi="es_ES"/>
        </w:rPr>
        <w:t>1CO 14:26</w:t>
      </w:r>
      <w:r>
        <w:rPr>
          <w:lang w:val="es_ES" w:bidi="es_ES"/>
        </w:rPr>
        <w:t xml:space="preserve"> · </w:t>
      </w:r>
      <w:r>
        <w:rPr>
          <w:lang w:val="es_ES" w:bidi="es_ES"/>
        </w:rPr>
        <w:t>1CO 15:29</w:t>
      </w:r>
      <w:r>
        <w:rPr>
          <w:lang w:val="es_ES" w:bidi="es_ES"/>
        </w:rPr>
        <w:t xml:space="preserve"> · </w:t>
      </w:r>
      <w:r>
        <w:rPr>
          <w:lang w:val="es_ES" w:bidi="es_ES"/>
        </w:rPr>
        <w:t>1CO 15:32</w:t>
      </w:r>
      <w:r>
        <w:rPr>
          <w:lang w:val="es_ES" w:bidi="es_ES"/>
        </w:rPr>
        <w:t xml:space="preserve"> · </w:t>
      </w:r>
      <w:r>
        <w:rPr>
          <w:lang w:val="es_ES" w:bidi="es_ES"/>
        </w:rPr>
        <w:t>2CO 2:2</w:t>
      </w:r>
      <w:r>
        <w:rPr>
          <w:lang w:val="es_ES" w:bidi="es_ES"/>
        </w:rPr>
        <w:t xml:space="preserve"> · </w:t>
      </w:r>
      <w:r>
        <w:rPr>
          <w:lang w:val="es_ES" w:bidi="es_ES"/>
        </w:rPr>
        <w:t>2CO 2:16</w:t>
      </w:r>
      <w:r>
        <w:rPr>
          <w:lang w:val="es_ES" w:bidi="es_ES"/>
        </w:rPr>
        <w:t xml:space="preserve"> · </w:t>
      </w:r>
      <w:r>
        <w:rPr>
          <w:lang w:val="es_ES" w:bidi="es_ES"/>
        </w:rPr>
        <w:t>2CO 6:14</w:t>
      </w:r>
      <w:r>
        <w:rPr>
          <w:lang w:val="es_ES" w:bidi="es_ES"/>
        </w:rPr>
        <w:t xml:space="preserve"> · </w:t>
      </w:r>
      <w:r>
        <w:rPr>
          <w:lang w:val="es_ES" w:bidi="es_ES"/>
        </w:rPr>
        <w:t>2CO 6:14</w:t>
      </w:r>
      <w:r>
        <w:rPr>
          <w:lang w:val="es_ES" w:bidi="es_ES"/>
        </w:rPr>
        <w:t xml:space="preserve"> · </w:t>
      </w:r>
      <w:r>
        <w:rPr>
          <w:lang w:val="es_ES" w:bidi="es_ES"/>
        </w:rPr>
        <w:t>2CO 6:15</w:t>
      </w:r>
      <w:r>
        <w:rPr>
          <w:lang w:val="es_ES" w:bidi="es_ES"/>
        </w:rPr>
        <w:t xml:space="preserve"> · </w:t>
      </w:r>
      <w:r>
        <w:rPr>
          <w:lang w:val="es_ES" w:bidi="es_ES"/>
        </w:rPr>
        <w:t>2CO 6:15</w:t>
      </w:r>
      <w:r>
        <w:rPr>
          <w:lang w:val="es_ES" w:bidi="es_ES"/>
        </w:rPr>
        <w:t xml:space="preserve"> · </w:t>
      </w:r>
      <w:r>
        <w:rPr>
          <w:lang w:val="es_ES" w:bidi="es_ES"/>
        </w:rPr>
        <w:t>2CO 6:16</w:t>
      </w:r>
      <w:r>
        <w:rPr>
          <w:lang w:val="es_ES" w:bidi="es_ES"/>
        </w:rPr>
        <w:t xml:space="preserve"> · </w:t>
      </w:r>
      <w:r>
        <w:rPr>
          <w:lang w:val="es_ES" w:bidi="es_ES"/>
        </w:rPr>
        <w:t>2CO 11:29</w:t>
      </w:r>
      <w:r>
        <w:rPr>
          <w:lang w:val="es_ES" w:bidi="es_ES"/>
        </w:rPr>
        <w:t xml:space="preserve"> · </w:t>
      </w:r>
      <w:r>
        <w:rPr>
          <w:lang w:val="es_ES" w:bidi="es_ES"/>
        </w:rPr>
        <w:t>2CO 11:29</w:t>
      </w:r>
      <w:r>
        <w:rPr>
          <w:lang w:val="es_ES" w:bidi="es_ES"/>
        </w:rPr>
        <w:t xml:space="preserve"> · </w:t>
      </w:r>
      <w:r>
        <w:rPr>
          <w:lang w:val="es_ES" w:bidi="es_ES"/>
        </w:rPr>
        <w:t>2CO 12:13</w:t>
      </w:r>
      <w:r>
        <w:rPr>
          <w:lang w:val="es_ES" w:bidi="es_ES"/>
        </w:rPr>
        <w:t xml:space="preserve"> · </w:t>
      </w:r>
      <w:r>
        <w:rPr>
          <w:lang w:val="es_ES" w:bidi="es_ES"/>
        </w:rPr>
        <w:t>GAL 3:1</w:t>
      </w:r>
      <w:r>
        <w:rPr>
          <w:lang w:val="es_ES" w:bidi="es_ES"/>
        </w:rPr>
        <w:t xml:space="preserve"> · </w:t>
      </w:r>
      <w:r>
        <w:rPr>
          <w:lang w:val="es_ES" w:bidi="es_ES"/>
        </w:rPr>
        <w:t>GAL 4:30</w:t>
      </w:r>
      <w:r>
        <w:rPr>
          <w:lang w:val="es_ES" w:bidi="es_ES"/>
        </w:rPr>
        <w:t xml:space="preserve"> · </w:t>
      </w:r>
      <w:r>
        <w:rPr>
          <w:lang w:val="es_ES" w:bidi="es_ES"/>
        </w:rPr>
        <w:t>GAL 5:7</w:t>
      </w:r>
      <w:r>
        <w:rPr>
          <w:lang w:val="es_ES" w:bidi="es_ES"/>
        </w:rPr>
        <w:t xml:space="preserve"> · </w:t>
      </w:r>
      <w:r>
        <w:rPr>
          <w:lang w:val="es_ES" w:bidi="es_ES"/>
        </w:rPr>
        <w:t>EPH 1:18</w:t>
      </w:r>
      <w:r>
        <w:rPr>
          <w:lang w:val="es_ES" w:bidi="es_ES"/>
        </w:rPr>
        <w:t xml:space="preserve"> · </w:t>
      </w:r>
      <w:r>
        <w:rPr>
          <w:lang w:val="es_ES" w:bidi="es_ES"/>
        </w:rPr>
        <w:t>EPH 1:18</w:t>
      </w:r>
      <w:r>
        <w:rPr>
          <w:lang w:val="es_ES" w:bidi="es_ES"/>
        </w:rPr>
        <w:t xml:space="preserve"> · </w:t>
      </w:r>
      <w:r>
        <w:rPr>
          <w:lang w:val="es_ES" w:bidi="es_ES"/>
        </w:rPr>
        <w:t>EPH 1:19</w:t>
      </w:r>
      <w:r>
        <w:rPr>
          <w:lang w:val="es_ES" w:bidi="es_ES"/>
        </w:rPr>
        <w:t xml:space="preserve"> · </w:t>
      </w:r>
      <w:r>
        <w:rPr>
          <w:lang w:val="es_ES" w:bidi="es_ES"/>
        </w:rPr>
        <w:t>EPH 3:9</w:t>
      </w:r>
      <w:r>
        <w:rPr>
          <w:lang w:val="es_ES" w:bidi="es_ES"/>
        </w:rPr>
        <w:t xml:space="preserve"> · </w:t>
      </w:r>
      <w:r>
        <w:rPr>
          <w:lang w:val="es_ES" w:bidi="es_ES"/>
        </w:rPr>
        <w:t>EPH 3:18</w:t>
      </w:r>
      <w:r>
        <w:rPr>
          <w:lang w:val="es_ES" w:bidi="es_ES"/>
        </w:rPr>
        <w:t xml:space="preserve"> · </w:t>
      </w:r>
      <w:r>
        <w:rPr>
          <w:lang w:val="es_ES" w:bidi="es_ES"/>
        </w:rPr>
        <w:t>EPH 4:9</w:t>
      </w:r>
      <w:r>
        <w:rPr>
          <w:lang w:val="es_ES" w:bidi="es_ES"/>
        </w:rPr>
        <w:t xml:space="preserve"> · </w:t>
      </w:r>
      <w:r>
        <w:rPr>
          <w:lang w:val="es_ES" w:bidi="es_ES"/>
        </w:rPr>
        <w:t>EPH 5:10</w:t>
      </w:r>
      <w:r>
        <w:rPr>
          <w:lang w:val="es_ES" w:bidi="es_ES"/>
        </w:rPr>
        <w:t xml:space="preserve"> · </w:t>
      </w:r>
      <w:r>
        <w:rPr>
          <w:lang w:val="es_ES" w:bidi="es_ES"/>
        </w:rPr>
        <w:t>EPH 5:17</w:t>
      </w:r>
      <w:r>
        <w:rPr>
          <w:lang w:val="es_ES" w:bidi="es_ES"/>
        </w:rPr>
        <w:t xml:space="preserve"> · </w:t>
      </w:r>
      <w:r>
        <w:rPr>
          <w:lang w:val="es_ES" w:bidi="es_ES"/>
        </w:rPr>
        <w:t>EPH 6:21</w:t>
      </w:r>
      <w:r>
        <w:rPr>
          <w:lang w:val="es_ES" w:bidi="es_ES"/>
        </w:rPr>
        <w:t xml:space="preserve"> · </w:t>
      </w:r>
      <w:r>
        <w:rPr>
          <w:lang w:val="es_ES" w:bidi="es_ES"/>
        </w:rPr>
        <w:t>PHP 1:18</w:t>
      </w:r>
      <w:r>
        <w:rPr>
          <w:lang w:val="es_ES" w:bidi="es_ES"/>
        </w:rPr>
        <w:t xml:space="preserve"> · </w:t>
      </w:r>
      <w:r>
        <w:rPr>
          <w:lang w:val="es_ES" w:bidi="es_ES"/>
        </w:rPr>
        <w:t>PHP 1:22</w:t>
      </w:r>
      <w:r>
        <w:rPr>
          <w:lang w:val="es_ES" w:bidi="es_ES"/>
        </w:rPr>
        <w:t xml:space="preserve"> · </w:t>
      </w:r>
      <w:r>
        <w:rPr>
          <w:lang w:val="es_ES" w:bidi="es_ES"/>
        </w:rPr>
        <w:t>COL 1:27</w:t>
      </w:r>
      <w:r>
        <w:rPr>
          <w:lang w:val="es_ES" w:bidi="es_ES"/>
        </w:rPr>
        <w:t xml:space="preserve"> · </w:t>
      </w:r>
      <w:r>
        <w:rPr>
          <w:lang w:val="es_ES" w:bidi="es_ES"/>
        </w:rPr>
        <w:t>1TH 2:19</w:t>
      </w:r>
      <w:r>
        <w:rPr>
          <w:lang w:val="es_ES" w:bidi="es_ES"/>
        </w:rPr>
        <w:t xml:space="preserve"> · </w:t>
      </w:r>
      <w:r>
        <w:rPr>
          <w:lang w:val="es_ES" w:bidi="es_ES"/>
        </w:rPr>
        <w:t>1PE 1:11</w:t>
      </w:r>
    </w:p>
    <w:p>
      <w:pPr/>
      <w:r>
        <w:rPr>
          <w:lang w:val="es_ES" w:bidi="es_ES"/>
        </w:rPr>
      </w:r>
      <w:r>
        <w:rPr>
          <w:lang w:val="es_ES" w:bidi="es_ES"/>
        </w:rPr>
        <w:t>92.15</w:t>
      </w:r>
      <w:r>
        <w:rPr>
          <w:lang w:val="es_ES" w:bidi="es_ES"/>
        </w:rPr>
        <w:t xml:space="preserve"> · </w:t>
      </w:r>
      <w:r>
        <w:rPr>
          <w:lang w:val="es_ES" w:bidi="es_ES"/>
        </w:rPr>
        <w:t>Referenciales del discurso</w:t>
      </w:r>
      <w:r>
        <w:rPr>
          <w:lang w:val="es_ES" w:bidi="es_ES"/>
        </w:rPr>
        <w:t xml:space="preserve"> · </w:t>
      </w:r>
      <w:r>
        <w:rPr>
          <w:lang w:val="es_ES" w:bidi="es_ES"/>
        </w:rPr>
        <w:t>De quién o qué se habla o escribe</w:t>
      </w:r>
    </w:p>
    <w:p>
      <w:pPr/>
      <w:r>
        <w:rPr>
          <w:lang w:val="es_ES" w:bidi="es_ES"/>
        </w:rPr>
      </w:r>
      <w:r>
        <w:rPr>
          <w:lang w:val="es_ES" w:bidi="es_ES"/>
        </w:rPr>
        <w:t>¿por qué? ¿por qué razón?</w:t>
      </w:r>
      <w:r>
        <w:rPr>
          <w:lang w:val="es_ES" w:bidi="es_ES"/>
        </w:rPr>
        <w:t xml:space="preserve"> </w:t>
      </w:r>
      <w:r>
        <w:rPr>
          <w:lang w:val="es_ES" w:bidi="es_ES"/>
        </w:rPr>
        <w:t>referencia interrogativa de razón</w:t>
      </w:r>
      <w:r>
        <w:rPr>
          <w:lang w:val="es_ES" w:bidi="es_ES"/>
        </w:rPr>
        <w:t xml:space="preserve"> </w:t>
      </w:r>
      <w:r>
        <w:rPr>
          <w:lang w:val="es_ES" w:bidi="es_ES"/>
        </w:rPr>
        <w:t xml:space="preserve">La expresión τί ἐμοὶ καὶ σοί (literalmente "¿qué para ti y para mi?") En </w:t>
      </w:r>
      <w:r>
        <w:rPr>
          <w:lang w:val="es_ES" w:bidi="es_ES"/>
        </w:rPr>
        <w:t>JHN 2:4</w:t>
      </w:r>
      <w:r>
        <w:rPr>
          <w:lang w:val="es_ES" w:bidi="es_ES"/>
        </w:rPr>
        <w:t xml:space="preserve"> es un adagio que significa "¿por qué me dices o me haces esto?' En algunos idiomas puede que sea preferible traducir </w:t>
      </w:r>
      <w:r>
        <w:rPr>
          <w:lang w:val="es_ES" w:bidi="es_ES"/>
        </w:rPr>
        <w:t>JHN 2:4</w:t>
      </w:r>
      <w:r>
        <w:rPr>
          <w:lang w:val="es_ES" w:bidi="es_ES"/>
        </w:rPr>
        <w:t xml:space="preserve"> como "¿por qué me preguntas esto?" En </w:t>
      </w:r>
      <w:r>
        <w:rPr>
          <w:lang w:val="es_ES" w:bidi="es_ES"/>
        </w:rPr>
        <w:t>MRK 1:24</w:t>
      </w:r>
      <w:r>
        <w:rPr>
          <w:lang w:val="es_ES" w:bidi="es_ES"/>
        </w:rPr>
        <w:t xml:space="preserve"> uno puede traducir como "¿qué quieres con nosotros?"</w:t>
      </w:r>
    </w:p>
    <w:p>
      <w:pPr/>
      <w:r>
        <w:rPr>
          <w:lang w:val="es_ES" w:bidi="es_ES"/>
        </w:rPr>
      </w:r>
      <w:r>
        <w:rPr>
          <w:lang w:val="es_ES" w:bidi="es_ES"/>
        </w:rPr>
        <w:t>MAT 6:28</w:t>
      </w:r>
      <w:r>
        <w:rPr>
          <w:lang w:val="es_ES" w:bidi="es_ES"/>
        </w:rPr>
        <w:t xml:space="preserve"> · </w:t>
      </w:r>
      <w:r>
        <w:rPr>
          <w:lang w:val="es_ES" w:bidi="es_ES"/>
        </w:rPr>
        <w:t>MAT 7:3</w:t>
      </w:r>
      <w:r>
        <w:rPr>
          <w:lang w:val="es_ES" w:bidi="es_ES"/>
        </w:rPr>
        <w:t xml:space="preserve"> · </w:t>
      </w:r>
      <w:r>
        <w:rPr>
          <w:lang w:val="es_ES" w:bidi="es_ES"/>
        </w:rPr>
        <w:t>MAT 8:26</w:t>
      </w:r>
      <w:r>
        <w:rPr>
          <w:lang w:val="es_ES" w:bidi="es_ES"/>
        </w:rPr>
        <w:t xml:space="preserve"> · </w:t>
      </w:r>
      <w:r>
        <w:rPr>
          <w:lang w:val="es_ES" w:bidi="es_ES"/>
        </w:rPr>
        <w:t>MAT 16:8</w:t>
      </w:r>
      <w:r>
        <w:rPr>
          <w:lang w:val="es_ES" w:bidi="es_ES"/>
        </w:rPr>
        <w:t xml:space="preserve"> · </w:t>
      </w:r>
      <w:r>
        <w:rPr>
          <w:lang w:val="es_ES" w:bidi="es_ES"/>
        </w:rPr>
        <w:t>MAT 17:10</w:t>
      </w:r>
      <w:r>
        <w:rPr>
          <w:lang w:val="es_ES" w:bidi="es_ES"/>
        </w:rPr>
        <w:t xml:space="preserve"> · </w:t>
      </w:r>
      <w:r>
        <w:rPr>
          <w:lang w:val="es_ES" w:bidi="es_ES"/>
        </w:rPr>
        <w:t>MAT 19:7</w:t>
      </w:r>
      <w:r>
        <w:rPr>
          <w:lang w:val="es_ES" w:bidi="es_ES"/>
        </w:rPr>
        <w:t xml:space="preserve"> · </w:t>
      </w:r>
      <w:r>
        <w:rPr>
          <w:lang w:val="es_ES" w:bidi="es_ES"/>
        </w:rPr>
        <w:t>MAT 19:17</w:t>
      </w:r>
      <w:r>
        <w:rPr>
          <w:lang w:val="es_ES" w:bidi="es_ES"/>
        </w:rPr>
        <w:t xml:space="preserve"> · </w:t>
      </w:r>
      <w:r>
        <w:rPr>
          <w:lang w:val="es_ES" w:bidi="es_ES"/>
        </w:rPr>
        <w:t>MAT 20:6</w:t>
      </w:r>
      <w:r>
        <w:rPr>
          <w:lang w:val="es_ES" w:bidi="es_ES"/>
        </w:rPr>
        <w:t xml:space="preserve"> · </w:t>
      </w:r>
      <w:r>
        <w:rPr>
          <w:lang w:val="es_ES" w:bidi="es_ES"/>
        </w:rPr>
        <w:t>MAT 22:18</w:t>
      </w:r>
      <w:r>
        <w:rPr>
          <w:lang w:val="es_ES" w:bidi="es_ES"/>
        </w:rPr>
        <w:t xml:space="preserve"> · </w:t>
      </w:r>
      <w:r>
        <w:rPr>
          <w:lang w:val="es_ES" w:bidi="es_ES"/>
        </w:rPr>
        <w:t>MAT 26:10</w:t>
      </w:r>
      <w:r>
        <w:rPr>
          <w:lang w:val="es_ES" w:bidi="es_ES"/>
        </w:rPr>
        <w:t xml:space="preserve"> · </w:t>
      </w:r>
      <w:r>
        <w:rPr>
          <w:lang w:val="es_ES" w:bidi="es_ES"/>
        </w:rPr>
        <w:t>MRK 1:24</w:t>
      </w:r>
      <w:r>
        <w:rPr>
          <w:lang w:val="es_ES" w:bidi="es_ES"/>
        </w:rPr>
        <w:t xml:space="preserve"> · </w:t>
      </w:r>
      <w:r>
        <w:rPr>
          <w:lang w:val="es_ES" w:bidi="es_ES"/>
        </w:rPr>
        <w:t>MRK 2:7</w:t>
      </w:r>
      <w:r>
        <w:rPr>
          <w:lang w:val="es_ES" w:bidi="es_ES"/>
        </w:rPr>
        <w:t xml:space="preserve"> · </w:t>
      </w:r>
      <w:r>
        <w:rPr>
          <w:lang w:val="es_ES" w:bidi="es_ES"/>
        </w:rPr>
        <w:t>MRK 2:8</w:t>
      </w:r>
      <w:r>
        <w:rPr>
          <w:lang w:val="es_ES" w:bidi="es_ES"/>
        </w:rPr>
        <w:t xml:space="preserve"> · </w:t>
      </w:r>
      <w:r>
        <w:rPr>
          <w:lang w:val="es_ES" w:bidi="es_ES"/>
        </w:rPr>
        <w:t>MRK 2:24</w:t>
      </w:r>
      <w:r>
        <w:rPr>
          <w:lang w:val="es_ES" w:bidi="es_ES"/>
        </w:rPr>
        <w:t xml:space="preserve"> · </w:t>
      </w:r>
      <w:r>
        <w:rPr>
          <w:lang w:val="es_ES" w:bidi="es_ES"/>
        </w:rPr>
        <w:t>MRK 4:40</w:t>
      </w:r>
      <w:r>
        <w:rPr>
          <w:lang w:val="es_ES" w:bidi="es_ES"/>
        </w:rPr>
        <w:t xml:space="preserve"> · </w:t>
      </w:r>
      <w:r>
        <w:rPr>
          <w:lang w:val="es_ES" w:bidi="es_ES"/>
        </w:rPr>
        <w:t>MRK 5:35</w:t>
      </w:r>
      <w:r>
        <w:rPr>
          <w:lang w:val="es_ES" w:bidi="es_ES"/>
        </w:rPr>
        <w:t xml:space="preserve"> · </w:t>
      </w:r>
      <w:r>
        <w:rPr>
          <w:lang w:val="es_ES" w:bidi="es_ES"/>
        </w:rPr>
        <w:t>MRK 5:39</w:t>
      </w:r>
      <w:r>
        <w:rPr>
          <w:lang w:val="es_ES" w:bidi="es_ES"/>
        </w:rPr>
        <w:t xml:space="preserve"> · </w:t>
      </w:r>
      <w:r>
        <w:rPr>
          <w:lang w:val="es_ES" w:bidi="es_ES"/>
        </w:rPr>
        <w:t>MRK 8:12</w:t>
      </w:r>
      <w:r>
        <w:rPr>
          <w:lang w:val="es_ES" w:bidi="es_ES"/>
        </w:rPr>
        <w:t xml:space="preserve"> · </w:t>
      </w:r>
      <w:r>
        <w:rPr>
          <w:lang w:val="es_ES" w:bidi="es_ES"/>
        </w:rPr>
        <w:t>MRK 8:17</w:t>
      </w:r>
      <w:r>
        <w:rPr>
          <w:lang w:val="es_ES" w:bidi="es_ES"/>
        </w:rPr>
        <w:t xml:space="preserve"> · </w:t>
      </w:r>
      <w:r>
        <w:rPr>
          <w:lang w:val="es_ES" w:bidi="es_ES"/>
        </w:rPr>
        <w:t>MRK 10:18</w:t>
      </w:r>
      <w:r>
        <w:rPr>
          <w:lang w:val="es_ES" w:bidi="es_ES"/>
        </w:rPr>
        <w:t xml:space="preserve"> · </w:t>
      </w:r>
      <w:r>
        <w:rPr>
          <w:lang w:val="es_ES" w:bidi="es_ES"/>
        </w:rPr>
        <w:t>MRK 11:3</w:t>
      </w:r>
      <w:r>
        <w:rPr>
          <w:lang w:val="es_ES" w:bidi="es_ES"/>
        </w:rPr>
        <w:t xml:space="preserve"> · </w:t>
      </w:r>
      <w:r>
        <w:rPr>
          <w:lang w:val="es_ES" w:bidi="es_ES"/>
        </w:rPr>
        <w:t>MRK 12:15</w:t>
      </w:r>
      <w:r>
        <w:rPr>
          <w:lang w:val="es_ES" w:bidi="es_ES"/>
        </w:rPr>
        <w:t xml:space="preserve"> · </w:t>
      </w:r>
      <w:r>
        <w:rPr>
          <w:lang w:val="es_ES" w:bidi="es_ES"/>
        </w:rPr>
        <w:t>MRK 14:6</w:t>
      </w:r>
      <w:r>
        <w:rPr>
          <w:lang w:val="es_ES" w:bidi="es_ES"/>
        </w:rPr>
        <w:t xml:space="preserve"> · </w:t>
      </w:r>
      <w:r>
        <w:rPr>
          <w:lang w:val="es_ES" w:bidi="es_ES"/>
        </w:rPr>
        <w:t>LUK 2:48</w:t>
      </w:r>
      <w:r>
        <w:rPr>
          <w:lang w:val="es_ES" w:bidi="es_ES"/>
        </w:rPr>
        <w:t xml:space="preserve"> · </w:t>
      </w:r>
      <w:r>
        <w:rPr>
          <w:lang w:val="es_ES" w:bidi="es_ES"/>
        </w:rPr>
        <w:t>LUK 2:49</w:t>
      </w:r>
      <w:r>
        <w:rPr>
          <w:lang w:val="es_ES" w:bidi="es_ES"/>
        </w:rPr>
        <w:t xml:space="preserve"> · </w:t>
      </w:r>
      <w:r>
        <w:rPr>
          <w:lang w:val="es_ES" w:bidi="es_ES"/>
        </w:rPr>
        <w:t>LUK 5:22</w:t>
      </w:r>
      <w:r>
        <w:rPr>
          <w:lang w:val="es_ES" w:bidi="es_ES"/>
        </w:rPr>
        <w:t xml:space="preserve"> · </w:t>
      </w:r>
      <w:r>
        <w:rPr>
          <w:lang w:val="es_ES" w:bidi="es_ES"/>
        </w:rPr>
        <w:t>LUK 6:2</w:t>
      </w:r>
      <w:r>
        <w:rPr>
          <w:lang w:val="es_ES" w:bidi="es_ES"/>
        </w:rPr>
        <w:t xml:space="preserve"> · </w:t>
      </w:r>
      <w:r>
        <w:rPr>
          <w:lang w:val="es_ES" w:bidi="es_ES"/>
        </w:rPr>
        <w:t>LUK 6:41</w:t>
      </w:r>
      <w:r>
        <w:rPr>
          <w:lang w:val="es_ES" w:bidi="es_ES"/>
        </w:rPr>
        <w:t xml:space="preserve"> · </w:t>
      </w:r>
      <w:r>
        <w:rPr>
          <w:lang w:val="es_ES" w:bidi="es_ES"/>
        </w:rPr>
        <w:t>LUK 6:46</w:t>
      </w:r>
      <w:r>
        <w:rPr>
          <w:lang w:val="es_ES" w:bidi="es_ES"/>
        </w:rPr>
        <w:t xml:space="preserve"> · </w:t>
      </w:r>
      <w:r>
        <w:rPr>
          <w:lang w:val="es_ES" w:bidi="es_ES"/>
        </w:rPr>
        <w:t>LUK 12:26</w:t>
      </w:r>
      <w:r>
        <w:rPr>
          <w:lang w:val="es_ES" w:bidi="es_ES"/>
        </w:rPr>
        <w:t xml:space="preserve"> · </w:t>
      </w:r>
      <w:r>
        <w:rPr>
          <w:lang w:val="es_ES" w:bidi="es_ES"/>
        </w:rPr>
        <w:t>LUK 12:57</w:t>
      </w:r>
      <w:r>
        <w:rPr>
          <w:lang w:val="es_ES" w:bidi="es_ES"/>
        </w:rPr>
        <w:t xml:space="preserve"> · </w:t>
      </w:r>
      <w:r>
        <w:rPr>
          <w:lang w:val="es_ES" w:bidi="es_ES"/>
        </w:rPr>
        <w:t>LUK 18:19</w:t>
      </w:r>
      <w:r>
        <w:rPr>
          <w:lang w:val="es_ES" w:bidi="es_ES"/>
        </w:rPr>
        <w:t xml:space="preserve"> · </w:t>
      </w:r>
      <w:r>
        <w:rPr>
          <w:lang w:val="es_ES" w:bidi="es_ES"/>
        </w:rPr>
        <w:t>LUK 19:33</w:t>
      </w:r>
      <w:r>
        <w:rPr>
          <w:lang w:val="es_ES" w:bidi="es_ES"/>
        </w:rPr>
        <w:t xml:space="preserve"> · </w:t>
      </w:r>
      <w:r>
        <w:rPr>
          <w:lang w:val="es_ES" w:bidi="es_ES"/>
        </w:rPr>
        <w:t>LUK 22:46</w:t>
      </w:r>
      <w:r>
        <w:rPr>
          <w:lang w:val="es_ES" w:bidi="es_ES"/>
        </w:rPr>
        <w:t xml:space="preserve"> · </w:t>
      </w:r>
      <w:r>
        <w:rPr>
          <w:lang w:val="es_ES" w:bidi="es_ES"/>
        </w:rPr>
        <w:t>LUK 23:22</w:t>
      </w:r>
      <w:r>
        <w:rPr>
          <w:lang w:val="es_ES" w:bidi="es_ES"/>
        </w:rPr>
        <w:t xml:space="preserve"> · </w:t>
      </w:r>
      <w:r>
        <w:rPr>
          <w:lang w:val="es_ES" w:bidi="es_ES"/>
        </w:rPr>
        <w:t>LUK 24:5</w:t>
      </w:r>
      <w:r>
        <w:rPr>
          <w:lang w:val="es_ES" w:bidi="es_ES"/>
        </w:rPr>
        <w:t xml:space="preserve"> · </w:t>
      </w:r>
      <w:r>
        <w:rPr>
          <w:lang w:val="es_ES" w:bidi="es_ES"/>
        </w:rPr>
        <w:t>LUK 24:38</w:t>
      </w:r>
      <w:r>
        <w:rPr>
          <w:lang w:val="es_ES" w:bidi="es_ES"/>
        </w:rPr>
        <w:t xml:space="preserve"> · </w:t>
      </w:r>
      <w:r>
        <w:rPr>
          <w:lang w:val="es_ES" w:bidi="es_ES"/>
        </w:rPr>
        <w:t>JHN 1:25</w:t>
      </w:r>
      <w:r>
        <w:rPr>
          <w:lang w:val="es_ES" w:bidi="es_ES"/>
        </w:rPr>
        <w:t xml:space="preserve"> · </w:t>
      </w:r>
      <w:r>
        <w:rPr>
          <w:lang w:val="es_ES" w:bidi="es_ES"/>
        </w:rPr>
        <w:t>JHN 2:4</w:t>
      </w:r>
      <w:r>
        <w:rPr>
          <w:lang w:val="es_ES" w:bidi="es_ES"/>
        </w:rPr>
        <w:t xml:space="preserve"> · </w:t>
      </w:r>
      <w:r>
        <w:rPr>
          <w:lang w:val="es_ES" w:bidi="es_ES"/>
        </w:rPr>
        <w:t>JHN 4:27</w:t>
      </w:r>
      <w:r>
        <w:rPr>
          <w:lang w:val="es_ES" w:bidi="es_ES"/>
        </w:rPr>
        <w:t xml:space="preserve"> · </w:t>
      </w:r>
      <w:r>
        <w:rPr>
          <w:lang w:val="es_ES" w:bidi="es_ES"/>
        </w:rPr>
        <w:t>JHN 7:19</w:t>
      </w:r>
      <w:r>
        <w:rPr>
          <w:lang w:val="es_ES" w:bidi="es_ES"/>
        </w:rPr>
        <w:t xml:space="preserve"> · </w:t>
      </w:r>
      <w:r>
        <w:rPr>
          <w:lang w:val="es_ES" w:bidi="es_ES"/>
        </w:rPr>
        <w:t>JHN 9:27</w:t>
      </w:r>
      <w:r>
        <w:rPr>
          <w:lang w:val="es_ES" w:bidi="es_ES"/>
        </w:rPr>
        <w:t xml:space="preserve"> · </w:t>
      </w:r>
      <w:r>
        <w:rPr>
          <w:lang w:val="es_ES" w:bidi="es_ES"/>
        </w:rPr>
        <w:t>JHN 10:20</w:t>
      </w:r>
      <w:r>
        <w:rPr>
          <w:lang w:val="es_ES" w:bidi="es_ES"/>
        </w:rPr>
        <w:t xml:space="preserve"> · </w:t>
      </w:r>
      <w:r>
        <w:rPr>
          <w:lang w:val="es_ES" w:bidi="es_ES"/>
        </w:rPr>
        <w:t>JHN 18:21</w:t>
      </w:r>
      <w:r>
        <w:rPr>
          <w:lang w:val="es_ES" w:bidi="es_ES"/>
        </w:rPr>
        <w:t xml:space="preserve"> · </w:t>
      </w:r>
      <w:r>
        <w:rPr>
          <w:lang w:val="es_ES" w:bidi="es_ES"/>
        </w:rPr>
        <w:t>JHN 18:23</w:t>
      </w:r>
      <w:r>
        <w:rPr>
          <w:lang w:val="es_ES" w:bidi="es_ES"/>
        </w:rPr>
        <w:t xml:space="preserve"> · </w:t>
      </w:r>
      <w:r>
        <w:rPr>
          <w:lang w:val="es_ES" w:bidi="es_ES"/>
        </w:rPr>
        <w:t>JHN 20:13</w:t>
      </w:r>
      <w:r>
        <w:rPr>
          <w:lang w:val="es_ES" w:bidi="es_ES"/>
        </w:rPr>
        <w:t xml:space="preserve"> · </w:t>
      </w:r>
      <w:r>
        <w:rPr>
          <w:lang w:val="es_ES" w:bidi="es_ES"/>
        </w:rPr>
        <w:t>JHN 20:15</w:t>
      </w:r>
      <w:r>
        <w:rPr>
          <w:lang w:val="es_ES" w:bidi="es_ES"/>
        </w:rPr>
        <w:t xml:space="preserve"> · </w:t>
      </w:r>
      <w:r>
        <w:rPr>
          <w:lang w:val="es_ES" w:bidi="es_ES"/>
        </w:rPr>
        <w:t>ACT 1:11</w:t>
      </w:r>
      <w:r>
        <w:rPr>
          <w:lang w:val="es_ES" w:bidi="es_ES"/>
        </w:rPr>
        <w:t xml:space="preserve"> · </w:t>
      </w:r>
      <w:r>
        <w:rPr>
          <w:lang w:val="es_ES" w:bidi="es_ES"/>
        </w:rPr>
        <w:t>ACT 3:12</w:t>
      </w:r>
      <w:r>
        <w:rPr>
          <w:lang w:val="es_ES" w:bidi="es_ES"/>
        </w:rPr>
        <w:t xml:space="preserve"> · </w:t>
      </w:r>
      <w:r>
        <w:rPr>
          <w:lang w:val="es_ES" w:bidi="es_ES"/>
        </w:rPr>
        <w:t>ACT 3:12</w:t>
      </w:r>
      <w:r>
        <w:rPr>
          <w:lang w:val="es_ES" w:bidi="es_ES"/>
        </w:rPr>
        <w:t xml:space="preserve"> · </w:t>
      </w:r>
      <w:r>
        <w:rPr>
          <w:lang w:val="es_ES" w:bidi="es_ES"/>
        </w:rPr>
        <w:t>ACT 5:4</w:t>
      </w:r>
      <w:r>
        <w:rPr>
          <w:lang w:val="es_ES" w:bidi="es_ES"/>
        </w:rPr>
        <w:t xml:space="preserve"> · </w:t>
      </w:r>
      <w:r>
        <w:rPr>
          <w:lang w:val="es_ES" w:bidi="es_ES"/>
        </w:rPr>
        <w:t>ACT 5:9</w:t>
      </w:r>
      <w:r>
        <w:rPr>
          <w:lang w:val="es_ES" w:bidi="es_ES"/>
        </w:rPr>
        <w:t xml:space="preserve"> · </w:t>
      </w:r>
      <w:r>
        <w:rPr>
          <w:lang w:val="es_ES" w:bidi="es_ES"/>
        </w:rPr>
        <w:t>ACT 9:4</w:t>
      </w:r>
      <w:r>
        <w:rPr>
          <w:lang w:val="es_ES" w:bidi="es_ES"/>
        </w:rPr>
        <w:t xml:space="preserve"> · </w:t>
      </w:r>
      <w:r>
        <w:rPr>
          <w:lang w:val="es_ES" w:bidi="es_ES"/>
        </w:rPr>
        <w:t>ACT 14:15</w:t>
      </w:r>
      <w:r>
        <w:rPr>
          <w:lang w:val="es_ES" w:bidi="es_ES"/>
        </w:rPr>
        <w:t xml:space="preserve"> · </w:t>
      </w:r>
      <w:r>
        <w:rPr>
          <w:lang w:val="es_ES" w:bidi="es_ES"/>
        </w:rPr>
        <w:t>ACT 15:10</w:t>
      </w:r>
      <w:r>
        <w:rPr>
          <w:lang w:val="es_ES" w:bidi="es_ES"/>
        </w:rPr>
        <w:t xml:space="preserve"> · </w:t>
      </w:r>
      <w:r>
        <w:rPr>
          <w:lang w:val="es_ES" w:bidi="es_ES"/>
        </w:rPr>
        <w:t>ACT 22:7</w:t>
      </w:r>
      <w:r>
        <w:rPr>
          <w:lang w:val="es_ES" w:bidi="es_ES"/>
        </w:rPr>
        <w:t xml:space="preserve"> · </w:t>
      </w:r>
      <w:r>
        <w:rPr>
          <w:lang w:val="es_ES" w:bidi="es_ES"/>
        </w:rPr>
        <w:t>ACT 22:30</w:t>
      </w:r>
      <w:r>
        <w:rPr>
          <w:lang w:val="es_ES" w:bidi="es_ES"/>
        </w:rPr>
        <w:t xml:space="preserve"> · </w:t>
      </w:r>
      <w:r>
        <w:rPr>
          <w:lang w:val="es_ES" w:bidi="es_ES"/>
        </w:rPr>
        <w:t>ACT 26:8</w:t>
      </w:r>
      <w:r>
        <w:rPr>
          <w:lang w:val="es_ES" w:bidi="es_ES"/>
        </w:rPr>
        <w:t xml:space="preserve"> · </w:t>
      </w:r>
      <w:r>
        <w:rPr>
          <w:lang w:val="es_ES" w:bidi="es_ES"/>
        </w:rPr>
        <w:t>ACT 26:14</w:t>
      </w:r>
      <w:r>
        <w:rPr>
          <w:lang w:val="es_ES" w:bidi="es_ES"/>
        </w:rPr>
        <w:t xml:space="preserve"> · </w:t>
      </w:r>
      <w:r>
        <w:rPr>
          <w:lang w:val="es_ES" w:bidi="es_ES"/>
        </w:rPr>
        <w:t>ROM 3:7</w:t>
      </w:r>
      <w:r>
        <w:rPr>
          <w:lang w:val="es_ES" w:bidi="es_ES"/>
        </w:rPr>
        <w:t xml:space="preserve"> · </w:t>
      </w:r>
      <w:r>
        <w:rPr>
          <w:lang w:val="es_ES" w:bidi="es_ES"/>
        </w:rPr>
        <w:t>ROM 9:19</w:t>
      </w:r>
      <w:r>
        <w:rPr>
          <w:lang w:val="es_ES" w:bidi="es_ES"/>
        </w:rPr>
        <w:t xml:space="preserve"> · </w:t>
      </w:r>
      <w:r>
        <w:rPr>
          <w:lang w:val="es_ES" w:bidi="es_ES"/>
        </w:rPr>
        <w:t>ROM 9:20</w:t>
      </w:r>
      <w:r>
        <w:rPr>
          <w:lang w:val="es_ES" w:bidi="es_ES"/>
        </w:rPr>
        <w:t xml:space="preserve"> · </w:t>
      </w:r>
      <w:r>
        <w:rPr>
          <w:lang w:val="es_ES" w:bidi="es_ES"/>
        </w:rPr>
        <w:t>ROM 14:10</w:t>
      </w:r>
      <w:r>
        <w:rPr>
          <w:lang w:val="es_ES" w:bidi="es_ES"/>
        </w:rPr>
        <w:t xml:space="preserve"> · </w:t>
      </w:r>
      <w:r>
        <w:rPr>
          <w:lang w:val="es_ES" w:bidi="es_ES"/>
        </w:rPr>
        <w:t>ROM 14:10</w:t>
      </w:r>
      <w:r>
        <w:rPr>
          <w:lang w:val="es_ES" w:bidi="es_ES"/>
        </w:rPr>
        <w:t xml:space="preserve"> · </w:t>
      </w:r>
      <w:r>
        <w:rPr>
          <w:lang w:val="es_ES" w:bidi="es_ES"/>
        </w:rPr>
        <w:t>1CO 4:7</w:t>
      </w:r>
      <w:r>
        <w:rPr>
          <w:lang w:val="es_ES" w:bidi="es_ES"/>
        </w:rPr>
        <w:t xml:space="preserve"> · </w:t>
      </w:r>
      <w:r>
        <w:rPr>
          <w:lang w:val="es_ES" w:bidi="es_ES"/>
        </w:rPr>
        <w:t>1CO 10:30</w:t>
      </w:r>
      <w:r>
        <w:rPr>
          <w:lang w:val="es_ES" w:bidi="es_ES"/>
        </w:rPr>
        <w:t xml:space="preserve"> · </w:t>
      </w:r>
      <w:r>
        <w:rPr>
          <w:lang w:val="es_ES" w:bidi="es_ES"/>
        </w:rPr>
        <w:t>1CO 15:29</w:t>
      </w:r>
      <w:r>
        <w:rPr>
          <w:lang w:val="es_ES" w:bidi="es_ES"/>
        </w:rPr>
        <w:t xml:space="preserve"> · </w:t>
      </w:r>
      <w:r>
        <w:rPr>
          <w:lang w:val="es_ES" w:bidi="es_ES"/>
        </w:rPr>
        <w:t>1CO 15:30</w:t>
      </w:r>
      <w:r>
        <w:rPr>
          <w:lang w:val="es_ES" w:bidi="es_ES"/>
        </w:rPr>
        <w:t xml:space="preserve"> · </w:t>
      </w:r>
      <w:r>
        <w:rPr>
          <w:lang w:val="es_ES" w:bidi="es_ES"/>
        </w:rPr>
        <w:t>GAL 3:19</w:t>
      </w:r>
      <w:r>
        <w:rPr>
          <w:lang w:val="es_ES" w:bidi="es_ES"/>
        </w:rPr>
        <w:t xml:space="preserve"> · </w:t>
      </w:r>
      <w:r>
        <w:rPr>
          <w:lang w:val="es_ES" w:bidi="es_ES"/>
        </w:rPr>
        <w:t>GAL 5:11</w:t>
      </w:r>
      <w:r>
        <w:rPr>
          <w:lang w:val="es_ES" w:bidi="es_ES"/>
        </w:rPr>
        <w:t xml:space="preserve"> · </w:t>
      </w:r>
      <w:r>
        <w:rPr>
          <w:lang w:val="es_ES" w:bidi="es_ES"/>
        </w:rPr>
        <w:t>COL 2:20</w:t>
      </w:r>
      <w:r>
        <w:rPr>
          <w:lang w:val="es_ES" w:bidi="es_ES"/>
        </w:rPr>
      </w:r>
      <w:r>
        <w:rPr>
          <w:lang w:val="es_ES" w:bidi="es_ES"/>
        </w:rPr>
      </w:r>
    </w:p>
    <w:p>
      <w:pPr/>
      <w:r>
        <w:rPr>
          <w:lang w:val="es_ES" w:bidi="es_ES"/>
        </w:rPr>
      </w:r>
    </w:p>
    <w:p>
      <w:pPr>
        <w:pStyle w:val="Heading2"/>
      </w:pPr>
      <w:r>
        <w:rPr>
          <w:lang w:val="es_ES" w:bidi="es_ES"/>
        </w:rPr>
        <w:t>τὶς</w:t>
      </w:r>
      <w:r>
        <w:rPr>
          <w:lang w:val="es_ES" w:bidi="es_ES"/>
        </w:rPr>
      </w:r>
    </w:p>
    <w:p>
      <w:pPr>
        <w:pStyle w:val="Heading1"/>
      </w:pPr>
      <w:r>
        <w:rPr>
          <w:lang w:val="es_ES" w:bidi="es_ES"/>
        </w:rPr>
        <w:t>τὶς</w:t>
      </w:r>
    </w:p>
    <w:p>
      <w:pPr/>
      <w:r>
        <w:rPr>
          <w:lang w:val="es_ES" w:bidi="es_ES"/>
        </w:rPr>
      </w:r>
      <w:r>
        <w:rPr>
          <w:lang w:val="es_ES" w:bidi="es_ES"/>
        </w:rPr>
        <w:t>τὶς</w:t>
      </w:r>
      <w:r>
        <w:rPr>
          <w:lang w:val="es_ES" w:bidi="es_ES"/>
        </w:rPr>
        <w:t xml:space="preserve"> (</w:t>
      </w:r>
      <w:r>
        <w:rPr>
          <w:lang w:val="es_ES" w:bidi="es_ES"/>
        </w:rPr>
        <w:t>G5100</w:t>
      </w:r>
      <w:r>
        <w:rPr>
          <w:lang w:val="es_ES" w:bidi="es_ES"/>
        </w:rPr>
        <w:t xml:space="preserve">) — </w:t>
      </w:r>
      <w:r>
        <w:rPr>
          <w:lang w:val="es_ES" w:bidi="es_ES"/>
        </w:rPr>
        <w:t>τις</w:t>
      </w:r>
    </w:p>
    <w:p>
      <w:pPr/>
      <w:r>
        <w:rPr>
          <w:lang w:val="es_ES" w:bidi="es_ES"/>
        </w:rPr>
      </w:r>
      <w:r>
        <w:rPr>
          <w:lang w:val="es_ES" w:bidi="es_ES"/>
        </w:rPr>
        <w:t xml:space="preserve">pidf. </w:t>
      </w:r>
      <w:r>
        <w:rPr>
          <w:lang w:val="es_ES" w:bidi="es_ES"/>
        </w:rPr>
        <w:t>|</w:t>
      </w:r>
      <w:r>
        <w:rPr>
          <w:lang w:val="es_ES" w:bidi="es_ES"/>
        </w:rPr>
        <w:t xml:space="preserve"> τὶ · gen. τινός · dat. τινί · acc. τινά</w:t>
      </w:r>
    </w:p>
    <w:p>
      <w:pPr/>
      <w:r>
        <w:rPr>
          <w:lang w:val="es_ES" w:bidi="es_ES"/>
        </w:rPr>
      </w:r>
      <w:r>
        <w:rPr>
          <w:lang w:val="es_ES" w:bidi="es_ES"/>
        </w:rPr>
        <w:t>92.12</w:t>
      </w:r>
      <w:r>
        <w:rPr>
          <w:lang w:val="es_ES" w:bidi="es_ES"/>
        </w:rPr>
        <w:t xml:space="preserve"> · </w:t>
      </w:r>
      <w:r>
        <w:rPr>
          <w:lang w:val="es_ES" w:bidi="es_ES"/>
        </w:rPr>
        <w:t>Referenciales del discurso</w:t>
      </w:r>
      <w:r>
        <w:rPr>
          <w:lang w:val="es_ES" w:bidi="es_ES"/>
        </w:rPr>
        <w:t xml:space="preserve"> · </w:t>
      </w:r>
      <w:r>
        <w:rPr>
          <w:lang w:val="es_ES" w:bidi="es_ES"/>
        </w:rPr>
        <w:t>De quién o qué se habla o escribe</w:t>
      </w:r>
    </w:p>
    <w:p>
      <w:pPr/>
      <w:r>
        <w:rPr>
          <w:lang w:val="es_ES" w:bidi="es_ES"/>
        </w:rPr>
      </w:r>
      <w:r>
        <w:rPr>
          <w:lang w:val="es_ES" w:bidi="es_ES"/>
        </w:rPr>
        <w:t>alguien</w:t>
      </w:r>
      <w:r>
        <w:rPr>
          <w:lang w:val="es_ES" w:bidi="es_ES"/>
        </w:rPr>
        <w:t xml:space="preserve">, </w:t>
      </w:r>
      <w:r>
        <w:rPr>
          <w:lang w:val="es_ES" w:bidi="es_ES"/>
        </w:rPr>
        <w:t>alguna cosa</w:t>
      </w:r>
      <w:r>
        <w:rPr>
          <w:lang w:val="es_ES" w:bidi="es_ES"/>
        </w:rPr>
        <w:t xml:space="preserve">, </w:t>
      </w:r>
      <w:r>
        <w:rPr>
          <w:lang w:val="es_ES" w:bidi="es_ES"/>
        </w:rPr>
        <w:t>nadie</w:t>
      </w:r>
      <w:r>
        <w:rPr>
          <w:lang w:val="es_ES" w:bidi="es_ES"/>
        </w:rPr>
        <w:t xml:space="preserve">, </w:t>
      </w:r>
      <w:r>
        <w:rPr>
          <w:lang w:val="es_ES" w:bidi="es_ES"/>
        </w:rPr>
        <w:t>algún</w:t>
      </w:r>
      <w:r>
        <w:rPr>
          <w:lang w:val="es_ES" w:bidi="es_ES"/>
        </w:rPr>
        <w:t xml:space="preserve">, </w:t>
      </w:r>
      <w:r>
        <w:rPr>
          <w:lang w:val="es_ES" w:bidi="es_ES"/>
        </w:rPr>
        <w:t>cualquier cosa</w:t>
      </w:r>
      <w:r>
        <w:rPr>
          <w:lang w:val="es_ES" w:bidi="es_ES"/>
        </w:rPr>
        <w:t xml:space="preserve"> </w:t>
      </w:r>
      <w:r>
        <w:rPr>
          <w:lang w:val="es_ES" w:bidi="es_ES"/>
        </w:rPr>
        <w:t>referencia a alguien o algo indefinido, del que se ha hablado o escrito</w:t>
      </w:r>
    </w:p>
    <w:p>
      <w:pPr/>
      <w:r>
        <w:rPr>
          <w:lang w:val="es_ES" w:bidi="es_ES"/>
        </w:rPr>
      </w:r>
      <w:r>
        <w:rPr>
          <w:lang w:val="es_ES" w:bidi="es_ES"/>
        </w:rPr>
        <w:t>MAT 5:23</w:t>
      </w:r>
      <w:r>
        <w:rPr>
          <w:lang w:val="es_ES" w:bidi="es_ES"/>
        </w:rPr>
        <w:t xml:space="preserve"> · </w:t>
      </w:r>
      <w:r>
        <w:rPr>
          <w:lang w:val="es_ES" w:bidi="es_ES"/>
        </w:rPr>
        <w:t>MAT 8:28</w:t>
      </w:r>
      <w:r>
        <w:rPr>
          <w:lang w:val="es_ES" w:bidi="es_ES"/>
        </w:rPr>
        <w:t xml:space="preserve"> · </w:t>
      </w:r>
      <w:r>
        <w:rPr>
          <w:lang w:val="es_ES" w:bidi="es_ES"/>
        </w:rPr>
        <w:t>MAT 9:3</w:t>
      </w:r>
      <w:r>
        <w:rPr>
          <w:lang w:val="es_ES" w:bidi="es_ES"/>
        </w:rPr>
        <w:t xml:space="preserve"> · </w:t>
      </w:r>
      <w:r>
        <w:rPr>
          <w:lang w:val="es_ES" w:bidi="es_ES"/>
        </w:rPr>
        <w:t>MAT 11:27</w:t>
      </w:r>
      <w:r>
        <w:rPr>
          <w:lang w:val="es_ES" w:bidi="es_ES"/>
        </w:rPr>
        <w:t xml:space="preserve"> · </w:t>
      </w:r>
      <w:r>
        <w:rPr>
          <w:lang w:val="es_ES" w:bidi="es_ES"/>
        </w:rPr>
        <w:t>MAT 12:19</w:t>
      </w:r>
      <w:r>
        <w:rPr>
          <w:lang w:val="es_ES" w:bidi="es_ES"/>
        </w:rPr>
        <w:t xml:space="preserve"> · </w:t>
      </w:r>
      <w:r>
        <w:rPr>
          <w:lang w:val="es_ES" w:bidi="es_ES"/>
        </w:rPr>
        <w:t>MAT 12:29</w:t>
      </w:r>
      <w:r>
        <w:rPr>
          <w:lang w:val="es_ES" w:bidi="es_ES"/>
        </w:rPr>
        <w:t xml:space="preserve"> · </w:t>
      </w:r>
      <w:r>
        <w:rPr>
          <w:lang w:val="es_ES" w:bidi="es_ES"/>
        </w:rPr>
        <w:t>MAT 12:38</w:t>
      </w:r>
      <w:r>
        <w:rPr>
          <w:lang w:val="es_ES" w:bidi="es_ES"/>
        </w:rPr>
        <w:t xml:space="preserve"> · </w:t>
      </w:r>
      <w:r>
        <w:rPr>
          <w:lang w:val="es_ES" w:bidi="es_ES"/>
        </w:rPr>
        <w:t>MAT 12:47</w:t>
      </w:r>
      <w:r>
        <w:rPr>
          <w:lang w:val="es_ES" w:bidi="es_ES"/>
        </w:rPr>
        <w:t xml:space="preserve"> · </w:t>
      </w:r>
      <w:r>
        <w:rPr>
          <w:lang w:val="es_ES" w:bidi="es_ES"/>
        </w:rPr>
        <w:t>MAT 16:24</w:t>
      </w:r>
      <w:r>
        <w:rPr>
          <w:lang w:val="es_ES" w:bidi="es_ES"/>
        </w:rPr>
        <w:t xml:space="preserve"> · </w:t>
      </w:r>
      <w:r>
        <w:rPr>
          <w:lang w:val="es_ES" w:bidi="es_ES"/>
        </w:rPr>
        <w:t>MAT 16:28</w:t>
      </w:r>
      <w:r>
        <w:rPr>
          <w:lang w:val="es_ES" w:bidi="es_ES"/>
        </w:rPr>
        <w:t xml:space="preserve"> · </w:t>
      </w:r>
      <w:r>
        <w:rPr>
          <w:lang w:val="es_ES" w:bidi="es_ES"/>
        </w:rPr>
        <w:t>MAT 18:12</w:t>
      </w:r>
      <w:r>
        <w:rPr>
          <w:lang w:val="es_ES" w:bidi="es_ES"/>
        </w:rPr>
        <w:t xml:space="preserve"> · </w:t>
      </w:r>
      <w:r>
        <w:rPr>
          <w:lang w:val="es_ES" w:bidi="es_ES"/>
        </w:rPr>
        <w:t>MAT 18:28</w:t>
      </w:r>
      <w:r>
        <w:rPr>
          <w:lang w:val="es_ES" w:bidi="es_ES"/>
        </w:rPr>
        <w:t xml:space="preserve"> · </w:t>
      </w:r>
      <w:r>
        <w:rPr>
          <w:lang w:val="es_ES" w:bidi="es_ES"/>
        </w:rPr>
        <w:t>MAT 20:20</w:t>
      </w:r>
      <w:r>
        <w:rPr>
          <w:lang w:val="es_ES" w:bidi="es_ES"/>
        </w:rPr>
        <w:t xml:space="preserve"> · </w:t>
      </w:r>
      <w:r>
        <w:rPr>
          <w:lang w:val="es_ES" w:bidi="es_ES"/>
        </w:rPr>
        <w:t>MAT 21:3</w:t>
      </w:r>
      <w:r>
        <w:rPr>
          <w:lang w:val="es_ES" w:bidi="es_ES"/>
        </w:rPr>
        <w:t xml:space="preserve"> · </w:t>
      </w:r>
      <w:r>
        <w:rPr>
          <w:lang w:val="es_ES" w:bidi="es_ES"/>
        </w:rPr>
        <w:t>MAT 21:3</w:t>
      </w:r>
      <w:r>
        <w:rPr>
          <w:lang w:val="es_ES" w:bidi="es_ES"/>
        </w:rPr>
        <w:t xml:space="preserve"> · </w:t>
      </w:r>
      <w:r>
        <w:rPr>
          <w:lang w:val="es_ES" w:bidi="es_ES"/>
        </w:rPr>
        <w:t>MAT 22:24</w:t>
      </w:r>
      <w:r>
        <w:rPr>
          <w:lang w:val="es_ES" w:bidi="es_ES"/>
        </w:rPr>
        <w:t xml:space="preserve"> · </w:t>
      </w:r>
      <w:r>
        <w:rPr>
          <w:lang w:val="es_ES" w:bidi="es_ES"/>
        </w:rPr>
        <w:t>MAT 22:46</w:t>
      </w:r>
      <w:r>
        <w:rPr>
          <w:lang w:val="es_ES" w:bidi="es_ES"/>
        </w:rPr>
        <w:t xml:space="preserve"> · </w:t>
      </w:r>
      <w:r>
        <w:rPr>
          <w:lang w:val="es_ES" w:bidi="es_ES"/>
        </w:rPr>
        <w:t>MAT 24:4</w:t>
      </w:r>
      <w:r>
        <w:rPr>
          <w:lang w:val="es_ES" w:bidi="es_ES"/>
        </w:rPr>
        <w:t xml:space="preserve"> · </w:t>
      </w:r>
      <w:r>
        <w:rPr>
          <w:lang w:val="es_ES" w:bidi="es_ES"/>
        </w:rPr>
        <w:t>MAT 24:23</w:t>
      </w:r>
      <w:r>
        <w:rPr>
          <w:lang w:val="es_ES" w:bidi="es_ES"/>
        </w:rPr>
        <w:t xml:space="preserve"> · </w:t>
      </w:r>
      <w:r>
        <w:rPr>
          <w:lang w:val="es_ES" w:bidi="es_ES"/>
        </w:rPr>
        <w:t>MAT 27:47</w:t>
      </w:r>
      <w:r>
        <w:rPr>
          <w:lang w:val="es_ES" w:bidi="es_ES"/>
        </w:rPr>
        <w:t xml:space="preserve"> · </w:t>
      </w:r>
      <w:r>
        <w:rPr>
          <w:lang w:val="es_ES" w:bidi="es_ES"/>
        </w:rPr>
        <w:t>MAT 28:11</w:t>
      </w:r>
      <w:r>
        <w:rPr>
          <w:lang w:val="es_ES" w:bidi="es_ES"/>
        </w:rPr>
        <w:t xml:space="preserve"> · </w:t>
      </w:r>
      <w:r>
        <w:rPr>
          <w:lang w:val="es_ES" w:bidi="es_ES"/>
        </w:rPr>
        <w:t>MRK 2:6</w:t>
      </w:r>
      <w:r>
        <w:rPr>
          <w:lang w:val="es_ES" w:bidi="es_ES"/>
        </w:rPr>
        <w:t xml:space="preserve"> · </w:t>
      </w:r>
      <w:r>
        <w:rPr>
          <w:lang w:val="es_ES" w:bidi="es_ES"/>
        </w:rPr>
        <w:t>MRK 4:23</w:t>
      </w:r>
      <w:r>
        <w:rPr>
          <w:lang w:val="es_ES" w:bidi="es_ES"/>
        </w:rPr>
        <w:t xml:space="preserve"> · </w:t>
      </w:r>
      <w:r>
        <w:rPr>
          <w:lang w:val="es_ES" w:bidi="es_ES"/>
        </w:rPr>
        <w:t>MRK 7:1</w:t>
      </w:r>
      <w:r>
        <w:rPr>
          <w:lang w:val="es_ES" w:bidi="es_ES"/>
        </w:rPr>
        <w:t xml:space="preserve"> · </w:t>
      </w:r>
      <w:r>
        <w:rPr>
          <w:lang w:val="es_ES" w:bidi="es_ES"/>
        </w:rPr>
        <w:t>MRK 7:2</w:t>
      </w:r>
      <w:r>
        <w:rPr>
          <w:lang w:val="es_ES" w:bidi="es_ES"/>
        </w:rPr>
        <w:t xml:space="preserve"> · </w:t>
      </w:r>
      <w:r>
        <w:rPr>
          <w:lang w:val="es_ES" w:bidi="es_ES"/>
        </w:rPr>
        <w:t>MRK 8:1</w:t>
      </w:r>
      <w:r>
        <w:rPr>
          <w:lang w:val="es_ES" w:bidi="es_ES"/>
        </w:rPr>
        <w:t xml:space="preserve"> · </w:t>
      </w:r>
      <w:r>
        <w:rPr>
          <w:lang w:val="es_ES" w:bidi="es_ES"/>
        </w:rPr>
        <w:t>MRK 8:2</w:t>
      </w:r>
      <w:r>
        <w:rPr>
          <w:lang w:val="es_ES" w:bidi="es_ES"/>
        </w:rPr>
        <w:t xml:space="preserve"> · </w:t>
      </w:r>
      <w:r>
        <w:rPr>
          <w:lang w:val="es_ES" w:bidi="es_ES"/>
        </w:rPr>
        <w:t>MRK 8:3</w:t>
      </w:r>
      <w:r>
        <w:rPr>
          <w:lang w:val="es_ES" w:bidi="es_ES"/>
        </w:rPr>
        <w:t xml:space="preserve"> · </w:t>
      </w:r>
      <w:r>
        <w:rPr>
          <w:lang w:val="es_ES" w:bidi="es_ES"/>
        </w:rPr>
        <w:t>MRK 8:4</w:t>
      </w:r>
      <w:r>
        <w:rPr>
          <w:lang w:val="es_ES" w:bidi="es_ES"/>
        </w:rPr>
        <w:t xml:space="preserve"> · </w:t>
      </w:r>
      <w:r>
        <w:rPr>
          <w:lang w:val="es_ES" w:bidi="es_ES"/>
        </w:rPr>
        <w:t>MRK 8:23</w:t>
      </w:r>
      <w:r>
        <w:rPr>
          <w:lang w:val="es_ES" w:bidi="es_ES"/>
        </w:rPr>
        <w:t xml:space="preserve"> · </w:t>
      </w:r>
      <w:r>
        <w:rPr>
          <w:lang w:val="es_ES" w:bidi="es_ES"/>
        </w:rPr>
        <w:t>MRK 8:34</w:t>
      </w:r>
      <w:r>
        <w:rPr>
          <w:lang w:val="es_ES" w:bidi="es_ES"/>
        </w:rPr>
        <w:t xml:space="preserve"> · </w:t>
      </w:r>
      <w:r>
        <w:rPr>
          <w:lang w:val="es_ES" w:bidi="es_ES"/>
        </w:rPr>
        <w:t>MRK 9:1</w:t>
      </w:r>
      <w:r>
        <w:rPr>
          <w:lang w:val="es_ES" w:bidi="es_ES"/>
        </w:rPr>
        <w:t xml:space="preserve"> · </w:t>
      </w:r>
      <w:r>
        <w:rPr>
          <w:lang w:val="es_ES" w:bidi="es_ES"/>
        </w:rPr>
        <w:t>MRK 9:22</w:t>
      </w:r>
      <w:r>
        <w:rPr>
          <w:lang w:val="es_ES" w:bidi="es_ES"/>
        </w:rPr>
        <w:t xml:space="preserve"> · </w:t>
      </w:r>
      <w:r>
        <w:rPr>
          <w:lang w:val="es_ES" w:bidi="es_ES"/>
        </w:rPr>
        <w:t>MRK 9:30</w:t>
      </w:r>
      <w:r>
        <w:rPr>
          <w:lang w:val="es_ES" w:bidi="es_ES"/>
        </w:rPr>
        <w:t xml:space="preserve"> · </w:t>
      </w:r>
      <w:r>
        <w:rPr>
          <w:lang w:val="es_ES" w:bidi="es_ES"/>
        </w:rPr>
        <w:t>MRK 9:35</w:t>
      </w:r>
      <w:r>
        <w:rPr>
          <w:lang w:val="es_ES" w:bidi="es_ES"/>
        </w:rPr>
        <w:t xml:space="preserve"> · </w:t>
      </w:r>
      <w:r>
        <w:rPr>
          <w:lang w:val="es_ES" w:bidi="es_ES"/>
        </w:rPr>
        <w:t>MRK 9:38</w:t>
      </w:r>
      <w:r>
        <w:rPr>
          <w:lang w:val="es_ES" w:bidi="es_ES"/>
        </w:rPr>
        <w:t xml:space="preserve"> · </w:t>
      </w:r>
      <w:r>
        <w:rPr>
          <w:lang w:val="es_ES" w:bidi="es_ES"/>
        </w:rPr>
        <w:t>MRK 11:3</w:t>
      </w:r>
      <w:r>
        <w:rPr>
          <w:lang w:val="es_ES" w:bidi="es_ES"/>
        </w:rPr>
        <w:t xml:space="preserve"> · </w:t>
      </w:r>
      <w:r>
        <w:rPr>
          <w:lang w:val="es_ES" w:bidi="es_ES"/>
        </w:rPr>
        <w:t>MRK 11:5</w:t>
      </w:r>
      <w:r>
        <w:rPr>
          <w:lang w:val="es_ES" w:bidi="es_ES"/>
        </w:rPr>
        <w:t xml:space="preserve"> · </w:t>
      </w:r>
      <w:r>
        <w:rPr>
          <w:lang w:val="es_ES" w:bidi="es_ES"/>
        </w:rPr>
        <w:t>MRK 11:13</w:t>
      </w:r>
      <w:r>
        <w:rPr>
          <w:lang w:val="es_ES" w:bidi="es_ES"/>
        </w:rPr>
        <w:t xml:space="preserve"> · </w:t>
      </w:r>
      <w:r>
        <w:rPr>
          <w:lang w:val="es_ES" w:bidi="es_ES"/>
        </w:rPr>
        <w:t>MRK 11:16</w:t>
      </w:r>
      <w:r>
        <w:rPr>
          <w:lang w:val="es_ES" w:bidi="es_ES"/>
        </w:rPr>
        <w:t xml:space="preserve"> · </w:t>
      </w:r>
      <w:r>
        <w:rPr>
          <w:lang w:val="es_ES" w:bidi="es_ES"/>
        </w:rPr>
        <w:t>MRK 11:25</w:t>
      </w:r>
      <w:r>
        <w:rPr>
          <w:lang w:val="es_ES" w:bidi="es_ES"/>
        </w:rPr>
        <w:t xml:space="preserve"> · </w:t>
      </w:r>
      <w:r>
        <w:rPr>
          <w:lang w:val="es_ES" w:bidi="es_ES"/>
        </w:rPr>
        <w:t>MRK 11:25</w:t>
      </w:r>
      <w:r>
        <w:rPr>
          <w:lang w:val="es_ES" w:bidi="es_ES"/>
        </w:rPr>
        <w:t xml:space="preserve"> · </w:t>
      </w:r>
      <w:r>
        <w:rPr>
          <w:lang w:val="es_ES" w:bidi="es_ES"/>
        </w:rPr>
        <w:t>MRK 12:13</w:t>
      </w:r>
      <w:r>
        <w:rPr>
          <w:lang w:val="es_ES" w:bidi="es_ES"/>
        </w:rPr>
        <w:t xml:space="preserve"> · </w:t>
      </w:r>
      <w:r>
        <w:rPr>
          <w:lang w:val="es_ES" w:bidi="es_ES"/>
        </w:rPr>
        <w:t>MRK 12:19</w:t>
      </w:r>
      <w:r>
        <w:rPr>
          <w:lang w:val="es_ES" w:bidi="es_ES"/>
        </w:rPr>
        <w:t xml:space="preserve"> · </w:t>
      </w:r>
      <w:r>
        <w:rPr>
          <w:lang w:val="es_ES" w:bidi="es_ES"/>
        </w:rPr>
        <w:t>MRK 13:5</w:t>
      </w:r>
      <w:r>
        <w:rPr>
          <w:lang w:val="es_ES" w:bidi="es_ES"/>
        </w:rPr>
        <w:t xml:space="preserve"> · </w:t>
      </w:r>
      <w:r>
        <w:rPr>
          <w:lang w:val="es_ES" w:bidi="es_ES"/>
        </w:rPr>
        <w:t>MRK 13:15</w:t>
      </w:r>
      <w:r>
        <w:rPr>
          <w:lang w:val="es_ES" w:bidi="es_ES"/>
        </w:rPr>
        <w:t xml:space="preserve"> · </w:t>
      </w:r>
      <w:r>
        <w:rPr>
          <w:lang w:val="es_ES" w:bidi="es_ES"/>
        </w:rPr>
        <w:t>MRK 13:21</w:t>
      </w:r>
      <w:r>
        <w:rPr>
          <w:lang w:val="es_ES" w:bidi="es_ES"/>
        </w:rPr>
        <w:t xml:space="preserve"> · </w:t>
      </w:r>
      <w:r>
        <w:rPr>
          <w:lang w:val="es_ES" w:bidi="es_ES"/>
        </w:rPr>
        <w:t>MRK 14:4</w:t>
      </w:r>
      <w:r>
        <w:rPr>
          <w:lang w:val="es_ES" w:bidi="es_ES"/>
        </w:rPr>
        <w:t xml:space="preserve"> · </w:t>
      </w:r>
      <w:r>
        <w:rPr>
          <w:lang w:val="es_ES" w:bidi="es_ES"/>
        </w:rPr>
        <w:t>MRK 14:47</w:t>
      </w:r>
      <w:r>
        <w:rPr>
          <w:lang w:val="es_ES" w:bidi="es_ES"/>
        </w:rPr>
        <w:t xml:space="preserve"> · </w:t>
      </w:r>
      <w:r>
        <w:rPr>
          <w:lang w:val="es_ES" w:bidi="es_ES"/>
        </w:rPr>
        <w:t>MRK 14:51</w:t>
      </w:r>
      <w:r>
        <w:rPr>
          <w:lang w:val="es_ES" w:bidi="es_ES"/>
        </w:rPr>
        <w:t xml:space="preserve"> · </w:t>
      </w:r>
      <w:r>
        <w:rPr>
          <w:lang w:val="es_ES" w:bidi="es_ES"/>
        </w:rPr>
        <w:t>MRK 14:57</w:t>
      </w:r>
      <w:r>
        <w:rPr>
          <w:lang w:val="es_ES" w:bidi="es_ES"/>
        </w:rPr>
        <w:t xml:space="preserve"> · </w:t>
      </w:r>
      <w:r>
        <w:rPr>
          <w:lang w:val="es_ES" w:bidi="es_ES"/>
        </w:rPr>
        <w:t>MRK 14:65</w:t>
      </w:r>
      <w:r>
        <w:rPr>
          <w:lang w:val="es_ES" w:bidi="es_ES"/>
        </w:rPr>
        <w:t xml:space="preserve"> · </w:t>
      </w:r>
      <w:r>
        <w:rPr>
          <w:lang w:val="es_ES" w:bidi="es_ES"/>
        </w:rPr>
        <w:t>MRK 15:21</w:t>
      </w:r>
      <w:r>
        <w:rPr>
          <w:lang w:val="es_ES" w:bidi="es_ES"/>
        </w:rPr>
        <w:t xml:space="preserve"> · </w:t>
      </w:r>
      <w:r>
        <w:rPr>
          <w:lang w:val="es_ES" w:bidi="es_ES"/>
        </w:rPr>
        <w:t>MRK 15:24</w:t>
      </w:r>
      <w:r>
        <w:rPr>
          <w:lang w:val="es_ES" w:bidi="es_ES"/>
        </w:rPr>
        <w:t xml:space="preserve"> · </w:t>
      </w:r>
      <w:r>
        <w:rPr>
          <w:lang w:val="es_ES" w:bidi="es_ES"/>
        </w:rPr>
        <w:t>MRK 15:35</w:t>
      </w:r>
      <w:r>
        <w:rPr>
          <w:lang w:val="es_ES" w:bidi="es_ES"/>
        </w:rPr>
        <w:t xml:space="preserve"> · </w:t>
      </w:r>
      <w:r>
        <w:rPr>
          <w:lang w:val="es_ES" w:bidi="es_ES"/>
        </w:rPr>
        <w:t>MRK 15:36</w:t>
      </w:r>
      <w:r>
        <w:rPr>
          <w:lang w:val="es_ES" w:bidi="es_ES"/>
        </w:rPr>
        <w:t xml:space="preserve"> · </w:t>
      </w:r>
      <w:r>
        <w:rPr>
          <w:lang w:val="es_ES" w:bidi="es_ES"/>
        </w:rPr>
        <w:t>MRK 16:18</w:t>
      </w:r>
      <w:r>
        <w:rPr>
          <w:lang w:val="es_ES" w:bidi="es_ES"/>
        </w:rPr>
        <w:t xml:space="preserve"> · </w:t>
      </w:r>
      <w:r>
        <w:rPr>
          <w:lang w:val="es_ES" w:bidi="es_ES"/>
        </w:rPr>
        <w:t>LUK 1:5</w:t>
      </w:r>
      <w:r>
        <w:rPr>
          <w:lang w:val="es_ES" w:bidi="es_ES"/>
        </w:rPr>
        <w:t xml:space="preserve"> · </w:t>
      </w:r>
      <w:r>
        <w:rPr>
          <w:lang w:val="es_ES" w:bidi="es_ES"/>
        </w:rPr>
        <w:t>LUK 7:2</w:t>
      </w:r>
      <w:r>
        <w:rPr>
          <w:lang w:val="es_ES" w:bidi="es_ES"/>
        </w:rPr>
        <w:t xml:space="preserve"> · </w:t>
      </w:r>
      <w:r>
        <w:rPr>
          <w:lang w:val="es_ES" w:bidi="es_ES"/>
        </w:rPr>
        <w:t>LUK 7:18</w:t>
      </w:r>
      <w:r>
        <w:rPr>
          <w:lang w:val="es_ES" w:bidi="es_ES"/>
        </w:rPr>
        <w:t xml:space="preserve"> · </w:t>
      </w:r>
      <w:r>
        <w:rPr>
          <w:lang w:val="es_ES" w:bidi="es_ES"/>
        </w:rPr>
        <w:t>LUK 7:36</w:t>
      </w:r>
      <w:r>
        <w:rPr>
          <w:lang w:val="es_ES" w:bidi="es_ES"/>
        </w:rPr>
        <w:t xml:space="preserve"> · </w:t>
      </w:r>
      <w:r>
        <w:rPr>
          <w:lang w:val="es_ES" w:bidi="es_ES"/>
        </w:rPr>
        <w:t>LUK 7:41</w:t>
      </w:r>
      <w:r>
        <w:rPr>
          <w:lang w:val="es_ES" w:bidi="es_ES"/>
        </w:rPr>
        <w:t xml:space="preserve"> · </w:t>
      </w:r>
      <w:r>
        <w:rPr>
          <w:lang w:val="es_ES" w:bidi="es_ES"/>
        </w:rPr>
        <w:t>LUK 8:2</w:t>
      </w:r>
      <w:r>
        <w:rPr>
          <w:lang w:val="es_ES" w:bidi="es_ES"/>
        </w:rPr>
        <w:t xml:space="preserve"> · </w:t>
      </w:r>
      <w:r>
        <w:rPr>
          <w:lang w:val="es_ES" w:bidi="es_ES"/>
        </w:rPr>
        <w:t>LUK 8:27</w:t>
      </w:r>
      <w:r>
        <w:rPr>
          <w:lang w:val="es_ES" w:bidi="es_ES"/>
        </w:rPr>
        <w:t xml:space="preserve"> · </w:t>
      </w:r>
      <w:r>
        <w:rPr>
          <w:lang w:val="es_ES" w:bidi="es_ES"/>
        </w:rPr>
        <w:t>LUK 8:46</w:t>
      </w:r>
      <w:r>
        <w:rPr>
          <w:lang w:val="es_ES" w:bidi="es_ES"/>
        </w:rPr>
        <w:t xml:space="preserve"> · </w:t>
      </w:r>
      <w:r>
        <w:rPr>
          <w:lang w:val="es_ES" w:bidi="es_ES"/>
        </w:rPr>
        <w:t>LUK 8:49</w:t>
      </w:r>
      <w:r>
        <w:rPr>
          <w:lang w:val="es_ES" w:bidi="es_ES"/>
        </w:rPr>
        <w:t xml:space="preserve"> · </w:t>
      </w:r>
      <w:r>
        <w:rPr>
          <w:lang w:val="es_ES" w:bidi="es_ES"/>
        </w:rPr>
        <w:t>LUK 8:51</w:t>
      </w:r>
      <w:r>
        <w:rPr>
          <w:lang w:val="es_ES" w:bidi="es_ES"/>
        </w:rPr>
        <w:t xml:space="preserve"> · </w:t>
      </w:r>
      <w:r>
        <w:rPr>
          <w:lang w:val="es_ES" w:bidi="es_ES"/>
        </w:rPr>
        <w:t>LUK 9:7</w:t>
      </w:r>
      <w:r>
        <w:rPr>
          <w:lang w:val="es_ES" w:bidi="es_ES"/>
        </w:rPr>
        <w:t xml:space="preserve"> · </w:t>
      </w:r>
      <w:r>
        <w:rPr>
          <w:lang w:val="es_ES" w:bidi="es_ES"/>
        </w:rPr>
        <w:t>LUK 9:8</w:t>
      </w:r>
      <w:r>
        <w:rPr>
          <w:lang w:val="es_ES" w:bidi="es_ES"/>
        </w:rPr>
        <w:t xml:space="preserve"> · </w:t>
      </w:r>
      <w:r>
        <w:rPr>
          <w:lang w:val="es_ES" w:bidi="es_ES"/>
        </w:rPr>
        <w:t>LUK 9:8</w:t>
      </w:r>
      <w:r>
        <w:rPr>
          <w:lang w:val="es_ES" w:bidi="es_ES"/>
        </w:rPr>
        <w:t xml:space="preserve"> · </w:t>
      </w:r>
      <w:r>
        <w:rPr>
          <w:lang w:val="es_ES" w:bidi="es_ES"/>
        </w:rPr>
        <w:t>LUK 9:19</w:t>
      </w:r>
      <w:r>
        <w:rPr>
          <w:lang w:val="es_ES" w:bidi="es_ES"/>
        </w:rPr>
        <w:t xml:space="preserve"> · </w:t>
      </w:r>
      <w:r>
        <w:rPr>
          <w:lang w:val="es_ES" w:bidi="es_ES"/>
        </w:rPr>
        <w:t>LUK 9:23</w:t>
      </w:r>
      <w:r>
        <w:rPr>
          <w:lang w:val="es_ES" w:bidi="es_ES"/>
        </w:rPr>
        <w:t xml:space="preserve"> · </w:t>
      </w:r>
      <w:r>
        <w:rPr>
          <w:lang w:val="es_ES" w:bidi="es_ES"/>
        </w:rPr>
        <w:t>LUK 9:27</w:t>
      </w:r>
      <w:r>
        <w:rPr>
          <w:lang w:val="es_ES" w:bidi="es_ES"/>
        </w:rPr>
        <w:t xml:space="preserve"> · </w:t>
      </w:r>
      <w:r>
        <w:rPr>
          <w:lang w:val="es_ES" w:bidi="es_ES"/>
        </w:rPr>
        <w:t>LUK 9:49</w:t>
      </w:r>
      <w:r>
        <w:rPr>
          <w:lang w:val="es_ES" w:bidi="es_ES"/>
        </w:rPr>
        <w:t xml:space="preserve"> · </w:t>
      </w:r>
      <w:r>
        <w:rPr>
          <w:lang w:val="es_ES" w:bidi="es_ES"/>
        </w:rPr>
        <w:t>LUK 9:57</w:t>
      </w:r>
      <w:r>
        <w:rPr>
          <w:lang w:val="es_ES" w:bidi="es_ES"/>
        </w:rPr>
        <w:t xml:space="preserve"> · </w:t>
      </w:r>
      <w:r>
        <w:rPr>
          <w:lang w:val="es_ES" w:bidi="es_ES"/>
        </w:rPr>
        <w:t>LUK 10:25</w:t>
      </w:r>
      <w:r>
        <w:rPr>
          <w:lang w:val="es_ES" w:bidi="es_ES"/>
        </w:rPr>
        <w:t xml:space="preserve"> · </w:t>
      </w:r>
      <w:r>
        <w:rPr>
          <w:lang w:val="es_ES" w:bidi="es_ES"/>
        </w:rPr>
        <w:t>LUK 10:30</w:t>
      </w:r>
      <w:r>
        <w:rPr>
          <w:lang w:val="es_ES" w:bidi="es_ES"/>
        </w:rPr>
        <w:t xml:space="preserve"> · </w:t>
      </w:r>
      <w:r>
        <w:rPr>
          <w:lang w:val="es_ES" w:bidi="es_ES"/>
        </w:rPr>
        <w:t>LUK 10:31</w:t>
      </w:r>
      <w:r>
        <w:rPr>
          <w:lang w:val="es_ES" w:bidi="es_ES"/>
        </w:rPr>
        <w:t xml:space="preserve"> · </w:t>
      </w:r>
      <w:r>
        <w:rPr>
          <w:lang w:val="es_ES" w:bidi="es_ES"/>
        </w:rPr>
        <w:t>LUK 10:33</w:t>
      </w:r>
      <w:r>
        <w:rPr>
          <w:lang w:val="es_ES" w:bidi="es_ES"/>
        </w:rPr>
        <w:t xml:space="preserve"> · </w:t>
      </w:r>
      <w:r>
        <w:rPr>
          <w:lang w:val="es_ES" w:bidi="es_ES"/>
        </w:rPr>
        <w:t>LUK 10:35</w:t>
      </w:r>
      <w:r>
        <w:rPr>
          <w:lang w:val="es_ES" w:bidi="es_ES"/>
        </w:rPr>
        <w:t xml:space="preserve"> · </w:t>
      </w:r>
      <w:r>
        <w:rPr>
          <w:lang w:val="es_ES" w:bidi="es_ES"/>
        </w:rPr>
        <w:t>LUK 10:38</w:t>
      </w:r>
      <w:r>
        <w:rPr>
          <w:lang w:val="es_ES" w:bidi="es_ES"/>
        </w:rPr>
        <w:t xml:space="preserve"> · </w:t>
      </w:r>
      <w:r>
        <w:rPr>
          <w:lang w:val="es_ES" w:bidi="es_ES"/>
        </w:rPr>
        <w:t>LUK 10:38</w:t>
      </w:r>
      <w:r>
        <w:rPr>
          <w:lang w:val="es_ES" w:bidi="es_ES"/>
        </w:rPr>
        <w:t xml:space="preserve"> · </w:t>
      </w:r>
      <w:r>
        <w:rPr>
          <w:lang w:val="es_ES" w:bidi="es_ES"/>
        </w:rPr>
        <w:t>LUK 11:1</w:t>
      </w:r>
      <w:r>
        <w:rPr>
          <w:lang w:val="es_ES" w:bidi="es_ES"/>
        </w:rPr>
        <w:t xml:space="preserve"> · </w:t>
      </w:r>
      <w:r>
        <w:rPr>
          <w:lang w:val="es_ES" w:bidi="es_ES"/>
        </w:rPr>
        <w:t>LUK 11:1</w:t>
      </w:r>
      <w:r>
        <w:rPr>
          <w:lang w:val="es_ES" w:bidi="es_ES"/>
        </w:rPr>
        <w:t xml:space="preserve"> · </w:t>
      </w:r>
      <w:r>
        <w:rPr>
          <w:lang w:val="es_ES" w:bidi="es_ES"/>
        </w:rPr>
        <w:t>LUK 11:15</w:t>
      </w:r>
      <w:r>
        <w:rPr>
          <w:lang w:val="es_ES" w:bidi="es_ES"/>
        </w:rPr>
        <w:t xml:space="preserve"> · </w:t>
      </w:r>
      <w:r>
        <w:rPr>
          <w:lang w:val="es_ES" w:bidi="es_ES"/>
        </w:rPr>
        <w:t>LUK 11:27</w:t>
      </w:r>
      <w:r>
        <w:rPr>
          <w:lang w:val="es_ES" w:bidi="es_ES"/>
        </w:rPr>
        <w:t xml:space="preserve"> · </w:t>
      </w:r>
      <w:r>
        <w:rPr>
          <w:lang w:val="es_ES" w:bidi="es_ES"/>
        </w:rPr>
        <w:t>LUK 11:36</w:t>
      </w:r>
      <w:r>
        <w:rPr>
          <w:lang w:val="es_ES" w:bidi="es_ES"/>
        </w:rPr>
        <w:t xml:space="preserve"> · </w:t>
      </w:r>
      <w:r>
        <w:rPr>
          <w:lang w:val="es_ES" w:bidi="es_ES"/>
        </w:rPr>
        <w:t>LUK 11:45</w:t>
      </w:r>
      <w:r>
        <w:rPr>
          <w:lang w:val="es_ES" w:bidi="es_ES"/>
        </w:rPr>
        <w:t xml:space="preserve"> · </w:t>
      </w:r>
      <w:r>
        <w:rPr>
          <w:lang w:val="es_ES" w:bidi="es_ES"/>
        </w:rPr>
        <w:t>LUK 11:54</w:t>
      </w:r>
      <w:r>
        <w:rPr>
          <w:lang w:val="es_ES" w:bidi="es_ES"/>
        </w:rPr>
        <w:t xml:space="preserve"> · </w:t>
      </w:r>
      <w:r>
        <w:rPr>
          <w:lang w:val="es_ES" w:bidi="es_ES"/>
        </w:rPr>
        <w:t>LUK 12:4</w:t>
      </w:r>
      <w:r>
        <w:rPr>
          <w:lang w:val="es_ES" w:bidi="es_ES"/>
        </w:rPr>
        <w:t xml:space="preserve"> · </w:t>
      </w:r>
      <w:r>
        <w:rPr>
          <w:lang w:val="es_ES" w:bidi="es_ES"/>
        </w:rPr>
        <w:t>LUK 12:13</w:t>
      </w:r>
      <w:r>
        <w:rPr>
          <w:lang w:val="es_ES" w:bidi="es_ES"/>
        </w:rPr>
        <w:t xml:space="preserve"> · </w:t>
      </w:r>
      <w:r>
        <w:rPr>
          <w:lang w:val="es_ES" w:bidi="es_ES"/>
        </w:rPr>
        <w:t>LUK 12:15</w:t>
      </w:r>
      <w:r>
        <w:rPr>
          <w:lang w:val="es_ES" w:bidi="es_ES"/>
        </w:rPr>
        <w:t xml:space="preserve"> · </w:t>
      </w:r>
      <w:r>
        <w:rPr>
          <w:lang w:val="es_ES" w:bidi="es_ES"/>
        </w:rPr>
        <w:t>LUK 12:16</w:t>
      </w:r>
      <w:r>
        <w:rPr>
          <w:lang w:val="es_ES" w:bidi="es_ES"/>
        </w:rPr>
        <w:t xml:space="preserve"> · </w:t>
      </w:r>
      <w:r>
        <w:rPr>
          <w:lang w:val="es_ES" w:bidi="es_ES"/>
        </w:rPr>
        <w:t>LUK 13:1</w:t>
      </w:r>
      <w:r>
        <w:rPr>
          <w:lang w:val="es_ES" w:bidi="es_ES"/>
        </w:rPr>
        <w:t xml:space="preserve"> · </w:t>
      </w:r>
      <w:r>
        <w:rPr>
          <w:lang w:val="es_ES" w:bidi="es_ES"/>
        </w:rPr>
        <w:t>LUK 13:6</w:t>
      </w:r>
      <w:r>
        <w:rPr>
          <w:lang w:val="es_ES" w:bidi="es_ES"/>
        </w:rPr>
        <w:t xml:space="preserve"> · </w:t>
      </w:r>
      <w:r>
        <w:rPr>
          <w:lang w:val="es_ES" w:bidi="es_ES"/>
        </w:rPr>
        <w:t>LUK 13:23</w:t>
      </w:r>
      <w:r>
        <w:rPr>
          <w:lang w:val="es_ES" w:bidi="es_ES"/>
        </w:rPr>
        <w:t xml:space="preserve"> · </w:t>
      </w:r>
      <w:r>
        <w:rPr>
          <w:lang w:val="es_ES" w:bidi="es_ES"/>
        </w:rPr>
        <w:t>LUK 13:31</w:t>
      </w:r>
      <w:r>
        <w:rPr>
          <w:lang w:val="es_ES" w:bidi="es_ES"/>
        </w:rPr>
        <w:t xml:space="preserve"> · </w:t>
      </w:r>
      <w:r>
        <w:rPr>
          <w:lang w:val="es_ES" w:bidi="es_ES"/>
        </w:rPr>
        <w:t>LUK 14:1</w:t>
      </w:r>
      <w:r>
        <w:rPr>
          <w:lang w:val="es_ES" w:bidi="es_ES"/>
        </w:rPr>
        <w:t xml:space="preserve"> · </w:t>
      </w:r>
      <w:r>
        <w:rPr>
          <w:lang w:val="es_ES" w:bidi="es_ES"/>
        </w:rPr>
        <w:t>LUK 14:2</w:t>
      </w:r>
      <w:r>
        <w:rPr>
          <w:lang w:val="es_ES" w:bidi="es_ES"/>
        </w:rPr>
        <w:t xml:space="preserve"> · </w:t>
      </w:r>
      <w:r>
        <w:rPr>
          <w:lang w:val="es_ES" w:bidi="es_ES"/>
        </w:rPr>
        <w:t>LUK 14:8</w:t>
      </w:r>
      <w:r>
        <w:rPr>
          <w:lang w:val="es_ES" w:bidi="es_ES"/>
        </w:rPr>
        <w:t xml:space="preserve"> · </w:t>
      </w:r>
      <w:r>
        <w:rPr>
          <w:lang w:val="es_ES" w:bidi="es_ES"/>
        </w:rPr>
        <w:t>LUK 14:15</w:t>
      </w:r>
      <w:r>
        <w:rPr>
          <w:lang w:val="es_ES" w:bidi="es_ES"/>
        </w:rPr>
        <w:t xml:space="preserve"> · </w:t>
      </w:r>
      <w:r>
        <w:rPr>
          <w:lang w:val="es_ES" w:bidi="es_ES"/>
        </w:rPr>
        <w:t>LUK 14:16</w:t>
      </w:r>
      <w:r>
        <w:rPr>
          <w:lang w:val="es_ES" w:bidi="es_ES"/>
        </w:rPr>
        <w:t xml:space="preserve"> · </w:t>
      </w:r>
      <w:r>
        <w:rPr>
          <w:lang w:val="es_ES" w:bidi="es_ES"/>
        </w:rPr>
        <w:t>LUK 14:26</w:t>
      </w:r>
      <w:r>
        <w:rPr>
          <w:lang w:val="es_ES" w:bidi="es_ES"/>
        </w:rPr>
        <w:t xml:space="preserve"> · </w:t>
      </w:r>
      <w:r>
        <w:rPr>
          <w:lang w:val="es_ES" w:bidi="es_ES"/>
        </w:rPr>
        <w:t>LUK 15:11</w:t>
      </w:r>
      <w:r>
        <w:rPr>
          <w:lang w:val="es_ES" w:bidi="es_ES"/>
        </w:rPr>
        <w:t xml:space="preserve"> · </w:t>
      </w:r>
      <w:r>
        <w:rPr>
          <w:lang w:val="es_ES" w:bidi="es_ES"/>
        </w:rPr>
        <w:t>LUK 16:1</w:t>
      </w:r>
      <w:r>
        <w:rPr>
          <w:lang w:val="es_ES" w:bidi="es_ES"/>
        </w:rPr>
        <w:t xml:space="preserve"> · </w:t>
      </w:r>
      <w:r>
        <w:rPr>
          <w:lang w:val="es_ES" w:bidi="es_ES"/>
        </w:rPr>
        <w:t>LUK 16:19</w:t>
      </w:r>
      <w:r>
        <w:rPr>
          <w:lang w:val="es_ES" w:bidi="es_ES"/>
        </w:rPr>
        <w:t xml:space="preserve"> · </w:t>
      </w:r>
      <w:r>
        <w:rPr>
          <w:lang w:val="es_ES" w:bidi="es_ES"/>
        </w:rPr>
        <w:t>LUK 16:20</w:t>
      </w:r>
      <w:r>
        <w:rPr>
          <w:lang w:val="es_ES" w:bidi="es_ES"/>
        </w:rPr>
        <w:t xml:space="preserve"> · </w:t>
      </w:r>
      <w:r>
        <w:rPr>
          <w:lang w:val="es_ES" w:bidi="es_ES"/>
        </w:rPr>
        <w:t>LUK 16:30</w:t>
      </w:r>
      <w:r>
        <w:rPr>
          <w:lang w:val="es_ES" w:bidi="es_ES"/>
        </w:rPr>
        <w:t xml:space="preserve"> · </w:t>
      </w:r>
      <w:r>
        <w:rPr>
          <w:lang w:val="es_ES" w:bidi="es_ES"/>
        </w:rPr>
        <w:t>LUK 16:31</w:t>
      </w:r>
      <w:r>
        <w:rPr>
          <w:lang w:val="es_ES" w:bidi="es_ES"/>
        </w:rPr>
        <w:t xml:space="preserve"> · </w:t>
      </w:r>
      <w:r>
        <w:rPr>
          <w:lang w:val="es_ES" w:bidi="es_ES"/>
        </w:rPr>
        <w:t>LUK 17:12</w:t>
      </w:r>
      <w:r>
        <w:rPr>
          <w:lang w:val="es_ES" w:bidi="es_ES"/>
        </w:rPr>
        <w:t xml:space="preserve"> · </w:t>
      </w:r>
      <w:r>
        <w:rPr>
          <w:lang w:val="es_ES" w:bidi="es_ES"/>
        </w:rPr>
        <w:t>LUK 18:2</w:t>
      </w:r>
      <w:r>
        <w:rPr>
          <w:lang w:val="es_ES" w:bidi="es_ES"/>
        </w:rPr>
        <w:t xml:space="preserve"> · </w:t>
      </w:r>
      <w:r>
        <w:rPr>
          <w:lang w:val="es_ES" w:bidi="es_ES"/>
        </w:rPr>
        <w:t>LUK 18:2</w:t>
      </w:r>
      <w:r>
        <w:rPr>
          <w:lang w:val="es_ES" w:bidi="es_ES"/>
        </w:rPr>
        <w:t xml:space="preserve"> · </w:t>
      </w:r>
      <w:r>
        <w:rPr>
          <w:lang w:val="es_ES" w:bidi="es_ES"/>
        </w:rPr>
        <w:t>LUK 18:9</w:t>
      </w:r>
      <w:r>
        <w:rPr>
          <w:lang w:val="es_ES" w:bidi="es_ES"/>
        </w:rPr>
        <w:t xml:space="preserve"> · </w:t>
      </w:r>
      <w:r>
        <w:rPr>
          <w:lang w:val="es_ES" w:bidi="es_ES"/>
        </w:rPr>
        <w:t>LUK 18:18</w:t>
      </w:r>
      <w:r>
        <w:rPr>
          <w:lang w:val="es_ES" w:bidi="es_ES"/>
        </w:rPr>
        <w:t xml:space="preserve"> · </w:t>
      </w:r>
      <w:r>
        <w:rPr>
          <w:lang w:val="es_ES" w:bidi="es_ES"/>
        </w:rPr>
        <w:t>LUK 18:35</w:t>
      </w:r>
      <w:r>
        <w:rPr>
          <w:lang w:val="es_ES" w:bidi="es_ES"/>
        </w:rPr>
        <w:t xml:space="preserve"> · </w:t>
      </w:r>
      <w:r>
        <w:rPr>
          <w:lang w:val="es_ES" w:bidi="es_ES"/>
        </w:rPr>
        <w:t>LUK 19:8</w:t>
      </w:r>
      <w:r>
        <w:rPr>
          <w:lang w:val="es_ES" w:bidi="es_ES"/>
        </w:rPr>
        <w:t xml:space="preserve"> · </w:t>
      </w:r>
      <w:r>
        <w:rPr>
          <w:lang w:val="es_ES" w:bidi="es_ES"/>
        </w:rPr>
        <w:t>LUK 19:8</w:t>
      </w:r>
      <w:r>
        <w:rPr>
          <w:lang w:val="es_ES" w:bidi="es_ES"/>
        </w:rPr>
        <w:t xml:space="preserve"> · </w:t>
      </w:r>
      <w:r>
        <w:rPr>
          <w:lang w:val="es_ES" w:bidi="es_ES"/>
        </w:rPr>
        <w:t>LUK 19:12</w:t>
      </w:r>
      <w:r>
        <w:rPr>
          <w:lang w:val="es_ES" w:bidi="es_ES"/>
        </w:rPr>
        <w:t xml:space="preserve"> · </w:t>
      </w:r>
      <w:r>
        <w:rPr>
          <w:lang w:val="es_ES" w:bidi="es_ES"/>
        </w:rPr>
        <w:t>LUK 19:31</w:t>
      </w:r>
      <w:r>
        <w:rPr>
          <w:lang w:val="es_ES" w:bidi="es_ES"/>
        </w:rPr>
        <w:t xml:space="preserve"> · </w:t>
      </w:r>
      <w:r>
        <w:rPr>
          <w:lang w:val="es_ES" w:bidi="es_ES"/>
        </w:rPr>
        <w:t>LUK 19:39</w:t>
      </w:r>
      <w:r>
        <w:rPr>
          <w:lang w:val="es_ES" w:bidi="es_ES"/>
        </w:rPr>
        <w:t xml:space="preserve"> · </w:t>
      </w:r>
      <w:r>
        <w:rPr>
          <w:lang w:val="es_ES" w:bidi="es_ES"/>
        </w:rPr>
        <w:t>LUK 20:27</w:t>
      </w:r>
      <w:r>
        <w:rPr>
          <w:lang w:val="es_ES" w:bidi="es_ES"/>
        </w:rPr>
        <w:t xml:space="preserve"> · </w:t>
      </w:r>
      <w:r>
        <w:rPr>
          <w:lang w:val="es_ES" w:bidi="es_ES"/>
        </w:rPr>
        <w:t>LUK 20:28</w:t>
      </w:r>
      <w:r>
        <w:rPr>
          <w:lang w:val="es_ES" w:bidi="es_ES"/>
        </w:rPr>
        <w:t xml:space="preserve"> · </w:t>
      </w:r>
      <w:r>
        <w:rPr>
          <w:lang w:val="es_ES" w:bidi="es_ES"/>
        </w:rPr>
        <w:t>LUK 20:39</w:t>
      </w:r>
      <w:r>
        <w:rPr>
          <w:lang w:val="es_ES" w:bidi="es_ES"/>
        </w:rPr>
        <w:t xml:space="preserve"> · </w:t>
      </w:r>
      <w:r>
        <w:rPr>
          <w:lang w:val="es_ES" w:bidi="es_ES"/>
        </w:rPr>
        <w:t>LUK 21:2</w:t>
      </w:r>
      <w:r>
        <w:rPr>
          <w:lang w:val="es_ES" w:bidi="es_ES"/>
        </w:rPr>
        <w:t xml:space="preserve"> · </w:t>
      </w:r>
      <w:r>
        <w:rPr>
          <w:lang w:val="es_ES" w:bidi="es_ES"/>
        </w:rPr>
        <w:t>LUK 21:5</w:t>
      </w:r>
      <w:r>
        <w:rPr>
          <w:lang w:val="es_ES" w:bidi="es_ES"/>
        </w:rPr>
        <w:t xml:space="preserve"> · </w:t>
      </w:r>
      <w:r>
        <w:rPr>
          <w:lang w:val="es_ES" w:bidi="es_ES"/>
        </w:rPr>
        <w:t>LUK 22:35</w:t>
      </w:r>
      <w:r>
        <w:rPr>
          <w:lang w:val="es_ES" w:bidi="es_ES"/>
        </w:rPr>
        <w:t xml:space="preserve"> · </w:t>
      </w:r>
      <w:r>
        <w:rPr>
          <w:lang w:val="es_ES" w:bidi="es_ES"/>
        </w:rPr>
        <w:t>LUK 22:50</w:t>
      </w:r>
      <w:r>
        <w:rPr>
          <w:lang w:val="es_ES" w:bidi="es_ES"/>
        </w:rPr>
        <w:t xml:space="preserve"> · </w:t>
      </w:r>
      <w:r>
        <w:rPr>
          <w:lang w:val="es_ES" w:bidi="es_ES"/>
        </w:rPr>
        <w:t>LUK 22:56</w:t>
      </w:r>
      <w:r>
        <w:rPr>
          <w:lang w:val="es_ES" w:bidi="es_ES"/>
        </w:rPr>
        <w:t xml:space="preserve"> · </w:t>
      </w:r>
      <w:r>
        <w:rPr>
          <w:lang w:val="es_ES" w:bidi="es_ES"/>
        </w:rPr>
        <w:t>LUK 22:59</w:t>
      </w:r>
      <w:r>
        <w:rPr>
          <w:lang w:val="es_ES" w:bidi="es_ES"/>
        </w:rPr>
        <w:t xml:space="preserve"> · </w:t>
      </w:r>
      <w:r>
        <w:rPr>
          <w:lang w:val="es_ES" w:bidi="es_ES"/>
        </w:rPr>
        <w:t>LUK 23:8</w:t>
      </w:r>
      <w:r>
        <w:rPr>
          <w:lang w:val="es_ES" w:bidi="es_ES"/>
        </w:rPr>
        <w:t xml:space="preserve"> · </w:t>
      </w:r>
      <w:r>
        <w:rPr>
          <w:lang w:val="es_ES" w:bidi="es_ES"/>
        </w:rPr>
        <w:t>LUK 23:19</w:t>
      </w:r>
      <w:r>
        <w:rPr>
          <w:lang w:val="es_ES" w:bidi="es_ES"/>
        </w:rPr>
        <w:t xml:space="preserve"> · </w:t>
      </w:r>
      <w:r>
        <w:rPr>
          <w:lang w:val="es_ES" w:bidi="es_ES"/>
        </w:rPr>
        <w:t>LUK 23:26</w:t>
      </w:r>
      <w:r>
        <w:rPr>
          <w:lang w:val="es_ES" w:bidi="es_ES"/>
        </w:rPr>
        <w:t xml:space="preserve"> · </w:t>
      </w:r>
      <w:r>
        <w:rPr>
          <w:lang w:val="es_ES" w:bidi="es_ES"/>
        </w:rPr>
        <w:t>LUK 24:22</w:t>
      </w:r>
      <w:r>
        <w:rPr>
          <w:lang w:val="es_ES" w:bidi="es_ES"/>
        </w:rPr>
        <w:t xml:space="preserve"> · </w:t>
      </w:r>
      <w:r>
        <w:rPr>
          <w:lang w:val="es_ES" w:bidi="es_ES"/>
        </w:rPr>
        <w:t>LUK 24:24</w:t>
      </w:r>
      <w:r>
        <w:rPr>
          <w:lang w:val="es_ES" w:bidi="es_ES"/>
        </w:rPr>
        <w:t xml:space="preserve"> · </w:t>
      </w:r>
      <w:r>
        <w:rPr>
          <w:lang w:val="es_ES" w:bidi="es_ES"/>
        </w:rPr>
        <w:t>JHN 1:46</w:t>
      </w:r>
      <w:r>
        <w:rPr>
          <w:lang w:val="es_ES" w:bidi="es_ES"/>
        </w:rPr>
        <w:t xml:space="preserve"> · </w:t>
      </w:r>
      <w:r>
        <w:rPr>
          <w:lang w:val="es_ES" w:bidi="es_ES"/>
        </w:rPr>
        <w:t>JHN 2:5</w:t>
      </w:r>
      <w:r>
        <w:rPr>
          <w:lang w:val="es_ES" w:bidi="es_ES"/>
        </w:rPr>
        <w:t xml:space="preserve"> · </w:t>
      </w:r>
      <w:r>
        <w:rPr>
          <w:lang w:val="es_ES" w:bidi="es_ES"/>
        </w:rPr>
        <w:t>JHN 2:25</w:t>
      </w:r>
      <w:r>
        <w:rPr>
          <w:lang w:val="es_ES" w:bidi="es_ES"/>
        </w:rPr>
        <w:t xml:space="preserve"> · </w:t>
      </w:r>
      <w:r>
        <w:rPr>
          <w:lang w:val="es_ES" w:bidi="es_ES"/>
        </w:rPr>
        <w:t>JHN 3:3</w:t>
      </w:r>
      <w:r>
        <w:rPr>
          <w:lang w:val="es_ES" w:bidi="es_ES"/>
        </w:rPr>
        <w:t xml:space="preserve"> · </w:t>
      </w:r>
      <w:r>
        <w:rPr>
          <w:lang w:val="es_ES" w:bidi="es_ES"/>
        </w:rPr>
        <w:t>JHN 3:5</w:t>
      </w:r>
      <w:r>
        <w:rPr>
          <w:lang w:val="es_ES" w:bidi="es_ES"/>
        </w:rPr>
        <w:t xml:space="preserve"> · </w:t>
      </w:r>
      <w:r>
        <w:rPr>
          <w:lang w:val="es_ES" w:bidi="es_ES"/>
        </w:rPr>
        <w:t>JHN 4:33</w:t>
      </w:r>
      <w:r>
        <w:rPr>
          <w:lang w:val="es_ES" w:bidi="es_ES"/>
        </w:rPr>
        <w:t xml:space="preserve"> · </w:t>
      </w:r>
      <w:r>
        <w:rPr>
          <w:lang w:val="es_ES" w:bidi="es_ES"/>
        </w:rPr>
        <w:t>JHN 4:46</w:t>
      </w:r>
      <w:r>
        <w:rPr>
          <w:lang w:val="es_ES" w:bidi="es_ES"/>
        </w:rPr>
        <w:t xml:space="preserve"> · </w:t>
      </w:r>
      <w:r>
        <w:rPr>
          <w:lang w:val="es_ES" w:bidi="es_ES"/>
        </w:rPr>
        <w:t>JHN 5:5</w:t>
      </w:r>
      <w:r>
        <w:rPr>
          <w:lang w:val="es_ES" w:bidi="es_ES"/>
        </w:rPr>
        <w:t xml:space="preserve"> · </w:t>
      </w:r>
      <w:r>
        <w:rPr>
          <w:lang w:val="es_ES" w:bidi="es_ES"/>
        </w:rPr>
        <w:t>JHN 5:14</w:t>
      </w:r>
      <w:r>
        <w:rPr>
          <w:lang w:val="es_ES" w:bidi="es_ES"/>
        </w:rPr>
        <w:t xml:space="preserve"> · </w:t>
      </w:r>
      <w:r>
        <w:rPr>
          <w:lang w:val="es_ES" w:bidi="es_ES"/>
        </w:rPr>
        <w:t>JHN 5:19</w:t>
      </w:r>
      <w:r>
        <w:rPr>
          <w:lang w:val="es_ES" w:bidi="es_ES"/>
        </w:rPr>
        <w:t xml:space="preserve"> · </w:t>
      </w:r>
      <w:r>
        <w:rPr>
          <w:lang w:val="es_ES" w:bidi="es_ES"/>
        </w:rPr>
        <w:t>JHN 6:7</w:t>
      </w:r>
      <w:r>
        <w:rPr>
          <w:lang w:val="es_ES" w:bidi="es_ES"/>
        </w:rPr>
        <w:t xml:space="preserve"> · </w:t>
      </w:r>
      <w:r>
        <w:rPr>
          <w:lang w:val="es_ES" w:bidi="es_ES"/>
        </w:rPr>
        <w:t>JHN 6:12</w:t>
      </w:r>
      <w:r>
        <w:rPr>
          <w:lang w:val="es_ES" w:bidi="es_ES"/>
        </w:rPr>
        <w:t xml:space="preserve"> · </w:t>
      </w:r>
      <w:r>
        <w:rPr>
          <w:lang w:val="es_ES" w:bidi="es_ES"/>
        </w:rPr>
        <w:t>JHN 6:46</w:t>
      </w:r>
      <w:r>
        <w:rPr>
          <w:lang w:val="es_ES" w:bidi="es_ES"/>
        </w:rPr>
        <w:t xml:space="preserve"> · </w:t>
      </w:r>
      <w:r>
        <w:rPr>
          <w:lang w:val="es_ES" w:bidi="es_ES"/>
        </w:rPr>
        <w:t>JHN 6:50</w:t>
      </w:r>
      <w:r>
        <w:rPr>
          <w:lang w:val="es_ES" w:bidi="es_ES"/>
        </w:rPr>
        <w:t xml:space="preserve"> · </w:t>
      </w:r>
      <w:r>
        <w:rPr>
          <w:lang w:val="es_ES" w:bidi="es_ES"/>
        </w:rPr>
        <w:t>JHN 6:51</w:t>
      </w:r>
      <w:r>
        <w:rPr>
          <w:lang w:val="es_ES" w:bidi="es_ES"/>
        </w:rPr>
        <w:t xml:space="preserve"> · </w:t>
      </w:r>
      <w:r>
        <w:rPr>
          <w:lang w:val="es_ES" w:bidi="es_ES"/>
        </w:rPr>
        <w:t>JHN 6:64</w:t>
      </w:r>
      <w:r>
        <w:rPr>
          <w:lang w:val="es_ES" w:bidi="es_ES"/>
        </w:rPr>
        <w:t xml:space="preserve"> · </w:t>
      </w:r>
      <w:r>
        <w:rPr>
          <w:lang w:val="es_ES" w:bidi="es_ES"/>
        </w:rPr>
        <w:t>JHN 7:4</w:t>
      </w:r>
      <w:r>
        <w:rPr>
          <w:lang w:val="es_ES" w:bidi="es_ES"/>
        </w:rPr>
        <w:t xml:space="preserve"> · </w:t>
      </w:r>
      <w:r>
        <w:rPr>
          <w:lang w:val="es_ES" w:bidi="es_ES"/>
        </w:rPr>
        <w:t>JHN 7:17</w:t>
      </w:r>
      <w:r>
        <w:rPr>
          <w:lang w:val="es_ES" w:bidi="es_ES"/>
        </w:rPr>
        <w:t xml:space="preserve"> · </w:t>
      </w:r>
      <w:r>
        <w:rPr>
          <w:lang w:val="es_ES" w:bidi="es_ES"/>
        </w:rPr>
        <w:t>JHN 7:25</w:t>
      </w:r>
      <w:r>
        <w:rPr>
          <w:lang w:val="es_ES" w:bidi="es_ES"/>
        </w:rPr>
        <w:t xml:space="preserve"> · </w:t>
      </w:r>
      <w:r>
        <w:rPr>
          <w:lang w:val="es_ES" w:bidi="es_ES"/>
        </w:rPr>
        <w:t>JHN 7:37</w:t>
      </w:r>
      <w:r>
        <w:rPr>
          <w:lang w:val="es_ES" w:bidi="es_ES"/>
        </w:rPr>
        <w:t xml:space="preserve"> · </w:t>
      </w:r>
      <w:r>
        <w:rPr>
          <w:lang w:val="es_ES" w:bidi="es_ES"/>
        </w:rPr>
        <w:t>JHN 7:44</w:t>
      </w:r>
      <w:r>
        <w:rPr>
          <w:lang w:val="es_ES" w:bidi="es_ES"/>
        </w:rPr>
        <w:t xml:space="preserve"> · </w:t>
      </w:r>
      <w:r>
        <w:rPr>
          <w:lang w:val="es_ES" w:bidi="es_ES"/>
        </w:rPr>
        <w:t>JHN 7:48</w:t>
      </w:r>
      <w:r>
        <w:rPr>
          <w:lang w:val="es_ES" w:bidi="es_ES"/>
        </w:rPr>
        <w:t xml:space="preserve"> · </w:t>
      </w:r>
      <w:r>
        <w:rPr>
          <w:lang w:val="es_ES" w:bidi="es_ES"/>
        </w:rPr>
        <w:t>JHN 8:51</w:t>
      </w:r>
      <w:r>
        <w:rPr>
          <w:lang w:val="es_ES" w:bidi="es_ES"/>
        </w:rPr>
        <w:t xml:space="preserve"> · </w:t>
      </w:r>
      <w:r>
        <w:rPr>
          <w:lang w:val="es_ES" w:bidi="es_ES"/>
        </w:rPr>
        <w:t>JHN 8:52</w:t>
      </w:r>
      <w:r>
        <w:rPr>
          <w:lang w:val="es_ES" w:bidi="es_ES"/>
        </w:rPr>
        <w:t xml:space="preserve"> · </w:t>
      </w:r>
      <w:r>
        <w:rPr>
          <w:lang w:val="es_ES" w:bidi="es_ES"/>
        </w:rPr>
        <w:t>JHN 9:16</w:t>
      </w:r>
      <w:r>
        <w:rPr>
          <w:lang w:val="es_ES" w:bidi="es_ES"/>
        </w:rPr>
        <w:t xml:space="preserve"> · </w:t>
      </w:r>
      <w:r>
        <w:rPr>
          <w:lang w:val="es_ES" w:bidi="es_ES"/>
        </w:rPr>
        <w:t>JHN 9:22</w:t>
      </w:r>
      <w:r>
        <w:rPr>
          <w:lang w:val="es_ES" w:bidi="es_ES"/>
        </w:rPr>
        <w:t xml:space="preserve"> · </w:t>
      </w:r>
      <w:r>
        <w:rPr>
          <w:lang w:val="es_ES" w:bidi="es_ES"/>
        </w:rPr>
        <w:t>JHN 9:31</w:t>
      </w:r>
      <w:r>
        <w:rPr>
          <w:lang w:val="es_ES" w:bidi="es_ES"/>
        </w:rPr>
        <w:t xml:space="preserve"> · </w:t>
      </w:r>
      <w:r>
        <w:rPr>
          <w:lang w:val="es_ES" w:bidi="es_ES"/>
        </w:rPr>
        <w:t>JHN 9:32</w:t>
      </w:r>
      <w:r>
        <w:rPr>
          <w:lang w:val="es_ES" w:bidi="es_ES"/>
        </w:rPr>
        <w:t xml:space="preserve"> · </w:t>
      </w:r>
      <w:r>
        <w:rPr>
          <w:lang w:val="es_ES" w:bidi="es_ES"/>
        </w:rPr>
        <w:t>JHN 10:9</w:t>
      </w:r>
      <w:r>
        <w:rPr>
          <w:lang w:val="es_ES" w:bidi="es_ES"/>
        </w:rPr>
        <w:t xml:space="preserve"> · </w:t>
      </w:r>
      <w:r>
        <w:rPr>
          <w:lang w:val="es_ES" w:bidi="es_ES"/>
        </w:rPr>
        <w:t>JHN 10:28</w:t>
      </w:r>
      <w:r>
        <w:rPr>
          <w:lang w:val="es_ES" w:bidi="es_ES"/>
        </w:rPr>
        <w:t xml:space="preserve"> · </w:t>
      </w:r>
      <w:r>
        <w:rPr>
          <w:lang w:val="es_ES" w:bidi="es_ES"/>
        </w:rPr>
        <w:t>JHN 11:1</w:t>
      </w:r>
      <w:r>
        <w:rPr>
          <w:lang w:val="es_ES" w:bidi="es_ES"/>
        </w:rPr>
        <w:t xml:space="preserve"> · </w:t>
      </w:r>
      <w:r>
        <w:rPr>
          <w:lang w:val="es_ES" w:bidi="es_ES"/>
        </w:rPr>
        <w:t>JHN 11:9</w:t>
      </w:r>
      <w:r>
        <w:rPr>
          <w:lang w:val="es_ES" w:bidi="es_ES"/>
        </w:rPr>
        <w:t xml:space="preserve"> · </w:t>
      </w:r>
      <w:r>
        <w:rPr>
          <w:lang w:val="es_ES" w:bidi="es_ES"/>
        </w:rPr>
        <w:t>JHN 11:10</w:t>
      </w:r>
      <w:r>
        <w:rPr>
          <w:lang w:val="es_ES" w:bidi="es_ES"/>
        </w:rPr>
        <w:t xml:space="preserve"> · </w:t>
      </w:r>
      <w:r>
        <w:rPr>
          <w:lang w:val="es_ES" w:bidi="es_ES"/>
        </w:rPr>
        <w:t>JHN 11:37</w:t>
      </w:r>
      <w:r>
        <w:rPr>
          <w:lang w:val="es_ES" w:bidi="es_ES"/>
        </w:rPr>
        <w:t xml:space="preserve"> · </w:t>
      </w:r>
      <w:r>
        <w:rPr>
          <w:lang w:val="es_ES" w:bidi="es_ES"/>
        </w:rPr>
        <w:t>JHN 11:46</w:t>
      </w:r>
      <w:r>
        <w:rPr>
          <w:lang w:val="es_ES" w:bidi="es_ES"/>
        </w:rPr>
        <w:t xml:space="preserve"> · </w:t>
      </w:r>
      <w:r>
        <w:rPr>
          <w:lang w:val="es_ES" w:bidi="es_ES"/>
        </w:rPr>
        <w:t>JHN 11:49</w:t>
      </w:r>
      <w:r>
        <w:rPr>
          <w:lang w:val="es_ES" w:bidi="es_ES"/>
        </w:rPr>
        <w:t xml:space="preserve"> · </w:t>
      </w:r>
      <w:r>
        <w:rPr>
          <w:lang w:val="es_ES" w:bidi="es_ES"/>
        </w:rPr>
        <w:t>JHN 11:57</w:t>
      </w:r>
      <w:r>
        <w:rPr>
          <w:lang w:val="es_ES" w:bidi="es_ES"/>
        </w:rPr>
        <w:t xml:space="preserve"> · </w:t>
      </w:r>
      <w:r>
        <w:rPr>
          <w:lang w:val="es_ES" w:bidi="es_ES"/>
        </w:rPr>
        <w:t>JHN 12:20</w:t>
      </w:r>
      <w:r>
        <w:rPr>
          <w:lang w:val="es_ES" w:bidi="es_ES"/>
        </w:rPr>
        <w:t xml:space="preserve"> · </w:t>
      </w:r>
      <w:r>
        <w:rPr>
          <w:lang w:val="es_ES" w:bidi="es_ES"/>
        </w:rPr>
        <w:t>JHN 12:26</w:t>
      </w:r>
      <w:r>
        <w:rPr>
          <w:lang w:val="es_ES" w:bidi="es_ES"/>
        </w:rPr>
        <w:t xml:space="preserve"> · </w:t>
      </w:r>
      <w:r>
        <w:rPr>
          <w:lang w:val="es_ES" w:bidi="es_ES"/>
        </w:rPr>
        <w:t>JHN 12:26</w:t>
      </w:r>
      <w:r>
        <w:rPr>
          <w:lang w:val="es_ES" w:bidi="es_ES"/>
        </w:rPr>
        <w:t xml:space="preserve"> · </w:t>
      </w:r>
      <w:r>
        <w:rPr>
          <w:lang w:val="es_ES" w:bidi="es_ES"/>
        </w:rPr>
        <w:t>JHN 12:47</w:t>
      </w:r>
      <w:r>
        <w:rPr>
          <w:lang w:val="es_ES" w:bidi="es_ES"/>
        </w:rPr>
        <w:t xml:space="preserve"> · </w:t>
      </w:r>
      <w:r>
        <w:rPr>
          <w:lang w:val="es_ES" w:bidi="es_ES"/>
        </w:rPr>
        <w:t>JHN 13:20</w:t>
      </w:r>
      <w:r>
        <w:rPr>
          <w:lang w:val="es_ES" w:bidi="es_ES"/>
        </w:rPr>
        <w:t xml:space="preserve"> · </w:t>
      </w:r>
      <w:r>
        <w:rPr>
          <w:lang w:val="es_ES" w:bidi="es_ES"/>
        </w:rPr>
        <w:t>JHN 13:29</w:t>
      </w:r>
      <w:r>
        <w:rPr>
          <w:lang w:val="es_ES" w:bidi="es_ES"/>
        </w:rPr>
        <w:t xml:space="preserve"> · </w:t>
      </w:r>
      <w:r>
        <w:rPr>
          <w:lang w:val="es_ES" w:bidi="es_ES"/>
        </w:rPr>
        <w:t>JHN 13:29</w:t>
      </w:r>
      <w:r>
        <w:rPr>
          <w:lang w:val="es_ES" w:bidi="es_ES"/>
        </w:rPr>
        <w:t xml:space="preserve"> · </w:t>
      </w:r>
      <w:r>
        <w:rPr>
          <w:lang w:val="es_ES" w:bidi="es_ES"/>
        </w:rPr>
        <w:t>JHN 14:13</w:t>
      </w:r>
      <w:r>
        <w:rPr>
          <w:lang w:val="es_ES" w:bidi="es_ES"/>
        </w:rPr>
        <w:t xml:space="preserve"> · </w:t>
      </w:r>
      <w:r>
        <w:rPr>
          <w:lang w:val="es_ES" w:bidi="es_ES"/>
        </w:rPr>
        <w:t>JHN 14:14</w:t>
      </w:r>
      <w:r>
        <w:rPr>
          <w:lang w:val="es_ES" w:bidi="es_ES"/>
        </w:rPr>
        <w:t xml:space="preserve"> · </w:t>
      </w:r>
      <w:r>
        <w:rPr>
          <w:lang w:val="es_ES" w:bidi="es_ES"/>
        </w:rPr>
        <w:t>JHN 14:23</w:t>
      </w:r>
      <w:r>
        <w:rPr>
          <w:lang w:val="es_ES" w:bidi="es_ES"/>
        </w:rPr>
        <w:t xml:space="preserve"> · </w:t>
      </w:r>
      <w:r>
        <w:rPr>
          <w:lang w:val="es_ES" w:bidi="es_ES"/>
        </w:rPr>
        <w:t>JHN 15:6</w:t>
      </w:r>
      <w:r>
        <w:rPr>
          <w:lang w:val="es_ES" w:bidi="es_ES"/>
        </w:rPr>
        <w:t xml:space="preserve"> · </w:t>
      </w:r>
      <w:r>
        <w:rPr>
          <w:lang w:val="es_ES" w:bidi="es_ES"/>
        </w:rPr>
        <w:t>JHN 15:13</w:t>
      </w:r>
      <w:r>
        <w:rPr>
          <w:lang w:val="es_ES" w:bidi="es_ES"/>
        </w:rPr>
        <w:t xml:space="preserve"> · </w:t>
      </w:r>
      <w:r>
        <w:rPr>
          <w:lang w:val="es_ES" w:bidi="es_ES"/>
        </w:rPr>
        <w:t>JHN 15:16</w:t>
      </w:r>
      <w:r>
        <w:rPr>
          <w:lang w:val="es_ES" w:bidi="es_ES"/>
        </w:rPr>
        <w:t xml:space="preserve"> · </w:t>
      </w:r>
      <w:r>
        <w:rPr>
          <w:lang w:val="es_ES" w:bidi="es_ES"/>
        </w:rPr>
        <w:t>JHN 16:23</w:t>
      </w:r>
      <w:r>
        <w:rPr>
          <w:lang w:val="es_ES" w:bidi="es_ES"/>
        </w:rPr>
        <w:t xml:space="preserve"> · </w:t>
      </w:r>
      <w:r>
        <w:rPr>
          <w:lang w:val="es_ES" w:bidi="es_ES"/>
        </w:rPr>
        <w:t>JHN 16:30</w:t>
      </w:r>
      <w:r>
        <w:rPr>
          <w:lang w:val="es_ES" w:bidi="es_ES"/>
        </w:rPr>
        <w:t xml:space="preserve"> · </w:t>
      </w:r>
      <w:r>
        <w:rPr>
          <w:lang w:val="es_ES" w:bidi="es_ES"/>
        </w:rPr>
        <w:t>JHN 20:23</w:t>
      </w:r>
      <w:r>
        <w:rPr>
          <w:lang w:val="es_ES" w:bidi="es_ES"/>
        </w:rPr>
        <w:t xml:space="preserve"> · </w:t>
      </w:r>
      <w:r>
        <w:rPr>
          <w:lang w:val="es_ES" w:bidi="es_ES"/>
        </w:rPr>
        <w:t>JHN 20:23</w:t>
      </w:r>
      <w:r>
        <w:rPr>
          <w:lang w:val="es_ES" w:bidi="es_ES"/>
        </w:rPr>
        <w:t xml:space="preserve"> · </w:t>
      </w:r>
      <w:r>
        <w:rPr>
          <w:lang w:val="es_ES" w:bidi="es_ES"/>
        </w:rPr>
        <w:t>JHN 21:5</w:t>
      </w:r>
      <w:r>
        <w:rPr>
          <w:lang w:val="es_ES" w:bidi="es_ES"/>
        </w:rPr>
        <w:t xml:space="preserve"> · </w:t>
      </w:r>
      <w:r>
        <w:rPr>
          <w:lang w:val="es_ES" w:bidi="es_ES"/>
        </w:rPr>
        <w:t>ACT 2:45</w:t>
      </w:r>
      <w:r>
        <w:rPr>
          <w:lang w:val="es_ES" w:bidi="es_ES"/>
        </w:rPr>
        <w:t xml:space="preserve"> · </w:t>
      </w:r>
      <w:r>
        <w:rPr>
          <w:lang w:val="es_ES" w:bidi="es_ES"/>
        </w:rPr>
        <w:t>ACT 3:5</w:t>
      </w:r>
      <w:r>
        <w:rPr>
          <w:lang w:val="es_ES" w:bidi="es_ES"/>
        </w:rPr>
        <w:t xml:space="preserve"> · </w:t>
      </w:r>
      <w:r>
        <w:rPr>
          <w:lang w:val="es_ES" w:bidi="es_ES"/>
        </w:rPr>
        <w:t>ACT 4:32</w:t>
      </w:r>
      <w:r>
        <w:rPr>
          <w:lang w:val="es_ES" w:bidi="es_ES"/>
        </w:rPr>
        <w:t xml:space="preserve"> · </w:t>
      </w:r>
      <w:r>
        <w:rPr>
          <w:lang w:val="es_ES" w:bidi="es_ES"/>
        </w:rPr>
        <w:t>ACT 4:34</w:t>
      </w:r>
      <w:r>
        <w:rPr>
          <w:lang w:val="es_ES" w:bidi="es_ES"/>
        </w:rPr>
        <w:t xml:space="preserve"> · </w:t>
      </w:r>
      <w:r>
        <w:rPr>
          <w:lang w:val="es_ES" w:bidi="es_ES"/>
        </w:rPr>
        <w:t>ACT 4:35</w:t>
      </w:r>
      <w:r>
        <w:rPr>
          <w:lang w:val="es_ES" w:bidi="es_ES"/>
        </w:rPr>
        <w:t xml:space="preserve"> · </w:t>
      </w:r>
      <w:r>
        <w:rPr>
          <w:lang w:val="es_ES" w:bidi="es_ES"/>
        </w:rPr>
        <w:t>ACT 5:15</w:t>
      </w:r>
      <w:r>
        <w:rPr>
          <w:lang w:val="es_ES" w:bidi="es_ES"/>
        </w:rPr>
        <w:t xml:space="preserve"> · </w:t>
      </w:r>
      <w:r>
        <w:rPr>
          <w:lang w:val="es_ES" w:bidi="es_ES"/>
        </w:rPr>
        <w:t>ACT 5:25</w:t>
      </w:r>
      <w:r>
        <w:rPr>
          <w:lang w:val="es_ES" w:bidi="es_ES"/>
        </w:rPr>
        <w:t xml:space="preserve"> · </w:t>
      </w:r>
      <w:r>
        <w:rPr>
          <w:lang w:val="es_ES" w:bidi="es_ES"/>
        </w:rPr>
        <w:t>ACT 6:9</w:t>
      </w:r>
      <w:r>
        <w:rPr>
          <w:lang w:val="es_ES" w:bidi="es_ES"/>
        </w:rPr>
        <w:t xml:space="preserve"> · </w:t>
      </w:r>
      <w:r>
        <w:rPr>
          <w:lang w:val="es_ES" w:bidi="es_ES"/>
        </w:rPr>
        <w:t>ACT 7:24</w:t>
      </w:r>
      <w:r>
        <w:rPr>
          <w:lang w:val="es_ES" w:bidi="es_ES"/>
        </w:rPr>
        <w:t xml:space="preserve"> · </w:t>
      </w:r>
      <w:r>
        <w:rPr>
          <w:lang w:val="es_ES" w:bidi="es_ES"/>
        </w:rPr>
        <w:t>ACT 8:9</w:t>
      </w:r>
      <w:r>
        <w:rPr>
          <w:lang w:val="es_ES" w:bidi="es_ES"/>
        </w:rPr>
        <w:t xml:space="preserve"> · </w:t>
      </w:r>
      <w:r>
        <w:rPr>
          <w:lang w:val="es_ES" w:bidi="es_ES"/>
        </w:rPr>
        <w:t>ACT 8:31</w:t>
      </w:r>
      <w:r>
        <w:rPr>
          <w:lang w:val="es_ES" w:bidi="es_ES"/>
        </w:rPr>
        <w:t xml:space="preserve"> · </w:t>
      </w:r>
      <w:r>
        <w:rPr>
          <w:lang w:val="es_ES" w:bidi="es_ES"/>
        </w:rPr>
        <w:t>ACT 8:34</w:t>
      </w:r>
      <w:r>
        <w:rPr>
          <w:lang w:val="es_ES" w:bidi="es_ES"/>
        </w:rPr>
        <w:t xml:space="preserve"> · </w:t>
      </w:r>
      <w:r>
        <w:rPr>
          <w:lang w:val="es_ES" w:bidi="es_ES"/>
        </w:rPr>
        <w:t>ACT 8:36</w:t>
      </w:r>
      <w:r>
        <w:rPr>
          <w:lang w:val="es_ES" w:bidi="es_ES"/>
        </w:rPr>
        <w:t xml:space="preserve"> · </w:t>
      </w:r>
      <w:r>
        <w:rPr>
          <w:lang w:val="es_ES" w:bidi="es_ES"/>
        </w:rPr>
        <w:t>ACT 9:2</w:t>
      </w:r>
      <w:r>
        <w:rPr>
          <w:lang w:val="es_ES" w:bidi="es_ES"/>
        </w:rPr>
        <w:t xml:space="preserve"> · </w:t>
      </w:r>
      <w:r>
        <w:rPr>
          <w:lang w:val="es_ES" w:bidi="es_ES"/>
        </w:rPr>
        <w:t>ACT 9:19</w:t>
      </w:r>
      <w:r>
        <w:rPr>
          <w:lang w:val="es_ES" w:bidi="es_ES"/>
        </w:rPr>
        <w:t xml:space="preserve"> · </w:t>
      </w:r>
      <w:r>
        <w:rPr>
          <w:lang w:val="es_ES" w:bidi="es_ES"/>
        </w:rPr>
        <w:t>ACT 10:23</w:t>
      </w:r>
      <w:r>
        <w:rPr>
          <w:lang w:val="es_ES" w:bidi="es_ES"/>
        </w:rPr>
        <w:t xml:space="preserve"> · </w:t>
      </w:r>
      <w:r>
        <w:rPr>
          <w:lang w:val="es_ES" w:bidi="es_ES"/>
        </w:rPr>
        <w:t>ACT 10:47</w:t>
      </w:r>
      <w:r>
        <w:rPr>
          <w:lang w:val="es_ES" w:bidi="es_ES"/>
        </w:rPr>
        <w:t xml:space="preserve"> · </w:t>
      </w:r>
      <w:r>
        <w:rPr>
          <w:lang w:val="es_ES" w:bidi="es_ES"/>
        </w:rPr>
        <w:t>ACT 10:48</w:t>
      </w:r>
      <w:r>
        <w:rPr>
          <w:lang w:val="es_ES" w:bidi="es_ES"/>
        </w:rPr>
        <w:t xml:space="preserve"> · </w:t>
      </w:r>
      <w:r>
        <w:rPr>
          <w:lang w:val="es_ES" w:bidi="es_ES"/>
        </w:rPr>
        <w:t>ACT 11:20</w:t>
      </w:r>
      <w:r>
        <w:rPr>
          <w:lang w:val="es_ES" w:bidi="es_ES"/>
        </w:rPr>
        <w:t xml:space="preserve"> · </w:t>
      </w:r>
      <w:r>
        <w:rPr>
          <w:lang w:val="es_ES" w:bidi="es_ES"/>
        </w:rPr>
        <w:t>ACT 11:29</w:t>
      </w:r>
      <w:r>
        <w:rPr>
          <w:lang w:val="es_ES" w:bidi="es_ES"/>
        </w:rPr>
        <w:t xml:space="preserve"> · </w:t>
      </w:r>
      <w:r>
        <w:rPr>
          <w:lang w:val="es_ES" w:bidi="es_ES"/>
        </w:rPr>
        <w:t>ACT 12:1</w:t>
      </w:r>
      <w:r>
        <w:rPr>
          <w:lang w:val="es_ES" w:bidi="es_ES"/>
        </w:rPr>
        <w:t xml:space="preserve"> · </w:t>
      </w:r>
      <w:r>
        <w:rPr>
          <w:lang w:val="es_ES" w:bidi="es_ES"/>
        </w:rPr>
        <w:t>ACT 13:15</w:t>
      </w:r>
      <w:r>
        <w:rPr>
          <w:lang w:val="es_ES" w:bidi="es_ES"/>
        </w:rPr>
        <w:t xml:space="preserve"> · </w:t>
      </w:r>
      <w:r>
        <w:rPr>
          <w:lang w:val="es_ES" w:bidi="es_ES"/>
        </w:rPr>
        <w:t>ACT 13:41</w:t>
      </w:r>
      <w:r>
        <w:rPr>
          <w:lang w:val="es_ES" w:bidi="es_ES"/>
        </w:rPr>
        <w:t xml:space="preserve"> · </w:t>
      </w:r>
      <w:r>
        <w:rPr>
          <w:lang w:val="es_ES" w:bidi="es_ES"/>
        </w:rPr>
        <w:t>ACT 15:1</w:t>
      </w:r>
      <w:r>
        <w:rPr>
          <w:lang w:val="es_ES" w:bidi="es_ES"/>
        </w:rPr>
        <w:t xml:space="preserve"> · </w:t>
      </w:r>
      <w:r>
        <w:rPr>
          <w:lang w:val="es_ES" w:bidi="es_ES"/>
        </w:rPr>
        <w:t>ACT 15:2</w:t>
      </w:r>
      <w:r>
        <w:rPr>
          <w:lang w:val="es_ES" w:bidi="es_ES"/>
        </w:rPr>
        <w:t xml:space="preserve"> · </w:t>
      </w:r>
      <w:r>
        <w:rPr>
          <w:lang w:val="es_ES" w:bidi="es_ES"/>
        </w:rPr>
        <w:t>ACT 15:5</w:t>
      </w:r>
      <w:r>
        <w:rPr>
          <w:lang w:val="es_ES" w:bidi="es_ES"/>
        </w:rPr>
        <w:t xml:space="preserve"> · </w:t>
      </w:r>
      <w:r>
        <w:rPr>
          <w:lang w:val="es_ES" w:bidi="es_ES"/>
        </w:rPr>
        <w:t>ACT 15:24</w:t>
      </w:r>
      <w:r>
        <w:rPr>
          <w:lang w:val="es_ES" w:bidi="es_ES"/>
        </w:rPr>
        <w:t xml:space="preserve"> · </w:t>
      </w:r>
      <w:r>
        <w:rPr>
          <w:lang w:val="es_ES" w:bidi="es_ES"/>
        </w:rPr>
        <w:t>ACT 15:36</w:t>
      </w:r>
      <w:r>
        <w:rPr>
          <w:lang w:val="es_ES" w:bidi="es_ES"/>
        </w:rPr>
        <w:t xml:space="preserve"> · </w:t>
      </w:r>
      <w:r>
        <w:rPr>
          <w:lang w:val="es_ES" w:bidi="es_ES"/>
        </w:rPr>
        <w:t>ACT 16:12</w:t>
      </w:r>
      <w:r>
        <w:rPr>
          <w:lang w:val="es_ES" w:bidi="es_ES"/>
        </w:rPr>
        <w:t xml:space="preserve"> · </w:t>
      </w:r>
      <w:r>
        <w:rPr>
          <w:lang w:val="es_ES" w:bidi="es_ES"/>
        </w:rPr>
        <w:t>ACT 17:4</w:t>
      </w:r>
      <w:r>
        <w:rPr>
          <w:lang w:val="es_ES" w:bidi="es_ES"/>
        </w:rPr>
        <w:t xml:space="preserve"> · </w:t>
      </w:r>
      <w:r>
        <w:rPr>
          <w:lang w:val="es_ES" w:bidi="es_ES"/>
        </w:rPr>
        <w:t>ACT 17:5</w:t>
      </w:r>
      <w:r>
        <w:rPr>
          <w:lang w:val="es_ES" w:bidi="es_ES"/>
        </w:rPr>
        <w:t xml:space="preserve"> · </w:t>
      </w:r>
      <w:r>
        <w:rPr>
          <w:lang w:val="es_ES" w:bidi="es_ES"/>
        </w:rPr>
        <w:t>ACT 17:6</w:t>
      </w:r>
      <w:r>
        <w:rPr>
          <w:lang w:val="es_ES" w:bidi="es_ES"/>
        </w:rPr>
        <w:t xml:space="preserve"> · </w:t>
      </w:r>
      <w:r>
        <w:rPr>
          <w:lang w:val="es_ES" w:bidi="es_ES"/>
        </w:rPr>
        <w:t>ACT 17:18</w:t>
      </w:r>
      <w:r>
        <w:rPr>
          <w:lang w:val="es_ES" w:bidi="es_ES"/>
        </w:rPr>
        <w:t xml:space="preserve"> · </w:t>
      </w:r>
      <w:r>
        <w:rPr>
          <w:lang w:val="es_ES" w:bidi="es_ES"/>
        </w:rPr>
        <w:t>ACT 17:18</w:t>
      </w:r>
      <w:r>
        <w:rPr>
          <w:lang w:val="es_ES" w:bidi="es_ES"/>
        </w:rPr>
        <w:t xml:space="preserve"> · </w:t>
      </w:r>
      <w:r>
        <w:rPr>
          <w:lang w:val="es_ES" w:bidi="es_ES"/>
        </w:rPr>
        <w:t>ACT 17:20</w:t>
      </w:r>
      <w:r>
        <w:rPr>
          <w:lang w:val="es_ES" w:bidi="es_ES"/>
        </w:rPr>
        <w:t xml:space="preserve"> · </w:t>
      </w:r>
      <w:r>
        <w:rPr>
          <w:lang w:val="es_ES" w:bidi="es_ES"/>
        </w:rPr>
        <w:t>ACT 17:21</w:t>
      </w:r>
      <w:r>
        <w:rPr>
          <w:lang w:val="es_ES" w:bidi="es_ES"/>
        </w:rPr>
        <w:t xml:space="preserve"> · </w:t>
      </w:r>
      <w:r>
        <w:rPr>
          <w:lang w:val="es_ES" w:bidi="es_ES"/>
        </w:rPr>
        <w:t>ACT 17:21</w:t>
      </w:r>
      <w:r>
        <w:rPr>
          <w:lang w:val="es_ES" w:bidi="es_ES"/>
        </w:rPr>
        <w:t xml:space="preserve"> · </w:t>
      </w:r>
      <w:r>
        <w:rPr>
          <w:lang w:val="es_ES" w:bidi="es_ES"/>
        </w:rPr>
        <w:t>ACT 17:25</w:t>
      </w:r>
      <w:r>
        <w:rPr>
          <w:lang w:val="es_ES" w:bidi="es_ES"/>
        </w:rPr>
        <w:t xml:space="preserve"> · </w:t>
      </w:r>
      <w:r>
        <w:rPr>
          <w:lang w:val="es_ES" w:bidi="es_ES"/>
        </w:rPr>
        <w:t>ACT 17:28</w:t>
      </w:r>
      <w:r>
        <w:rPr>
          <w:lang w:val="es_ES" w:bidi="es_ES"/>
        </w:rPr>
        <w:t xml:space="preserve"> · </w:t>
      </w:r>
      <w:r>
        <w:rPr>
          <w:lang w:val="es_ES" w:bidi="es_ES"/>
        </w:rPr>
        <w:t>ACT 17:34</w:t>
      </w:r>
      <w:r>
        <w:rPr>
          <w:lang w:val="es_ES" w:bidi="es_ES"/>
        </w:rPr>
        <w:t xml:space="preserve"> · </w:t>
      </w:r>
      <w:r>
        <w:rPr>
          <w:lang w:val="es_ES" w:bidi="es_ES"/>
        </w:rPr>
        <w:t>ACT 18:14</w:t>
      </w:r>
      <w:r>
        <w:rPr>
          <w:lang w:val="es_ES" w:bidi="es_ES"/>
        </w:rPr>
        <w:t xml:space="preserve"> · </w:t>
      </w:r>
      <w:r>
        <w:rPr>
          <w:lang w:val="es_ES" w:bidi="es_ES"/>
        </w:rPr>
        <w:t>ACT 18:23</w:t>
      </w:r>
      <w:r>
        <w:rPr>
          <w:lang w:val="es_ES" w:bidi="es_ES"/>
        </w:rPr>
        <w:t xml:space="preserve"> · </w:t>
      </w:r>
      <w:r>
        <w:rPr>
          <w:lang w:val="es_ES" w:bidi="es_ES"/>
        </w:rPr>
        <w:t>ACT 19:1</w:t>
      </w:r>
      <w:r>
        <w:rPr>
          <w:lang w:val="es_ES" w:bidi="es_ES"/>
        </w:rPr>
        <w:t xml:space="preserve"> · </w:t>
      </w:r>
      <w:r>
        <w:rPr>
          <w:lang w:val="es_ES" w:bidi="es_ES"/>
        </w:rPr>
        <w:t>ACT 19:9</w:t>
      </w:r>
      <w:r>
        <w:rPr>
          <w:lang w:val="es_ES" w:bidi="es_ES"/>
        </w:rPr>
        <w:t xml:space="preserve"> · </w:t>
      </w:r>
      <w:r>
        <w:rPr>
          <w:lang w:val="es_ES" w:bidi="es_ES"/>
        </w:rPr>
        <w:t>ACT 19:13</w:t>
      </w:r>
      <w:r>
        <w:rPr>
          <w:lang w:val="es_ES" w:bidi="es_ES"/>
        </w:rPr>
        <w:t xml:space="preserve"> · </w:t>
      </w:r>
      <w:r>
        <w:rPr>
          <w:lang w:val="es_ES" w:bidi="es_ES"/>
        </w:rPr>
        <w:t>ACT 19:31</w:t>
      </w:r>
      <w:r>
        <w:rPr>
          <w:lang w:val="es_ES" w:bidi="es_ES"/>
        </w:rPr>
        <w:t xml:space="preserve"> · </w:t>
      </w:r>
      <w:r>
        <w:rPr>
          <w:lang w:val="es_ES" w:bidi="es_ES"/>
        </w:rPr>
        <w:t>ACT 19:32</w:t>
      </w:r>
      <w:r>
        <w:rPr>
          <w:lang w:val="es_ES" w:bidi="es_ES"/>
        </w:rPr>
        <w:t xml:space="preserve"> · </w:t>
      </w:r>
      <w:r>
        <w:rPr>
          <w:lang w:val="es_ES" w:bidi="es_ES"/>
        </w:rPr>
        <w:t>ACT 19:38</w:t>
      </w:r>
      <w:r>
        <w:rPr>
          <w:lang w:val="es_ES" w:bidi="es_ES"/>
        </w:rPr>
        <w:t xml:space="preserve"> · </w:t>
      </w:r>
      <w:r>
        <w:rPr>
          <w:lang w:val="es_ES" w:bidi="es_ES"/>
        </w:rPr>
        <w:t>ACT 19:39</w:t>
      </w:r>
      <w:r>
        <w:rPr>
          <w:lang w:val="es_ES" w:bidi="es_ES"/>
        </w:rPr>
        <w:t xml:space="preserve"> · </w:t>
      </w:r>
      <w:r>
        <w:rPr>
          <w:lang w:val="es_ES" w:bidi="es_ES"/>
        </w:rPr>
        <w:t>ACT 21:34</w:t>
      </w:r>
      <w:r>
        <w:rPr>
          <w:lang w:val="es_ES" w:bidi="es_ES"/>
        </w:rPr>
        <w:t xml:space="preserve"> · </w:t>
      </w:r>
      <w:r>
        <w:rPr>
          <w:lang w:val="es_ES" w:bidi="es_ES"/>
        </w:rPr>
        <w:t>ACT 21:37</w:t>
      </w:r>
      <w:r>
        <w:rPr>
          <w:lang w:val="es_ES" w:bidi="es_ES"/>
        </w:rPr>
        <w:t xml:space="preserve"> · </w:t>
      </w:r>
      <w:r>
        <w:rPr>
          <w:lang w:val="es_ES" w:bidi="es_ES"/>
        </w:rPr>
        <w:t>ACT 23:9</w:t>
      </w:r>
      <w:r>
        <w:rPr>
          <w:lang w:val="es_ES" w:bidi="es_ES"/>
        </w:rPr>
        <w:t xml:space="preserve"> · </w:t>
      </w:r>
      <w:r>
        <w:rPr>
          <w:lang w:val="es_ES" w:bidi="es_ES"/>
        </w:rPr>
        <w:t>ACT 23:17</w:t>
      </w:r>
      <w:r>
        <w:rPr>
          <w:lang w:val="es_ES" w:bidi="es_ES"/>
        </w:rPr>
        <w:t xml:space="preserve"> · </w:t>
      </w:r>
      <w:r>
        <w:rPr>
          <w:lang w:val="es_ES" w:bidi="es_ES"/>
        </w:rPr>
        <w:t>ACT 23:18</w:t>
      </w:r>
      <w:r>
        <w:rPr>
          <w:lang w:val="es_ES" w:bidi="es_ES"/>
        </w:rPr>
        <w:t xml:space="preserve"> · </w:t>
      </w:r>
      <w:r>
        <w:rPr>
          <w:lang w:val="es_ES" w:bidi="es_ES"/>
        </w:rPr>
        <w:t>ACT 23:20</w:t>
      </w:r>
      <w:r>
        <w:rPr>
          <w:lang w:val="es_ES" w:bidi="es_ES"/>
        </w:rPr>
        <w:t xml:space="preserve"> · </w:t>
      </w:r>
      <w:r>
        <w:rPr>
          <w:lang w:val="es_ES" w:bidi="es_ES"/>
        </w:rPr>
        <w:t>ACT 24:1</w:t>
      </w:r>
      <w:r>
        <w:rPr>
          <w:lang w:val="es_ES" w:bidi="es_ES"/>
        </w:rPr>
        <w:t xml:space="preserve"> · </w:t>
      </w:r>
      <w:r>
        <w:rPr>
          <w:lang w:val="es_ES" w:bidi="es_ES"/>
        </w:rPr>
        <w:t>ACT 24:12</w:t>
      </w:r>
      <w:r>
        <w:rPr>
          <w:lang w:val="es_ES" w:bidi="es_ES"/>
        </w:rPr>
        <w:t xml:space="preserve"> · </w:t>
      </w:r>
      <w:r>
        <w:rPr>
          <w:lang w:val="es_ES" w:bidi="es_ES"/>
        </w:rPr>
        <w:t>ACT 24:19</w:t>
      </w:r>
      <w:r>
        <w:rPr>
          <w:lang w:val="es_ES" w:bidi="es_ES"/>
        </w:rPr>
        <w:t xml:space="preserve"> · </w:t>
      </w:r>
      <w:r>
        <w:rPr>
          <w:lang w:val="es_ES" w:bidi="es_ES"/>
        </w:rPr>
        <w:t>ACT 24:19</w:t>
      </w:r>
      <w:r>
        <w:rPr>
          <w:lang w:val="es_ES" w:bidi="es_ES"/>
        </w:rPr>
        <w:t xml:space="preserve"> · </w:t>
      </w:r>
      <w:r>
        <w:rPr>
          <w:lang w:val="es_ES" w:bidi="es_ES"/>
        </w:rPr>
        <w:t>ACT 24:24</w:t>
      </w:r>
      <w:r>
        <w:rPr>
          <w:lang w:val="es_ES" w:bidi="es_ES"/>
        </w:rPr>
        <w:t xml:space="preserve"> · </w:t>
      </w:r>
      <w:r>
        <w:rPr>
          <w:lang w:val="es_ES" w:bidi="es_ES"/>
        </w:rPr>
        <w:t>ACT 25:5</w:t>
      </w:r>
      <w:r>
        <w:rPr>
          <w:lang w:val="es_ES" w:bidi="es_ES"/>
        </w:rPr>
        <w:t xml:space="preserve"> · </w:t>
      </w:r>
      <w:r>
        <w:rPr>
          <w:lang w:val="es_ES" w:bidi="es_ES"/>
        </w:rPr>
        <w:t>ACT 25:8</w:t>
      </w:r>
      <w:r>
        <w:rPr>
          <w:lang w:val="es_ES" w:bidi="es_ES"/>
        </w:rPr>
        <w:t xml:space="preserve"> · </w:t>
      </w:r>
      <w:r>
        <w:rPr>
          <w:lang w:val="es_ES" w:bidi="es_ES"/>
        </w:rPr>
        <w:t>ACT 25:11</w:t>
      </w:r>
      <w:r>
        <w:rPr>
          <w:lang w:val="es_ES" w:bidi="es_ES"/>
        </w:rPr>
        <w:t xml:space="preserve"> · </w:t>
      </w:r>
      <w:r>
        <w:rPr>
          <w:lang w:val="es_ES" w:bidi="es_ES"/>
        </w:rPr>
        <w:t>ACT 25:13</w:t>
      </w:r>
      <w:r>
        <w:rPr>
          <w:lang w:val="es_ES" w:bidi="es_ES"/>
        </w:rPr>
        <w:t xml:space="preserve"> · </w:t>
      </w:r>
      <w:r>
        <w:rPr>
          <w:lang w:val="es_ES" w:bidi="es_ES"/>
        </w:rPr>
        <w:t>ACT 25:16</w:t>
      </w:r>
      <w:r>
        <w:rPr>
          <w:lang w:val="es_ES" w:bidi="es_ES"/>
        </w:rPr>
        <w:t xml:space="preserve"> · </w:t>
      </w:r>
      <w:r>
        <w:rPr>
          <w:lang w:val="es_ES" w:bidi="es_ES"/>
        </w:rPr>
        <w:t>ACT 25:26</w:t>
      </w:r>
      <w:r>
        <w:rPr>
          <w:lang w:val="es_ES" w:bidi="es_ES"/>
        </w:rPr>
        <w:t xml:space="preserve"> · </w:t>
      </w:r>
      <w:r>
        <w:rPr>
          <w:lang w:val="es_ES" w:bidi="es_ES"/>
        </w:rPr>
        <w:t>ACT 25:26</w:t>
      </w:r>
      <w:r>
        <w:rPr>
          <w:lang w:val="es_ES" w:bidi="es_ES"/>
        </w:rPr>
        <w:t xml:space="preserve"> · </w:t>
      </w:r>
      <w:r>
        <w:rPr>
          <w:lang w:val="es_ES" w:bidi="es_ES"/>
        </w:rPr>
        <w:t>ACT 26:31</w:t>
      </w:r>
      <w:r>
        <w:rPr>
          <w:lang w:val="es_ES" w:bidi="es_ES"/>
        </w:rPr>
        <w:t xml:space="preserve"> · </w:t>
      </w:r>
      <w:r>
        <w:rPr>
          <w:lang w:val="es_ES" w:bidi="es_ES"/>
        </w:rPr>
        <w:t>ACT 27:1</w:t>
      </w:r>
      <w:r>
        <w:rPr>
          <w:lang w:val="es_ES" w:bidi="es_ES"/>
        </w:rPr>
        <w:t xml:space="preserve"> · </w:t>
      </w:r>
      <w:r>
        <w:rPr>
          <w:lang w:val="es_ES" w:bidi="es_ES"/>
        </w:rPr>
        <w:t>ACT 27:27</w:t>
      </w:r>
      <w:r>
        <w:rPr>
          <w:lang w:val="es_ES" w:bidi="es_ES"/>
        </w:rPr>
        <w:t xml:space="preserve"> · </w:t>
      </w:r>
      <w:r>
        <w:rPr>
          <w:lang w:val="es_ES" w:bidi="es_ES"/>
        </w:rPr>
        <w:t>ACT 27:42</w:t>
      </w:r>
      <w:r>
        <w:rPr>
          <w:lang w:val="es_ES" w:bidi="es_ES"/>
        </w:rPr>
        <w:t xml:space="preserve"> · </w:t>
      </w:r>
      <w:r>
        <w:rPr>
          <w:lang w:val="es_ES" w:bidi="es_ES"/>
        </w:rPr>
        <w:t>ACT 27:44</w:t>
      </w:r>
      <w:r>
        <w:rPr>
          <w:lang w:val="es_ES" w:bidi="es_ES"/>
        </w:rPr>
        <w:t xml:space="preserve"> · </w:t>
      </w:r>
      <w:r>
        <w:rPr>
          <w:lang w:val="es_ES" w:bidi="es_ES"/>
        </w:rPr>
        <w:t>ACT 28:19</w:t>
      </w:r>
      <w:r>
        <w:rPr>
          <w:lang w:val="es_ES" w:bidi="es_ES"/>
        </w:rPr>
        <w:t xml:space="preserve"> · </w:t>
      </w:r>
      <w:r>
        <w:rPr>
          <w:lang w:val="es_ES" w:bidi="es_ES"/>
        </w:rPr>
        <w:t>ACT 28:21</w:t>
      </w:r>
      <w:r>
        <w:rPr>
          <w:lang w:val="es_ES" w:bidi="es_ES"/>
        </w:rPr>
        <w:t xml:space="preserve"> · </w:t>
      </w:r>
      <w:r>
        <w:rPr>
          <w:lang w:val="es_ES" w:bidi="es_ES"/>
        </w:rPr>
        <w:t>ACT 28:21</w:t>
      </w:r>
      <w:r>
        <w:rPr>
          <w:lang w:val="es_ES" w:bidi="es_ES"/>
        </w:rPr>
        <w:t xml:space="preserve"> · </w:t>
      </w:r>
      <w:r>
        <w:rPr>
          <w:lang w:val="es_ES" w:bidi="es_ES"/>
        </w:rPr>
        <w:t>ROM 1:11</w:t>
      </w:r>
      <w:r>
        <w:rPr>
          <w:lang w:val="es_ES" w:bidi="es_ES"/>
        </w:rPr>
        <w:t xml:space="preserve"> · </w:t>
      </w:r>
      <w:r>
        <w:rPr>
          <w:lang w:val="es_ES" w:bidi="es_ES"/>
        </w:rPr>
        <w:t>ROM 1:13</w:t>
      </w:r>
      <w:r>
        <w:rPr>
          <w:lang w:val="es_ES" w:bidi="es_ES"/>
        </w:rPr>
        <w:t xml:space="preserve"> · </w:t>
      </w:r>
      <w:r>
        <w:rPr>
          <w:lang w:val="es_ES" w:bidi="es_ES"/>
        </w:rPr>
        <w:t>ROM 3:3</w:t>
      </w:r>
      <w:r>
        <w:rPr>
          <w:lang w:val="es_ES" w:bidi="es_ES"/>
        </w:rPr>
        <w:t xml:space="preserve"> · </w:t>
      </w:r>
      <w:r>
        <w:rPr>
          <w:lang w:val="es_ES" w:bidi="es_ES"/>
        </w:rPr>
        <w:t>ROM 3:8</w:t>
      </w:r>
      <w:r>
        <w:rPr>
          <w:lang w:val="es_ES" w:bidi="es_ES"/>
        </w:rPr>
        <w:t xml:space="preserve"> · </w:t>
      </w:r>
      <w:r>
        <w:rPr>
          <w:lang w:val="es_ES" w:bidi="es_ES"/>
        </w:rPr>
        <w:t>ROM 5:7</w:t>
      </w:r>
      <w:r>
        <w:rPr>
          <w:lang w:val="es_ES" w:bidi="es_ES"/>
        </w:rPr>
        <w:t xml:space="preserve"> · </w:t>
      </w:r>
      <w:r>
        <w:rPr>
          <w:lang w:val="es_ES" w:bidi="es_ES"/>
        </w:rPr>
        <w:t>ROM 5:7</w:t>
      </w:r>
      <w:r>
        <w:rPr>
          <w:lang w:val="es_ES" w:bidi="es_ES"/>
        </w:rPr>
        <w:t xml:space="preserve"> · </w:t>
      </w:r>
      <w:r>
        <w:rPr>
          <w:lang w:val="es_ES" w:bidi="es_ES"/>
        </w:rPr>
        <w:t>ROM 8:9</w:t>
      </w:r>
      <w:r>
        <w:rPr>
          <w:lang w:val="es_ES" w:bidi="es_ES"/>
        </w:rPr>
        <w:t xml:space="preserve"> · </w:t>
      </w:r>
      <w:r>
        <w:rPr>
          <w:lang w:val="es_ES" w:bidi="es_ES"/>
        </w:rPr>
        <w:t>ROM 8:24</w:t>
      </w:r>
      <w:r>
        <w:rPr>
          <w:lang w:val="es_ES" w:bidi="es_ES"/>
        </w:rPr>
        <w:t xml:space="preserve"> · </w:t>
      </w:r>
      <w:r>
        <w:rPr>
          <w:lang w:val="es_ES" w:bidi="es_ES"/>
        </w:rPr>
        <w:t>ROM 8:39</w:t>
      </w:r>
      <w:r>
        <w:rPr>
          <w:lang w:val="es_ES" w:bidi="es_ES"/>
        </w:rPr>
        <w:t xml:space="preserve"> · </w:t>
      </w:r>
      <w:r>
        <w:rPr>
          <w:lang w:val="es_ES" w:bidi="es_ES"/>
        </w:rPr>
        <w:t>ROM 9:11</w:t>
      </w:r>
      <w:r>
        <w:rPr>
          <w:lang w:val="es_ES" w:bidi="es_ES"/>
        </w:rPr>
        <w:t xml:space="preserve"> · </w:t>
      </w:r>
      <w:r>
        <w:rPr>
          <w:lang w:val="es_ES" w:bidi="es_ES"/>
        </w:rPr>
        <w:t>ROM 11:14</w:t>
      </w:r>
      <w:r>
        <w:rPr>
          <w:lang w:val="es_ES" w:bidi="es_ES"/>
        </w:rPr>
        <w:t xml:space="preserve"> · </w:t>
      </w:r>
      <w:r>
        <w:rPr>
          <w:lang w:val="es_ES" w:bidi="es_ES"/>
        </w:rPr>
        <w:t>ROM 11:17</w:t>
      </w:r>
      <w:r>
        <w:rPr>
          <w:lang w:val="es_ES" w:bidi="es_ES"/>
        </w:rPr>
        <w:t xml:space="preserve"> · </w:t>
      </w:r>
      <w:r>
        <w:rPr>
          <w:lang w:val="es_ES" w:bidi="es_ES"/>
        </w:rPr>
        <w:t>ROM 13:9</w:t>
      </w:r>
      <w:r>
        <w:rPr>
          <w:lang w:val="es_ES" w:bidi="es_ES"/>
        </w:rPr>
        <w:t xml:space="preserve"> · </w:t>
      </w:r>
      <w:r>
        <w:rPr>
          <w:lang w:val="es_ES" w:bidi="es_ES"/>
        </w:rPr>
        <w:t>ROM 14:14</w:t>
      </w:r>
      <w:r>
        <w:rPr>
          <w:lang w:val="es_ES" w:bidi="es_ES"/>
        </w:rPr>
        <w:t xml:space="preserve"> · </w:t>
      </w:r>
      <w:r>
        <w:rPr>
          <w:lang w:val="es_ES" w:bidi="es_ES"/>
        </w:rPr>
        <w:t>ROM 15:18</w:t>
      </w:r>
      <w:r>
        <w:rPr>
          <w:lang w:val="es_ES" w:bidi="es_ES"/>
        </w:rPr>
        <w:t xml:space="preserve"> · </w:t>
      </w:r>
      <w:r>
        <w:rPr>
          <w:lang w:val="es_ES" w:bidi="es_ES"/>
        </w:rPr>
        <w:t>ROM 15:26</w:t>
      </w:r>
      <w:r>
        <w:rPr>
          <w:lang w:val="es_ES" w:bidi="es_ES"/>
        </w:rPr>
        <w:t xml:space="preserve"> · </w:t>
      </w:r>
      <w:r>
        <w:rPr>
          <w:lang w:val="es_ES" w:bidi="es_ES"/>
        </w:rPr>
        <w:t>1CO 1:15</w:t>
      </w:r>
      <w:r>
        <w:rPr>
          <w:lang w:val="es_ES" w:bidi="es_ES"/>
        </w:rPr>
        <w:t xml:space="preserve"> · </w:t>
      </w:r>
      <w:r>
        <w:rPr>
          <w:lang w:val="es_ES" w:bidi="es_ES"/>
        </w:rPr>
        <w:t>1CO 1:16</w:t>
      </w:r>
      <w:r>
        <w:rPr>
          <w:lang w:val="es_ES" w:bidi="es_ES"/>
        </w:rPr>
        <w:t xml:space="preserve"> · </w:t>
      </w:r>
      <w:r>
        <w:rPr>
          <w:lang w:val="es_ES" w:bidi="es_ES"/>
        </w:rPr>
        <w:t>1CO 2:2</w:t>
      </w:r>
      <w:r>
        <w:rPr>
          <w:lang w:val="es_ES" w:bidi="es_ES"/>
        </w:rPr>
        <w:t xml:space="preserve"> · </w:t>
      </w:r>
      <w:r>
        <w:rPr>
          <w:lang w:val="es_ES" w:bidi="es_ES"/>
        </w:rPr>
        <w:t>1CO 3:4</w:t>
      </w:r>
      <w:r>
        <w:rPr>
          <w:lang w:val="es_ES" w:bidi="es_ES"/>
        </w:rPr>
        <w:t xml:space="preserve"> · </w:t>
      </w:r>
      <w:r>
        <w:rPr>
          <w:lang w:val="es_ES" w:bidi="es_ES"/>
        </w:rPr>
        <w:t>1CO 3:7</w:t>
      </w:r>
      <w:r>
        <w:rPr>
          <w:lang w:val="es_ES" w:bidi="es_ES"/>
        </w:rPr>
        <w:t xml:space="preserve"> · </w:t>
      </w:r>
      <w:r>
        <w:rPr>
          <w:lang w:val="es_ES" w:bidi="es_ES"/>
        </w:rPr>
        <w:t>1CO 3:12</w:t>
      </w:r>
      <w:r>
        <w:rPr>
          <w:lang w:val="es_ES" w:bidi="es_ES"/>
        </w:rPr>
        <w:t xml:space="preserve"> · </w:t>
      </w:r>
      <w:r>
        <w:rPr>
          <w:lang w:val="es_ES" w:bidi="es_ES"/>
        </w:rPr>
        <w:t>1CO 3:14</w:t>
      </w:r>
      <w:r>
        <w:rPr>
          <w:lang w:val="es_ES" w:bidi="es_ES"/>
        </w:rPr>
        <w:t xml:space="preserve"> · </w:t>
      </w:r>
      <w:r>
        <w:rPr>
          <w:lang w:val="es_ES" w:bidi="es_ES"/>
        </w:rPr>
        <w:t>1CO 3:15</w:t>
      </w:r>
      <w:r>
        <w:rPr>
          <w:lang w:val="es_ES" w:bidi="es_ES"/>
        </w:rPr>
        <w:t xml:space="preserve"> · </w:t>
      </w:r>
      <w:r>
        <w:rPr>
          <w:lang w:val="es_ES" w:bidi="es_ES"/>
        </w:rPr>
        <w:t>1CO 3:17</w:t>
      </w:r>
      <w:r>
        <w:rPr>
          <w:lang w:val="es_ES" w:bidi="es_ES"/>
        </w:rPr>
        <w:t xml:space="preserve"> · </w:t>
      </w:r>
      <w:r>
        <w:rPr>
          <w:lang w:val="es_ES" w:bidi="es_ES"/>
        </w:rPr>
        <w:t>1CO 3:18</w:t>
      </w:r>
      <w:r>
        <w:rPr>
          <w:lang w:val="es_ES" w:bidi="es_ES"/>
        </w:rPr>
        <w:t xml:space="preserve"> · </w:t>
      </w:r>
      <w:r>
        <w:rPr>
          <w:lang w:val="es_ES" w:bidi="es_ES"/>
        </w:rPr>
        <w:t>1CO 4:2</w:t>
      </w:r>
      <w:r>
        <w:rPr>
          <w:lang w:val="es_ES" w:bidi="es_ES"/>
        </w:rPr>
        <w:t xml:space="preserve"> · </w:t>
      </w:r>
      <w:r>
        <w:rPr>
          <w:lang w:val="es_ES" w:bidi="es_ES"/>
        </w:rPr>
        <w:t>1CO 4:5</w:t>
      </w:r>
      <w:r>
        <w:rPr>
          <w:lang w:val="es_ES" w:bidi="es_ES"/>
        </w:rPr>
        <w:t xml:space="preserve"> · </w:t>
      </w:r>
      <w:r>
        <w:rPr>
          <w:lang w:val="es_ES" w:bidi="es_ES"/>
        </w:rPr>
        <w:t>1CO 4:18</w:t>
      </w:r>
      <w:r>
        <w:rPr>
          <w:lang w:val="es_ES" w:bidi="es_ES"/>
        </w:rPr>
        <w:t xml:space="preserve"> · </w:t>
      </w:r>
      <w:r>
        <w:rPr>
          <w:lang w:val="es_ES" w:bidi="es_ES"/>
        </w:rPr>
        <w:t>1CO 5:1</w:t>
      </w:r>
      <w:r>
        <w:rPr>
          <w:lang w:val="es_ES" w:bidi="es_ES"/>
        </w:rPr>
        <w:t xml:space="preserve"> · </w:t>
      </w:r>
      <w:r>
        <w:rPr>
          <w:lang w:val="es_ES" w:bidi="es_ES"/>
        </w:rPr>
        <w:t>1CO 5:11</w:t>
      </w:r>
      <w:r>
        <w:rPr>
          <w:lang w:val="es_ES" w:bidi="es_ES"/>
        </w:rPr>
        <w:t xml:space="preserve"> · </w:t>
      </w:r>
      <w:r>
        <w:rPr>
          <w:lang w:val="es_ES" w:bidi="es_ES"/>
        </w:rPr>
        <w:t>1CO 6:11</w:t>
      </w:r>
      <w:r>
        <w:rPr>
          <w:lang w:val="es_ES" w:bidi="es_ES"/>
        </w:rPr>
        <w:t xml:space="preserve"> · </w:t>
      </w:r>
      <w:r>
        <w:rPr>
          <w:lang w:val="es_ES" w:bidi="es_ES"/>
        </w:rPr>
        <w:t>1CO 6:12</w:t>
      </w:r>
      <w:r>
        <w:rPr>
          <w:lang w:val="es_ES" w:bidi="es_ES"/>
        </w:rPr>
        <w:t xml:space="preserve"> · </w:t>
      </w:r>
      <w:r>
        <w:rPr>
          <w:lang w:val="es_ES" w:bidi="es_ES"/>
        </w:rPr>
        <w:t>1CO 7:12</w:t>
      </w:r>
      <w:r>
        <w:rPr>
          <w:lang w:val="es_ES" w:bidi="es_ES"/>
        </w:rPr>
        <w:t xml:space="preserve"> · </w:t>
      </w:r>
      <w:r>
        <w:rPr>
          <w:lang w:val="es_ES" w:bidi="es_ES"/>
        </w:rPr>
        <w:t>1CO 7:13</w:t>
      </w:r>
      <w:r>
        <w:rPr>
          <w:lang w:val="es_ES" w:bidi="es_ES"/>
        </w:rPr>
        <w:t xml:space="preserve"> · </w:t>
      </w:r>
      <w:r>
        <w:rPr>
          <w:lang w:val="es_ES" w:bidi="es_ES"/>
        </w:rPr>
        <w:t>1CO 7:18</w:t>
      </w:r>
      <w:r>
        <w:rPr>
          <w:lang w:val="es_ES" w:bidi="es_ES"/>
        </w:rPr>
        <w:t xml:space="preserve"> · </w:t>
      </w:r>
      <w:r>
        <w:rPr>
          <w:lang w:val="es_ES" w:bidi="es_ES"/>
        </w:rPr>
        <w:t>1CO 7:18</w:t>
      </w:r>
      <w:r>
        <w:rPr>
          <w:lang w:val="es_ES" w:bidi="es_ES"/>
        </w:rPr>
        <w:t xml:space="preserve"> · </w:t>
      </w:r>
      <w:r>
        <w:rPr>
          <w:lang w:val="es_ES" w:bidi="es_ES"/>
        </w:rPr>
        <w:t>1CO 7:36</w:t>
      </w:r>
      <w:r>
        <w:rPr>
          <w:lang w:val="es_ES" w:bidi="es_ES"/>
        </w:rPr>
        <w:t xml:space="preserve"> · </w:t>
      </w:r>
      <w:r>
        <w:rPr>
          <w:lang w:val="es_ES" w:bidi="es_ES"/>
        </w:rPr>
        <w:t>1CO 8:2</w:t>
      </w:r>
      <w:r>
        <w:rPr>
          <w:lang w:val="es_ES" w:bidi="es_ES"/>
        </w:rPr>
        <w:t xml:space="preserve"> · </w:t>
      </w:r>
      <w:r>
        <w:rPr>
          <w:lang w:val="es_ES" w:bidi="es_ES"/>
        </w:rPr>
        <w:t>1CO 8:2</w:t>
      </w:r>
      <w:r>
        <w:rPr>
          <w:lang w:val="es_ES" w:bidi="es_ES"/>
        </w:rPr>
        <w:t xml:space="preserve"> · </w:t>
      </w:r>
      <w:r>
        <w:rPr>
          <w:lang w:val="es_ES" w:bidi="es_ES"/>
        </w:rPr>
        <w:t>1CO 8:3</w:t>
      </w:r>
      <w:r>
        <w:rPr>
          <w:lang w:val="es_ES" w:bidi="es_ES"/>
        </w:rPr>
        <w:t xml:space="preserve"> · </w:t>
      </w:r>
      <w:r>
        <w:rPr>
          <w:lang w:val="es_ES" w:bidi="es_ES"/>
        </w:rPr>
        <w:t>1CO 8:7</w:t>
      </w:r>
      <w:r>
        <w:rPr>
          <w:lang w:val="es_ES" w:bidi="es_ES"/>
        </w:rPr>
        <w:t xml:space="preserve"> · </w:t>
      </w:r>
      <w:r>
        <w:rPr>
          <w:lang w:val="es_ES" w:bidi="es_ES"/>
        </w:rPr>
        <w:t>1CO 8:10</w:t>
      </w:r>
      <w:r>
        <w:rPr>
          <w:lang w:val="es_ES" w:bidi="es_ES"/>
        </w:rPr>
        <w:t xml:space="preserve"> · </w:t>
      </w:r>
      <w:r>
        <w:rPr>
          <w:lang w:val="es_ES" w:bidi="es_ES"/>
        </w:rPr>
        <w:t>1CO 9:12</w:t>
      </w:r>
      <w:r>
        <w:rPr>
          <w:lang w:val="es_ES" w:bidi="es_ES"/>
        </w:rPr>
        <w:t xml:space="preserve"> · </w:t>
      </w:r>
      <w:r>
        <w:rPr>
          <w:lang w:val="es_ES" w:bidi="es_ES"/>
        </w:rPr>
        <w:t>1CO 9:22</w:t>
      </w:r>
      <w:r>
        <w:rPr>
          <w:lang w:val="es_ES" w:bidi="es_ES"/>
        </w:rPr>
        <w:t xml:space="preserve"> · </w:t>
      </w:r>
      <w:r>
        <w:rPr>
          <w:lang w:val="es_ES" w:bidi="es_ES"/>
        </w:rPr>
        <w:t>1CO 10:7</w:t>
      </w:r>
      <w:r>
        <w:rPr>
          <w:lang w:val="es_ES" w:bidi="es_ES"/>
        </w:rPr>
        <w:t xml:space="preserve"> · </w:t>
      </w:r>
      <w:r>
        <w:rPr>
          <w:lang w:val="es_ES" w:bidi="es_ES"/>
        </w:rPr>
        <w:t>1CO 10:8</w:t>
      </w:r>
      <w:r>
        <w:rPr>
          <w:lang w:val="es_ES" w:bidi="es_ES"/>
        </w:rPr>
        <w:t xml:space="preserve"> · </w:t>
      </w:r>
      <w:r>
        <w:rPr>
          <w:lang w:val="es_ES" w:bidi="es_ES"/>
        </w:rPr>
        <w:t>1CO 10:9</w:t>
      </w:r>
      <w:r>
        <w:rPr>
          <w:lang w:val="es_ES" w:bidi="es_ES"/>
        </w:rPr>
        <w:t xml:space="preserve"> · </w:t>
      </w:r>
      <w:r>
        <w:rPr>
          <w:lang w:val="es_ES" w:bidi="es_ES"/>
        </w:rPr>
        <w:t>1CO 10:10</w:t>
      </w:r>
      <w:r>
        <w:rPr>
          <w:lang w:val="es_ES" w:bidi="es_ES"/>
        </w:rPr>
        <w:t xml:space="preserve"> · </w:t>
      </w:r>
      <w:r>
        <w:rPr>
          <w:lang w:val="es_ES" w:bidi="es_ES"/>
        </w:rPr>
        <w:t>1CO 10:19</w:t>
      </w:r>
      <w:r>
        <w:rPr>
          <w:lang w:val="es_ES" w:bidi="es_ES"/>
        </w:rPr>
        <w:t xml:space="preserve"> · </w:t>
      </w:r>
      <w:r>
        <w:rPr>
          <w:lang w:val="es_ES" w:bidi="es_ES"/>
        </w:rPr>
        <w:t>1CO 10:19</w:t>
      </w:r>
      <w:r>
        <w:rPr>
          <w:lang w:val="es_ES" w:bidi="es_ES"/>
        </w:rPr>
        <w:t xml:space="preserve"> · </w:t>
      </w:r>
      <w:r>
        <w:rPr>
          <w:lang w:val="es_ES" w:bidi="es_ES"/>
        </w:rPr>
        <w:t>1CO 10:27</w:t>
      </w:r>
      <w:r>
        <w:rPr>
          <w:lang w:val="es_ES" w:bidi="es_ES"/>
        </w:rPr>
        <w:t xml:space="preserve"> · </w:t>
      </w:r>
      <w:r>
        <w:rPr>
          <w:lang w:val="es_ES" w:bidi="es_ES"/>
        </w:rPr>
        <w:t>1CO 10:28</w:t>
      </w:r>
      <w:r>
        <w:rPr>
          <w:lang w:val="es_ES" w:bidi="es_ES"/>
        </w:rPr>
        <w:t xml:space="preserve"> · </w:t>
      </w:r>
      <w:r>
        <w:rPr>
          <w:lang w:val="es_ES" w:bidi="es_ES"/>
        </w:rPr>
        <w:t>1CO 10:31</w:t>
      </w:r>
      <w:r>
        <w:rPr>
          <w:lang w:val="es_ES" w:bidi="es_ES"/>
        </w:rPr>
        <w:t xml:space="preserve"> · </w:t>
      </w:r>
      <w:r>
        <w:rPr>
          <w:lang w:val="es_ES" w:bidi="es_ES"/>
        </w:rPr>
        <w:t>1CO 11:16</w:t>
      </w:r>
      <w:r>
        <w:rPr>
          <w:lang w:val="es_ES" w:bidi="es_ES"/>
        </w:rPr>
        <w:t xml:space="preserve"> · </w:t>
      </w:r>
      <w:r>
        <w:rPr>
          <w:lang w:val="es_ES" w:bidi="es_ES"/>
        </w:rPr>
        <w:t>1CO 11:18</w:t>
      </w:r>
      <w:r>
        <w:rPr>
          <w:lang w:val="es_ES" w:bidi="es_ES"/>
        </w:rPr>
        <w:t xml:space="preserve"> · </w:t>
      </w:r>
      <w:r>
        <w:rPr>
          <w:lang w:val="es_ES" w:bidi="es_ES"/>
        </w:rPr>
        <w:t>1CO 11:34</w:t>
      </w:r>
      <w:r>
        <w:rPr>
          <w:lang w:val="es_ES" w:bidi="es_ES"/>
        </w:rPr>
        <w:t xml:space="preserve"> · </w:t>
      </w:r>
      <w:r>
        <w:rPr>
          <w:lang w:val="es_ES" w:bidi="es_ES"/>
        </w:rPr>
        <w:t>1CO 14:24</w:t>
      </w:r>
      <w:r>
        <w:rPr>
          <w:lang w:val="es_ES" w:bidi="es_ES"/>
        </w:rPr>
        <w:t xml:space="preserve"> · </w:t>
      </w:r>
      <w:r>
        <w:rPr>
          <w:lang w:val="es_ES" w:bidi="es_ES"/>
        </w:rPr>
        <w:t>1CO 14:27</w:t>
      </w:r>
      <w:r>
        <w:rPr>
          <w:lang w:val="es_ES" w:bidi="es_ES"/>
        </w:rPr>
        <w:t xml:space="preserve"> · </w:t>
      </w:r>
      <w:r>
        <w:rPr>
          <w:lang w:val="es_ES" w:bidi="es_ES"/>
        </w:rPr>
        <w:t>1CO 14:35</w:t>
      </w:r>
      <w:r>
        <w:rPr>
          <w:lang w:val="es_ES" w:bidi="es_ES"/>
        </w:rPr>
        <w:t xml:space="preserve"> · </w:t>
      </w:r>
      <w:r>
        <w:rPr>
          <w:lang w:val="es_ES" w:bidi="es_ES"/>
        </w:rPr>
        <w:t>1CO 14:37</w:t>
      </w:r>
      <w:r>
        <w:rPr>
          <w:lang w:val="es_ES" w:bidi="es_ES"/>
        </w:rPr>
        <w:t xml:space="preserve"> · </w:t>
      </w:r>
      <w:r>
        <w:rPr>
          <w:lang w:val="es_ES" w:bidi="es_ES"/>
        </w:rPr>
        <w:t>1CO 14:38</w:t>
      </w:r>
      <w:r>
        <w:rPr>
          <w:lang w:val="es_ES" w:bidi="es_ES"/>
        </w:rPr>
        <w:t xml:space="preserve"> · </w:t>
      </w:r>
      <w:r>
        <w:rPr>
          <w:lang w:val="es_ES" w:bidi="es_ES"/>
        </w:rPr>
        <w:t>1CO 15:6</w:t>
      </w:r>
      <w:r>
        <w:rPr>
          <w:lang w:val="es_ES" w:bidi="es_ES"/>
        </w:rPr>
        <w:t xml:space="preserve"> · </w:t>
      </w:r>
      <w:r>
        <w:rPr>
          <w:lang w:val="es_ES" w:bidi="es_ES"/>
        </w:rPr>
        <w:t>1CO 15:12</w:t>
      </w:r>
      <w:r>
        <w:rPr>
          <w:lang w:val="es_ES" w:bidi="es_ES"/>
        </w:rPr>
        <w:t xml:space="preserve"> · </w:t>
      </w:r>
      <w:r>
        <w:rPr>
          <w:lang w:val="es_ES" w:bidi="es_ES"/>
        </w:rPr>
        <w:t>1CO 15:34</w:t>
      </w:r>
      <w:r>
        <w:rPr>
          <w:lang w:val="es_ES" w:bidi="es_ES"/>
        </w:rPr>
        <w:t xml:space="preserve"> · </w:t>
      </w:r>
      <w:r>
        <w:rPr>
          <w:lang w:val="es_ES" w:bidi="es_ES"/>
        </w:rPr>
        <w:t>1CO 15:35</w:t>
      </w:r>
      <w:r>
        <w:rPr>
          <w:lang w:val="es_ES" w:bidi="es_ES"/>
        </w:rPr>
        <w:t xml:space="preserve"> · </w:t>
      </w:r>
      <w:r>
        <w:rPr>
          <w:lang w:val="es_ES" w:bidi="es_ES"/>
        </w:rPr>
        <w:t>1CO 15:37</w:t>
      </w:r>
      <w:r>
        <w:rPr>
          <w:lang w:val="es_ES" w:bidi="es_ES"/>
        </w:rPr>
        <w:t xml:space="preserve"> · </w:t>
      </w:r>
      <w:r>
        <w:rPr>
          <w:lang w:val="es_ES" w:bidi="es_ES"/>
        </w:rPr>
        <w:t>1CO 16:2</w:t>
      </w:r>
      <w:r>
        <w:rPr>
          <w:lang w:val="es_ES" w:bidi="es_ES"/>
        </w:rPr>
        <w:t xml:space="preserve"> · </w:t>
      </w:r>
      <w:r>
        <w:rPr>
          <w:lang w:val="es_ES" w:bidi="es_ES"/>
        </w:rPr>
        <w:t>1CO 16:7</w:t>
      </w:r>
      <w:r>
        <w:rPr>
          <w:lang w:val="es_ES" w:bidi="es_ES"/>
        </w:rPr>
        <w:t xml:space="preserve"> · </w:t>
      </w:r>
      <w:r>
        <w:rPr>
          <w:lang w:val="es_ES" w:bidi="es_ES"/>
        </w:rPr>
        <w:t>1CO 16:11</w:t>
      </w:r>
      <w:r>
        <w:rPr>
          <w:lang w:val="es_ES" w:bidi="es_ES"/>
        </w:rPr>
        <w:t xml:space="preserve"> · </w:t>
      </w:r>
      <w:r>
        <w:rPr>
          <w:lang w:val="es_ES" w:bidi="es_ES"/>
        </w:rPr>
        <w:t>1CO 16:22</w:t>
      </w:r>
      <w:r>
        <w:rPr>
          <w:lang w:val="es_ES" w:bidi="es_ES"/>
        </w:rPr>
        <w:t xml:space="preserve"> · </w:t>
      </w:r>
      <w:r>
        <w:rPr>
          <w:lang w:val="es_ES" w:bidi="es_ES"/>
        </w:rPr>
        <w:t>2CO 2:5</w:t>
      </w:r>
      <w:r>
        <w:rPr>
          <w:lang w:val="es_ES" w:bidi="es_ES"/>
        </w:rPr>
        <w:t xml:space="preserve"> · </w:t>
      </w:r>
      <w:r>
        <w:rPr>
          <w:lang w:val="es_ES" w:bidi="es_ES"/>
        </w:rPr>
        <w:t>2CO 2:10</w:t>
      </w:r>
      <w:r>
        <w:rPr>
          <w:lang w:val="es_ES" w:bidi="es_ES"/>
        </w:rPr>
        <w:t xml:space="preserve"> · </w:t>
      </w:r>
      <w:r>
        <w:rPr>
          <w:lang w:val="es_ES" w:bidi="es_ES"/>
        </w:rPr>
        <w:t>2CO 2:10</w:t>
      </w:r>
      <w:r>
        <w:rPr>
          <w:lang w:val="es_ES" w:bidi="es_ES"/>
        </w:rPr>
        <w:t xml:space="preserve"> · </w:t>
      </w:r>
      <w:r>
        <w:rPr>
          <w:lang w:val="es_ES" w:bidi="es_ES"/>
        </w:rPr>
        <w:t>2CO 3:1</w:t>
      </w:r>
      <w:r>
        <w:rPr>
          <w:lang w:val="es_ES" w:bidi="es_ES"/>
        </w:rPr>
        <w:t xml:space="preserve"> · </w:t>
      </w:r>
      <w:r>
        <w:rPr>
          <w:lang w:val="es_ES" w:bidi="es_ES"/>
        </w:rPr>
        <w:t>2CO 3:5</w:t>
      </w:r>
      <w:r>
        <w:rPr>
          <w:lang w:val="es_ES" w:bidi="es_ES"/>
        </w:rPr>
        <w:t xml:space="preserve"> · </w:t>
      </w:r>
      <w:r>
        <w:rPr>
          <w:lang w:val="es_ES" w:bidi="es_ES"/>
        </w:rPr>
        <w:t>2CO 5:17</w:t>
      </w:r>
      <w:r>
        <w:rPr>
          <w:lang w:val="es_ES" w:bidi="es_ES"/>
        </w:rPr>
        <w:t xml:space="preserve"> · </w:t>
      </w:r>
      <w:r>
        <w:rPr>
          <w:lang w:val="es_ES" w:bidi="es_ES"/>
        </w:rPr>
        <w:t>2CO 7:14</w:t>
      </w:r>
      <w:r>
        <w:rPr>
          <w:lang w:val="es_ES" w:bidi="es_ES"/>
        </w:rPr>
        <w:t xml:space="preserve"> · </w:t>
      </w:r>
      <w:r>
        <w:rPr>
          <w:lang w:val="es_ES" w:bidi="es_ES"/>
        </w:rPr>
        <w:t>2CO 8:20</w:t>
      </w:r>
      <w:r>
        <w:rPr>
          <w:lang w:val="es_ES" w:bidi="es_ES"/>
        </w:rPr>
        <w:t xml:space="preserve"> · </w:t>
      </w:r>
      <w:r>
        <w:rPr>
          <w:lang w:val="es_ES" w:bidi="es_ES"/>
        </w:rPr>
        <w:t>2CO 10:2</w:t>
      </w:r>
      <w:r>
        <w:rPr>
          <w:lang w:val="es_ES" w:bidi="es_ES"/>
        </w:rPr>
        <w:t xml:space="preserve"> · </w:t>
      </w:r>
      <w:r>
        <w:rPr>
          <w:lang w:val="es_ES" w:bidi="es_ES"/>
        </w:rPr>
        <w:t>2CO 10:7</w:t>
      </w:r>
      <w:r>
        <w:rPr>
          <w:lang w:val="es_ES" w:bidi="es_ES"/>
        </w:rPr>
        <w:t xml:space="preserve"> · </w:t>
      </w:r>
      <w:r>
        <w:rPr>
          <w:lang w:val="es_ES" w:bidi="es_ES"/>
        </w:rPr>
        <w:t>2CO 10:8</w:t>
      </w:r>
      <w:r>
        <w:rPr>
          <w:lang w:val="es_ES" w:bidi="es_ES"/>
        </w:rPr>
        <w:t xml:space="preserve"> · </w:t>
      </w:r>
      <w:r>
        <w:rPr>
          <w:lang w:val="es_ES" w:bidi="es_ES"/>
        </w:rPr>
        <w:t>2CO 10:12</w:t>
      </w:r>
      <w:r>
        <w:rPr>
          <w:lang w:val="es_ES" w:bidi="es_ES"/>
        </w:rPr>
        <w:t xml:space="preserve"> · </w:t>
      </w:r>
      <w:r>
        <w:rPr>
          <w:lang w:val="es_ES" w:bidi="es_ES"/>
        </w:rPr>
        <w:t>2CO 11:1</w:t>
      </w:r>
      <w:r>
        <w:rPr>
          <w:lang w:val="es_ES" w:bidi="es_ES"/>
        </w:rPr>
        <w:t xml:space="preserve"> · </w:t>
      </w:r>
      <w:r>
        <w:rPr>
          <w:lang w:val="es_ES" w:bidi="es_ES"/>
        </w:rPr>
        <w:t>2CO 11:16</w:t>
      </w:r>
      <w:r>
        <w:rPr>
          <w:lang w:val="es_ES" w:bidi="es_ES"/>
        </w:rPr>
        <w:t xml:space="preserve"> · </w:t>
      </w:r>
      <w:r>
        <w:rPr>
          <w:lang w:val="es_ES" w:bidi="es_ES"/>
        </w:rPr>
        <w:t>2CO 11:16</w:t>
      </w:r>
      <w:r>
        <w:rPr>
          <w:lang w:val="es_ES" w:bidi="es_ES"/>
        </w:rPr>
        <w:t xml:space="preserve"> · </w:t>
      </w:r>
      <w:r>
        <w:rPr>
          <w:lang w:val="es_ES" w:bidi="es_ES"/>
        </w:rPr>
        <w:t>2CO 11:20</w:t>
      </w:r>
      <w:r>
        <w:rPr>
          <w:lang w:val="es_ES" w:bidi="es_ES"/>
        </w:rPr>
        <w:t xml:space="preserve"> · </w:t>
      </w:r>
      <w:r>
        <w:rPr>
          <w:lang w:val="es_ES" w:bidi="es_ES"/>
        </w:rPr>
        <w:t>2CO 11:20</w:t>
      </w:r>
      <w:r>
        <w:rPr>
          <w:lang w:val="es_ES" w:bidi="es_ES"/>
        </w:rPr>
        <w:t xml:space="preserve"> · </w:t>
      </w:r>
      <w:r>
        <w:rPr>
          <w:lang w:val="es_ES" w:bidi="es_ES"/>
        </w:rPr>
        <w:t>2CO 11:20</w:t>
      </w:r>
      <w:r>
        <w:rPr>
          <w:lang w:val="es_ES" w:bidi="es_ES"/>
        </w:rPr>
        <w:t xml:space="preserve"> · </w:t>
      </w:r>
      <w:r>
        <w:rPr>
          <w:lang w:val="es_ES" w:bidi="es_ES"/>
        </w:rPr>
        <w:t>2CO 11:20</w:t>
      </w:r>
      <w:r>
        <w:rPr>
          <w:lang w:val="es_ES" w:bidi="es_ES"/>
        </w:rPr>
        <w:t xml:space="preserve"> · </w:t>
      </w:r>
      <w:r>
        <w:rPr>
          <w:lang w:val="es_ES" w:bidi="es_ES"/>
        </w:rPr>
        <w:t>2CO 11:20</w:t>
      </w:r>
      <w:r>
        <w:rPr>
          <w:lang w:val="es_ES" w:bidi="es_ES"/>
        </w:rPr>
        <w:t xml:space="preserve"> · </w:t>
      </w:r>
      <w:r>
        <w:rPr>
          <w:lang w:val="es_ES" w:bidi="es_ES"/>
        </w:rPr>
        <w:t>2CO 11:21</w:t>
      </w:r>
      <w:r>
        <w:rPr>
          <w:lang w:val="es_ES" w:bidi="es_ES"/>
        </w:rPr>
        <w:t xml:space="preserve"> · </w:t>
      </w:r>
      <w:r>
        <w:rPr>
          <w:lang w:val="es_ES" w:bidi="es_ES"/>
        </w:rPr>
        <w:t>2CO 12:6</w:t>
      </w:r>
      <w:r>
        <w:rPr>
          <w:lang w:val="es_ES" w:bidi="es_ES"/>
        </w:rPr>
        <w:t xml:space="preserve"> · </w:t>
      </w:r>
      <w:r>
        <w:rPr>
          <w:lang w:val="es_ES" w:bidi="es_ES"/>
        </w:rPr>
        <w:t>2CO 12:6</w:t>
      </w:r>
      <w:r>
        <w:rPr>
          <w:lang w:val="es_ES" w:bidi="es_ES"/>
        </w:rPr>
        <w:t xml:space="preserve"> · </w:t>
      </w:r>
      <w:r>
        <w:rPr>
          <w:lang w:val="es_ES" w:bidi="es_ES"/>
        </w:rPr>
        <w:t>2CO 12:17</w:t>
      </w:r>
      <w:r>
        <w:rPr>
          <w:lang w:val="es_ES" w:bidi="es_ES"/>
        </w:rPr>
        <w:t xml:space="preserve"> · </w:t>
      </w:r>
      <w:r>
        <w:rPr>
          <w:lang w:val="es_ES" w:bidi="es_ES"/>
        </w:rPr>
        <w:t>2CO 13:8</w:t>
      </w:r>
      <w:r>
        <w:rPr>
          <w:lang w:val="es_ES" w:bidi="es_ES"/>
        </w:rPr>
        <w:t xml:space="preserve"> · </w:t>
      </w:r>
      <w:r>
        <w:rPr>
          <w:lang w:val="es_ES" w:bidi="es_ES"/>
        </w:rPr>
        <w:t>GAL 1:7</w:t>
      </w:r>
      <w:r>
        <w:rPr>
          <w:lang w:val="es_ES" w:bidi="es_ES"/>
        </w:rPr>
        <w:t xml:space="preserve"> · </w:t>
      </w:r>
      <w:r>
        <w:rPr>
          <w:lang w:val="es_ES" w:bidi="es_ES"/>
        </w:rPr>
        <w:t>GAL 1:9</w:t>
      </w:r>
      <w:r>
        <w:rPr>
          <w:lang w:val="es_ES" w:bidi="es_ES"/>
        </w:rPr>
        <w:t xml:space="preserve"> · </w:t>
      </w:r>
      <w:r>
        <w:rPr>
          <w:lang w:val="es_ES" w:bidi="es_ES"/>
        </w:rPr>
        <w:t>GAL 5:6</w:t>
      </w:r>
      <w:r>
        <w:rPr>
          <w:lang w:val="es_ES" w:bidi="es_ES"/>
        </w:rPr>
        <w:t xml:space="preserve"> · </w:t>
      </w:r>
      <w:r>
        <w:rPr>
          <w:lang w:val="es_ES" w:bidi="es_ES"/>
        </w:rPr>
        <w:t>GAL 6:1</w:t>
      </w:r>
      <w:r>
        <w:rPr>
          <w:lang w:val="es_ES" w:bidi="es_ES"/>
        </w:rPr>
        <w:t xml:space="preserve"> · </w:t>
      </w:r>
      <w:r>
        <w:rPr>
          <w:lang w:val="es_ES" w:bidi="es_ES"/>
        </w:rPr>
        <w:t>GAL 6:3</w:t>
      </w:r>
      <w:r>
        <w:rPr>
          <w:lang w:val="es_ES" w:bidi="es_ES"/>
        </w:rPr>
        <w:t xml:space="preserve"> · </w:t>
      </w:r>
      <w:r>
        <w:rPr>
          <w:lang w:val="es_ES" w:bidi="es_ES"/>
        </w:rPr>
        <w:t>GAL 6:15</w:t>
      </w:r>
      <w:r>
        <w:rPr>
          <w:lang w:val="es_ES" w:bidi="es_ES"/>
        </w:rPr>
        <w:t xml:space="preserve"> · </w:t>
      </w:r>
      <w:r>
        <w:rPr>
          <w:lang w:val="es_ES" w:bidi="es_ES"/>
        </w:rPr>
        <w:t>EPH 2:9</w:t>
      </w:r>
      <w:r>
        <w:rPr>
          <w:lang w:val="es_ES" w:bidi="es_ES"/>
        </w:rPr>
        <w:t xml:space="preserve"> · </w:t>
      </w:r>
      <w:r>
        <w:rPr>
          <w:lang w:val="es_ES" w:bidi="es_ES"/>
        </w:rPr>
        <w:t>EPH 4:29</w:t>
      </w:r>
      <w:r>
        <w:rPr>
          <w:lang w:val="es_ES" w:bidi="es_ES"/>
        </w:rPr>
        <w:t xml:space="preserve"> · </w:t>
      </w:r>
      <w:r>
        <w:rPr>
          <w:lang w:val="es_ES" w:bidi="es_ES"/>
        </w:rPr>
        <w:t>EPH 5:27</w:t>
      </w:r>
      <w:r>
        <w:rPr>
          <w:lang w:val="es_ES" w:bidi="es_ES"/>
        </w:rPr>
        <w:t xml:space="preserve"> · </w:t>
      </w:r>
      <w:r>
        <w:rPr>
          <w:lang w:val="es_ES" w:bidi="es_ES"/>
        </w:rPr>
        <w:t>PHP 1:15</w:t>
      </w:r>
      <w:r>
        <w:rPr>
          <w:lang w:val="es_ES" w:bidi="es_ES"/>
        </w:rPr>
        <w:t xml:space="preserve"> · </w:t>
      </w:r>
      <w:r>
        <w:rPr>
          <w:lang w:val="es_ES" w:bidi="es_ES"/>
        </w:rPr>
        <w:t>PHP 1:15</w:t>
      </w:r>
      <w:r>
        <w:rPr>
          <w:lang w:val="es_ES" w:bidi="es_ES"/>
        </w:rPr>
        <w:t xml:space="preserve"> · </w:t>
      </w:r>
      <w:r>
        <w:rPr>
          <w:lang w:val="es_ES" w:bidi="es_ES"/>
        </w:rPr>
        <w:t>PHP 2:1</w:t>
      </w:r>
      <w:r>
        <w:rPr>
          <w:lang w:val="es_ES" w:bidi="es_ES"/>
        </w:rPr>
        <w:t xml:space="preserve"> · </w:t>
      </w:r>
      <w:r>
        <w:rPr>
          <w:lang w:val="es_ES" w:bidi="es_ES"/>
        </w:rPr>
        <w:t>PHP 2:1</w:t>
      </w:r>
      <w:r>
        <w:rPr>
          <w:lang w:val="es_ES" w:bidi="es_ES"/>
        </w:rPr>
        <w:t xml:space="preserve"> · </w:t>
      </w:r>
      <w:r>
        <w:rPr>
          <w:lang w:val="es_ES" w:bidi="es_ES"/>
        </w:rPr>
        <w:t>PHP 2:1</w:t>
      </w:r>
      <w:r>
        <w:rPr>
          <w:lang w:val="es_ES" w:bidi="es_ES"/>
        </w:rPr>
        <w:t xml:space="preserve"> · </w:t>
      </w:r>
      <w:r>
        <w:rPr>
          <w:lang w:val="es_ES" w:bidi="es_ES"/>
        </w:rPr>
        <w:t>PHP 2:1</w:t>
      </w:r>
      <w:r>
        <w:rPr>
          <w:lang w:val="es_ES" w:bidi="es_ES"/>
        </w:rPr>
        <w:t xml:space="preserve"> · </w:t>
      </w:r>
      <w:r>
        <w:rPr>
          <w:lang w:val="es_ES" w:bidi="es_ES"/>
        </w:rPr>
        <w:t>PHP 3:4</w:t>
      </w:r>
      <w:r>
        <w:rPr>
          <w:lang w:val="es_ES" w:bidi="es_ES"/>
        </w:rPr>
        <w:t xml:space="preserve"> · </w:t>
      </w:r>
      <w:r>
        <w:rPr>
          <w:lang w:val="es_ES" w:bidi="es_ES"/>
        </w:rPr>
        <w:t>PHP 3:15</w:t>
      </w:r>
      <w:r>
        <w:rPr>
          <w:lang w:val="es_ES" w:bidi="es_ES"/>
        </w:rPr>
        <w:t xml:space="preserve"> · </w:t>
      </w:r>
      <w:r>
        <w:rPr>
          <w:lang w:val="es_ES" w:bidi="es_ES"/>
        </w:rPr>
        <w:t>PHP 4:8</w:t>
      </w:r>
      <w:r>
        <w:rPr>
          <w:lang w:val="es_ES" w:bidi="es_ES"/>
        </w:rPr>
        <w:t xml:space="preserve"> · </w:t>
      </w:r>
      <w:r>
        <w:rPr>
          <w:lang w:val="es_ES" w:bidi="es_ES"/>
        </w:rPr>
        <w:t>PHP 4:8</w:t>
      </w:r>
      <w:r>
        <w:rPr>
          <w:lang w:val="es_ES" w:bidi="es_ES"/>
        </w:rPr>
        <w:t xml:space="preserve"> · </w:t>
      </w:r>
      <w:r>
        <w:rPr>
          <w:lang w:val="es_ES" w:bidi="es_ES"/>
        </w:rPr>
        <w:t>COL 2:8</w:t>
      </w:r>
      <w:r>
        <w:rPr>
          <w:lang w:val="es_ES" w:bidi="es_ES"/>
        </w:rPr>
        <w:t xml:space="preserve"> · </w:t>
      </w:r>
      <w:r>
        <w:rPr>
          <w:lang w:val="es_ES" w:bidi="es_ES"/>
        </w:rPr>
        <w:t>COL 2:16</w:t>
      </w:r>
      <w:r>
        <w:rPr>
          <w:lang w:val="es_ES" w:bidi="es_ES"/>
        </w:rPr>
        <w:t xml:space="preserve"> · </w:t>
      </w:r>
      <w:r>
        <w:rPr>
          <w:lang w:val="es_ES" w:bidi="es_ES"/>
        </w:rPr>
        <w:t>COL 2:23</w:t>
      </w:r>
      <w:r>
        <w:rPr>
          <w:lang w:val="es_ES" w:bidi="es_ES"/>
        </w:rPr>
        <w:t xml:space="preserve"> · </w:t>
      </w:r>
      <w:r>
        <w:rPr>
          <w:lang w:val="es_ES" w:bidi="es_ES"/>
        </w:rPr>
        <w:t>COL 3:13</w:t>
      </w:r>
      <w:r>
        <w:rPr>
          <w:lang w:val="es_ES" w:bidi="es_ES"/>
        </w:rPr>
        <w:t xml:space="preserve"> · </w:t>
      </w:r>
      <w:r>
        <w:rPr>
          <w:lang w:val="es_ES" w:bidi="es_ES"/>
        </w:rPr>
        <w:t>COL 3:13</w:t>
      </w:r>
      <w:r>
        <w:rPr>
          <w:lang w:val="es_ES" w:bidi="es_ES"/>
        </w:rPr>
        <w:t xml:space="preserve"> · </w:t>
      </w:r>
      <w:r>
        <w:rPr>
          <w:lang w:val="es_ES" w:bidi="es_ES"/>
        </w:rPr>
        <w:t>COL 3:17</w:t>
      </w:r>
      <w:r>
        <w:rPr>
          <w:lang w:val="es_ES" w:bidi="es_ES"/>
        </w:rPr>
        <w:t xml:space="preserve"> · </w:t>
      </w:r>
      <w:r>
        <w:rPr>
          <w:lang w:val="es_ES" w:bidi="es_ES"/>
        </w:rPr>
        <w:t>TIT 1:6</w:t>
      </w:r>
      <w:r>
        <w:rPr>
          <w:lang w:val="es_ES" w:bidi="es_ES"/>
        </w:rPr>
        <w:t xml:space="preserve"> · </w:t>
      </w:r>
      <w:r>
        <w:rPr>
          <w:lang w:val="es_ES" w:bidi="es_ES"/>
        </w:rPr>
        <w:t>PHM 1:18</w:t>
      </w:r>
      <w:r>
        <w:rPr>
          <w:lang w:val="es_ES" w:bidi="es_ES"/>
        </w:rPr>
        <w:t xml:space="preserve"> · </w:t>
      </w:r>
      <w:r>
        <w:rPr>
          <w:lang w:val="es_ES" w:bidi="es_ES"/>
        </w:rPr>
        <w:t>HEB 10:27</w:t>
      </w:r>
      <w:r>
        <w:rPr>
          <w:lang w:val="es_ES" w:bidi="es_ES"/>
        </w:rPr>
        <w:t xml:space="preserve"> · </w:t>
      </w:r>
      <w:r>
        <w:rPr>
          <w:lang w:val="es_ES" w:bidi="es_ES"/>
        </w:rPr>
        <w:t>HEB 10:28</w:t>
      </w:r>
      <w:r>
        <w:rPr>
          <w:lang w:val="es_ES" w:bidi="es_ES"/>
        </w:rPr>
        <w:t xml:space="preserve"> · </w:t>
      </w:r>
      <w:r>
        <w:rPr>
          <w:lang w:val="es_ES" w:bidi="es_ES"/>
        </w:rPr>
        <w:t>1PE 2:19</w:t>
      </w:r>
      <w:r>
        <w:rPr>
          <w:lang w:val="es_ES" w:bidi="es_ES"/>
        </w:rPr>
        <w:t xml:space="preserve"> · </w:t>
      </w:r>
      <w:r>
        <w:rPr>
          <w:lang w:val="es_ES" w:bidi="es_ES"/>
        </w:rPr>
        <w:t>1PE 3:1</w:t>
      </w:r>
    </w:p>
    <w:p>
      <w:pPr/>
      <w:r>
        <w:rPr>
          <w:lang w:val="es_ES" w:bidi="es_ES"/>
        </w:rPr>
      </w:r>
      <w:r>
        <w:rPr>
          <w:lang w:val="es_ES" w:bidi="es_ES"/>
        </w:rPr>
        <w:t>92.13</w:t>
      </w:r>
      <w:r>
        <w:rPr>
          <w:lang w:val="es_ES" w:bidi="es_ES"/>
        </w:rPr>
        <w:t xml:space="preserve"> · </w:t>
      </w:r>
      <w:r>
        <w:rPr>
          <w:lang w:val="es_ES" w:bidi="es_ES"/>
        </w:rPr>
        <w:t>Referenciales del discurso</w:t>
      </w:r>
      <w:r>
        <w:rPr>
          <w:lang w:val="es_ES" w:bidi="es_ES"/>
        </w:rPr>
        <w:t xml:space="preserve"> · </w:t>
      </w:r>
      <w:r>
        <w:rPr>
          <w:lang w:val="es_ES" w:bidi="es_ES"/>
        </w:rPr>
        <w:t>De quién o qué se habla o escribe</w:t>
      </w:r>
    </w:p>
    <w:p>
      <w:pPr/>
      <w:r>
        <w:rPr>
          <w:lang w:val="es_ES" w:bidi="es_ES"/>
        </w:rPr>
      </w:r>
      <w:r>
        <w:rPr>
          <w:lang w:val="es_ES" w:bidi="es_ES"/>
        </w:rPr>
        <w:t>alguien importante</w:t>
      </w:r>
      <w:r>
        <w:rPr>
          <w:lang w:val="es_ES" w:bidi="es_ES"/>
        </w:rPr>
        <w:t xml:space="preserve">, </w:t>
      </w:r>
      <w:r>
        <w:rPr>
          <w:lang w:val="es_ES" w:bidi="es_ES"/>
        </w:rPr>
        <w:t>algo importante</w:t>
      </w:r>
      <w:r>
        <w:rPr>
          <w:lang w:val="es_ES" w:bidi="es_ES"/>
        </w:rPr>
        <w:t xml:space="preserve"> </w:t>
      </w:r>
      <w:r>
        <w:rPr>
          <w:lang w:val="es_ES" w:bidi="es_ES"/>
        </w:rPr>
        <w:t>(ocurre solo en posición predicativa) referencia a alguien o algo de prominencia o distinción</w:t>
      </w:r>
      <w:r>
        <w:rPr>
          <w:lang w:val="es_ES" w:bidi="es_ES"/>
        </w:rPr>
        <w:t xml:space="preserve"> </w:t>
      </w:r>
      <w:r>
        <w:rPr>
          <w:lang w:val="es_ES" w:bidi="es_ES"/>
        </w:rPr>
        <w:t xml:space="preserve">Para un tratamiento de τις[b] como parte de una expresión idiomática en </w:t>
      </w:r>
      <w:r>
        <w:rPr>
          <w:lang w:val="es_ES" w:bidi="es_ES"/>
        </w:rPr>
        <w:t>ACT 5:36</w:t>
      </w:r>
      <w:r>
        <w:rPr>
          <w:lang w:val="es_ES" w:bidi="es_ES"/>
        </w:rPr>
        <w:t xml:space="preserve">, ver </w:t>
      </w:r>
      <w:hyperlink r:id="rId56">
        <w:r>
          <w:rPr>
            <w:lang w:val="es_ES" w:bidi="es_ES"/>
          </w:rPr>
          <w:rPr>
            <w:color w:val="0000EE"/>
            <w:u w:val="single"/>
          </w:rPr>
          <w:t>87.49</w:t>
        </w:r>
      </w:hyperlink>
      <w:r>
        <w:rPr>
          <w:lang w:val="es_ES" w:bidi="es_ES"/>
        </w:rPr>
        <w:t>.</w:t>
      </w:r>
    </w:p>
    <w:p>
      <w:pPr/>
      <w:r>
        <w:rPr>
          <w:lang w:val="es_ES" w:bidi="es_ES"/>
        </w:rPr>
      </w:r>
      <w:r>
        <w:rPr>
          <w:lang w:val="es_ES" w:bidi="es_ES"/>
        </w:rPr>
        <w:t>ACT 5:36</w:t>
      </w:r>
      <w:r>
        <w:rPr>
          <w:lang w:val="es_ES" w:bidi="es_ES"/>
        </w:rPr>
        <w:t xml:space="preserve"> · </w:t>
      </w:r>
      <w:r>
        <w:rPr>
          <w:lang w:val="es_ES" w:bidi="es_ES"/>
        </w:rPr>
        <w:t>GAL 6:3</w:t>
      </w:r>
      <w:r>
        <w:rPr>
          <w:lang w:val="es_ES" w:bidi="es_ES"/>
        </w:rPr>
        <w:t xml:space="preserve"> · </w:t>
      </w:r>
      <w:r>
        <w:rPr>
          <w:lang w:val="es_ES" w:bidi="es_ES"/>
        </w:rPr>
        <w:t>JAS 1:18</w:t>
      </w:r>
      <w:r>
        <w:rPr>
          <w:lang w:val="es_ES" w:bidi="es_ES"/>
        </w:rPr>
      </w:r>
      <w:r>
        <w:rPr>
          <w:lang w:val="es_ES" w:bidi="es_ES"/>
        </w:rPr>
      </w:r>
    </w:p>
    <w:p>
      <w:pPr/>
      <w:r>
        <w:rPr>
          <w:lang w:val="es_ES" w:bidi="es_ES"/>
        </w:rPr>
      </w:r>
    </w:p>
    <w:p>
      <w:pPr>
        <w:pStyle w:val="Heading2"/>
      </w:pPr>
      <w:r>
        <w:rPr>
          <w:lang w:val="es_ES" w:bidi="es_ES"/>
        </w:rPr>
        <w:t>Τίτιος</w:t>
      </w:r>
      <w:r>
        <w:rPr>
          <w:lang w:val="es_ES" w:bidi="es_ES"/>
        </w:rPr>
      </w:r>
    </w:p>
    <w:p>
      <w:pPr>
        <w:pStyle w:val="Heading1"/>
      </w:pPr>
      <w:r>
        <w:rPr>
          <w:lang w:val="es_ES" w:bidi="es_ES"/>
        </w:rPr>
        <w:t>Τίτιος</w:t>
      </w:r>
    </w:p>
    <w:p>
      <w:pPr/>
      <w:r>
        <w:rPr>
          <w:lang w:val="es_ES" w:bidi="es_ES"/>
        </w:rPr>
      </w:r>
      <w:r>
        <w:rPr>
          <w:lang w:val="es_ES" w:bidi="es_ES"/>
        </w:rPr>
        <w:t>Τίτιος</w:t>
      </w:r>
      <w:r>
        <w:rPr>
          <w:lang w:val="es_ES" w:bidi="es_ES"/>
        </w:rPr>
        <w:t xml:space="preserve"> (</w:t>
      </w:r>
      <w:r>
        <w:rPr>
          <w:lang w:val="es_ES" w:bidi="es_ES"/>
        </w:rPr>
        <w:t>G5103a</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93.363</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Ticio</w:t>
      </w:r>
      <w:r>
        <w:rPr>
          <w:lang w:val="es_ES" w:bidi="es_ES"/>
        </w:rPr>
        <w:t xml:space="preserve">, </w:t>
      </w:r>
      <w:r>
        <w:rPr>
          <w:lang w:val="es_ES" w:bidi="es_ES"/>
        </w:rPr>
        <w:t>Tito</w:t>
      </w:r>
      <w:r>
        <w:rPr>
          <w:lang w:val="es_ES" w:bidi="es_ES"/>
        </w:rPr>
        <w:t xml:space="preserve"> </w:t>
      </w:r>
      <w:r>
        <w:rPr>
          <w:lang w:val="es_ES" w:bidi="es_ES"/>
        </w:rPr>
        <w:t xml:space="preserve">prosélito judío que vivía en Corinto, y cuyo nombre adicional era Justo; ver </w:t>
      </w:r>
      <w:hyperlink r:id="rId57">
        <w:r>
          <w:rPr>
            <w:lang w:val="es_ES" w:bidi="es_ES"/>
          </w:rPr>
          <w:rPr>
            <w:color w:val="0000EE"/>
            <w:u w:val="single"/>
          </w:rPr>
          <w:t>93.179</w:t>
        </w:r>
      </w:hyperlink>
    </w:p>
    <w:p>
      <w:pPr/>
      <w:r>
        <w:rPr>
          <w:lang w:val="es_ES" w:bidi="es_ES"/>
        </w:rPr>
      </w:r>
      <w:r>
        <w:rPr>
          <w:lang w:val="es_ES" w:bidi="es_ES"/>
        </w:rPr>
        <w:t>ACT 18:7</w:t>
      </w:r>
      <w:r>
        <w:rPr>
          <w:lang w:val="es_ES" w:bidi="es_ES"/>
        </w:rPr>
      </w:r>
      <w:r>
        <w:rPr>
          <w:lang w:val="es_ES" w:bidi="es_ES"/>
        </w:rPr>
      </w:r>
    </w:p>
    <w:p>
      <w:pPr/>
      <w:r>
        <w:rPr>
          <w:lang w:val="es_ES" w:bidi="es_ES"/>
        </w:rPr>
      </w:r>
    </w:p>
    <w:p>
      <w:pPr>
        <w:pStyle w:val="Heading2"/>
      </w:pPr>
      <w:r>
        <w:rPr>
          <w:lang w:val="es_ES" w:bidi="es_ES"/>
        </w:rPr>
        <w:t>τίτλος</w:t>
      </w:r>
      <w:r>
        <w:rPr>
          <w:lang w:val="es_ES" w:bidi="es_ES"/>
        </w:rPr>
      </w:r>
    </w:p>
    <w:p>
      <w:pPr>
        <w:pStyle w:val="Heading1"/>
      </w:pPr>
      <w:r>
        <w:rPr>
          <w:lang w:val="es_ES" w:bidi="es_ES"/>
        </w:rPr>
        <w:t>τίτλος</w:t>
      </w:r>
    </w:p>
    <w:p>
      <w:pPr/>
      <w:r>
        <w:rPr>
          <w:lang w:val="es_ES" w:bidi="es_ES"/>
        </w:rPr>
      </w:r>
      <w:r>
        <w:rPr>
          <w:lang w:val="es_ES" w:bidi="es_ES"/>
        </w:rPr>
        <w:t>τίτλος</w:t>
      </w:r>
      <w:r>
        <w:rPr>
          <w:lang w:val="es_ES" w:bidi="es_ES"/>
        </w:rPr>
        <w:t xml:space="preserve"> (</w:t>
      </w:r>
      <w:r>
        <w:rPr>
          <w:lang w:val="es_ES" w:bidi="es_ES"/>
        </w:rPr>
        <w:t>G5102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33.46</w:t>
      </w:r>
      <w:r>
        <w:rPr>
          <w:lang w:val="es_ES" w:bidi="es_ES"/>
        </w:rPr>
        <w:t xml:space="preserve"> · </w:t>
      </w:r>
      <w:r>
        <w:rPr>
          <w:lang w:val="es_ES" w:bidi="es_ES"/>
        </w:rPr>
        <w:t>Comunicación</w:t>
      </w:r>
      <w:r>
        <w:rPr>
          <w:lang w:val="es_ES" w:bidi="es_ES"/>
        </w:rPr>
        <w:t xml:space="preserve"> · </w:t>
      </w:r>
      <w:r>
        <w:rPr>
          <w:lang w:val="es_ES" w:bidi="es_ES"/>
        </w:rPr>
        <w:t>Lenguaje escrito</w:t>
      </w:r>
    </w:p>
    <w:p>
      <w:pPr/>
      <w:r>
        <w:rPr>
          <w:lang w:val="es_ES" w:bidi="es_ES"/>
        </w:rPr>
      </w:r>
      <w:r>
        <w:rPr>
          <w:lang w:val="es_ES" w:bidi="es_ES"/>
        </w:rPr>
        <w:t>inscripción</w:t>
      </w:r>
      <w:r>
        <w:rPr>
          <w:lang w:val="es_ES" w:bidi="es_ES"/>
        </w:rPr>
        <w:t xml:space="preserve">, </w:t>
      </w:r>
      <w:r>
        <w:rPr>
          <w:lang w:val="es_ES" w:bidi="es_ES"/>
        </w:rPr>
        <w:t>escrito</w:t>
      </w:r>
      <w:r>
        <w:rPr>
          <w:lang w:val="es_ES" w:bidi="es_ES"/>
        </w:rPr>
        <w:t xml:space="preserve"> </w:t>
      </w:r>
      <w:r>
        <w:rPr>
          <w:lang w:val="es_ES" w:bidi="es_ES"/>
        </w:rPr>
        <w:t>nota breve, utilizada principalmente para identificación</w:t>
      </w:r>
    </w:p>
    <w:p>
      <w:pPr/>
      <w:r>
        <w:rPr>
          <w:lang w:val="es_ES" w:bidi="es_ES"/>
        </w:rPr>
      </w:r>
      <w:r>
        <w:rPr>
          <w:lang w:val="es_ES" w:bidi="es_ES"/>
        </w:rPr>
        <w:t>JHN 19:19</w:t>
      </w:r>
      <w:r>
        <w:rPr>
          <w:lang w:val="es_ES" w:bidi="es_ES"/>
        </w:rPr>
        <w:t xml:space="preserve"> · </w:t>
      </w:r>
      <w:r>
        <w:rPr>
          <w:lang w:val="es_ES" w:bidi="es_ES"/>
        </w:rPr>
        <w:t>JHN 19:20</w:t>
      </w:r>
      <w:r>
        <w:rPr>
          <w:lang w:val="es_ES" w:bidi="es_ES"/>
        </w:rPr>
      </w:r>
      <w:r>
        <w:rPr>
          <w:lang w:val="es_ES" w:bidi="es_ES"/>
        </w:rPr>
      </w:r>
    </w:p>
    <w:p>
      <w:pPr/>
      <w:r>
        <w:rPr>
          <w:lang w:val="es_ES" w:bidi="es_ES"/>
        </w:rPr>
      </w:r>
    </w:p>
    <w:p>
      <w:pPr>
        <w:pStyle w:val="Heading2"/>
      </w:pPr>
      <w:r>
        <w:rPr>
          <w:lang w:val="es_ES" w:bidi="es_ES"/>
        </w:rPr>
        <w:t>Τίτος</w:t>
      </w:r>
      <w:r>
        <w:rPr>
          <w:lang w:val="es_ES" w:bidi="es_ES"/>
        </w:rPr>
      </w:r>
    </w:p>
    <w:p>
      <w:pPr>
        <w:pStyle w:val="Heading1"/>
      </w:pPr>
      <w:r>
        <w:rPr>
          <w:lang w:val="es_ES" w:bidi="es_ES"/>
        </w:rPr>
        <w:t>Τίτος</w:t>
      </w:r>
    </w:p>
    <w:p>
      <w:pPr/>
      <w:r>
        <w:rPr>
          <w:lang w:val="es_ES" w:bidi="es_ES"/>
        </w:rPr>
      </w:r>
      <w:r>
        <w:rPr>
          <w:lang w:val="es_ES" w:bidi="es_ES"/>
        </w:rPr>
        <w:t>Τίτος</w:t>
      </w:r>
      <w:r>
        <w:rPr>
          <w:lang w:val="es_ES" w:bidi="es_ES"/>
        </w:rPr>
        <w:t xml:space="preserve"> (</w:t>
      </w:r>
      <w:r>
        <w:rPr>
          <w:lang w:val="es_ES" w:bidi="es_ES"/>
        </w:rPr>
        <w:t>G5103</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93.364a</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Tito</w:t>
      </w:r>
      <w:r>
        <w:rPr>
          <w:lang w:val="es_ES" w:bidi="es_ES"/>
        </w:rPr>
        <w:t xml:space="preserve"> </w:t>
      </w:r>
      <w:r>
        <w:rPr>
          <w:lang w:val="es_ES" w:bidi="es_ES"/>
        </w:rPr>
        <w:t>amigo y compañero de Pablo</w:t>
      </w:r>
    </w:p>
    <w:p>
      <w:pPr/>
      <w:r>
        <w:rPr>
          <w:lang w:val="es_ES" w:bidi="es_ES"/>
        </w:rPr>
      </w:r>
      <w:r>
        <w:rPr>
          <w:lang w:val="es_ES" w:bidi="es_ES"/>
        </w:rPr>
        <w:t>2CO 2:13</w:t>
      </w:r>
      <w:r>
        <w:rPr>
          <w:lang w:val="es_ES" w:bidi="es_ES"/>
        </w:rPr>
        <w:t xml:space="preserve"> · </w:t>
      </w:r>
      <w:r>
        <w:rPr>
          <w:lang w:val="es_ES" w:bidi="es_ES"/>
        </w:rPr>
        <w:t>2CO 7:6</w:t>
      </w:r>
      <w:r>
        <w:rPr>
          <w:lang w:val="es_ES" w:bidi="es_ES"/>
        </w:rPr>
        <w:t xml:space="preserve"> · </w:t>
      </w:r>
      <w:r>
        <w:rPr>
          <w:lang w:val="es_ES" w:bidi="es_ES"/>
        </w:rPr>
        <w:t>2CO 7:13</w:t>
      </w:r>
      <w:r>
        <w:rPr>
          <w:lang w:val="es_ES" w:bidi="es_ES"/>
        </w:rPr>
        <w:t xml:space="preserve"> · </w:t>
      </w:r>
      <w:r>
        <w:rPr>
          <w:lang w:val="es_ES" w:bidi="es_ES"/>
        </w:rPr>
        <w:t>2CO 7:14</w:t>
      </w:r>
      <w:r>
        <w:rPr>
          <w:lang w:val="es_ES" w:bidi="es_ES"/>
        </w:rPr>
        <w:t xml:space="preserve"> · </w:t>
      </w:r>
      <w:r>
        <w:rPr>
          <w:lang w:val="es_ES" w:bidi="es_ES"/>
        </w:rPr>
        <w:t>2CO 8:6</w:t>
      </w:r>
      <w:r>
        <w:rPr>
          <w:lang w:val="es_ES" w:bidi="es_ES"/>
        </w:rPr>
        <w:t xml:space="preserve"> · </w:t>
      </w:r>
      <w:r>
        <w:rPr>
          <w:lang w:val="es_ES" w:bidi="es_ES"/>
        </w:rPr>
        <w:t>2CO 8:16</w:t>
      </w:r>
      <w:r>
        <w:rPr>
          <w:lang w:val="es_ES" w:bidi="es_ES"/>
        </w:rPr>
        <w:t xml:space="preserve"> · </w:t>
      </w:r>
      <w:r>
        <w:rPr>
          <w:lang w:val="es_ES" w:bidi="es_ES"/>
        </w:rPr>
        <w:t>2CO 8:23</w:t>
      </w:r>
      <w:r>
        <w:rPr>
          <w:lang w:val="es_ES" w:bidi="es_ES"/>
        </w:rPr>
        <w:t xml:space="preserve"> · </w:t>
      </w:r>
      <w:r>
        <w:rPr>
          <w:lang w:val="es_ES" w:bidi="es_ES"/>
        </w:rPr>
        <w:t>2CO 12:18</w:t>
      </w:r>
      <w:r>
        <w:rPr>
          <w:lang w:val="es_ES" w:bidi="es_ES"/>
        </w:rPr>
        <w:t xml:space="preserve"> · </w:t>
      </w:r>
      <w:r>
        <w:rPr>
          <w:lang w:val="es_ES" w:bidi="es_ES"/>
        </w:rPr>
        <w:t>2CO 12:18</w:t>
      </w:r>
      <w:r>
        <w:rPr>
          <w:lang w:val="es_ES" w:bidi="es_ES"/>
        </w:rPr>
        <w:t xml:space="preserve"> · </w:t>
      </w:r>
      <w:r>
        <w:rPr>
          <w:lang w:val="es_ES" w:bidi="es_ES"/>
        </w:rPr>
        <w:t>GAL 2:1</w:t>
      </w:r>
      <w:r>
        <w:rPr>
          <w:lang w:val="es_ES" w:bidi="es_ES"/>
        </w:rPr>
        <w:t xml:space="preserve"> · </w:t>
      </w:r>
      <w:r>
        <w:rPr>
          <w:lang w:val="es_ES" w:bidi="es_ES"/>
        </w:rPr>
        <w:t>GAL 2:3</w:t>
      </w:r>
      <w:r>
        <w:rPr>
          <w:lang w:val="es_ES" w:bidi="es_ES"/>
        </w:rPr>
        <w:t xml:space="preserve"> · </w:t>
      </w:r>
      <w:r>
        <w:rPr>
          <w:lang w:val="es_ES" w:bidi="es_ES"/>
        </w:rPr>
        <w:t>2TI 4:10</w:t>
      </w:r>
      <w:r>
        <w:rPr>
          <w:lang w:val="es_ES" w:bidi="es_ES"/>
        </w:rPr>
        <w:t xml:space="preserve"> · </w:t>
      </w:r>
      <w:r>
        <w:rPr>
          <w:lang w:val="es_ES" w:bidi="es_ES"/>
        </w:rPr>
        <w:t>TIT 1:4</w:t>
      </w:r>
    </w:p>
    <w:p>
      <w:pPr/>
      <w:r>
        <w:rPr>
          <w:lang w:val="es_ES" w:bidi="es_ES"/>
        </w:rPr>
      </w:r>
      <w:r>
        <w:rPr>
          <w:lang w:val="es_ES" w:bidi="es_ES"/>
        </w:rPr>
        <w:t>93.364b</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Tito</w:t>
      </w:r>
      <w:r>
        <w:rPr>
          <w:lang w:val="es_ES" w:bidi="es_ES"/>
        </w:rPr>
        <w:t xml:space="preserve"> </w:t>
      </w:r>
      <w:r>
        <w:rPr>
          <w:lang w:val="es_ES" w:bidi="es_ES"/>
        </w:rPr>
        <w:t xml:space="preserve">forma alternativa de </w:t>
      </w:r>
      <w:r>
        <w:rPr>
          <w:lang w:val="es_ES" w:bidi="es_ES"/>
        </w:rPr>
        <w:t>Τίτιος</w:t>
      </w:r>
      <w:r>
        <w:rPr>
          <w:lang w:val="es_ES" w:bidi="es_ES"/>
        </w:rPr>
        <w:t xml:space="preserve">, </w:t>
      </w:r>
      <w:hyperlink r:id="rId58">
        <w:r>
          <w:rPr>
            <w:lang w:val="es_ES" w:bidi="es_ES"/>
          </w:rPr>
          <w:rPr>
            <w:color w:val="0000EE"/>
            <w:u w:val="single"/>
          </w:rPr>
          <w:t>93.363</w:t>
        </w:r>
      </w:hyperlink>
      <w:r>
        <w:rPr>
          <w:lang w:val="es_ES" w:bidi="es_ES"/>
        </w:rPr>
        <w:t xml:space="preserve"> (</w:t>
      </w:r>
      <w:r>
        <w:rPr>
          <w:lang w:val="es_ES" w:bidi="es_ES"/>
        </w:rPr>
        <w:t>ACT 18:7</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τοιγαροῦν</w:t>
      </w:r>
      <w:r>
        <w:rPr>
          <w:lang w:val="es_ES" w:bidi="es_ES"/>
        </w:rPr>
      </w:r>
    </w:p>
    <w:p>
      <w:pPr>
        <w:pStyle w:val="Heading1"/>
      </w:pPr>
      <w:r>
        <w:rPr>
          <w:lang w:val="es_ES" w:bidi="es_ES"/>
        </w:rPr>
        <w:t>τοιγαροῦν</w:t>
      </w:r>
    </w:p>
    <w:p>
      <w:pPr/>
      <w:r>
        <w:rPr>
          <w:lang w:val="es_ES" w:bidi="es_ES"/>
        </w:rPr>
      </w:r>
      <w:r>
        <w:rPr>
          <w:lang w:val="es_ES" w:bidi="es_ES"/>
        </w:rPr>
        <w:t>τοιγαροῦν</w:t>
      </w:r>
      <w:r>
        <w:rPr>
          <w:lang w:val="es_ES" w:bidi="es_ES"/>
        </w:rPr>
        <w:t xml:space="preserve"> (</w:t>
      </w:r>
      <w:r>
        <w:rPr>
          <w:lang w:val="es_ES" w:bidi="es_ES"/>
        </w:rPr>
        <w:t>G5105</w:t>
      </w:r>
      <w:r>
        <w:rPr>
          <w:lang w:val="es_ES" w:bidi="es_ES"/>
        </w:rPr>
        <w:t>)</w:t>
      </w:r>
    </w:p>
    <w:p>
      <w:pPr/>
      <w:r>
        <w:rPr>
          <w:lang w:val="es_ES" w:bidi="es_ES"/>
        </w:rPr>
      </w:r>
      <w:r>
        <w:rPr>
          <w:lang w:val="es_ES" w:bidi="es_ES"/>
        </w:rPr>
        <w:t xml:space="preserve">conj. </w:t>
      </w:r>
      <w:r>
        <w:rPr>
          <w:lang w:val="es_ES" w:bidi="es_ES"/>
        </w:rPr>
        <w:t>|</w:t>
      </w:r>
      <w:r>
        <w:rPr>
          <w:lang w:val="es_ES" w:bidi="es_ES"/>
        </w:rPr>
        <w:t xml:space="preserve"> τοί + γάρ + οῦν</w:t>
      </w:r>
    </w:p>
    <w:p>
      <w:pPr/>
      <w:r>
        <w:rPr>
          <w:lang w:val="es_ES" w:bidi="es_ES"/>
        </w:rPr>
      </w:r>
      <w:r>
        <w:rPr>
          <w:lang w:val="es_ES" w:bidi="es_ES"/>
        </w:rPr>
        <w:t>89.51</w:t>
      </w:r>
      <w:r>
        <w:rPr>
          <w:lang w:val="es_ES" w:bidi="es_ES"/>
        </w:rPr>
        <w:t xml:space="preserve"> · </w:t>
      </w:r>
      <w:r>
        <w:rPr>
          <w:lang w:val="es_ES" w:bidi="es_ES"/>
        </w:rPr>
        <w:t>Relaciones</w:t>
      </w:r>
      <w:r>
        <w:rPr>
          <w:lang w:val="es_ES" w:bidi="es_ES"/>
        </w:rPr>
        <w:t xml:space="preserve"> · </w:t>
      </w:r>
      <w:r>
        <w:rPr>
          <w:lang w:val="es_ES" w:bidi="es_ES"/>
        </w:rPr>
        <w:t>Resultado</w:t>
      </w:r>
    </w:p>
    <w:p>
      <w:pPr/>
      <w:r>
        <w:rPr>
          <w:lang w:val="es_ES" w:bidi="es_ES"/>
        </w:rPr>
      </w:r>
      <w:r>
        <w:rPr>
          <w:lang w:val="es_ES" w:bidi="es_ES"/>
        </w:rPr>
        <w:t>por esta misma razón</w:t>
      </w:r>
      <w:r>
        <w:rPr>
          <w:lang w:val="es_ES" w:bidi="es_ES"/>
        </w:rPr>
        <w:t xml:space="preserve">, </w:t>
      </w:r>
      <w:r>
        <w:rPr>
          <w:lang w:val="es_ES" w:bidi="es_ES"/>
        </w:rPr>
        <w:t>por consiguiente</w:t>
      </w:r>
      <w:r>
        <w:rPr>
          <w:lang w:val="es_ES" w:bidi="es_ES"/>
        </w:rPr>
        <w:t xml:space="preserve">, </w:t>
      </w:r>
      <w:r>
        <w:rPr>
          <w:lang w:val="es_ES" w:bidi="es_ES"/>
        </w:rPr>
        <w:t>por lo tanto</w:t>
      </w:r>
      <w:r>
        <w:rPr>
          <w:lang w:val="es_ES" w:bidi="es_ES"/>
        </w:rPr>
        <w:t xml:space="preserve">, </w:t>
      </w:r>
      <w:r>
        <w:rPr>
          <w:lang w:val="es_ES" w:bidi="es_ES"/>
        </w:rPr>
        <w:t>por lo que entonces</w:t>
      </w:r>
      <w:r>
        <w:rPr>
          <w:lang w:val="es_ES" w:bidi="es_ES"/>
        </w:rPr>
        <w:t xml:space="preserve"> </w:t>
      </w:r>
      <w:r>
        <w:rPr>
          <w:lang w:val="es_ES" w:bidi="es_ES"/>
        </w:rPr>
        <w:t>marcador de resultado enfático, a menudo asociado con la exhortación</w:t>
      </w:r>
    </w:p>
    <w:p>
      <w:pPr/>
      <w:r>
        <w:rPr>
          <w:lang w:val="es_ES" w:bidi="es_ES"/>
        </w:rPr>
      </w:r>
      <w:r>
        <w:rPr>
          <w:lang w:val="es_ES" w:bidi="es_ES"/>
        </w:rPr>
        <w:t>1TH 4:8</w:t>
      </w:r>
      <w:r>
        <w:rPr>
          <w:lang w:val="es_ES" w:bidi="es_ES"/>
        </w:rPr>
        <w:t xml:space="preserve"> · </w:t>
      </w:r>
      <w:r>
        <w:rPr>
          <w:lang w:val="es_ES" w:bidi="es_ES"/>
        </w:rPr>
        <w:t>HEB 12:1</w:t>
      </w:r>
      <w:r>
        <w:rPr>
          <w:lang w:val="es_ES" w:bidi="es_ES"/>
        </w:rPr>
      </w:r>
      <w:r>
        <w:rPr>
          <w:lang w:val="es_ES" w:bidi="es_ES"/>
        </w:rPr>
      </w:r>
    </w:p>
    <w:p>
      <w:pPr/>
      <w:r>
        <w:rPr>
          <w:lang w:val="es_ES" w:bidi="es_ES"/>
        </w:rPr>
      </w:r>
    </w:p>
    <w:p>
      <w:pPr>
        <w:pStyle w:val="Heading2"/>
      </w:pPr>
      <w:r>
        <w:rPr>
          <w:lang w:val="es_ES" w:bidi="es_ES"/>
        </w:rPr>
        <w:t>τοίνυν</w:t>
      </w:r>
      <w:r>
        <w:rPr>
          <w:lang w:val="es_ES" w:bidi="es_ES"/>
        </w:rPr>
      </w:r>
    </w:p>
    <w:p>
      <w:pPr>
        <w:pStyle w:val="Heading1"/>
      </w:pPr>
      <w:r>
        <w:rPr>
          <w:lang w:val="es_ES" w:bidi="es_ES"/>
        </w:rPr>
        <w:t>τοίνυν</w:t>
      </w:r>
    </w:p>
    <w:p>
      <w:pPr/>
      <w:r>
        <w:rPr>
          <w:lang w:val="es_ES" w:bidi="es_ES"/>
        </w:rPr>
      </w:r>
      <w:r>
        <w:rPr>
          <w:lang w:val="es_ES" w:bidi="es_ES"/>
        </w:rPr>
        <w:t>τοίνυν</w:t>
      </w:r>
      <w:r>
        <w:rPr>
          <w:lang w:val="es_ES" w:bidi="es_ES"/>
        </w:rPr>
        <w:t xml:space="preserve"> (</w:t>
      </w:r>
      <w:r>
        <w:rPr>
          <w:lang w:val="es_ES" w:bidi="es_ES"/>
        </w:rPr>
        <w:t>G5106</w:t>
      </w:r>
      <w:r>
        <w:rPr>
          <w:lang w:val="es_ES" w:bidi="es_ES"/>
        </w:rPr>
        <w:t>)</w:t>
      </w:r>
    </w:p>
    <w:p>
      <w:pPr/>
      <w:r>
        <w:rPr>
          <w:lang w:val="es_ES" w:bidi="es_ES"/>
        </w:rPr>
      </w:r>
      <w:r>
        <w:rPr>
          <w:lang w:val="es_ES" w:bidi="es_ES"/>
        </w:rPr>
        <w:t xml:space="preserve">conj. </w:t>
      </w:r>
      <w:r>
        <w:rPr>
          <w:lang w:val="es_ES" w:bidi="es_ES"/>
        </w:rPr>
        <w:t>|</w:t>
      </w:r>
      <w:r>
        <w:rPr>
          <w:lang w:val="es_ES" w:bidi="es_ES"/>
        </w:rPr>
        <w:t xml:space="preserve"> τοί + νῦν</w:t>
      </w:r>
    </w:p>
    <w:p>
      <w:pPr/>
      <w:r>
        <w:rPr>
          <w:lang w:val="es_ES" w:bidi="es_ES"/>
        </w:rPr>
      </w:r>
      <w:r>
        <w:rPr>
          <w:lang w:val="es_ES" w:bidi="es_ES"/>
        </w:rPr>
        <w:t>89.51</w:t>
      </w:r>
      <w:r>
        <w:rPr>
          <w:lang w:val="es_ES" w:bidi="es_ES"/>
        </w:rPr>
        <w:t xml:space="preserve"> · </w:t>
      </w:r>
      <w:r>
        <w:rPr>
          <w:lang w:val="es_ES" w:bidi="es_ES"/>
        </w:rPr>
        <w:t>Relaciones</w:t>
      </w:r>
      <w:r>
        <w:rPr>
          <w:lang w:val="es_ES" w:bidi="es_ES"/>
        </w:rPr>
        <w:t xml:space="preserve"> · </w:t>
      </w:r>
      <w:r>
        <w:rPr>
          <w:lang w:val="es_ES" w:bidi="es_ES"/>
        </w:rPr>
        <w:t>Resultado</w:t>
      </w:r>
    </w:p>
    <w:p>
      <w:pPr/>
      <w:r>
        <w:rPr>
          <w:lang w:val="es_ES" w:bidi="es_ES"/>
        </w:rPr>
      </w:r>
      <w:r>
        <w:rPr>
          <w:lang w:val="es_ES" w:bidi="es_ES"/>
        </w:rPr>
        <w:t>por esta misma razón</w:t>
      </w:r>
      <w:r>
        <w:rPr>
          <w:lang w:val="es_ES" w:bidi="es_ES"/>
        </w:rPr>
        <w:t xml:space="preserve">, </w:t>
      </w:r>
      <w:r>
        <w:rPr>
          <w:lang w:val="es_ES" w:bidi="es_ES"/>
        </w:rPr>
        <w:t>por consiguiente</w:t>
      </w:r>
      <w:r>
        <w:rPr>
          <w:lang w:val="es_ES" w:bidi="es_ES"/>
        </w:rPr>
        <w:t xml:space="preserve">, </w:t>
      </w:r>
      <w:r>
        <w:rPr>
          <w:lang w:val="es_ES" w:bidi="es_ES"/>
        </w:rPr>
        <w:t>por lo tanto</w:t>
      </w:r>
      <w:r>
        <w:rPr>
          <w:lang w:val="es_ES" w:bidi="es_ES"/>
        </w:rPr>
        <w:t xml:space="preserve">, </w:t>
      </w:r>
      <w:r>
        <w:rPr>
          <w:lang w:val="es_ES" w:bidi="es_ES"/>
        </w:rPr>
        <w:t>por lo que entonces</w:t>
      </w:r>
      <w:r>
        <w:rPr>
          <w:lang w:val="es_ES" w:bidi="es_ES"/>
        </w:rPr>
        <w:t xml:space="preserve"> </w:t>
      </w:r>
      <w:r>
        <w:rPr>
          <w:lang w:val="es_ES" w:bidi="es_ES"/>
        </w:rPr>
        <w:t>marcador de resultado enfático, a menudo asociado con la exhortación</w:t>
      </w:r>
    </w:p>
    <w:p>
      <w:pPr/>
      <w:r>
        <w:rPr>
          <w:lang w:val="es_ES" w:bidi="es_ES"/>
        </w:rPr>
      </w:r>
      <w:r>
        <w:rPr>
          <w:lang w:val="es_ES" w:bidi="es_ES"/>
        </w:rPr>
        <w:t>LUK 20:25</w:t>
      </w:r>
      <w:r>
        <w:rPr>
          <w:lang w:val="es_ES" w:bidi="es_ES"/>
        </w:rPr>
        <w:t xml:space="preserve"> · </w:t>
      </w:r>
      <w:r>
        <w:rPr>
          <w:lang w:val="es_ES" w:bidi="es_ES"/>
        </w:rPr>
        <w:t>1CO 9:26</w:t>
      </w:r>
      <w:r>
        <w:rPr>
          <w:lang w:val="es_ES" w:bidi="es_ES"/>
        </w:rPr>
        <w:t xml:space="preserve"> · </w:t>
      </w:r>
      <w:r>
        <w:rPr>
          <w:lang w:val="es_ES" w:bidi="es_ES"/>
        </w:rPr>
        <w:t>HEB 13:13</w:t>
      </w:r>
      <w:r>
        <w:rPr>
          <w:lang w:val="es_ES" w:bidi="es_ES"/>
        </w:rPr>
      </w:r>
      <w:r>
        <w:rPr>
          <w:lang w:val="es_ES" w:bidi="es_ES"/>
        </w:rPr>
      </w:r>
    </w:p>
    <w:p>
      <w:pPr/>
      <w:r>
        <w:rPr>
          <w:lang w:val="es_ES" w:bidi="es_ES"/>
        </w:rPr>
      </w:r>
    </w:p>
    <w:p>
      <w:pPr>
        <w:pStyle w:val="Heading2"/>
      </w:pPr>
      <w:r>
        <w:rPr>
          <w:lang w:val="es_ES" w:bidi="es_ES"/>
        </w:rPr>
        <w:t>τοιόσδε</w:t>
      </w:r>
      <w:r>
        <w:rPr>
          <w:lang w:val="es_ES" w:bidi="es_ES"/>
        </w:rPr>
      </w:r>
    </w:p>
    <w:p>
      <w:pPr>
        <w:pStyle w:val="Heading1"/>
      </w:pPr>
      <w:r>
        <w:rPr>
          <w:lang w:val="es_ES" w:bidi="es_ES"/>
        </w:rPr>
        <w:t>τοιόσδε</w:t>
      </w:r>
    </w:p>
    <w:p>
      <w:pPr/>
      <w:r>
        <w:rPr>
          <w:lang w:val="es_ES" w:bidi="es_ES"/>
        </w:rPr>
      </w:r>
      <w:r>
        <w:rPr>
          <w:lang w:val="es_ES" w:bidi="es_ES"/>
        </w:rPr>
        <w:t>τοιόσδε</w:t>
      </w:r>
      <w:r>
        <w:rPr>
          <w:lang w:val="es_ES" w:bidi="es_ES"/>
        </w:rPr>
        <w:t xml:space="preserve"> (</w:t>
      </w:r>
      <w:r>
        <w:rPr>
          <w:lang w:val="es_ES" w:bidi="es_ES"/>
        </w:rPr>
        <w:t>G5107</w:t>
      </w:r>
      <w:r>
        <w:rPr>
          <w:lang w:val="es_ES" w:bidi="es_ES"/>
        </w:rPr>
        <w:t>)</w:t>
      </w:r>
    </w:p>
    <w:p>
      <w:pPr/>
      <w:r>
        <w:rPr>
          <w:lang w:val="es_ES" w:bidi="es_ES"/>
        </w:rPr>
      </w:r>
      <w:r>
        <w:rPr>
          <w:lang w:val="es_ES" w:bidi="es_ES"/>
        </w:rPr>
        <w:t xml:space="preserve">pdem. </w:t>
      </w:r>
      <w:r>
        <w:rPr>
          <w:lang w:val="es_ES" w:bidi="es_ES"/>
        </w:rPr>
        <w:t>|</w:t>
      </w:r>
      <w:r>
        <w:rPr>
          <w:lang w:val="es_ES" w:bidi="es_ES"/>
        </w:rPr>
        <w:t xml:space="preserve"> -άδε, -όνδε · gen. -οῦδε, -ᾶσδε, -οῦδε</w:t>
      </w:r>
    </w:p>
    <w:p>
      <w:pPr/>
      <w:r>
        <w:rPr>
          <w:lang w:val="es_ES" w:bidi="es_ES"/>
        </w:rPr>
      </w:r>
      <w:r>
        <w:rPr>
          <w:lang w:val="es_ES" w:bidi="es_ES"/>
        </w:rPr>
        <w:t>58.49</w:t>
      </w:r>
      <w:r>
        <w:rPr>
          <w:lang w:val="es_ES" w:bidi="es_ES"/>
        </w:rPr>
        <w:t xml:space="preserve"> · </w:t>
      </w:r>
      <w:r>
        <w:rPr>
          <w:lang w:val="es_ES" w:bidi="es_ES"/>
        </w:rPr>
        <w:t>Naturaleza, Clase, Ejemplo</w:t>
      </w:r>
      <w:r>
        <w:rPr>
          <w:lang w:val="es_ES" w:bidi="es_ES"/>
        </w:rPr>
        <w:t xml:space="preserve"> · </w:t>
      </w:r>
      <w:r>
        <w:rPr>
          <w:lang w:val="es_ES" w:bidi="es_ES"/>
        </w:rPr>
        <w:t>Distintivo, único</w:t>
      </w:r>
    </w:p>
    <w:p>
      <w:pPr/>
      <w:r>
        <w:rPr>
          <w:lang w:val="es_ES" w:bidi="es_ES"/>
        </w:rPr>
      </w:r>
      <w:r>
        <w:rPr>
          <w:lang w:val="es_ES" w:bidi="es_ES"/>
        </w:rPr>
        <w:t>de tal naturaleza</w:t>
      </w:r>
      <w:r>
        <w:rPr>
          <w:lang w:val="es_ES" w:bidi="es_ES"/>
        </w:rPr>
        <w:t xml:space="preserve">, </w:t>
      </w:r>
      <w:r>
        <w:rPr>
          <w:lang w:val="es_ES" w:bidi="es_ES"/>
        </w:rPr>
        <w:t>distintivo</w:t>
      </w:r>
      <w:r>
        <w:rPr>
          <w:lang w:val="es_ES" w:bidi="es_ES"/>
        </w:rPr>
        <w:t xml:space="preserve">, </w:t>
      </w:r>
      <w:r>
        <w:rPr>
          <w:lang w:val="es_ES" w:bidi="es_ES"/>
        </w:rPr>
        <w:t>especial</w:t>
      </w:r>
      <w:r>
        <w:rPr>
          <w:lang w:val="es_ES" w:bidi="es_ES"/>
        </w:rPr>
        <w:t xml:space="preserve"> </w:t>
      </w:r>
      <w:r>
        <w:rPr>
          <w:lang w:val="es_ES" w:bidi="es_ES"/>
        </w:rPr>
        <w:t>pertinente a ser de dicho tipo, a menudo con la implicación de un grado de singularidad o distinción</w:t>
      </w:r>
    </w:p>
    <w:p>
      <w:pPr/>
      <w:r>
        <w:rPr>
          <w:lang w:val="es_ES" w:bidi="es_ES"/>
        </w:rPr>
      </w:r>
      <w:r>
        <w:rPr>
          <w:lang w:val="es_ES" w:bidi="es_ES"/>
        </w:rPr>
        <w:t>2PE 1:17</w:t>
      </w:r>
      <w:r>
        <w:rPr>
          <w:lang w:val="es_ES" w:bidi="es_ES"/>
        </w:rPr>
      </w:r>
      <w:r>
        <w:rPr>
          <w:lang w:val="es_ES" w:bidi="es_ES"/>
        </w:rPr>
      </w:r>
    </w:p>
    <w:p>
      <w:pPr/>
      <w:r>
        <w:rPr>
          <w:lang w:val="es_ES" w:bidi="es_ES"/>
        </w:rPr>
      </w:r>
    </w:p>
    <w:p>
      <w:pPr>
        <w:pStyle w:val="Heading2"/>
      </w:pPr>
      <w:r>
        <w:rPr>
          <w:lang w:val="es_ES" w:bidi="es_ES"/>
        </w:rPr>
        <w:t>τοιοῦτος</w:t>
      </w:r>
      <w:r>
        <w:rPr>
          <w:lang w:val="es_ES" w:bidi="es_ES"/>
        </w:rPr>
      </w:r>
    </w:p>
    <w:p>
      <w:pPr>
        <w:pStyle w:val="Heading1"/>
      </w:pPr>
      <w:r>
        <w:rPr>
          <w:lang w:val="es_ES" w:bidi="es_ES"/>
        </w:rPr>
        <w:t>τοιοῦτος</w:t>
      </w:r>
    </w:p>
    <w:p>
      <w:pPr/>
      <w:r>
        <w:rPr>
          <w:lang w:val="es_ES" w:bidi="es_ES"/>
        </w:rPr>
      </w:r>
      <w:r>
        <w:rPr>
          <w:lang w:val="es_ES" w:bidi="es_ES"/>
        </w:rPr>
        <w:t>τοιοῦτος</w:t>
      </w:r>
      <w:r>
        <w:rPr>
          <w:lang w:val="es_ES" w:bidi="es_ES"/>
        </w:rPr>
        <w:t xml:space="preserve"> (</w:t>
      </w:r>
      <w:r>
        <w:rPr>
          <w:lang w:val="es_ES" w:bidi="es_ES"/>
        </w:rPr>
        <w:t>G5108</w:t>
      </w:r>
      <w:r>
        <w:rPr>
          <w:lang w:val="es_ES" w:bidi="es_ES"/>
        </w:rPr>
        <w:t>)</w:t>
      </w:r>
    </w:p>
    <w:p>
      <w:pPr/>
      <w:r>
        <w:rPr>
          <w:lang w:val="es_ES" w:bidi="es_ES"/>
        </w:rPr>
      </w:r>
      <w:r>
        <w:rPr>
          <w:lang w:val="es_ES" w:bidi="es_ES"/>
        </w:rPr>
        <w:t xml:space="preserve">pdem. </w:t>
      </w:r>
      <w:r>
        <w:rPr>
          <w:lang w:val="es_ES" w:bidi="es_ES"/>
        </w:rPr>
        <w:t>|</w:t>
      </w:r>
      <w:r>
        <w:rPr>
          <w:lang w:val="es_ES" w:bidi="es_ES"/>
        </w:rPr>
        <w:t xml:space="preserve"> -αύτη, -οῦτον </w:t>
      </w:r>
      <w:r>
        <w:rPr>
          <w:lang w:val="es_ES" w:bidi="es_ES"/>
        </w:rPr>
        <w:t>|</w:t>
      </w:r>
      <w:r>
        <w:rPr>
          <w:lang w:val="es_ES" w:bidi="es_ES"/>
        </w:rPr>
        <w:t xml:space="preserve"> ὁ + οὗτος</w:t>
      </w:r>
    </w:p>
    <w:p>
      <w:pPr/>
      <w:r>
        <w:rPr>
          <w:lang w:val="es_ES" w:bidi="es_ES"/>
        </w:rPr>
      </w:r>
      <w:r>
        <w:rPr>
          <w:lang w:val="es_ES" w:bidi="es_ES"/>
        </w:rPr>
        <w:t>64.2</w:t>
      </w:r>
      <w:r>
        <w:rPr>
          <w:lang w:val="es_ES" w:bidi="es_ES"/>
        </w:rPr>
        <w:t xml:space="preserve"> · </w:t>
      </w:r>
      <w:r>
        <w:rPr>
          <w:lang w:val="es_ES" w:bidi="es_ES"/>
        </w:rPr>
        <w:t>Comparación</w:t>
      </w:r>
    </w:p>
    <w:p>
      <w:pPr/>
      <w:r>
        <w:rPr>
          <w:lang w:val="es_ES" w:bidi="es_ES"/>
        </w:rPr>
      </w:r>
      <w:r>
        <w:rPr>
          <w:lang w:val="es_ES" w:bidi="es_ES"/>
        </w:rPr>
        <w:t>tal</w:t>
      </w:r>
      <w:r>
        <w:rPr>
          <w:lang w:val="es_ES" w:bidi="es_ES"/>
        </w:rPr>
        <w:t xml:space="preserve">, </w:t>
      </w:r>
      <w:r>
        <w:rPr>
          <w:lang w:val="es_ES" w:bidi="es_ES"/>
        </w:rPr>
        <w:t>como tal</w:t>
      </w:r>
      <w:r>
        <w:rPr>
          <w:lang w:val="es_ES" w:bidi="es_ES"/>
        </w:rPr>
        <w:t xml:space="preserve">, </w:t>
      </w:r>
      <w:r>
        <w:rPr>
          <w:lang w:val="es_ES" w:bidi="es_ES"/>
        </w:rPr>
        <w:t>así</w:t>
      </w:r>
      <w:r>
        <w:rPr>
          <w:lang w:val="es_ES" w:bidi="es_ES"/>
        </w:rPr>
        <w:t xml:space="preserve"> </w:t>
      </w:r>
      <w:r>
        <w:rPr>
          <w:lang w:val="es_ES" w:bidi="es_ES"/>
        </w:rPr>
        <w:t>pertinente a ser como una entidad o evento identificado</w:t>
      </w:r>
    </w:p>
    <w:p>
      <w:pPr/>
      <w:r>
        <w:rPr>
          <w:lang w:val="es_ES" w:bidi="es_ES"/>
        </w:rPr>
      </w:r>
      <w:r>
        <w:rPr>
          <w:lang w:val="es_ES" w:bidi="es_ES"/>
        </w:rPr>
        <w:t>MAT 18:5</w:t>
      </w:r>
      <w:r>
        <w:rPr>
          <w:lang w:val="es_ES" w:bidi="es_ES"/>
        </w:rPr>
        <w:t xml:space="preserve"> · </w:t>
      </w:r>
      <w:r>
        <w:rPr>
          <w:lang w:val="es_ES" w:bidi="es_ES"/>
        </w:rPr>
        <w:t>MRK 13:19</w:t>
      </w:r>
      <w:r>
        <w:rPr>
          <w:lang w:val="es_ES" w:bidi="es_ES"/>
        </w:rPr>
        <w:t xml:space="preserve"> · </w:t>
      </w:r>
      <w:r>
        <w:rPr>
          <w:lang w:val="es_ES" w:bidi="es_ES"/>
        </w:rPr>
        <w:t>JHN 4:23</w:t>
      </w:r>
      <w:r>
        <w:rPr>
          <w:lang w:val="es_ES" w:bidi="es_ES"/>
        </w:rPr>
        <w:t xml:space="preserve"> · </w:t>
      </w:r>
      <w:r>
        <w:rPr>
          <w:lang w:val="es_ES" w:bidi="es_ES"/>
        </w:rPr>
        <w:t>JHN 9:16</w:t>
      </w:r>
      <w:r>
        <w:rPr>
          <w:lang w:val="es_ES" w:bidi="es_ES"/>
        </w:rPr>
        <w:t xml:space="preserve"> · </w:t>
      </w:r>
      <w:r>
        <w:rPr>
          <w:lang w:val="es_ES" w:bidi="es_ES"/>
        </w:rPr>
        <w:t>ACT 22:22</w:t>
      </w:r>
      <w:r>
        <w:rPr>
          <w:lang w:val="es_ES" w:bidi="es_ES"/>
        </w:rPr>
        <w:t xml:space="preserve"> · </w:t>
      </w:r>
      <w:r>
        <w:rPr>
          <w:lang w:val="es_ES" w:bidi="es_ES"/>
        </w:rPr>
        <w:t>ACT 26:29</w:t>
      </w:r>
      <w:r>
        <w:rPr>
          <w:lang w:val="es_ES" w:bidi="es_ES"/>
        </w:rPr>
        <w:t xml:space="preserve"> · </w:t>
      </w:r>
      <w:r>
        <w:rPr>
          <w:lang w:val="es_ES" w:bidi="es_ES"/>
        </w:rPr>
        <w:t>ROM 2:2</w:t>
      </w:r>
      <w:r>
        <w:rPr>
          <w:lang w:val="es_ES" w:bidi="es_ES"/>
        </w:rPr>
        <w:t xml:space="preserve"> · </w:t>
      </w:r>
      <w:r>
        <w:rPr>
          <w:lang w:val="es_ES" w:bidi="es_ES"/>
        </w:rPr>
        <w:t>ROM 2:3</w:t>
      </w:r>
      <w:r>
        <w:rPr>
          <w:lang w:val="es_ES" w:bidi="es_ES"/>
        </w:rPr>
        <w:t xml:space="preserve"> · </w:t>
      </w:r>
      <w:r>
        <w:rPr>
          <w:lang w:val="es_ES" w:bidi="es_ES"/>
        </w:rPr>
        <w:t>ROM 16:18</w:t>
      </w:r>
      <w:r>
        <w:rPr>
          <w:lang w:val="es_ES" w:bidi="es_ES"/>
        </w:rPr>
        <w:t xml:space="preserve"> · </w:t>
      </w:r>
      <w:r>
        <w:rPr>
          <w:lang w:val="es_ES" w:bidi="es_ES"/>
        </w:rPr>
        <w:t>2CO 10:11</w:t>
      </w:r>
      <w:r>
        <w:rPr>
          <w:lang w:val="es_ES" w:bidi="es_ES"/>
        </w:rPr>
        <w:t xml:space="preserve"> · </w:t>
      </w:r>
      <w:r>
        <w:rPr>
          <w:lang w:val="es_ES" w:bidi="es_ES"/>
        </w:rPr>
        <w:t>2CO 12:2</w:t>
      </w:r>
      <w:r>
        <w:rPr>
          <w:lang w:val="es_ES" w:bidi="es_ES"/>
        </w:rPr>
        <w:t xml:space="preserve"> · </w:t>
      </w:r>
      <w:r>
        <w:rPr>
          <w:lang w:val="es_ES" w:bidi="es_ES"/>
        </w:rPr>
        <w:t>2CO 12:3</w:t>
      </w:r>
      <w:r>
        <w:rPr>
          <w:lang w:val="es_ES" w:bidi="es_ES"/>
        </w:rPr>
        <w:t xml:space="preserve"> · </w:t>
      </w:r>
      <w:r>
        <w:rPr>
          <w:lang w:val="es_ES" w:bidi="es_ES"/>
        </w:rPr>
        <w:t>2CO 12:5</w:t>
      </w:r>
      <w:r>
        <w:rPr>
          <w:lang w:val="es_ES" w:bidi="es_ES"/>
        </w:rPr>
        <w:t xml:space="preserve"> · </w:t>
      </w:r>
      <w:r>
        <w:rPr>
          <w:lang w:val="es_ES" w:bidi="es_ES"/>
        </w:rPr>
        <w:t>2TH 3:12</w:t>
      </w:r>
      <w:r>
        <w:rPr>
          <w:lang w:val="es_ES" w:bidi="es_ES"/>
        </w:rPr>
        <w:t xml:space="preserve"> · </w:t>
      </w:r>
      <w:r>
        <w:rPr>
          <w:lang w:val="es_ES" w:bidi="es_ES"/>
        </w:rPr>
        <w:t>TIT 3:11</w:t>
      </w:r>
      <w:r>
        <w:rPr>
          <w:lang w:val="es_ES" w:bidi="es_ES"/>
        </w:rPr>
        <w:t xml:space="preserve"> · </w:t>
      </w:r>
      <w:r>
        <w:rPr>
          <w:lang w:val="es_ES" w:bidi="es_ES"/>
        </w:rPr>
        <w:t>PHM 1:9</w:t>
      </w:r>
      <w:r>
        <w:rPr>
          <w:lang w:val="es_ES" w:bidi="es_ES"/>
        </w:rPr>
        <w:t xml:space="preserve"> · </w:t>
      </w:r>
      <w:r>
        <w:rPr>
          <w:lang w:val="es_ES" w:bidi="es_ES"/>
        </w:rPr>
        <w:t>HEB 7:26</w:t>
      </w:r>
      <w:r>
        <w:rPr>
          <w:lang w:val="es_ES" w:bidi="es_ES"/>
        </w:rPr>
        <w:t xml:space="preserve"> · </w:t>
      </w:r>
      <w:r>
        <w:rPr>
          <w:lang w:val="es_ES" w:bidi="es_ES"/>
        </w:rPr>
        <w:t>HEB 8:1</w:t>
      </w:r>
      <w:r>
        <w:rPr>
          <w:lang w:val="es_ES" w:bidi="es_ES"/>
        </w:rPr>
        <w:t xml:space="preserve"> · </w:t>
      </w:r>
      <w:r>
        <w:rPr>
          <w:lang w:val="es_ES" w:bidi="es_ES"/>
        </w:rPr>
        <w:t>HEB 11:14</w:t>
      </w:r>
      <w:r>
        <w:rPr>
          <w:lang w:val="es_ES" w:bidi="es_ES"/>
        </w:rPr>
        <w:t xml:space="preserve"> · </w:t>
      </w:r>
      <w:r>
        <w:rPr>
          <w:lang w:val="es_ES" w:bidi="es_ES"/>
        </w:rPr>
        <w:t>HEB 13:16</w:t>
      </w:r>
      <w:r>
        <w:rPr>
          <w:lang w:val="es_ES" w:bidi="es_ES"/>
        </w:rPr>
        <w:t xml:space="preserve"> · </w:t>
      </w:r>
      <w:r>
        <w:rPr>
          <w:lang w:val="es_ES" w:bidi="es_ES"/>
        </w:rPr>
        <w:t>JAS 4:16</w:t>
      </w:r>
      <w:r>
        <w:rPr>
          <w:lang w:val="es_ES" w:bidi="es_ES"/>
        </w:rPr>
        <w:t xml:space="preserve"> · </w:t>
      </w:r>
      <w:r>
        <w:rPr>
          <w:lang w:val="es_ES" w:bidi="es_ES"/>
        </w:rPr>
        <w:t>3JN 1:8</w:t>
      </w:r>
    </w:p>
    <w:p>
      <w:pPr/>
      <w:r>
        <w:rPr>
          <w:lang w:val="es_ES" w:bidi="es_ES"/>
        </w:rPr>
      </w:r>
      <w:r>
        <w:rPr>
          <w:lang w:val="es_ES" w:bidi="es_ES"/>
        </w:rPr>
        <w:t>92.31</w:t>
      </w:r>
      <w:r>
        <w:rPr>
          <w:lang w:val="es_ES" w:bidi="es_ES"/>
        </w:rPr>
        <w:t xml:space="preserve"> · </w:t>
      </w:r>
      <w:r>
        <w:rPr>
          <w:lang w:val="es_ES" w:bidi="es_ES"/>
        </w:rPr>
        <w:t>Referenciales del discurso</w:t>
      </w:r>
      <w:r>
        <w:rPr>
          <w:lang w:val="es_ES" w:bidi="es_ES"/>
        </w:rPr>
        <w:t xml:space="preserve"> · </w:t>
      </w:r>
      <w:r>
        <w:rPr>
          <w:lang w:val="es_ES" w:bidi="es_ES"/>
        </w:rPr>
        <w:t>Referencia demostrativa o deíctica</w:t>
      </w:r>
    </w:p>
    <w:p>
      <w:pPr/>
      <w:r>
        <w:rPr>
          <w:lang w:val="es_ES" w:bidi="es_ES"/>
        </w:rPr>
      </w:r>
      <w:r>
        <w:rPr>
          <w:lang w:val="es_ES" w:bidi="es_ES"/>
        </w:rPr>
        <w:t>de tal naturaleza</w:t>
      </w:r>
      <w:r>
        <w:rPr>
          <w:lang w:val="es_ES" w:bidi="es_ES"/>
        </w:rPr>
        <w:t xml:space="preserve">, </w:t>
      </w:r>
      <w:r>
        <w:rPr>
          <w:lang w:val="es_ES" w:bidi="es_ES"/>
        </w:rPr>
        <w:t>de una clase como esta</w:t>
      </w:r>
      <w:r>
        <w:rPr>
          <w:lang w:val="es_ES" w:bidi="es_ES"/>
        </w:rPr>
        <w:t xml:space="preserve"> </w:t>
      </w:r>
      <w:r>
        <w:rPr>
          <w:lang w:val="es_ES" w:bidi="es_ES"/>
        </w:rPr>
        <w:t>referencia a lo que es del tipo que se identifica en el contexto</w:t>
      </w:r>
    </w:p>
    <w:p>
      <w:pPr/>
      <w:r>
        <w:rPr>
          <w:lang w:val="es_ES" w:bidi="es_ES"/>
        </w:rPr>
      </w:r>
      <w:r>
        <w:rPr>
          <w:lang w:val="es_ES" w:bidi="es_ES"/>
        </w:rPr>
        <w:t>MAT 9:8</w:t>
      </w:r>
      <w:r>
        <w:rPr>
          <w:lang w:val="es_ES" w:bidi="es_ES"/>
        </w:rPr>
        <w:t xml:space="preserve"> · </w:t>
      </w:r>
      <w:r>
        <w:rPr>
          <w:lang w:val="es_ES" w:bidi="es_ES"/>
        </w:rPr>
        <w:t>MAT 19:14</w:t>
      </w:r>
      <w:r>
        <w:rPr>
          <w:lang w:val="es_ES" w:bidi="es_ES"/>
        </w:rPr>
        <w:t xml:space="preserve"> · </w:t>
      </w:r>
      <w:r>
        <w:rPr>
          <w:lang w:val="es_ES" w:bidi="es_ES"/>
        </w:rPr>
        <w:t>MRK 4:33</w:t>
      </w:r>
      <w:r>
        <w:rPr>
          <w:lang w:val="es_ES" w:bidi="es_ES"/>
        </w:rPr>
        <w:t xml:space="preserve"> · </w:t>
      </w:r>
      <w:r>
        <w:rPr>
          <w:lang w:val="es_ES" w:bidi="es_ES"/>
        </w:rPr>
        <w:t>MRK 6:2</w:t>
      </w:r>
      <w:r>
        <w:rPr>
          <w:lang w:val="es_ES" w:bidi="es_ES"/>
        </w:rPr>
        <w:t xml:space="preserve"> · </w:t>
      </w:r>
      <w:r>
        <w:rPr>
          <w:lang w:val="es_ES" w:bidi="es_ES"/>
        </w:rPr>
        <w:t>MRK 7:13</w:t>
      </w:r>
      <w:r>
        <w:rPr>
          <w:lang w:val="es_ES" w:bidi="es_ES"/>
        </w:rPr>
        <w:t xml:space="preserve"> · </w:t>
      </w:r>
      <w:r>
        <w:rPr>
          <w:lang w:val="es_ES" w:bidi="es_ES"/>
        </w:rPr>
        <w:t>MRK 9:37</w:t>
      </w:r>
      <w:r>
        <w:rPr>
          <w:lang w:val="es_ES" w:bidi="es_ES"/>
        </w:rPr>
        <w:t xml:space="preserve"> · </w:t>
      </w:r>
      <w:r>
        <w:rPr>
          <w:lang w:val="es_ES" w:bidi="es_ES"/>
        </w:rPr>
        <w:t>MRK 10:14</w:t>
      </w:r>
      <w:r>
        <w:rPr>
          <w:lang w:val="es_ES" w:bidi="es_ES"/>
        </w:rPr>
        <w:t xml:space="preserve"> · </w:t>
      </w:r>
      <w:r>
        <w:rPr>
          <w:lang w:val="es_ES" w:bidi="es_ES"/>
        </w:rPr>
        <w:t>LUK 9:9</w:t>
      </w:r>
      <w:r>
        <w:rPr>
          <w:lang w:val="es_ES" w:bidi="es_ES"/>
        </w:rPr>
        <w:t xml:space="preserve"> · </w:t>
      </w:r>
      <w:r>
        <w:rPr>
          <w:lang w:val="es_ES" w:bidi="es_ES"/>
        </w:rPr>
        <w:t>LUK 18:16</w:t>
      </w:r>
      <w:r>
        <w:rPr>
          <w:lang w:val="es_ES" w:bidi="es_ES"/>
        </w:rPr>
        <w:t xml:space="preserve"> · </w:t>
      </w:r>
      <w:r>
        <w:rPr>
          <w:lang w:val="es_ES" w:bidi="es_ES"/>
        </w:rPr>
        <w:t>JHN 8:5</w:t>
      </w:r>
      <w:r>
        <w:rPr>
          <w:lang w:val="es_ES" w:bidi="es_ES"/>
        </w:rPr>
        <w:t xml:space="preserve"> · </w:t>
      </w:r>
      <w:r>
        <w:rPr>
          <w:lang w:val="es_ES" w:bidi="es_ES"/>
        </w:rPr>
        <w:t>ACT 16:24</w:t>
      </w:r>
      <w:r>
        <w:rPr>
          <w:lang w:val="es_ES" w:bidi="es_ES"/>
        </w:rPr>
        <w:t xml:space="preserve"> · </w:t>
      </w:r>
      <w:r>
        <w:rPr>
          <w:lang w:val="es_ES" w:bidi="es_ES"/>
        </w:rPr>
        <w:t>ACT 19:25</w:t>
      </w:r>
      <w:r>
        <w:rPr>
          <w:lang w:val="es_ES" w:bidi="es_ES"/>
        </w:rPr>
        <w:t xml:space="preserve"> · </w:t>
      </w:r>
      <w:r>
        <w:rPr>
          <w:lang w:val="es_ES" w:bidi="es_ES"/>
        </w:rPr>
        <w:t>ROM 1:32</w:t>
      </w:r>
      <w:r>
        <w:rPr>
          <w:lang w:val="es_ES" w:bidi="es_ES"/>
        </w:rPr>
        <w:t xml:space="preserve"> · </w:t>
      </w:r>
      <w:r>
        <w:rPr>
          <w:lang w:val="es_ES" w:bidi="es_ES"/>
        </w:rPr>
        <w:t>1CO 5:1</w:t>
      </w:r>
      <w:r>
        <w:rPr>
          <w:lang w:val="es_ES" w:bidi="es_ES"/>
        </w:rPr>
        <w:t xml:space="preserve"> · </w:t>
      </w:r>
      <w:r>
        <w:rPr>
          <w:lang w:val="es_ES" w:bidi="es_ES"/>
        </w:rPr>
        <w:t>1CO 5:5</w:t>
      </w:r>
      <w:r>
        <w:rPr>
          <w:lang w:val="es_ES" w:bidi="es_ES"/>
        </w:rPr>
        <w:t xml:space="preserve"> · </w:t>
      </w:r>
      <w:r>
        <w:rPr>
          <w:lang w:val="es_ES" w:bidi="es_ES"/>
        </w:rPr>
        <w:t>1CO 5:11</w:t>
      </w:r>
      <w:r>
        <w:rPr>
          <w:lang w:val="es_ES" w:bidi="es_ES"/>
        </w:rPr>
        <w:t xml:space="preserve"> · </w:t>
      </w:r>
      <w:r>
        <w:rPr>
          <w:lang w:val="es_ES" w:bidi="es_ES"/>
        </w:rPr>
        <w:t>1CO 7:15</w:t>
      </w:r>
      <w:r>
        <w:rPr>
          <w:lang w:val="es_ES" w:bidi="es_ES"/>
        </w:rPr>
        <w:t xml:space="preserve"> · </w:t>
      </w:r>
      <w:r>
        <w:rPr>
          <w:lang w:val="es_ES" w:bidi="es_ES"/>
        </w:rPr>
        <w:t>1CO 7:28</w:t>
      </w:r>
      <w:r>
        <w:rPr>
          <w:lang w:val="es_ES" w:bidi="es_ES"/>
        </w:rPr>
        <w:t xml:space="preserve"> · </w:t>
      </w:r>
      <w:r>
        <w:rPr>
          <w:lang w:val="es_ES" w:bidi="es_ES"/>
        </w:rPr>
        <w:t>1CO 11:16</w:t>
      </w:r>
      <w:r>
        <w:rPr>
          <w:lang w:val="es_ES" w:bidi="es_ES"/>
        </w:rPr>
        <w:t xml:space="preserve"> · </w:t>
      </w:r>
      <w:r>
        <w:rPr>
          <w:lang w:val="es_ES" w:bidi="es_ES"/>
        </w:rPr>
        <w:t>1CO 15:48</w:t>
      </w:r>
      <w:r>
        <w:rPr>
          <w:lang w:val="es_ES" w:bidi="es_ES"/>
        </w:rPr>
        <w:t xml:space="preserve"> · </w:t>
      </w:r>
      <w:r>
        <w:rPr>
          <w:lang w:val="es_ES" w:bidi="es_ES"/>
        </w:rPr>
        <w:t>1CO 15:48</w:t>
      </w:r>
      <w:r>
        <w:rPr>
          <w:lang w:val="es_ES" w:bidi="es_ES"/>
        </w:rPr>
        <w:t xml:space="preserve"> · </w:t>
      </w:r>
      <w:r>
        <w:rPr>
          <w:lang w:val="es_ES" w:bidi="es_ES"/>
        </w:rPr>
        <w:t>1CO 16:16</w:t>
      </w:r>
      <w:r>
        <w:rPr>
          <w:lang w:val="es_ES" w:bidi="es_ES"/>
        </w:rPr>
        <w:t xml:space="preserve"> · </w:t>
      </w:r>
      <w:r>
        <w:rPr>
          <w:lang w:val="es_ES" w:bidi="es_ES"/>
        </w:rPr>
        <w:t>1CO 16:18</w:t>
      </w:r>
      <w:r>
        <w:rPr>
          <w:lang w:val="es_ES" w:bidi="es_ES"/>
        </w:rPr>
        <w:t xml:space="preserve"> · </w:t>
      </w:r>
      <w:r>
        <w:rPr>
          <w:lang w:val="es_ES" w:bidi="es_ES"/>
        </w:rPr>
        <w:t>2CO 2:6</w:t>
      </w:r>
      <w:r>
        <w:rPr>
          <w:lang w:val="es_ES" w:bidi="es_ES"/>
        </w:rPr>
        <w:t xml:space="preserve"> · </w:t>
      </w:r>
      <w:r>
        <w:rPr>
          <w:lang w:val="es_ES" w:bidi="es_ES"/>
        </w:rPr>
        <w:t>2CO 2:7</w:t>
      </w:r>
      <w:r>
        <w:rPr>
          <w:lang w:val="es_ES" w:bidi="es_ES"/>
        </w:rPr>
        <w:t xml:space="preserve"> · </w:t>
      </w:r>
      <w:r>
        <w:rPr>
          <w:lang w:val="es_ES" w:bidi="es_ES"/>
        </w:rPr>
        <w:t>2CO 3:4</w:t>
      </w:r>
      <w:r>
        <w:rPr>
          <w:lang w:val="es_ES" w:bidi="es_ES"/>
        </w:rPr>
        <w:t xml:space="preserve"> · </w:t>
      </w:r>
      <w:r>
        <w:rPr>
          <w:lang w:val="es_ES" w:bidi="es_ES"/>
        </w:rPr>
        <w:t>2CO 3:12</w:t>
      </w:r>
      <w:r>
        <w:rPr>
          <w:lang w:val="es_ES" w:bidi="es_ES"/>
        </w:rPr>
        <w:t xml:space="preserve"> · </w:t>
      </w:r>
      <w:r>
        <w:rPr>
          <w:lang w:val="es_ES" w:bidi="es_ES"/>
        </w:rPr>
        <w:t>2CO 10:11</w:t>
      </w:r>
      <w:r>
        <w:rPr>
          <w:lang w:val="es_ES" w:bidi="es_ES"/>
        </w:rPr>
        <w:t xml:space="preserve"> · </w:t>
      </w:r>
      <w:r>
        <w:rPr>
          <w:lang w:val="es_ES" w:bidi="es_ES"/>
        </w:rPr>
        <w:t>2CO 11:13</w:t>
      </w:r>
      <w:r>
        <w:rPr>
          <w:lang w:val="es_ES" w:bidi="es_ES"/>
        </w:rPr>
        <w:t xml:space="preserve"> · </w:t>
      </w:r>
      <w:r>
        <w:rPr>
          <w:lang w:val="es_ES" w:bidi="es_ES"/>
        </w:rPr>
        <w:t>2CO 12:3</w:t>
      </w:r>
      <w:r>
        <w:rPr>
          <w:lang w:val="es_ES" w:bidi="es_ES"/>
        </w:rPr>
        <w:t xml:space="preserve"> · </w:t>
      </w:r>
      <w:r>
        <w:rPr>
          <w:lang w:val="es_ES" w:bidi="es_ES"/>
        </w:rPr>
        <w:t>GAL 5:21</w:t>
      </w:r>
      <w:r>
        <w:rPr>
          <w:lang w:val="es_ES" w:bidi="es_ES"/>
        </w:rPr>
        <w:t xml:space="preserve"> · </w:t>
      </w:r>
      <w:r>
        <w:rPr>
          <w:lang w:val="es_ES" w:bidi="es_ES"/>
        </w:rPr>
        <w:t>GAL 5:23</w:t>
      </w:r>
      <w:r>
        <w:rPr>
          <w:lang w:val="es_ES" w:bidi="es_ES"/>
        </w:rPr>
        <w:t xml:space="preserve"> · </w:t>
      </w:r>
      <w:r>
        <w:rPr>
          <w:lang w:val="es_ES" w:bidi="es_ES"/>
        </w:rPr>
        <w:t>GAL 6:1</w:t>
      </w:r>
      <w:r>
        <w:rPr>
          <w:lang w:val="es_ES" w:bidi="es_ES"/>
        </w:rPr>
        <w:t xml:space="preserve"> · </w:t>
      </w:r>
      <w:r>
        <w:rPr>
          <w:lang w:val="es_ES" w:bidi="es_ES"/>
        </w:rPr>
        <w:t>EPH 5:27</w:t>
      </w:r>
      <w:r>
        <w:rPr>
          <w:lang w:val="es_ES" w:bidi="es_ES"/>
        </w:rPr>
        <w:t xml:space="preserve"> · </w:t>
      </w:r>
      <w:r>
        <w:rPr>
          <w:lang w:val="es_ES" w:bidi="es_ES"/>
        </w:rPr>
        <w:t>PHP 2:29</w:t>
      </w:r>
      <w:r>
        <w:rPr>
          <w:lang w:val="es_ES" w:bidi="es_ES"/>
        </w:rPr>
        <w:t xml:space="preserve"> · </w:t>
      </w:r>
      <w:r>
        <w:rPr>
          <w:lang w:val="es_ES" w:bidi="es_ES"/>
        </w:rPr>
        <w:t>TIT 3:11</w:t>
      </w:r>
      <w:r>
        <w:rPr>
          <w:lang w:val="es_ES" w:bidi="es_ES"/>
        </w:rPr>
        <w:t xml:space="preserve"> · </w:t>
      </w:r>
      <w:r>
        <w:rPr>
          <w:lang w:val="es_ES" w:bidi="es_ES"/>
        </w:rPr>
        <w:t>HEB 7:26</w:t>
      </w:r>
      <w:r>
        <w:rPr>
          <w:lang w:val="es_ES" w:bidi="es_ES"/>
        </w:rPr>
        <w:t xml:space="preserve"> · </w:t>
      </w:r>
      <w:r>
        <w:rPr>
          <w:lang w:val="es_ES" w:bidi="es_ES"/>
        </w:rPr>
        <w:t>HEB 8:1</w:t>
      </w:r>
      <w:r>
        <w:rPr>
          <w:lang w:val="es_ES" w:bidi="es_ES"/>
        </w:rPr>
        <w:t xml:space="preserve"> · </w:t>
      </w:r>
      <w:r>
        <w:rPr>
          <w:lang w:val="es_ES" w:bidi="es_ES"/>
        </w:rPr>
        <w:t>HEB 12:3</w:t>
      </w:r>
      <w:r>
        <w:rPr>
          <w:lang w:val="es_ES" w:bidi="es_ES"/>
        </w:rPr>
        <w:t xml:space="preserve"> · </w:t>
      </w:r>
      <w:r>
        <w:rPr>
          <w:lang w:val="es_ES" w:bidi="es_ES"/>
        </w:rPr>
        <w:t>HEB 13:16</w:t>
      </w:r>
    </w:p>
    <w:p>
      <w:pPr/>
      <w:r>
        <w:rPr>
          <w:lang w:val="es_ES" w:bidi="es_ES"/>
        </w:rPr>
      </w:r>
      <w:r>
        <w:rPr>
          <w:vertAlign w:val="superscript"/>
          <w:lang w:val="es_ES" w:bidi="es_ES"/>
        </w:rPr>
        <w:t>1</w:t>
      </w:r>
      <w:r>
        <w:rPr>
          <w:lang w:val="es_ES" w:bidi="es_ES"/>
        </w:rPr>
        <w:t xml:space="preserve"> En S:</w:t>
      </w:r>
      <w:r>
        <w:rPr>
          <w:lang w:val="es_ES" w:bidi="es_ES"/>
        </w:rPr>
        <w:t>MRK 13:19</w:t>
      </w:r>
      <w:r>
        <w:rPr>
          <w:lang w:val="es_ES" w:bidi="es_ES"/>
        </w:rPr>
        <w:t xml:space="preserve"> τοιαύτη sirve para hacer más enfática la comparación que ya se ha mencionado en οἵα.</w:t>
      </w:r>
      <w:r>
        <w:rPr>
          <w:lang w:val="es_ES" w:bidi="es_ES"/>
        </w:rPr>
      </w:r>
      <w:r>
        <w:rPr>
          <w:lang w:val="es_ES" w:bidi="es_ES"/>
        </w:rPr>
      </w:r>
    </w:p>
    <w:p>
      <w:pPr/>
      <w:r>
        <w:rPr>
          <w:lang w:val="es_ES" w:bidi="es_ES"/>
        </w:rPr>
      </w:r>
    </w:p>
    <w:p>
      <w:pPr>
        <w:pStyle w:val="Heading2"/>
      </w:pPr>
      <w:r>
        <w:rPr>
          <w:lang w:val="es_ES" w:bidi="es_ES"/>
        </w:rPr>
        <w:t>τοῖχος</w:t>
      </w:r>
      <w:r>
        <w:rPr>
          <w:lang w:val="es_ES" w:bidi="es_ES"/>
        </w:rPr>
      </w:r>
    </w:p>
    <w:p>
      <w:pPr>
        <w:pStyle w:val="Heading1"/>
      </w:pPr>
      <w:r>
        <w:rPr>
          <w:lang w:val="es_ES" w:bidi="es_ES"/>
        </w:rPr>
        <w:t>τοῖχος</w:t>
      </w:r>
    </w:p>
    <w:p>
      <w:pPr/>
      <w:r>
        <w:rPr>
          <w:lang w:val="es_ES" w:bidi="es_ES"/>
        </w:rPr>
      </w:r>
      <w:r>
        <w:rPr>
          <w:lang w:val="es_ES" w:bidi="es_ES"/>
        </w:rPr>
        <w:t>τοῖχος</w:t>
      </w:r>
      <w:r>
        <w:rPr>
          <w:lang w:val="es_ES" w:bidi="es_ES"/>
        </w:rPr>
        <w:t xml:space="preserve"> (</w:t>
      </w:r>
      <w:r>
        <w:rPr>
          <w:lang w:val="es_ES" w:bidi="es_ES"/>
        </w:rPr>
        <w:t>G5109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μεσότοιχον</w:t>
      </w:r>
      <w:r>
        <w:rPr>
          <w:lang w:val="es_ES" w:bidi="es_ES"/>
        </w:rPr>
        <w:t xml:space="preserve"> · </w:t>
      </w:r>
      <w:r>
        <w:rPr>
          <w:lang w:val="es_ES" w:bidi="es_ES"/>
        </w:rPr>
        <w:t>τεῖχος</w:t>
      </w:r>
    </w:p>
    <w:p>
      <w:pPr/>
      <w:r>
        <w:rPr>
          <w:lang w:val="es_ES" w:bidi="es_ES"/>
        </w:rPr>
      </w:r>
      <w:r>
        <w:rPr>
          <w:lang w:val="es_ES" w:bidi="es_ES"/>
        </w:rPr>
        <w:t>7.46</w:t>
      </w:r>
      <w:r>
        <w:rPr>
          <w:lang w:val="es_ES" w:bidi="es_ES"/>
        </w:rPr>
        <w:t xml:space="preserve"> · </w:t>
      </w:r>
      <w:r>
        <w:rPr>
          <w:lang w:val="es_ES" w:bidi="es_ES"/>
        </w:rPr>
        <w:t>Construcciones</w:t>
      </w:r>
      <w:r>
        <w:rPr>
          <w:lang w:val="es_ES" w:bidi="es_ES"/>
        </w:rPr>
        <w:t xml:space="preserve"> · </w:t>
      </w:r>
      <w:r>
        <w:rPr>
          <w:lang w:val="es_ES" w:bidi="es_ES"/>
        </w:rPr>
        <w:t>Partes y áreas de edificios</w:t>
      </w:r>
    </w:p>
    <w:p>
      <w:pPr/>
      <w:r>
        <w:rPr>
          <w:lang w:val="es_ES" w:bidi="es_ES"/>
        </w:rPr>
      </w:r>
      <w:r>
        <w:rPr>
          <w:lang w:val="es_ES" w:bidi="es_ES"/>
        </w:rPr>
        <w:t>pared</w:t>
      </w:r>
      <w:r>
        <w:rPr>
          <w:lang w:val="es_ES" w:bidi="es_ES"/>
        </w:rPr>
        <w:t xml:space="preserve"> </w:t>
      </w:r>
      <w:r>
        <w:rPr>
          <w:lang w:val="es_ES" w:bidi="es_ES"/>
        </w:rPr>
        <w:t>pared de una casa o recinto</w:t>
      </w:r>
      <w:r>
        <w:rPr>
          <w:lang w:val="es_ES" w:bidi="es_ES"/>
        </w:rPr>
        <w:t xml:space="preserve"> </w:t>
      </w:r>
      <w:r>
        <w:rPr>
          <w:lang w:val="es_ES" w:bidi="es_ES"/>
        </w:rPr>
        <w:t>Una traducción literal de la frase "pared blanqueada" rara vez es significativa. A veces, se puede usar una frase descriptiva como "una pared sucia que se hace que parezca blanca" o "... que se vea limpia". En otros casos, es posible que se desee centrarse en la función sugerida por el lenguaje "pared blanqueada" y emplear una frase como "alguien que ha hecho creer que luce bien pero que en realidad no es así".</w:t>
      </w:r>
    </w:p>
    <w:p>
      <w:pPr/>
      <w:r>
        <w:rPr>
          <w:lang w:val="es_ES" w:bidi="es_ES"/>
        </w:rPr>
      </w:r>
      <w:r>
        <w:rPr>
          <w:lang w:val="es_ES" w:bidi="es_ES"/>
        </w:rPr>
        <w:t>ACT 23:3</w:t>
      </w:r>
    </w:p>
    <w:p>
      <w:pPr/>
      <w:r>
        <w:rPr>
          <w:lang w:val="es_ES" w:bidi="es_ES"/>
        </w:rPr>
      </w:r>
      <w:r>
        <w:rPr>
          <w:lang w:val="es_ES" w:bidi="es_ES"/>
        </w:rPr>
        <w:t>88.234</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Hipocresía, Pretensión</w:t>
      </w:r>
    </w:p>
    <w:p>
      <w:pPr/>
      <w:r>
        <w:rPr>
          <w:lang w:val="es_ES" w:bidi="es_ES"/>
        </w:rPr>
      </w:r>
      <w:r>
        <w:rPr>
          <w:b/>
          <w:lang w:val="es_ES" w:bidi="es_ES"/>
        </w:rPr>
        <w:t>Collocation:</w:t>
      </w:r>
      <w:r>
        <w:rPr>
          <w:lang w:val="es_ES" w:bidi="es_ES"/>
        </w:rPr>
        <w:t xml:space="preserve"> </w:t>
      </w:r>
      <w:r>
        <w:rPr>
          <w:lang w:val="es_ES" w:bidi="es_ES"/>
        </w:rPr>
        <w:t>τοῖχος κεκονιαμένος</w:t>
      </w:r>
    </w:p>
    <w:p>
      <w:pPr/>
      <w:r>
        <w:rPr>
          <w:lang w:val="es_ES" w:bidi="es_ES"/>
        </w:rPr>
      </w:r>
      <w:r>
        <w:rPr>
          <w:lang w:val="es_ES" w:bidi="es_ES"/>
        </w:rPr>
        <w:t>hipócrita</w:t>
      </w:r>
      <w:r>
        <w:rPr>
          <w:lang w:val="es_ES" w:bidi="es_ES"/>
        </w:rPr>
        <w:t xml:space="preserve">, </w:t>
      </w:r>
      <w:r>
        <w:rPr>
          <w:lang w:val="es_ES" w:bidi="es_ES"/>
        </w:rPr>
        <w:t>impostor</w:t>
      </w:r>
      <w:r>
        <w:rPr>
          <w:lang w:val="es_ES" w:bidi="es_ES"/>
        </w:rPr>
        <w:t xml:space="preserve"> </w:t>
      </w:r>
      <w:r>
        <w:rPr>
          <w:lang w:val="es_ES" w:bidi="es_ES"/>
        </w:rPr>
        <w:t>(expresión idiomática, literalmente: 'pared encalada') alguien que pretende ser una cosa, pero que en realidad es algo muy diferente</w:t>
      </w:r>
    </w:p>
    <w:p>
      <w:pPr/>
      <w:r>
        <w:rPr>
          <w:lang w:val="es_ES" w:bidi="es_ES"/>
        </w:rPr>
      </w:r>
      <w:r>
        <w:rPr>
          <w:lang w:val="es_ES" w:bidi="es_ES"/>
        </w:rPr>
        <w:t>ACT 23:3</w:t>
      </w:r>
      <w:r>
        <w:rPr>
          <w:lang w:val="es_ES" w:bidi="es_ES"/>
        </w:rPr>
      </w:r>
      <w:r>
        <w:rPr>
          <w:lang w:val="es_ES" w:bidi="es_ES"/>
        </w:rPr>
      </w:r>
    </w:p>
    <w:p>
      <w:pPr/>
      <w:r>
        <w:rPr>
          <w:lang w:val="es_ES" w:bidi="es_ES"/>
        </w:rPr>
      </w:r>
    </w:p>
    <w:p>
      <w:pPr>
        <w:pStyle w:val="Heading2"/>
      </w:pPr>
      <w:r>
        <w:rPr>
          <w:lang w:val="es_ES" w:bidi="es_ES"/>
        </w:rPr>
        <w:t>τόκος</w:t>
      </w:r>
      <w:r>
        <w:rPr>
          <w:lang w:val="es_ES" w:bidi="es_ES"/>
        </w:rPr>
      </w:r>
    </w:p>
    <w:p>
      <w:pPr>
        <w:pStyle w:val="Heading1"/>
      </w:pPr>
      <w:r>
        <w:rPr>
          <w:lang w:val="es_ES" w:bidi="es_ES"/>
        </w:rPr>
        <w:t>τόκος</w:t>
      </w:r>
    </w:p>
    <w:p>
      <w:pPr/>
      <w:r>
        <w:rPr>
          <w:lang w:val="es_ES" w:bidi="es_ES"/>
        </w:rPr>
      </w:r>
      <w:r>
        <w:rPr>
          <w:lang w:val="es_ES" w:bidi="es_ES"/>
        </w:rPr>
        <w:t>τόκος</w:t>
      </w:r>
      <w:r>
        <w:rPr>
          <w:lang w:val="es_ES" w:bidi="es_ES"/>
        </w:rPr>
        <w:t xml:space="preserve"> (</w:t>
      </w:r>
      <w:r>
        <w:rPr>
          <w:lang w:val="es_ES" w:bidi="es_ES"/>
        </w:rPr>
        <w:t>G5110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τίκτω</w:t>
      </w:r>
    </w:p>
    <w:p>
      <w:pPr/>
      <w:r>
        <w:rPr>
          <w:lang w:val="es_ES" w:bidi="es_ES"/>
        </w:rPr>
      </w:r>
      <w:r>
        <w:rPr>
          <w:lang w:val="es_ES" w:bidi="es_ES"/>
        </w:rPr>
        <w:t>57.212</w:t>
      </w:r>
      <w:r>
        <w:rPr>
          <w:lang w:val="es_ES" w:bidi="es_ES"/>
        </w:rPr>
        <w:t xml:space="preserve"> · </w:t>
      </w:r>
      <w:r>
        <w:rPr>
          <w:lang w:val="es_ES" w:bidi="es_ES"/>
        </w:rPr>
        <w:t>Poseer, Transferir, Intercambiar</w:t>
      </w:r>
      <w:r>
        <w:rPr>
          <w:lang w:val="es_ES" w:bidi="es_ES"/>
        </w:rPr>
        <w:t xml:space="preserve"> · </w:t>
      </w:r>
      <w:r>
        <w:rPr>
          <w:lang w:val="es_ES" w:bidi="es_ES"/>
        </w:rPr>
        <w:t>Préstamo, Prestar, Intereses, Tomar Prestado, Banco</w:t>
      </w:r>
    </w:p>
    <w:p>
      <w:pPr/>
      <w:r>
        <w:rPr>
          <w:lang w:val="es_ES" w:bidi="es_ES"/>
        </w:rPr>
      </w:r>
      <w:r>
        <w:rPr>
          <w:lang w:val="es_ES" w:bidi="es_ES"/>
        </w:rPr>
        <w:t>interés</w:t>
      </w:r>
      <w:r>
        <w:rPr>
          <w:lang w:val="es_ES" w:bidi="es_ES"/>
        </w:rPr>
        <w:t xml:space="preserve"> </w:t>
      </w:r>
      <w:r>
        <w:rPr>
          <w:lang w:val="es_ES" w:bidi="es_ES"/>
        </w:rPr>
        <w:t>el interés cobrado por el dinero que se ha prestado</w:t>
      </w:r>
    </w:p>
    <w:p>
      <w:pPr/>
      <w:r>
        <w:rPr>
          <w:lang w:val="es_ES" w:bidi="es_ES"/>
        </w:rPr>
      </w:r>
      <w:r>
        <w:rPr>
          <w:lang w:val="es_ES" w:bidi="es_ES"/>
        </w:rPr>
        <w:t>MAT 25:27</w:t>
      </w:r>
      <w:r>
        <w:rPr>
          <w:lang w:val="es_ES" w:bidi="es_ES"/>
        </w:rPr>
        <w:t xml:space="preserve"> · </w:t>
      </w:r>
      <w:r>
        <w:rPr>
          <w:lang w:val="es_ES" w:bidi="es_ES"/>
        </w:rPr>
        <w:t>LUK 19:23</w:t>
      </w:r>
      <w:r>
        <w:rPr>
          <w:lang w:val="es_ES" w:bidi="es_ES"/>
        </w:rPr>
      </w:r>
      <w:r>
        <w:rPr>
          <w:lang w:val="es_ES" w:bidi="es_ES"/>
        </w:rPr>
      </w:r>
    </w:p>
    <w:p>
      <w:pPr/>
      <w:r>
        <w:rPr>
          <w:lang w:val="es_ES" w:bidi="es_ES"/>
        </w:rPr>
      </w:r>
    </w:p>
    <w:p>
      <w:pPr>
        <w:pStyle w:val="Heading2"/>
      </w:pPr>
      <w:r>
        <w:rPr>
          <w:lang w:val="es_ES" w:bidi="es_ES"/>
        </w:rPr>
        <w:t>τολμάω</w:t>
      </w:r>
      <w:r>
        <w:rPr>
          <w:lang w:val="es_ES" w:bidi="es_ES"/>
        </w:rPr>
      </w:r>
    </w:p>
    <w:p>
      <w:pPr>
        <w:pStyle w:val="Heading1"/>
      </w:pPr>
      <w:r>
        <w:rPr>
          <w:lang w:val="es_ES" w:bidi="es_ES"/>
        </w:rPr>
        <w:t>τολμάω</w:t>
      </w:r>
    </w:p>
    <w:p>
      <w:pPr/>
      <w:r>
        <w:rPr>
          <w:lang w:val="es_ES" w:bidi="es_ES"/>
        </w:rPr>
      </w:r>
      <w:r>
        <w:rPr>
          <w:lang w:val="es_ES" w:bidi="es_ES"/>
        </w:rPr>
        <w:t>τολμάω</w:t>
      </w:r>
      <w:r>
        <w:rPr>
          <w:lang w:val="es_ES" w:bidi="es_ES"/>
        </w:rPr>
        <w:t xml:space="preserve"> (</w:t>
      </w:r>
      <w:r>
        <w:rPr>
          <w:lang w:val="es_ES" w:bidi="es_ES"/>
        </w:rPr>
        <w:t>G5111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ἀποτολμάω</w:t>
      </w:r>
      <w:r>
        <w:rPr>
          <w:lang w:val="es_ES" w:bidi="es_ES"/>
        </w:rPr>
        <w:t xml:space="preserve"> · </w:t>
      </w:r>
      <w:r>
        <w:rPr>
          <w:lang w:val="es_ES" w:bidi="es_ES"/>
        </w:rPr>
        <w:t>τολμηρότερον</w:t>
      </w:r>
      <w:r>
        <w:rPr>
          <w:lang w:val="es_ES" w:bidi="es_ES"/>
        </w:rPr>
        <w:t xml:space="preserve"> · </w:t>
      </w:r>
      <w:r>
        <w:rPr>
          <w:lang w:val="es_ES" w:bidi="es_ES"/>
        </w:rPr>
        <w:t>τολμητής</w:t>
      </w:r>
    </w:p>
    <w:p>
      <w:pPr/>
      <w:r>
        <w:rPr>
          <w:lang w:val="es_ES" w:bidi="es_ES"/>
        </w:rPr>
      </w:r>
      <w:r>
        <w:rPr>
          <w:lang w:val="es_ES" w:bidi="es_ES"/>
        </w:rPr>
        <w:t>25.161</w:t>
      </w:r>
      <w:r>
        <w:rPr>
          <w:lang w:val="es_ES" w:bidi="es_ES"/>
        </w:rPr>
        <w:t xml:space="preserve"> · </w:t>
      </w:r>
      <w:r>
        <w:rPr>
          <w:lang w:val="es_ES" w:bidi="es_ES"/>
        </w:rPr>
        <w:t>Actitudes y Emociones</w:t>
      </w:r>
      <w:r>
        <w:rPr>
          <w:lang w:val="es_ES" w:bidi="es_ES"/>
        </w:rPr>
        <w:t xml:space="preserve"> · </w:t>
      </w:r>
      <w:r>
        <w:rPr>
          <w:lang w:val="es_ES" w:bidi="es_ES"/>
        </w:rPr>
        <w:t>Valor, Coraje, Audacia</w:t>
      </w:r>
    </w:p>
    <w:p>
      <w:pPr/>
      <w:r>
        <w:rPr>
          <w:lang w:val="es_ES" w:bidi="es_ES"/>
        </w:rPr>
      </w:r>
      <w:r>
        <w:rPr>
          <w:lang w:val="es_ES" w:bidi="es_ES"/>
        </w:rPr>
        <w:t>atrever</w:t>
      </w:r>
      <w:r>
        <w:rPr>
          <w:lang w:val="es_ES" w:bidi="es_ES"/>
        </w:rPr>
        <w:t xml:space="preserve">, </w:t>
      </w:r>
      <w:r>
        <w:rPr>
          <w:lang w:val="es_ES" w:bidi="es_ES"/>
        </w:rPr>
        <w:t>osar</w:t>
      </w:r>
      <w:r>
        <w:rPr>
          <w:lang w:val="es_ES" w:bidi="es_ES"/>
        </w:rPr>
        <w:t xml:space="preserve"> </w:t>
      </w:r>
      <w:r>
        <w:rPr>
          <w:lang w:val="es_ES" w:bidi="es_ES"/>
        </w:rPr>
        <w:t>ser tan atrevido como para retar o desafiar un posible peligro u oposición</w:t>
      </w:r>
    </w:p>
    <w:p>
      <w:pPr/>
      <w:r>
        <w:rPr>
          <w:lang w:val="es_ES" w:bidi="es_ES"/>
        </w:rPr>
      </w:r>
      <w:r>
        <w:rPr>
          <w:lang w:val="es_ES" w:bidi="es_ES"/>
        </w:rPr>
        <w:t>MAT 22:46</w:t>
      </w:r>
      <w:r>
        <w:rPr>
          <w:lang w:val="es_ES" w:bidi="es_ES"/>
        </w:rPr>
        <w:t xml:space="preserve"> · </w:t>
      </w:r>
      <w:r>
        <w:rPr>
          <w:lang w:val="es_ES" w:bidi="es_ES"/>
        </w:rPr>
        <w:t>MRK 12:34</w:t>
      </w:r>
      <w:r>
        <w:rPr>
          <w:lang w:val="es_ES" w:bidi="es_ES"/>
        </w:rPr>
        <w:t xml:space="preserve"> · </w:t>
      </w:r>
      <w:r>
        <w:rPr>
          <w:lang w:val="es_ES" w:bidi="es_ES"/>
        </w:rPr>
        <w:t>MRK 15:43</w:t>
      </w:r>
      <w:r>
        <w:rPr>
          <w:lang w:val="es_ES" w:bidi="es_ES"/>
        </w:rPr>
        <w:t xml:space="preserve"> · </w:t>
      </w:r>
      <w:r>
        <w:rPr>
          <w:lang w:val="es_ES" w:bidi="es_ES"/>
        </w:rPr>
        <w:t>LUK 20:40</w:t>
      </w:r>
      <w:r>
        <w:rPr>
          <w:lang w:val="es_ES" w:bidi="es_ES"/>
        </w:rPr>
        <w:t xml:space="preserve"> · </w:t>
      </w:r>
      <w:r>
        <w:rPr>
          <w:lang w:val="es_ES" w:bidi="es_ES"/>
        </w:rPr>
        <w:t>JHN 21:12</w:t>
      </w:r>
      <w:r>
        <w:rPr>
          <w:lang w:val="es_ES" w:bidi="es_ES"/>
        </w:rPr>
        <w:t xml:space="preserve"> · </w:t>
      </w:r>
      <w:r>
        <w:rPr>
          <w:lang w:val="es_ES" w:bidi="es_ES"/>
        </w:rPr>
        <w:t>ACT 5:13</w:t>
      </w:r>
      <w:r>
        <w:rPr>
          <w:lang w:val="es_ES" w:bidi="es_ES"/>
        </w:rPr>
        <w:t xml:space="preserve"> · </w:t>
      </w:r>
      <w:r>
        <w:rPr>
          <w:lang w:val="es_ES" w:bidi="es_ES"/>
        </w:rPr>
        <w:t>ACT 7:32</w:t>
      </w:r>
      <w:r>
        <w:rPr>
          <w:lang w:val="es_ES" w:bidi="es_ES"/>
        </w:rPr>
        <w:t xml:space="preserve"> · </w:t>
      </w:r>
      <w:r>
        <w:rPr>
          <w:lang w:val="es_ES" w:bidi="es_ES"/>
        </w:rPr>
        <w:t>ROM 5:7</w:t>
      </w:r>
      <w:r>
        <w:rPr>
          <w:lang w:val="es_ES" w:bidi="es_ES"/>
        </w:rPr>
        <w:t xml:space="preserve"> · </w:t>
      </w:r>
      <w:r>
        <w:rPr>
          <w:lang w:val="es_ES" w:bidi="es_ES"/>
        </w:rPr>
        <w:t>ROM 15:18</w:t>
      </w:r>
      <w:r>
        <w:rPr>
          <w:lang w:val="es_ES" w:bidi="es_ES"/>
        </w:rPr>
        <w:t xml:space="preserve"> · </w:t>
      </w:r>
      <w:r>
        <w:rPr>
          <w:lang w:val="es_ES" w:bidi="es_ES"/>
        </w:rPr>
        <w:t>1CO 6:1</w:t>
      </w:r>
      <w:r>
        <w:rPr>
          <w:lang w:val="es_ES" w:bidi="es_ES"/>
        </w:rPr>
        <w:t xml:space="preserve"> · </w:t>
      </w:r>
      <w:r>
        <w:rPr>
          <w:lang w:val="es_ES" w:bidi="es_ES"/>
        </w:rPr>
        <w:t>2CO 10:2</w:t>
      </w:r>
      <w:r>
        <w:rPr>
          <w:lang w:val="es_ES" w:bidi="es_ES"/>
        </w:rPr>
        <w:t xml:space="preserve"> · </w:t>
      </w:r>
      <w:r>
        <w:rPr>
          <w:lang w:val="es_ES" w:bidi="es_ES"/>
        </w:rPr>
        <w:t>2CO 10:12</w:t>
      </w:r>
      <w:r>
        <w:rPr>
          <w:lang w:val="es_ES" w:bidi="es_ES"/>
        </w:rPr>
        <w:t xml:space="preserve"> · </w:t>
      </w:r>
      <w:r>
        <w:rPr>
          <w:lang w:val="es_ES" w:bidi="es_ES"/>
        </w:rPr>
        <w:t>2CO 11:21</w:t>
      </w:r>
      <w:r>
        <w:rPr>
          <w:lang w:val="es_ES" w:bidi="es_ES"/>
        </w:rPr>
        <w:t xml:space="preserve"> · </w:t>
      </w:r>
      <w:r>
        <w:rPr>
          <w:lang w:val="es_ES" w:bidi="es_ES"/>
        </w:rPr>
        <w:t>2CO 11:21</w:t>
      </w:r>
      <w:r>
        <w:rPr>
          <w:lang w:val="es_ES" w:bidi="es_ES"/>
        </w:rPr>
        <w:t xml:space="preserve"> · </w:t>
      </w:r>
      <w:r>
        <w:rPr>
          <w:lang w:val="es_ES" w:bidi="es_ES"/>
        </w:rPr>
        <w:t>PHP 1:14</w:t>
      </w:r>
      <w:r>
        <w:rPr>
          <w:lang w:val="es_ES" w:bidi="es_ES"/>
        </w:rPr>
        <w:t xml:space="preserve"> · </w:t>
      </w:r>
      <w:r>
        <w:rPr>
          <w:lang w:val="es_ES" w:bidi="es_ES"/>
        </w:rPr>
        <w:t>JUD 1:9</w:t>
      </w:r>
      <w:r>
        <w:rPr>
          <w:lang w:val="es_ES" w:bidi="es_ES"/>
        </w:rPr>
      </w:r>
      <w:r>
        <w:rPr>
          <w:lang w:val="es_ES" w:bidi="es_ES"/>
        </w:rPr>
      </w:r>
    </w:p>
    <w:p>
      <w:pPr/>
      <w:r>
        <w:rPr>
          <w:lang w:val="es_ES" w:bidi="es_ES"/>
        </w:rPr>
      </w:r>
    </w:p>
    <w:p>
      <w:pPr>
        <w:pStyle w:val="Heading2"/>
      </w:pPr>
      <w:r>
        <w:rPr>
          <w:lang w:val="es_ES" w:bidi="es_ES"/>
        </w:rPr>
        <w:t>τολμηρός</w:t>
      </w:r>
      <w:r>
        <w:rPr>
          <w:lang w:val="es_ES" w:bidi="es_ES"/>
        </w:rPr>
      </w:r>
    </w:p>
    <w:p>
      <w:pPr>
        <w:pStyle w:val="Heading1"/>
      </w:pPr>
      <w:r>
        <w:rPr>
          <w:lang w:val="es_ES" w:bidi="es_ES"/>
        </w:rPr>
        <w:t>τολμηρός</w:t>
      </w:r>
    </w:p>
    <w:p>
      <w:pPr/>
      <w:r>
        <w:rPr>
          <w:lang w:val="es_ES" w:bidi="es_ES"/>
        </w:rPr>
      </w:r>
      <w:r>
        <w:rPr>
          <w:lang w:val="es_ES" w:bidi="es_ES"/>
        </w:rPr>
        <w:t>τολμηρός</w:t>
      </w:r>
      <w:r>
        <w:rPr>
          <w:lang w:val="es_ES" w:bidi="es_ES"/>
        </w:rPr>
        <w:t xml:space="preserve"> (</w:t>
      </w:r>
      <w:r>
        <w:rPr>
          <w:lang w:val="es_ES" w:bidi="es_ES"/>
        </w:rPr>
        <w:t>G5112</w:t>
      </w:r>
      <w:r>
        <w:rPr>
          <w:lang w:val="es_ES" w:bidi="es_ES"/>
        </w:rPr>
        <w:t xml:space="preserve">) — </w:t>
      </w:r>
      <w:r>
        <w:rPr>
          <w:lang w:val="es_ES" w:bidi="es_ES"/>
        </w:rPr>
        <w:t>τολμηρότερον</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τολμάω</w:t>
      </w:r>
    </w:p>
    <w:p>
      <w:pPr/>
      <w:r>
        <w:rPr>
          <w:lang w:val="es_ES" w:bidi="es_ES"/>
        </w:rPr>
      </w:r>
      <w:r>
        <w:rPr>
          <w:lang w:val="es_ES" w:bidi="es_ES"/>
        </w:rPr>
        <w:t>25.162</w:t>
      </w:r>
      <w:r>
        <w:rPr>
          <w:lang w:val="es_ES" w:bidi="es_ES"/>
        </w:rPr>
        <w:t xml:space="preserve"> · </w:t>
      </w:r>
      <w:r>
        <w:rPr>
          <w:lang w:val="es_ES" w:bidi="es_ES"/>
        </w:rPr>
        <w:t>Actitudes y Emociones</w:t>
      </w:r>
      <w:r>
        <w:rPr>
          <w:lang w:val="es_ES" w:bidi="es_ES"/>
        </w:rPr>
        <w:t xml:space="preserve"> · </w:t>
      </w:r>
      <w:r>
        <w:rPr>
          <w:lang w:val="es_ES" w:bidi="es_ES"/>
        </w:rPr>
        <w:t>Valor, Coraje, Audacia</w:t>
      </w:r>
    </w:p>
    <w:p>
      <w:pPr/>
      <w:r>
        <w:rPr>
          <w:lang w:val="es_ES" w:bidi="es_ES"/>
        </w:rPr>
      </w:r>
      <w:r>
        <w:rPr>
          <w:b/>
          <w:lang w:val="es_ES" w:bidi="es_ES"/>
        </w:rPr>
        <w:t>Collocation:</w:t>
      </w:r>
      <w:r>
        <w:rPr>
          <w:lang w:val="es_ES" w:bidi="es_ES"/>
        </w:rPr>
        <w:t xml:space="preserve"> </w:t>
      </w:r>
      <w:r>
        <w:rPr>
          <w:lang w:val="es_ES" w:bidi="es_ES"/>
        </w:rPr>
        <w:t>τολμηρότερον</w:t>
      </w:r>
    </w:p>
    <w:p>
      <w:pPr/>
      <w:r>
        <w:rPr>
          <w:lang w:val="es_ES" w:bidi="es_ES"/>
        </w:rPr>
      </w:r>
      <w:r>
        <w:rPr>
          <w:lang w:val="es_ES" w:bidi="es_ES"/>
        </w:rPr>
        <w:t>audazmente</w:t>
      </w:r>
      <w:r>
        <w:rPr>
          <w:lang w:val="es_ES" w:bidi="es_ES"/>
        </w:rPr>
        <w:t xml:space="preserve">, </w:t>
      </w:r>
      <w:r>
        <w:rPr>
          <w:lang w:val="es_ES" w:bidi="es_ES"/>
        </w:rPr>
        <w:t>atrevidamente</w:t>
      </w:r>
      <w:r>
        <w:rPr>
          <w:lang w:val="es_ES" w:bidi="es_ES"/>
        </w:rPr>
        <w:t xml:space="preserve"> </w:t>
      </w:r>
      <w:r>
        <w:rPr>
          <w:lang w:val="es_ES" w:bidi="es_ES"/>
        </w:rPr>
        <w:t>(adverbio comparativo de τολμηρός 'atrevido, desafiante', que no aparece en el NT) relacionado con una actividad que implica audacia inusual o atrevimiento</w:t>
      </w:r>
    </w:p>
    <w:p>
      <w:pPr/>
      <w:r>
        <w:rPr>
          <w:lang w:val="es_ES" w:bidi="es_ES"/>
        </w:rPr>
      </w:r>
      <w:r>
        <w:rPr>
          <w:lang w:val="es_ES" w:bidi="es_ES"/>
        </w:rPr>
        <w:t>ROM 15:15</w:t>
      </w:r>
      <w:r>
        <w:rPr>
          <w:lang w:val="es_ES" w:bidi="es_ES"/>
        </w:rPr>
      </w:r>
      <w:r>
        <w:rPr>
          <w:lang w:val="es_ES" w:bidi="es_ES"/>
        </w:rPr>
      </w:r>
    </w:p>
    <w:p>
      <w:pPr/>
      <w:r>
        <w:rPr>
          <w:lang w:val="es_ES" w:bidi="es_ES"/>
        </w:rPr>
      </w:r>
    </w:p>
    <w:p>
      <w:pPr>
        <w:pStyle w:val="Heading2"/>
      </w:pPr>
      <w:r>
        <w:rPr>
          <w:lang w:val="es_ES" w:bidi="es_ES"/>
        </w:rPr>
        <w:t>τολμητής</w:t>
      </w:r>
      <w:r>
        <w:rPr>
          <w:lang w:val="es_ES" w:bidi="es_ES"/>
        </w:rPr>
      </w:r>
    </w:p>
    <w:p>
      <w:pPr>
        <w:pStyle w:val="Heading1"/>
      </w:pPr>
      <w:r>
        <w:rPr>
          <w:lang w:val="es_ES" w:bidi="es_ES"/>
        </w:rPr>
        <w:t>τολμητής</w:t>
      </w:r>
    </w:p>
    <w:p>
      <w:pPr/>
      <w:r>
        <w:rPr>
          <w:lang w:val="es_ES" w:bidi="es_ES"/>
        </w:rPr>
      </w:r>
      <w:r>
        <w:rPr>
          <w:lang w:val="es_ES" w:bidi="es_ES"/>
        </w:rPr>
        <w:t>τολμητής</w:t>
      </w:r>
      <w:r>
        <w:rPr>
          <w:lang w:val="es_ES" w:bidi="es_ES"/>
        </w:rPr>
        <w:t xml:space="preserve"> (</w:t>
      </w:r>
      <w:r>
        <w:rPr>
          <w:lang w:val="es_ES" w:bidi="es_ES"/>
        </w:rPr>
        <w:t>G5113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τολμάω</w:t>
      </w:r>
    </w:p>
    <w:p>
      <w:pPr/>
      <w:r>
        <w:rPr>
          <w:lang w:val="es_ES" w:bidi="es_ES"/>
        </w:rPr>
      </w:r>
      <w:r>
        <w:rPr>
          <w:lang w:val="es_ES" w:bidi="es_ES"/>
        </w:rPr>
        <w:t>25.164</w:t>
      </w:r>
      <w:r>
        <w:rPr>
          <w:lang w:val="es_ES" w:bidi="es_ES"/>
        </w:rPr>
        <w:t xml:space="preserve"> · </w:t>
      </w:r>
      <w:r>
        <w:rPr>
          <w:lang w:val="es_ES" w:bidi="es_ES"/>
        </w:rPr>
        <w:t>Actitudes y Emociones</w:t>
      </w:r>
      <w:r>
        <w:rPr>
          <w:lang w:val="es_ES" w:bidi="es_ES"/>
        </w:rPr>
        <w:t xml:space="preserve"> · </w:t>
      </w:r>
      <w:r>
        <w:rPr>
          <w:lang w:val="es_ES" w:bidi="es_ES"/>
        </w:rPr>
        <w:t>Valor, Coraje, Audacia</w:t>
      </w:r>
    </w:p>
    <w:p>
      <w:pPr/>
      <w:r>
        <w:rPr>
          <w:lang w:val="es_ES" w:bidi="es_ES"/>
        </w:rPr>
      </w:r>
      <w:r>
        <w:rPr>
          <w:lang w:val="es_ES" w:bidi="es_ES"/>
        </w:rPr>
        <w:t>persona atrevida</w:t>
      </w:r>
      <w:r>
        <w:rPr>
          <w:lang w:val="es_ES" w:bidi="es_ES"/>
        </w:rPr>
        <w:t xml:space="preserve"> </w:t>
      </w:r>
      <w:r>
        <w:rPr>
          <w:lang w:val="es_ES" w:bidi="es_ES"/>
        </w:rPr>
        <w:t>alguien que es particularmente audaz y atrevido</w:t>
      </w:r>
    </w:p>
    <w:p>
      <w:pPr/>
      <w:r>
        <w:rPr>
          <w:lang w:val="es_ES" w:bidi="es_ES"/>
        </w:rPr>
      </w:r>
      <w:r>
        <w:rPr>
          <w:lang w:val="es_ES" w:bidi="es_ES"/>
        </w:rPr>
        <w:t>2PE 2:10</w:t>
      </w:r>
      <w:r>
        <w:rPr>
          <w:lang w:val="es_ES" w:bidi="es_ES"/>
        </w:rPr>
      </w:r>
      <w:r>
        <w:rPr>
          <w:lang w:val="es_ES" w:bidi="es_ES"/>
        </w:rPr>
      </w:r>
    </w:p>
    <w:p>
      <w:pPr/>
      <w:r>
        <w:rPr>
          <w:lang w:val="es_ES" w:bidi="es_ES"/>
        </w:rPr>
      </w:r>
    </w:p>
    <w:p>
      <w:pPr>
        <w:pStyle w:val="Heading2"/>
      </w:pPr>
      <w:r>
        <w:rPr>
          <w:lang w:val="es_ES" w:bidi="es_ES"/>
        </w:rPr>
        <w:t>τομός</w:t>
      </w:r>
      <w:r>
        <w:rPr>
          <w:lang w:val="es_ES" w:bidi="es_ES"/>
        </w:rPr>
      </w:r>
    </w:p>
    <w:p>
      <w:pPr>
        <w:pStyle w:val="Heading1"/>
      </w:pPr>
      <w:r>
        <w:rPr>
          <w:lang w:val="es_ES" w:bidi="es_ES"/>
        </w:rPr>
        <w:t>τομός</w:t>
      </w:r>
    </w:p>
    <w:p>
      <w:pPr/>
      <w:r>
        <w:rPr>
          <w:lang w:val="es_ES" w:bidi="es_ES"/>
        </w:rPr>
      </w:r>
      <w:r>
        <w:rPr>
          <w:lang w:val="es_ES" w:bidi="es_ES"/>
        </w:rPr>
        <w:t>τομός</w:t>
      </w:r>
      <w:r>
        <w:rPr>
          <w:lang w:val="es_ES" w:bidi="es_ES"/>
        </w:rPr>
        <w:t xml:space="preserve"> (</w:t>
      </w:r>
      <w:r>
        <w:rPr>
          <w:lang w:val="es_ES" w:bidi="es_ES"/>
        </w:rPr>
        <w:t>G5114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τέμνω</w:t>
      </w:r>
      <w:r>
        <w:rPr>
          <w:lang w:val="es_ES" w:bidi="es_ES"/>
        </w:rPr>
        <w:t xml:space="preserve"> · </w:t>
      </w:r>
      <w:r>
        <w:rPr>
          <w:lang w:val="es_ES" w:bidi="es_ES"/>
        </w:rPr>
        <w:t>ἀπερίτμητος</w:t>
      </w:r>
      <w:r>
        <w:rPr>
          <w:lang w:val="es_ES" w:bidi="es_ES"/>
        </w:rPr>
        <w:t xml:space="preserve"> · </w:t>
      </w:r>
      <w:r>
        <w:rPr>
          <w:lang w:val="es_ES" w:bidi="es_ES"/>
        </w:rPr>
        <w:t>ἀποτομία</w:t>
      </w:r>
      <w:r>
        <w:rPr>
          <w:lang w:val="es_ES" w:bidi="es_ES"/>
        </w:rPr>
        <w:t xml:space="preserve"> · </w:t>
      </w:r>
      <w:r>
        <w:rPr>
          <w:lang w:val="es_ES" w:bidi="es_ES"/>
        </w:rPr>
        <w:t>ἀποτόμως</w:t>
      </w:r>
      <w:r>
        <w:rPr>
          <w:lang w:val="es_ES" w:bidi="es_ES"/>
        </w:rPr>
        <w:t xml:space="preserve"> · </w:t>
      </w:r>
      <w:r>
        <w:rPr>
          <w:lang w:val="es_ES" w:bidi="es_ES"/>
        </w:rPr>
        <w:t>ἄτομος</w:t>
      </w:r>
      <w:r>
        <w:rPr>
          <w:lang w:val="es_ES" w:bidi="es_ES"/>
        </w:rPr>
        <w:t xml:space="preserve"> · </w:t>
      </w:r>
      <w:r>
        <w:rPr>
          <w:lang w:val="es_ES" w:bidi="es_ES"/>
        </w:rPr>
        <w:t>διχοτομέω</w:t>
      </w:r>
      <w:r>
        <w:rPr>
          <w:lang w:val="es_ES" w:bidi="es_ES"/>
        </w:rPr>
        <w:t xml:space="preserve"> · </w:t>
      </w:r>
      <w:r>
        <w:rPr>
          <w:lang w:val="es_ES" w:bidi="es_ES"/>
        </w:rPr>
        <w:t>κατατομή</w:t>
      </w:r>
      <w:r>
        <w:rPr>
          <w:lang w:val="es_ES" w:bidi="es_ES"/>
        </w:rPr>
        <w:t xml:space="preserve"> · </w:t>
      </w:r>
      <w:r>
        <w:rPr>
          <w:lang w:val="es_ES" w:bidi="es_ES"/>
        </w:rPr>
        <w:t>λατομέω</w:t>
      </w:r>
      <w:r>
        <w:rPr>
          <w:lang w:val="es_ES" w:bidi="es_ES"/>
        </w:rPr>
        <w:t xml:space="preserve"> · </w:t>
      </w:r>
      <w:r>
        <w:rPr>
          <w:lang w:val="es_ES" w:bidi="es_ES"/>
        </w:rPr>
        <w:t>ὀρθοτομέω</w:t>
      </w:r>
      <w:r>
        <w:rPr>
          <w:lang w:val="es_ES" w:bidi="es_ES"/>
        </w:rPr>
        <w:t xml:space="preserve"> · </w:t>
      </w:r>
      <w:r>
        <w:rPr>
          <w:lang w:val="es_ES" w:bidi="es_ES"/>
        </w:rPr>
        <w:t>περιτέμνω</w:t>
      </w:r>
      <w:r>
        <w:rPr>
          <w:lang w:val="es_ES" w:bidi="es_ES"/>
        </w:rPr>
        <w:t xml:space="preserve"> · </w:t>
      </w:r>
      <w:r>
        <w:rPr>
          <w:lang w:val="es_ES" w:bidi="es_ES"/>
        </w:rPr>
        <w:t>περιτομή</w:t>
      </w:r>
      <w:r>
        <w:rPr>
          <w:lang w:val="es_ES" w:bidi="es_ES"/>
        </w:rPr>
        <w:t xml:space="preserve"> · </w:t>
      </w:r>
      <w:r>
        <w:rPr>
          <w:lang w:val="es_ES" w:bidi="es_ES"/>
        </w:rPr>
        <w:t>συντέμνω</w:t>
      </w:r>
      <w:r>
        <w:rPr>
          <w:lang w:val="es_ES" w:bidi="es_ES"/>
        </w:rPr>
        <w:t xml:space="preserve"> · </w:t>
      </w:r>
      <w:r>
        <w:rPr>
          <w:lang w:val="es_ES" w:bidi="es_ES"/>
        </w:rPr>
        <w:t>συντόμως</w:t>
      </w:r>
    </w:p>
    <w:p>
      <w:pPr/>
      <w:r>
        <w:rPr>
          <w:lang w:val="es_ES" w:bidi="es_ES"/>
        </w:rPr>
      </w:r>
      <w:r>
        <w:rPr>
          <w:lang w:val="es_ES" w:bidi="es_ES"/>
        </w:rPr>
        <w:t>79.96</w:t>
      </w:r>
      <w:r>
        <w:rPr>
          <w:lang w:val="es_ES" w:bidi="es_ES"/>
        </w:rPr>
        <w:t xml:space="preserve"> · </w:t>
      </w:r>
      <w:r>
        <w:rPr>
          <w:lang w:val="es_ES" w:bidi="es_ES"/>
        </w:rPr>
        <w:t>Características de los Objetos</w:t>
      </w:r>
      <w:r>
        <w:rPr>
          <w:lang w:val="es_ES" w:bidi="es_ES"/>
        </w:rPr>
        <w:t xml:space="preserve"> · </w:t>
      </w:r>
      <w:r>
        <w:rPr>
          <w:lang w:val="es_ES" w:bidi="es_ES"/>
        </w:rPr>
        <w:t>Afilado</w:t>
      </w:r>
    </w:p>
    <w:p>
      <w:pPr/>
      <w:r>
        <w:rPr>
          <w:lang w:val="es_ES" w:bidi="es_ES"/>
        </w:rPr>
      </w:r>
      <w:r>
        <w:rPr>
          <w:lang w:val="es_ES" w:bidi="es_ES"/>
        </w:rPr>
        <w:t>cortante</w:t>
      </w:r>
      <w:r>
        <w:rPr>
          <w:lang w:val="es_ES" w:bidi="es_ES"/>
        </w:rPr>
        <w:t xml:space="preserve">, </w:t>
      </w:r>
      <w:r>
        <w:rPr>
          <w:lang w:val="es_ES" w:bidi="es_ES"/>
        </w:rPr>
        <w:t>afilado</w:t>
      </w:r>
      <w:r>
        <w:rPr>
          <w:lang w:val="es_ES" w:bidi="es_ES"/>
        </w:rPr>
        <w:t xml:space="preserve"> </w:t>
      </w:r>
      <w:r>
        <w:rPr>
          <w:lang w:val="es_ES" w:bidi="es_ES"/>
        </w:rPr>
        <w:t>pertinente a tener la capacidad de cortar eficientemente</w:t>
      </w:r>
    </w:p>
    <w:p>
      <w:pPr/>
      <w:r>
        <w:rPr>
          <w:lang w:val="es_ES" w:bidi="es_ES"/>
        </w:rPr>
      </w:r>
      <w:r>
        <w:rPr>
          <w:lang w:val="es_ES" w:bidi="es_ES"/>
        </w:rPr>
        <w:t>HEB 4:12</w:t>
      </w:r>
      <w:r>
        <w:rPr>
          <w:lang w:val="es_ES" w:bidi="es_ES"/>
        </w:rPr>
      </w:r>
      <w:r>
        <w:rPr>
          <w:lang w:val="es_ES" w:bidi="es_ES"/>
        </w:rPr>
      </w:r>
    </w:p>
    <w:p>
      <w:pPr/>
      <w:r>
        <w:rPr>
          <w:lang w:val="es_ES" w:bidi="es_ES"/>
        </w:rPr>
      </w:r>
    </w:p>
    <w:p>
      <w:pPr>
        <w:pStyle w:val="Heading2"/>
      </w:pPr>
      <w:r>
        <w:rPr>
          <w:lang w:val="es_ES" w:bidi="es_ES"/>
        </w:rPr>
        <w:t>τόξον</w:t>
      </w:r>
      <w:r>
        <w:rPr>
          <w:lang w:val="es_ES" w:bidi="es_ES"/>
        </w:rPr>
      </w:r>
    </w:p>
    <w:p>
      <w:pPr>
        <w:pStyle w:val="Heading1"/>
      </w:pPr>
      <w:r>
        <w:rPr>
          <w:lang w:val="es_ES" w:bidi="es_ES"/>
        </w:rPr>
        <w:t>τόξον</w:t>
      </w:r>
    </w:p>
    <w:p>
      <w:pPr/>
      <w:r>
        <w:rPr>
          <w:lang w:val="es_ES" w:bidi="es_ES"/>
        </w:rPr>
      </w:r>
      <w:r>
        <w:rPr>
          <w:lang w:val="es_ES" w:bidi="es_ES"/>
        </w:rPr>
        <w:t>τόξον</w:t>
      </w:r>
      <w:r>
        <w:rPr>
          <w:lang w:val="es_ES" w:bidi="es_ES"/>
        </w:rPr>
        <w:t xml:space="preserve"> (</w:t>
      </w:r>
      <w:r>
        <w:rPr>
          <w:lang w:val="es_ES" w:bidi="es_ES"/>
        </w:rPr>
        <w:t>G5115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6.37</w:t>
      </w:r>
      <w:r>
        <w:rPr>
          <w:lang w:val="es_ES" w:bidi="es_ES"/>
        </w:rPr>
        <w:t xml:space="preserve"> · </w:t>
      </w:r>
      <w:r>
        <w:rPr>
          <w:lang w:val="es_ES" w:bidi="es_ES"/>
        </w:rPr>
        <w:t>Artefactos</w:t>
      </w:r>
      <w:r>
        <w:rPr>
          <w:lang w:val="es_ES" w:bidi="es_ES"/>
        </w:rPr>
        <w:t xml:space="preserve"> · </w:t>
      </w:r>
      <w:r>
        <w:rPr>
          <w:lang w:val="es_ES" w:bidi="es_ES"/>
        </w:rPr>
        <w:t>Armas y armaduras</w:t>
      </w:r>
    </w:p>
    <w:p>
      <w:pPr/>
      <w:r>
        <w:rPr>
          <w:lang w:val="es_ES" w:bidi="es_ES"/>
        </w:rPr>
      </w:r>
      <w:r>
        <w:rPr>
          <w:lang w:val="es_ES" w:bidi="es_ES"/>
        </w:rPr>
        <w:t>arco</w:t>
      </w:r>
      <w:r>
        <w:rPr>
          <w:lang w:val="es_ES" w:bidi="es_ES"/>
        </w:rPr>
        <w:t xml:space="preserve"> </w:t>
      </w:r>
      <w:r>
        <w:rPr>
          <w:lang w:val="es_ES" w:bidi="es_ES"/>
        </w:rPr>
        <w:t>arco hecho de madera u otro material flexible y doblado por una cuerda unida a sus dos extremos; para propulsar una flecha; arma de guerra</w:t>
      </w:r>
    </w:p>
    <w:p>
      <w:pPr/>
      <w:r>
        <w:rPr>
          <w:lang w:val="es_ES" w:bidi="es_ES"/>
        </w:rPr>
      </w:r>
      <w:r>
        <w:rPr>
          <w:lang w:val="es_ES" w:bidi="es_ES"/>
        </w:rPr>
        <w:t>REV 6:2</w:t>
      </w:r>
      <w:r>
        <w:rPr>
          <w:lang w:val="es_ES" w:bidi="es_ES"/>
        </w:rPr>
      </w:r>
      <w:r>
        <w:rPr>
          <w:lang w:val="es_ES" w:bidi="es_ES"/>
        </w:rPr>
      </w:r>
    </w:p>
    <w:p>
      <w:pPr/>
      <w:r>
        <w:rPr>
          <w:lang w:val="es_ES" w:bidi="es_ES"/>
        </w:rPr>
      </w:r>
    </w:p>
    <w:p>
      <w:pPr>
        <w:pStyle w:val="Heading2"/>
      </w:pPr>
      <w:r>
        <w:rPr>
          <w:lang w:val="es_ES" w:bidi="es_ES"/>
        </w:rPr>
        <w:t>τοπάζιον</w:t>
      </w:r>
      <w:r>
        <w:rPr>
          <w:lang w:val="es_ES" w:bidi="es_ES"/>
        </w:rPr>
      </w:r>
    </w:p>
    <w:p>
      <w:pPr>
        <w:pStyle w:val="Heading1"/>
      </w:pPr>
      <w:r>
        <w:rPr>
          <w:lang w:val="es_ES" w:bidi="es_ES"/>
        </w:rPr>
        <w:t>τοπάζιον</w:t>
      </w:r>
    </w:p>
    <w:p>
      <w:pPr/>
      <w:r>
        <w:rPr>
          <w:lang w:val="es_ES" w:bidi="es_ES"/>
        </w:rPr>
      </w:r>
      <w:r>
        <w:rPr>
          <w:lang w:val="es_ES" w:bidi="es_ES"/>
        </w:rPr>
        <w:t>τοπάζιον</w:t>
      </w:r>
      <w:r>
        <w:rPr>
          <w:lang w:val="es_ES" w:bidi="es_ES"/>
        </w:rPr>
        <w:t xml:space="preserve"> (</w:t>
      </w:r>
      <w:r>
        <w:rPr>
          <w:lang w:val="es_ES" w:bidi="es_ES"/>
        </w:rPr>
        <w:t>G5116</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2.39</w:t>
      </w:r>
      <w:r>
        <w:rPr>
          <w:lang w:val="es_ES" w:bidi="es_ES"/>
        </w:rPr>
        <w:t xml:space="preserve"> · </w:t>
      </w:r>
      <w:r>
        <w:rPr>
          <w:lang w:val="es_ES" w:bidi="es_ES"/>
        </w:rPr>
        <w:t>Sustancias naturales</w:t>
      </w:r>
      <w:r>
        <w:rPr>
          <w:lang w:val="es_ES" w:bidi="es_ES"/>
        </w:rPr>
        <w:t xml:space="preserve"> · </w:t>
      </w:r>
      <w:r>
        <w:rPr>
          <w:lang w:val="es_ES" w:bidi="es_ES"/>
        </w:rPr>
        <w:t>Piedras y sustancias preciosas y semipreciosas</w:t>
      </w:r>
    </w:p>
    <w:p>
      <w:pPr/>
      <w:r>
        <w:rPr>
          <w:lang w:val="es_ES" w:bidi="es_ES"/>
        </w:rPr>
      </w:r>
      <w:r>
        <w:rPr>
          <w:lang w:val="es_ES" w:bidi="es_ES"/>
        </w:rPr>
        <w:t>topacio</w:t>
      </w:r>
      <w:r>
        <w:rPr>
          <w:lang w:val="es_ES" w:bidi="es_ES"/>
        </w:rPr>
        <w:t xml:space="preserve"> </w:t>
      </w:r>
      <w:r>
        <w:rPr>
          <w:lang w:val="es_ES" w:bidi="es_ES"/>
        </w:rPr>
        <w:t xml:space="preserve">topacio, generalmente de color amarillo (ver </w:t>
      </w:r>
      <w:hyperlink r:id="rId54">
        <w:r>
          <w:rPr>
            <w:lang w:val="es_ES" w:bidi="es_ES"/>
          </w:rPr>
          <w:rPr>
            <w:color w:val="0000EE"/>
            <w:u w:val="single"/>
          </w:rPr>
          <w:t>2.29</w:t>
        </w:r>
      </w:hyperlink>
      <w:r>
        <w:rPr>
          <w:lang w:val="es_ES" w:bidi="es_ES"/>
        </w:rPr>
        <w:t>).</w:t>
      </w:r>
    </w:p>
    <w:p>
      <w:pPr/>
      <w:r>
        <w:rPr>
          <w:lang w:val="es_ES" w:bidi="es_ES"/>
        </w:rPr>
      </w:r>
      <w:r>
        <w:rPr>
          <w:lang w:val="es_ES" w:bidi="es_ES"/>
        </w:rPr>
        <w:t>REV 21:20</w:t>
      </w:r>
      <w:r>
        <w:rPr>
          <w:lang w:val="es_ES" w:bidi="es_ES"/>
        </w:rPr>
      </w:r>
      <w:r>
        <w:rPr>
          <w:lang w:val="es_ES" w:bidi="es_ES"/>
        </w:rPr>
      </w:r>
    </w:p>
    <w:p>
      <w:pPr/>
      <w:r>
        <w:rPr>
          <w:lang w:val="es_ES" w:bidi="es_ES"/>
        </w:rPr>
      </w:r>
    </w:p>
    <w:p>
      <w:pPr>
        <w:pStyle w:val="Heading2"/>
      </w:pPr>
      <w:r>
        <w:rPr>
          <w:lang w:val="es_ES" w:bidi="es_ES"/>
        </w:rPr>
        <w:t>τόπος</w:t>
      </w:r>
      <w:r>
        <w:rPr>
          <w:lang w:val="es_ES" w:bidi="es_ES"/>
        </w:rPr>
      </w:r>
    </w:p>
    <w:p>
      <w:pPr>
        <w:pStyle w:val="Heading1"/>
      </w:pPr>
      <w:r>
        <w:rPr>
          <w:lang w:val="es_ES" w:bidi="es_ES"/>
        </w:rPr>
        <w:t>τόπος</w:t>
      </w:r>
    </w:p>
    <w:p>
      <w:pPr/>
      <w:r>
        <w:rPr>
          <w:lang w:val="es_ES" w:bidi="es_ES"/>
        </w:rPr>
      </w:r>
      <w:r>
        <w:rPr>
          <w:lang w:val="es_ES" w:bidi="es_ES"/>
        </w:rPr>
        <w:t>τόπος</w:t>
      </w:r>
      <w:r>
        <w:rPr>
          <w:lang w:val="es_ES" w:bidi="es_ES"/>
        </w:rPr>
        <w:t xml:space="preserve"> (</w:t>
      </w:r>
      <w:r>
        <w:rPr>
          <w:lang w:val="es_ES" w:bidi="es_ES"/>
        </w:rPr>
        <w:t>G5117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ἄτοπος</w:t>
      </w:r>
      <w:r>
        <w:rPr>
          <w:lang w:val="es_ES" w:bidi="es_ES"/>
        </w:rPr>
        <w:t xml:space="preserve"> · </w:t>
      </w:r>
      <w:r>
        <w:rPr>
          <w:lang w:val="es_ES" w:bidi="es_ES"/>
        </w:rPr>
        <w:t>ἐντόπιος</w:t>
      </w:r>
    </w:p>
    <w:p>
      <w:pPr/>
      <w:r>
        <w:rPr>
          <w:lang w:val="es_ES" w:bidi="es_ES"/>
        </w:rPr>
      </w:r>
      <w:r>
        <w:rPr>
          <w:lang w:val="es_ES" w:bidi="es_ES"/>
        </w:rPr>
        <w:t>80.1</w:t>
      </w:r>
      <w:r>
        <w:rPr>
          <w:lang w:val="es_ES" w:bidi="es_ES"/>
        </w:rPr>
        <w:t xml:space="preserve"> · </w:t>
      </w:r>
      <w:r>
        <w:rPr>
          <w:lang w:val="es_ES" w:bidi="es_ES"/>
        </w:rPr>
        <w:t>Espacio</w:t>
      </w:r>
      <w:r>
        <w:rPr>
          <w:lang w:val="es_ES" w:bidi="es_ES"/>
        </w:rPr>
        <w:t xml:space="preserve"> · </w:t>
      </w:r>
      <w:r>
        <w:rPr>
          <w:lang w:val="es_ES" w:bidi="es_ES"/>
        </w:rPr>
        <w:t>Espacio, Lugar</w:t>
      </w:r>
    </w:p>
    <w:p>
      <w:pPr/>
      <w:r>
        <w:rPr>
          <w:lang w:val="es_ES" w:bidi="es_ES"/>
        </w:rPr>
      </w:r>
      <w:r>
        <w:rPr>
          <w:lang w:val="es_ES" w:bidi="es_ES"/>
        </w:rPr>
        <w:t>espacio</w:t>
      </w:r>
      <w:r>
        <w:rPr>
          <w:lang w:val="es_ES" w:bidi="es_ES"/>
        </w:rPr>
        <w:t xml:space="preserve">, </w:t>
      </w:r>
      <w:r>
        <w:rPr>
          <w:lang w:val="es_ES" w:bidi="es_ES"/>
        </w:rPr>
        <w:t>lugar</w:t>
      </w:r>
      <w:r>
        <w:rPr>
          <w:lang w:val="es_ES" w:bidi="es_ES"/>
        </w:rPr>
        <w:t xml:space="preserve">, </w:t>
      </w:r>
      <w:r>
        <w:rPr>
          <w:lang w:val="es_ES" w:bidi="es_ES"/>
        </w:rPr>
        <w:t>habitación</w:t>
      </w:r>
      <w:r>
        <w:rPr>
          <w:lang w:val="es_ES" w:bidi="es_ES"/>
        </w:rPr>
        <w:t xml:space="preserve"> </w:t>
      </w:r>
      <w:r>
        <w:rPr>
          <w:lang w:val="es_ES" w:bidi="es_ES"/>
        </w:rPr>
        <w:t>un área de cualquier tamaño, considerada en ciertos contextos como un punto en el espacio</w:t>
      </w:r>
      <w:r>
        <w:rPr>
          <w:lang w:val="es_ES" w:bidi="es_ES"/>
        </w:rPr>
        <w:t xml:space="preserve"> </w:t>
      </w:r>
      <w:r>
        <w:rPr>
          <w:lang w:val="es_ES" w:bidi="es_ES"/>
        </w:rPr>
        <w:t xml:space="preserve">En </w:t>
      </w:r>
      <w:r>
        <w:rPr>
          <w:lang w:val="es_ES" w:bidi="es_ES"/>
        </w:rPr>
        <w:t>JHN 11:48</w:t>
      </w:r>
      <w:r>
        <w:rPr>
          <w:lang w:val="es_ES" w:bidi="es_ES"/>
        </w:rPr>
        <w:t xml:space="preserve"> la expresión τὸν τόπον se refiere al Templo en Jerusalén.</w:t>
      </w:r>
    </w:p>
    <w:p>
      <w:pPr/>
      <w:r>
        <w:rPr>
          <w:lang w:val="es_ES" w:bidi="es_ES"/>
        </w:rPr>
      </w:r>
      <w:r>
        <w:rPr>
          <w:lang w:val="es_ES" w:bidi="es_ES"/>
        </w:rPr>
        <w:t>MAT 12:43</w:t>
      </w:r>
      <w:r>
        <w:rPr>
          <w:lang w:val="es_ES" w:bidi="es_ES"/>
        </w:rPr>
        <w:t xml:space="preserve"> · </w:t>
      </w:r>
      <w:r>
        <w:rPr>
          <w:lang w:val="es_ES" w:bidi="es_ES"/>
        </w:rPr>
        <w:t>MAT 14:13</w:t>
      </w:r>
      <w:r>
        <w:rPr>
          <w:lang w:val="es_ES" w:bidi="es_ES"/>
        </w:rPr>
        <w:t xml:space="preserve"> · </w:t>
      </w:r>
      <w:r>
        <w:rPr>
          <w:lang w:val="es_ES" w:bidi="es_ES"/>
        </w:rPr>
        <w:t>MAT 14:15</w:t>
      </w:r>
      <w:r>
        <w:rPr>
          <w:lang w:val="es_ES" w:bidi="es_ES"/>
        </w:rPr>
        <w:t xml:space="preserve"> · </w:t>
      </w:r>
      <w:r>
        <w:rPr>
          <w:lang w:val="es_ES" w:bidi="es_ES"/>
        </w:rPr>
        <w:t>MAT 14:35</w:t>
      </w:r>
      <w:r>
        <w:rPr>
          <w:lang w:val="es_ES" w:bidi="es_ES"/>
        </w:rPr>
        <w:t xml:space="preserve"> · </w:t>
      </w:r>
      <w:r>
        <w:rPr>
          <w:lang w:val="es_ES" w:bidi="es_ES"/>
        </w:rPr>
        <w:t>MAT 24:7</w:t>
      </w:r>
      <w:r>
        <w:rPr>
          <w:lang w:val="es_ES" w:bidi="es_ES"/>
        </w:rPr>
        <w:t xml:space="preserve"> · </w:t>
      </w:r>
      <w:r>
        <w:rPr>
          <w:lang w:val="es_ES" w:bidi="es_ES"/>
        </w:rPr>
        <w:t>MAT 24:15</w:t>
      </w:r>
      <w:r>
        <w:rPr>
          <w:lang w:val="es_ES" w:bidi="es_ES"/>
        </w:rPr>
        <w:t xml:space="preserve"> · </w:t>
      </w:r>
      <w:r>
        <w:rPr>
          <w:lang w:val="es_ES" w:bidi="es_ES"/>
        </w:rPr>
        <w:t>MAT 26:52</w:t>
      </w:r>
      <w:r>
        <w:rPr>
          <w:lang w:val="es_ES" w:bidi="es_ES"/>
        </w:rPr>
        <w:t xml:space="preserve"> · </w:t>
      </w:r>
      <w:r>
        <w:rPr>
          <w:lang w:val="es_ES" w:bidi="es_ES"/>
        </w:rPr>
        <w:t>MAT 27:33</w:t>
      </w:r>
      <w:r>
        <w:rPr>
          <w:lang w:val="es_ES" w:bidi="es_ES"/>
        </w:rPr>
        <w:t xml:space="preserve"> · </w:t>
      </w:r>
      <w:r>
        <w:rPr>
          <w:lang w:val="es_ES" w:bidi="es_ES"/>
        </w:rPr>
        <w:t>MAT 27:33</w:t>
      </w:r>
      <w:r>
        <w:rPr>
          <w:lang w:val="es_ES" w:bidi="es_ES"/>
        </w:rPr>
        <w:t xml:space="preserve"> · </w:t>
      </w:r>
      <w:r>
        <w:rPr>
          <w:lang w:val="es_ES" w:bidi="es_ES"/>
        </w:rPr>
        <w:t>MAT 28:6</w:t>
      </w:r>
      <w:r>
        <w:rPr>
          <w:lang w:val="es_ES" w:bidi="es_ES"/>
        </w:rPr>
        <w:t xml:space="preserve"> · </w:t>
      </w:r>
      <w:r>
        <w:rPr>
          <w:lang w:val="es_ES" w:bidi="es_ES"/>
        </w:rPr>
        <w:t>MRK 1:35</w:t>
      </w:r>
      <w:r>
        <w:rPr>
          <w:lang w:val="es_ES" w:bidi="es_ES"/>
        </w:rPr>
        <w:t xml:space="preserve"> · </w:t>
      </w:r>
      <w:r>
        <w:rPr>
          <w:lang w:val="es_ES" w:bidi="es_ES"/>
        </w:rPr>
        <w:t>MRK 1:45</w:t>
      </w:r>
      <w:r>
        <w:rPr>
          <w:lang w:val="es_ES" w:bidi="es_ES"/>
        </w:rPr>
        <w:t xml:space="preserve"> · </w:t>
      </w:r>
      <w:r>
        <w:rPr>
          <w:lang w:val="es_ES" w:bidi="es_ES"/>
        </w:rPr>
        <w:t>MRK 6:31</w:t>
      </w:r>
      <w:r>
        <w:rPr>
          <w:lang w:val="es_ES" w:bidi="es_ES"/>
        </w:rPr>
        <w:t xml:space="preserve"> · </w:t>
      </w:r>
      <w:r>
        <w:rPr>
          <w:lang w:val="es_ES" w:bidi="es_ES"/>
        </w:rPr>
        <w:t>MRK 6:32</w:t>
      </w:r>
      <w:r>
        <w:rPr>
          <w:lang w:val="es_ES" w:bidi="es_ES"/>
        </w:rPr>
        <w:t xml:space="preserve"> · </w:t>
      </w:r>
      <w:r>
        <w:rPr>
          <w:lang w:val="es_ES" w:bidi="es_ES"/>
        </w:rPr>
        <w:t>MRK 6:35</w:t>
      </w:r>
      <w:r>
        <w:rPr>
          <w:lang w:val="es_ES" w:bidi="es_ES"/>
        </w:rPr>
        <w:t xml:space="preserve"> · </w:t>
      </w:r>
      <w:r>
        <w:rPr>
          <w:lang w:val="es_ES" w:bidi="es_ES"/>
        </w:rPr>
        <w:t>MRK 13:8</w:t>
      </w:r>
      <w:r>
        <w:rPr>
          <w:lang w:val="es_ES" w:bidi="es_ES"/>
        </w:rPr>
        <w:t xml:space="preserve"> · </w:t>
      </w:r>
      <w:r>
        <w:rPr>
          <w:lang w:val="es_ES" w:bidi="es_ES"/>
        </w:rPr>
        <w:t>MRK 15:22</w:t>
      </w:r>
      <w:r>
        <w:rPr>
          <w:lang w:val="es_ES" w:bidi="es_ES"/>
        </w:rPr>
        <w:t xml:space="preserve"> · </w:t>
      </w:r>
      <w:r>
        <w:rPr>
          <w:lang w:val="es_ES" w:bidi="es_ES"/>
        </w:rPr>
        <w:t>MRK 15:22</w:t>
      </w:r>
      <w:r>
        <w:rPr>
          <w:lang w:val="es_ES" w:bidi="es_ES"/>
        </w:rPr>
        <w:t xml:space="preserve"> · </w:t>
      </w:r>
      <w:r>
        <w:rPr>
          <w:lang w:val="es_ES" w:bidi="es_ES"/>
        </w:rPr>
        <w:t>MRK 16:6</w:t>
      </w:r>
      <w:r>
        <w:rPr>
          <w:lang w:val="es_ES" w:bidi="es_ES"/>
        </w:rPr>
        <w:t xml:space="preserve"> · </w:t>
      </w:r>
      <w:r>
        <w:rPr>
          <w:lang w:val="es_ES" w:bidi="es_ES"/>
        </w:rPr>
        <w:t>LUK 2:7</w:t>
      </w:r>
      <w:r>
        <w:rPr>
          <w:lang w:val="es_ES" w:bidi="es_ES"/>
        </w:rPr>
        <w:t xml:space="preserve"> · </w:t>
      </w:r>
      <w:r>
        <w:rPr>
          <w:lang w:val="es_ES" w:bidi="es_ES"/>
        </w:rPr>
        <w:t>LUK 4:37</w:t>
      </w:r>
      <w:r>
        <w:rPr>
          <w:lang w:val="es_ES" w:bidi="es_ES"/>
        </w:rPr>
        <w:t xml:space="preserve"> · </w:t>
      </w:r>
      <w:r>
        <w:rPr>
          <w:lang w:val="es_ES" w:bidi="es_ES"/>
        </w:rPr>
        <w:t>LUK 4:42</w:t>
      </w:r>
      <w:r>
        <w:rPr>
          <w:lang w:val="es_ES" w:bidi="es_ES"/>
        </w:rPr>
        <w:t xml:space="preserve"> · </w:t>
      </w:r>
      <w:r>
        <w:rPr>
          <w:lang w:val="es_ES" w:bidi="es_ES"/>
        </w:rPr>
        <w:t>LUK 6:17</w:t>
      </w:r>
      <w:r>
        <w:rPr>
          <w:lang w:val="es_ES" w:bidi="es_ES"/>
        </w:rPr>
        <w:t xml:space="preserve"> · </w:t>
      </w:r>
      <w:r>
        <w:rPr>
          <w:lang w:val="es_ES" w:bidi="es_ES"/>
        </w:rPr>
        <w:t>LUK 9:12</w:t>
      </w:r>
      <w:r>
        <w:rPr>
          <w:lang w:val="es_ES" w:bidi="es_ES"/>
        </w:rPr>
        <w:t xml:space="preserve"> · </w:t>
      </w:r>
      <w:r>
        <w:rPr>
          <w:lang w:val="es_ES" w:bidi="es_ES"/>
        </w:rPr>
        <w:t>LUK 10:1</w:t>
      </w:r>
      <w:r>
        <w:rPr>
          <w:lang w:val="es_ES" w:bidi="es_ES"/>
        </w:rPr>
        <w:t xml:space="preserve"> · </w:t>
      </w:r>
      <w:r>
        <w:rPr>
          <w:lang w:val="es_ES" w:bidi="es_ES"/>
        </w:rPr>
        <w:t>LUK 10:32</w:t>
      </w:r>
      <w:r>
        <w:rPr>
          <w:lang w:val="es_ES" w:bidi="es_ES"/>
        </w:rPr>
        <w:t xml:space="preserve"> · </w:t>
      </w:r>
      <w:r>
        <w:rPr>
          <w:lang w:val="es_ES" w:bidi="es_ES"/>
        </w:rPr>
        <w:t>LUK 11:1</w:t>
      </w:r>
      <w:r>
        <w:rPr>
          <w:lang w:val="es_ES" w:bidi="es_ES"/>
        </w:rPr>
        <w:t xml:space="preserve"> · </w:t>
      </w:r>
      <w:r>
        <w:rPr>
          <w:lang w:val="es_ES" w:bidi="es_ES"/>
        </w:rPr>
        <w:t>LUK 11:24</w:t>
      </w:r>
      <w:r>
        <w:rPr>
          <w:lang w:val="es_ES" w:bidi="es_ES"/>
        </w:rPr>
        <w:t xml:space="preserve"> · </w:t>
      </w:r>
      <w:r>
        <w:rPr>
          <w:lang w:val="es_ES" w:bidi="es_ES"/>
        </w:rPr>
        <w:t>LUK 14:9</w:t>
      </w:r>
      <w:r>
        <w:rPr>
          <w:lang w:val="es_ES" w:bidi="es_ES"/>
        </w:rPr>
        <w:t xml:space="preserve"> · </w:t>
      </w:r>
      <w:r>
        <w:rPr>
          <w:lang w:val="es_ES" w:bidi="es_ES"/>
        </w:rPr>
        <w:t>LUK 14:9</w:t>
      </w:r>
      <w:r>
        <w:rPr>
          <w:lang w:val="es_ES" w:bidi="es_ES"/>
        </w:rPr>
        <w:t xml:space="preserve"> · </w:t>
      </w:r>
      <w:r>
        <w:rPr>
          <w:lang w:val="es_ES" w:bidi="es_ES"/>
        </w:rPr>
        <w:t>LUK 14:10</w:t>
      </w:r>
      <w:r>
        <w:rPr>
          <w:lang w:val="es_ES" w:bidi="es_ES"/>
        </w:rPr>
        <w:t xml:space="preserve"> · </w:t>
      </w:r>
      <w:r>
        <w:rPr>
          <w:lang w:val="es_ES" w:bidi="es_ES"/>
        </w:rPr>
        <w:t>LUK 14:22</w:t>
      </w:r>
      <w:r>
        <w:rPr>
          <w:lang w:val="es_ES" w:bidi="es_ES"/>
        </w:rPr>
        <w:t xml:space="preserve"> · </w:t>
      </w:r>
      <w:r>
        <w:rPr>
          <w:lang w:val="es_ES" w:bidi="es_ES"/>
        </w:rPr>
        <w:t>LUK 16:28</w:t>
      </w:r>
      <w:r>
        <w:rPr>
          <w:lang w:val="es_ES" w:bidi="es_ES"/>
        </w:rPr>
        <w:t xml:space="preserve"> · </w:t>
      </w:r>
      <w:r>
        <w:rPr>
          <w:lang w:val="es_ES" w:bidi="es_ES"/>
        </w:rPr>
        <w:t>LUK 19:5</w:t>
      </w:r>
      <w:r>
        <w:rPr>
          <w:lang w:val="es_ES" w:bidi="es_ES"/>
        </w:rPr>
        <w:t xml:space="preserve"> · </w:t>
      </w:r>
      <w:r>
        <w:rPr>
          <w:lang w:val="es_ES" w:bidi="es_ES"/>
        </w:rPr>
        <w:t>LUK 21:11</w:t>
      </w:r>
      <w:r>
        <w:rPr>
          <w:lang w:val="es_ES" w:bidi="es_ES"/>
        </w:rPr>
        <w:t xml:space="preserve"> · </w:t>
      </w:r>
      <w:r>
        <w:rPr>
          <w:lang w:val="es_ES" w:bidi="es_ES"/>
        </w:rPr>
        <w:t>LUK 22:40</w:t>
      </w:r>
      <w:r>
        <w:rPr>
          <w:lang w:val="es_ES" w:bidi="es_ES"/>
        </w:rPr>
        <w:t xml:space="preserve"> · </w:t>
      </w:r>
      <w:r>
        <w:rPr>
          <w:lang w:val="es_ES" w:bidi="es_ES"/>
        </w:rPr>
        <w:t>LUK 23:33</w:t>
      </w:r>
      <w:r>
        <w:rPr>
          <w:lang w:val="es_ES" w:bidi="es_ES"/>
        </w:rPr>
        <w:t xml:space="preserve"> · </w:t>
      </w:r>
      <w:r>
        <w:rPr>
          <w:lang w:val="es_ES" w:bidi="es_ES"/>
        </w:rPr>
        <w:t>JHN 4:20</w:t>
      </w:r>
      <w:r>
        <w:rPr>
          <w:lang w:val="es_ES" w:bidi="es_ES"/>
        </w:rPr>
        <w:t xml:space="preserve"> · </w:t>
      </w:r>
      <w:r>
        <w:rPr>
          <w:lang w:val="es_ES" w:bidi="es_ES"/>
        </w:rPr>
        <w:t>JHN 5:13</w:t>
      </w:r>
      <w:r>
        <w:rPr>
          <w:lang w:val="es_ES" w:bidi="es_ES"/>
        </w:rPr>
        <w:t xml:space="preserve"> · </w:t>
      </w:r>
      <w:r>
        <w:rPr>
          <w:lang w:val="es_ES" w:bidi="es_ES"/>
        </w:rPr>
        <w:t>JHN 6:10</w:t>
      </w:r>
      <w:r>
        <w:rPr>
          <w:lang w:val="es_ES" w:bidi="es_ES"/>
        </w:rPr>
        <w:t xml:space="preserve"> · </w:t>
      </w:r>
      <w:r>
        <w:rPr>
          <w:lang w:val="es_ES" w:bidi="es_ES"/>
        </w:rPr>
        <w:t>JHN 6:23</w:t>
      </w:r>
      <w:r>
        <w:rPr>
          <w:lang w:val="es_ES" w:bidi="es_ES"/>
        </w:rPr>
        <w:t xml:space="preserve"> · </w:t>
      </w:r>
      <w:r>
        <w:rPr>
          <w:lang w:val="es_ES" w:bidi="es_ES"/>
        </w:rPr>
        <w:t>JHN 10:40</w:t>
      </w:r>
      <w:r>
        <w:rPr>
          <w:lang w:val="es_ES" w:bidi="es_ES"/>
        </w:rPr>
        <w:t xml:space="preserve"> · </w:t>
      </w:r>
      <w:r>
        <w:rPr>
          <w:lang w:val="es_ES" w:bidi="es_ES"/>
        </w:rPr>
        <w:t>JHN 11:6</w:t>
      </w:r>
      <w:r>
        <w:rPr>
          <w:lang w:val="es_ES" w:bidi="es_ES"/>
        </w:rPr>
        <w:t xml:space="preserve"> · </w:t>
      </w:r>
      <w:r>
        <w:rPr>
          <w:lang w:val="es_ES" w:bidi="es_ES"/>
        </w:rPr>
        <w:t>JHN 11:30</w:t>
      </w:r>
      <w:r>
        <w:rPr>
          <w:lang w:val="es_ES" w:bidi="es_ES"/>
        </w:rPr>
        <w:t xml:space="preserve"> · </w:t>
      </w:r>
      <w:r>
        <w:rPr>
          <w:lang w:val="es_ES" w:bidi="es_ES"/>
        </w:rPr>
        <w:t>JHN 11:48</w:t>
      </w:r>
      <w:r>
        <w:rPr>
          <w:lang w:val="es_ES" w:bidi="es_ES"/>
        </w:rPr>
        <w:t xml:space="preserve"> · </w:t>
      </w:r>
      <w:r>
        <w:rPr>
          <w:lang w:val="es_ES" w:bidi="es_ES"/>
        </w:rPr>
        <w:t>JHN 14:2</w:t>
      </w:r>
      <w:r>
        <w:rPr>
          <w:lang w:val="es_ES" w:bidi="es_ES"/>
        </w:rPr>
        <w:t xml:space="preserve"> · </w:t>
      </w:r>
      <w:r>
        <w:rPr>
          <w:lang w:val="es_ES" w:bidi="es_ES"/>
        </w:rPr>
        <w:t>JHN 14:3</w:t>
      </w:r>
      <w:r>
        <w:rPr>
          <w:lang w:val="es_ES" w:bidi="es_ES"/>
        </w:rPr>
        <w:t xml:space="preserve"> · </w:t>
      </w:r>
      <w:r>
        <w:rPr>
          <w:lang w:val="es_ES" w:bidi="es_ES"/>
        </w:rPr>
        <w:t>JHN 18:2</w:t>
      </w:r>
      <w:r>
        <w:rPr>
          <w:lang w:val="es_ES" w:bidi="es_ES"/>
        </w:rPr>
        <w:t xml:space="preserve"> · </w:t>
      </w:r>
      <w:r>
        <w:rPr>
          <w:lang w:val="es_ES" w:bidi="es_ES"/>
        </w:rPr>
        <w:t>JHN 19:13</w:t>
      </w:r>
      <w:r>
        <w:rPr>
          <w:lang w:val="es_ES" w:bidi="es_ES"/>
        </w:rPr>
        <w:t xml:space="preserve"> · </w:t>
      </w:r>
      <w:r>
        <w:rPr>
          <w:lang w:val="es_ES" w:bidi="es_ES"/>
        </w:rPr>
        <w:t>JHN 19:17</w:t>
      </w:r>
      <w:r>
        <w:rPr>
          <w:lang w:val="es_ES" w:bidi="es_ES"/>
        </w:rPr>
        <w:t xml:space="preserve"> · </w:t>
      </w:r>
      <w:r>
        <w:rPr>
          <w:lang w:val="es_ES" w:bidi="es_ES"/>
        </w:rPr>
        <w:t>JHN 19:20</w:t>
      </w:r>
      <w:r>
        <w:rPr>
          <w:lang w:val="es_ES" w:bidi="es_ES"/>
        </w:rPr>
        <w:t xml:space="preserve"> · </w:t>
      </w:r>
      <w:r>
        <w:rPr>
          <w:lang w:val="es_ES" w:bidi="es_ES"/>
        </w:rPr>
        <w:t>JHN 19:41</w:t>
      </w:r>
      <w:r>
        <w:rPr>
          <w:lang w:val="es_ES" w:bidi="es_ES"/>
        </w:rPr>
        <w:t xml:space="preserve"> · </w:t>
      </w:r>
      <w:r>
        <w:rPr>
          <w:lang w:val="es_ES" w:bidi="es_ES"/>
        </w:rPr>
        <w:t>JHN 20:7</w:t>
      </w:r>
      <w:r>
        <w:rPr>
          <w:lang w:val="es_ES" w:bidi="es_ES"/>
        </w:rPr>
        <w:t xml:space="preserve"> · </w:t>
      </w:r>
      <w:r>
        <w:rPr>
          <w:lang w:val="es_ES" w:bidi="es_ES"/>
        </w:rPr>
        <w:t>ACT 1:25</w:t>
      </w:r>
      <w:r>
        <w:rPr>
          <w:lang w:val="es_ES" w:bidi="es_ES"/>
        </w:rPr>
        <w:t xml:space="preserve"> · </w:t>
      </w:r>
      <w:r>
        <w:rPr>
          <w:lang w:val="es_ES" w:bidi="es_ES"/>
        </w:rPr>
        <w:t>ACT 4:31</w:t>
      </w:r>
      <w:r>
        <w:rPr>
          <w:lang w:val="es_ES" w:bidi="es_ES"/>
        </w:rPr>
        <w:t xml:space="preserve"> · </w:t>
      </w:r>
      <w:r>
        <w:rPr>
          <w:lang w:val="es_ES" w:bidi="es_ES"/>
        </w:rPr>
        <w:t>ACT 6:13</w:t>
      </w:r>
      <w:r>
        <w:rPr>
          <w:lang w:val="es_ES" w:bidi="es_ES"/>
        </w:rPr>
        <w:t xml:space="preserve"> · </w:t>
      </w:r>
      <w:r>
        <w:rPr>
          <w:lang w:val="es_ES" w:bidi="es_ES"/>
        </w:rPr>
        <w:t>ACT 6:14</w:t>
      </w:r>
      <w:r>
        <w:rPr>
          <w:lang w:val="es_ES" w:bidi="es_ES"/>
        </w:rPr>
        <w:t xml:space="preserve"> · </w:t>
      </w:r>
      <w:r>
        <w:rPr>
          <w:lang w:val="es_ES" w:bidi="es_ES"/>
        </w:rPr>
        <w:t>ACT 7:7</w:t>
      </w:r>
      <w:r>
        <w:rPr>
          <w:lang w:val="es_ES" w:bidi="es_ES"/>
        </w:rPr>
        <w:t xml:space="preserve"> · </w:t>
      </w:r>
      <w:r>
        <w:rPr>
          <w:lang w:val="es_ES" w:bidi="es_ES"/>
        </w:rPr>
        <w:t>ACT 7:33</w:t>
      </w:r>
      <w:r>
        <w:rPr>
          <w:lang w:val="es_ES" w:bidi="es_ES"/>
        </w:rPr>
        <w:t xml:space="preserve"> · </w:t>
      </w:r>
      <w:r>
        <w:rPr>
          <w:lang w:val="es_ES" w:bidi="es_ES"/>
        </w:rPr>
        <w:t>ACT 7:49</w:t>
      </w:r>
      <w:r>
        <w:rPr>
          <w:lang w:val="es_ES" w:bidi="es_ES"/>
        </w:rPr>
        <w:t xml:space="preserve"> · </w:t>
      </w:r>
      <w:r>
        <w:rPr>
          <w:lang w:val="es_ES" w:bidi="es_ES"/>
        </w:rPr>
        <w:t>ACT 12:17</w:t>
      </w:r>
      <w:r>
        <w:rPr>
          <w:lang w:val="es_ES" w:bidi="es_ES"/>
        </w:rPr>
        <w:t xml:space="preserve"> · </w:t>
      </w:r>
      <w:r>
        <w:rPr>
          <w:lang w:val="es_ES" w:bidi="es_ES"/>
        </w:rPr>
        <w:t>ACT 16:3</w:t>
      </w:r>
      <w:r>
        <w:rPr>
          <w:lang w:val="es_ES" w:bidi="es_ES"/>
        </w:rPr>
        <w:t xml:space="preserve"> · </w:t>
      </w:r>
      <w:r>
        <w:rPr>
          <w:lang w:val="es_ES" w:bidi="es_ES"/>
        </w:rPr>
        <w:t>ACT 21:28</w:t>
      </w:r>
      <w:r>
        <w:rPr>
          <w:lang w:val="es_ES" w:bidi="es_ES"/>
        </w:rPr>
        <w:t xml:space="preserve"> · </w:t>
      </w:r>
      <w:r>
        <w:rPr>
          <w:lang w:val="es_ES" w:bidi="es_ES"/>
        </w:rPr>
        <w:t>ACT 21:28</w:t>
      </w:r>
      <w:r>
        <w:rPr>
          <w:lang w:val="es_ES" w:bidi="es_ES"/>
        </w:rPr>
        <w:t xml:space="preserve"> · </w:t>
      </w:r>
      <w:r>
        <w:rPr>
          <w:lang w:val="es_ES" w:bidi="es_ES"/>
        </w:rPr>
        <w:t>ACT 27:2</w:t>
      </w:r>
      <w:r>
        <w:rPr>
          <w:lang w:val="es_ES" w:bidi="es_ES"/>
        </w:rPr>
        <w:t xml:space="preserve"> · </w:t>
      </w:r>
      <w:r>
        <w:rPr>
          <w:lang w:val="es_ES" w:bidi="es_ES"/>
        </w:rPr>
        <w:t>ACT 27:8</w:t>
      </w:r>
      <w:r>
        <w:rPr>
          <w:lang w:val="es_ES" w:bidi="es_ES"/>
        </w:rPr>
        <w:t xml:space="preserve"> · </w:t>
      </w:r>
      <w:r>
        <w:rPr>
          <w:lang w:val="es_ES" w:bidi="es_ES"/>
        </w:rPr>
        <w:t>ACT 27:29</w:t>
      </w:r>
      <w:r>
        <w:rPr>
          <w:lang w:val="es_ES" w:bidi="es_ES"/>
        </w:rPr>
        <w:t xml:space="preserve"> · </w:t>
      </w:r>
      <w:r>
        <w:rPr>
          <w:lang w:val="es_ES" w:bidi="es_ES"/>
        </w:rPr>
        <w:t>ACT 28:7</w:t>
      </w:r>
      <w:r>
        <w:rPr>
          <w:lang w:val="es_ES" w:bidi="es_ES"/>
        </w:rPr>
        <w:t xml:space="preserve"> · </w:t>
      </w:r>
      <w:r>
        <w:rPr>
          <w:lang w:val="es_ES" w:bidi="es_ES"/>
        </w:rPr>
        <w:t>ROM 9:26</w:t>
      </w:r>
      <w:r>
        <w:rPr>
          <w:lang w:val="es_ES" w:bidi="es_ES"/>
        </w:rPr>
        <w:t xml:space="preserve"> · </w:t>
      </w:r>
      <w:r>
        <w:rPr>
          <w:lang w:val="es_ES" w:bidi="es_ES"/>
        </w:rPr>
        <w:t>1CO 1:2</w:t>
      </w:r>
      <w:r>
        <w:rPr>
          <w:lang w:val="es_ES" w:bidi="es_ES"/>
        </w:rPr>
        <w:t xml:space="preserve"> · </w:t>
      </w:r>
      <w:r>
        <w:rPr>
          <w:lang w:val="es_ES" w:bidi="es_ES"/>
        </w:rPr>
        <w:t>2CO 2:14</w:t>
      </w:r>
      <w:r>
        <w:rPr>
          <w:lang w:val="es_ES" w:bidi="es_ES"/>
        </w:rPr>
        <w:t xml:space="preserve"> · </w:t>
      </w:r>
      <w:r>
        <w:rPr>
          <w:lang w:val="es_ES" w:bidi="es_ES"/>
        </w:rPr>
        <w:t>1TH 1:8</w:t>
      </w:r>
      <w:r>
        <w:rPr>
          <w:lang w:val="es_ES" w:bidi="es_ES"/>
        </w:rPr>
        <w:t xml:space="preserve"> · </w:t>
      </w:r>
      <w:r>
        <w:rPr>
          <w:lang w:val="es_ES" w:bidi="es_ES"/>
        </w:rPr>
        <w:t>1TI 2:8</w:t>
      </w:r>
      <w:r>
        <w:rPr>
          <w:lang w:val="es_ES" w:bidi="es_ES"/>
        </w:rPr>
        <w:t xml:space="preserve"> · </w:t>
      </w:r>
      <w:r>
        <w:rPr>
          <w:lang w:val="es_ES" w:bidi="es_ES"/>
        </w:rPr>
        <w:t>HEB 8:7</w:t>
      </w:r>
      <w:r>
        <w:rPr>
          <w:lang w:val="es_ES" w:bidi="es_ES"/>
        </w:rPr>
        <w:t xml:space="preserve"> · </w:t>
      </w:r>
      <w:r>
        <w:rPr>
          <w:lang w:val="es_ES" w:bidi="es_ES"/>
        </w:rPr>
        <w:t>HEB 11:8</w:t>
      </w:r>
      <w:r>
        <w:rPr>
          <w:lang w:val="es_ES" w:bidi="es_ES"/>
        </w:rPr>
        <w:t xml:space="preserve"> · </w:t>
      </w:r>
      <w:r>
        <w:rPr>
          <w:lang w:val="es_ES" w:bidi="es_ES"/>
        </w:rPr>
        <w:t>HEB 12:17</w:t>
      </w:r>
      <w:r>
        <w:rPr>
          <w:lang w:val="es_ES" w:bidi="es_ES"/>
        </w:rPr>
        <w:t xml:space="preserve"> · </w:t>
      </w:r>
      <w:r>
        <w:rPr>
          <w:lang w:val="es_ES" w:bidi="es_ES"/>
        </w:rPr>
        <w:t>2PE 1:19</w:t>
      </w:r>
      <w:r>
        <w:rPr>
          <w:lang w:val="es_ES" w:bidi="es_ES"/>
        </w:rPr>
        <w:t xml:space="preserve"> · </w:t>
      </w:r>
      <w:r>
        <w:rPr>
          <w:lang w:val="es_ES" w:bidi="es_ES"/>
        </w:rPr>
        <w:t>REV 2:5</w:t>
      </w:r>
      <w:r>
        <w:rPr>
          <w:lang w:val="es_ES" w:bidi="es_ES"/>
        </w:rPr>
        <w:t xml:space="preserve"> · </w:t>
      </w:r>
      <w:r>
        <w:rPr>
          <w:lang w:val="es_ES" w:bidi="es_ES"/>
        </w:rPr>
        <w:t>REV 6:14</w:t>
      </w:r>
      <w:r>
        <w:rPr>
          <w:lang w:val="es_ES" w:bidi="es_ES"/>
        </w:rPr>
        <w:t xml:space="preserve"> · </w:t>
      </w:r>
      <w:r>
        <w:rPr>
          <w:lang w:val="es_ES" w:bidi="es_ES"/>
        </w:rPr>
        <w:t>REV 12:6</w:t>
      </w:r>
      <w:r>
        <w:rPr>
          <w:lang w:val="es_ES" w:bidi="es_ES"/>
        </w:rPr>
        <w:t xml:space="preserve"> · </w:t>
      </w:r>
      <w:r>
        <w:rPr>
          <w:lang w:val="es_ES" w:bidi="es_ES"/>
        </w:rPr>
        <w:t>REV 12:8</w:t>
      </w:r>
      <w:r>
        <w:rPr>
          <w:lang w:val="es_ES" w:bidi="es_ES"/>
        </w:rPr>
        <w:t xml:space="preserve"> · </w:t>
      </w:r>
      <w:r>
        <w:rPr>
          <w:lang w:val="es_ES" w:bidi="es_ES"/>
        </w:rPr>
        <w:t>REV 12:14</w:t>
      </w:r>
      <w:r>
        <w:rPr>
          <w:lang w:val="es_ES" w:bidi="es_ES"/>
        </w:rPr>
        <w:t xml:space="preserve"> · </w:t>
      </w:r>
      <w:r>
        <w:rPr>
          <w:lang w:val="es_ES" w:bidi="es_ES"/>
        </w:rPr>
        <w:t>REV 16:16</w:t>
      </w:r>
      <w:r>
        <w:rPr>
          <w:lang w:val="es_ES" w:bidi="es_ES"/>
        </w:rPr>
        <w:t xml:space="preserve"> · </w:t>
      </w:r>
      <w:r>
        <w:rPr>
          <w:lang w:val="es_ES" w:bidi="es_ES"/>
        </w:rPr>
        <w:t>REV 20:11</w:t>
      </w:r>
    </w:p>
    <w:p>
      <w:pPr/>
      <w:r>
        <w:rPr>
          <w:lang w:val="es_ES" w:bidi="es_ES"/>
        </w:rPr>
      </w:r>
      <w:r>
        <w:rPr>
          <w:lang w:val="es_ES" w:bidi="es_ES"/>
        </w:rPr>
        <w:t>33.10</w:t>
      </w:r>
      <w:r>
        <w:rPr>
          <w:lang w:val="es_ES" w:bidi="es_ES"/>
        </w:rPr>
        <w:t xml:space="preserve"> · </w:t>
      </w:r>
      <w:r>
        <w:rPr>
          <w:lang w:val="es_ES" w:bidi="es_ES"/>
        </w:rPr>
        <w:t>Comunicación</w:t>
      </w:r>
      <w:r>
        <w:rPr>
          <w:lang w:val="es_ES" w:bidi="es_ES"/>
        </w:rPr>
        <w:t xml:space="preserve"> · </w:t>
      </w:r>
      <w:r>
        <w:rPr>
          <w:lang w:val="es_ES" w:bidi="es_ES"/>
        </w:rPr>
        <w:t>Palabra, pasaje</w:t>
      </w:r>
    </w:p>
    <w:p>
      <w:pPr/>
      <w:r>
        <w:rPr>
          <w:lang w:val="es_ES" w:bidi="es_ES"/>
        </w:rPr>
      </w:r>
      <w:r>
        <w:rPr>
          <w:lang w:val="es_ES" w:bidi="es_ES"/>
        </w:rPr>
        <w:t>pasaje</w:t>
      </w:r>
      <w:r>
        <w:rPr>
          <w:lang w:val="es_ES" w:bidi="es_ES"/>
        </w:rPr>
        <w:t xml:space="preserve">, </w:t>
      </w:r>
      <w:r>
        <w:rPr>
          <w:lang w:val="es_ES" w:bidi="es_ES"/>
        </w:rPr>
        <w:t>parte de un documento</w:t>
      </w:r>
      <w:r>
        <w:rPr>
          <w:lang w:val="es_ES" w:bidi="es_ES"/>
        </w:rPr>
        <w:t xml:space="preserve">, </w:t>
      </w:r>
      <w:r>
        <w:rPr>
          <w:lang w:val="es_ES" w:bidi="es_ES"/>
        </w:rPr>
        <w:t>parte de la Escritura</w:t>
      </w:r>
      <w:r>
        <w:rPr>
          <w:lang w:val="es_ES" w:bidi="es_ES"/>
        </w:rPr>
        <w:t xml:space="preserve"> </w:t>
      </w:r>
      <w:r>
        <w:rPr>
          <w:lang w:val="es_ES" w:bidi="es_ES"/>
        </w:rPr>
        <w:t>porción o unidad particular de discurso</w:t>
      </w:r>
      <w:r>
        <w:rPr>
          <w:lang w:val="es_ES" w:bidi="es_ES"/>
        </w:rPr>
        <w:t xml:space="preserve"> </w:t>
      </w:r>
      <w:r>
        <w:rPr>
          <w:lang w:val="es_ES" w:bidi="es_ES"/>
        </w:rPr>
        <w:t xml:space="preserve">Al traducir τόπος[b], περιοχή o γραφή[a], a menudo es posible usar un término bastante general como el lugar o la parte. En otros casos, uno puede desear usar un término que signifique 'las palabras'. En consecuencia, </w:t>
      </w:r>
      <w:r>
        <w:rPr>
          <w:lang w:val="es_ES" w:bidi="es_ES"/>
        </w:rPr>
        <w:t>LUK 4:21</w:t>
      </w:r>
      <w:r>
        <w:rPr>
          <w:lang w:val="es_ES" w:bidi="es_ES"/>
        </w:rPr>
        <w:t xml:space="preserve"> se puede traducir como "estas palabras se han hecho realidad hoy, ya que las han escuchado leer".</w:t>
      </w:r>
    </w:p>
    <w:p>
      <w:pPr/>
      <w:r>
        <w:rPr>
          <w:lang w:val="es_ES" w:bidi="es_ES"/>
        </w:rPr>
      </w:r>
      <w:r>
        <w:rPr>
          <w:lang w:val="es_ES" w:bidi="es_ES"/>
        </w:rPr>
        <w:t>LUK 4:17</w:t>
      </w:r>
    </w:p>
    <w:p>
      <w:pPr/>
      <w:r>
        <w:rPr>
          <w:lang w:val="es_ES" w:bidi="es_ES"/>
        </w:rPr>
      </w:r>
      <w:r>
        <w:rPr>
          <w:lang w:val="es_ES" w:bidi="es_ES"/>
        </w:rPr>
        <w:t>42.21</w:t>
      </w:r>
      <w:r>
        <w:rPr>
          <w:lang w:val="es_ES" w:bidi="es_ES"/>
        </w:rPr>
        <w:t xml:space="preserve"> · </w:t>
      </w:r>
      <w:r>
        <w:rPr>
          <w:lang w:val="es_ES" w:bidi="es_ES"/>
        </w:rPr>
        <w:t>Realizar, hacer</w:t>
      </w:r>
      <w:r>
        <w:rPr>
          <w:lang w:val="es_ES" w:bidi="es_ES"/>
        </w:rPr>
        <w:t xml:space="preserve"> · </w:t>
      </w:r>
      <w:r>
        <w:rPr>
          <w:lang w:val="es_ES" w:bidi="es_ES"/>
        </w:rPr>
        <w:t>Hacer, realizar</w:t>
      </w:r>
    </w:p>
    <w:p>
      <w:pPr/>
      <w:r>
        <w:rPr>
          <w:lang w:val="es_ES" w:bidi="es_ES"/>
        </w:rPr>
      </w:r>
      <w:r>
        <w:rPr>
          <w:lang w:val="es_ES" w:bidi="es_ES"/>
        </w:rPr>
        <w:t>posición de servicio</w:t>
      </w:r>
      <w:r>
        <w:rPr>
          <w:lang w:val="es_ES" w:bidi="es_ES"/>
        </w:rPr>
        <w:t xml:space="preserve">, </w:t>
      </w:r>
      <w:r>
        <w:rPr>
          <w:lang w:val="es_ES" w:bidi="es_ES"/>
        </w:rPr>
        <w:t>tarea</w:t>
      </w:r>
      <w:r>
        <w:rPr>
          <w:lang w:val="es_ES" w:bidi="es_ES"/>
        </w:rPr>
        <w:t xml:space="preserve"> </w:t>
      </w:r>
      <w:r>
        <w:rPr>
          <w:lang w:val="es_ES" w:bidi="es_ES"/>
        </w:rPr>
        <w:t>rol que involucra actividad y responsabilidad</w:t>
      </w:r>
      <w:r>
        <w:rPr>
          <w:lang w:val="es_ES" w:bidi="es_ES"/>
        </w:rPr>
        <w:t xml:space="preserve"> </w:t>
      </w:r>
      <w:r>
        <w:rPr>
          <w:lang w:val="es_ES" w:bidi="es_ES"/>
        </w:rPr>
        <w:t xml:space="preserve">En algunos idiomas la última parte de esta expresión en </w:t>
      </w:r>
      <w:r>
        <w:rPr>
          <w:lang w:val="es_ES" w:bidi="es_ES"/>
        </w:rPr>
        <w:t>ACT 1:25</w:t>
      </w:r>
      <w:r>
        <w:rPr>
          <w:lang w:val="es_ES" w:bidi="es_ES"/>
        </w:rPr>
        <w:t xml:space="preserve"> puede traducirse como "ayudar de esta manera y ser apóstol" o "ayudar de esta manera como apóstol". Para otra interpretación de τόπος en </w:t>
      </w:r>
      <w:r>
        <w:rPr>
          <w:lang w:val="es_ES" w:bidi="es_ES"/>
        </w:rPr>
        <w:t>ACT 1:25</w:t>
      </w:r>
      <w:r>
        <w:rPr>
          <w:lang w:val="es_ES" w:bidi="es_ES"/>
        </w:rPr>
        <w:t xml:space="preserve">, ver </w:t>
      </w:r>
      <w:hyperlink r:id="rId59">
        <w:r>
          <w:rPr>
            <w:lang w:val="es_ES" w:bidi="es_ES"/>
          </w:rPr>
          <w:rPr>
            <w:color w:val="0000EE"/>
            <w:u w:val="single"/>
          </w:rPr>
          <w:t>87.1</w:t>
        </w:r>
      </w:hyperlink>
      <w:r>
        <w:rPr>
          <w:lang w:val="es_ES" w:bidi="es_ES"/>
        </w:rPr>
        <w:t>.</w:t>
      </w:r>
    </w:p>
    <w:p>
      <w:pPr/>
      <w:r>
        <w:rPr>
          <w:lang w:val="es_ES" w:bidi="es_ES"/>
        </w:rPr>
      </w:r>
      <w:r>
        <w:rPr>
          <w:lang w:val="es_ES" w:bidi="es_ES"/>
        </w:rPr>
        <w:t>ACT 1:25</w:t>
      </w:r>
      <w:r>
        <w:rPr>
          <w:lang w:val="es_ES" w:bidi="es_ES"/>
        </w:rPr>
        <w:t xml:space="preserve"> · </w:t>
      </w:r>
      <w:r>
        <w:rPr>
          <w:lang w:val="es_ES" w:bidi="es_ES"/>
        </w:rPr>
        <w:t>REV 18:17</w:t>
      </w:r>
    </w:p>
    <w:p>
      <w:pPr/>
      <w:r>
        <w:rPr>
          <w:lang w:val="es_ES" w:bidi="es_ES"/>
        </w:rPr>
      </w:r>
      <w:r>
        <w:rPr>
          <w:lang w:val="es_ES" w:bidi="es_ES"/>
        </w:rPr>
        <w:t>87.1</w:t>
      </w:r>
      <w:r>
        <w:rPr>
          <w:lang w:val="es_ES" w:bidi="es_ES"/>
        </w:rPr>
        <w:t xml:space="preserve"> · </w:t>
      </w:r>
      <w:r>
        <w:rPr>
          <w:lang w:val="es_ES" w:bidi="es_ES"/>
        </w:rPr>
        <w:t>Estatus</w:t>
      </w:r>
      <w:r>
        <w:rPr>
          <w:lang w:val="es_ES" w:bidi="es_ES"/>
        </w:rPr>
        <w:t xml:space="preserve"> · </w:t>
      </w:r>
      <w:r>
        <w:rPr>
          <w:lang w:val="es_ES" w:bidi="es_ES"/>
        </w:rPr>
        <w:t>Posición, Rango</w:t>
      </w:r>
    </w:p>
    <w:p>
      <w:pPr/>
      <w:r>
        <w:rPr>
          <w:lang w:val="es_ES" w:bidi="es_ES"/>
        </w:rPr>
      </w:r>
      <w:r>
        <w:rPr>
          <w:lang w:val="es_ES" w:bidi="es_ES"/>
        </w:rPr>
        <w:t>posición</w:t>
      </w:r>
      <w:r>
        <w:rPr>
          <w:lang w:val="es_ES" w:bidi="es_ES"/>
        </w:rPr>
        <w:t xml:space="preserve">, </w:t>
      </w:r>
      <w:r>
        <w:rPr>
          <w:lang w:val="es_ES" w:bidi="es_ES"/>
        </w:rPr>
        <w:t>rol</w:t>
      </w:r>
      <w:r>
        <w:rPr>
          <w:lang w:val="es_ES" w:bidi="es_ES"/>
        </w:rPr>
        <w:t xml:space="preserve"> </w:t>
      </w:r>
      <w:r>
        <w:rPr>
          <w:lang w:val="es_ES" w:bidi="es_ES"/>
        </w:rPr>
        <w:t>la posición de una persona dentro de un grupo, lo que implica un rol o tipo de actividad particular</w:t>
      </w:r>
      <w:r>
        <w:rPr>
          <w:lang w:val="es_ES" w:bidi="es_ES"/>
        </w:rPr>
        <w:t xml:space="preserve"> </w:t>
      </w:r>
      <w:r>
        <w:rPr>
          <w:lang w:val="es_ES" w:bidi="es_ES"/>
        </w:rPr>
        <w:t xml:space="preserve">En algunos idiomas el equivalente de esta expresión en </w:t>
      </w:r>
      <w:r>
        <w:rPr>
          <w:lang w:val="es_ES" w:bidi="es_ES"/>
        </w:rPr>
        <w:t>ACT 1:25</w:t>
      </w:r>
      <w:r>
        <w:rPr>
          <w:lang w:val="es_ES" w:bidi="es_ES"/>
        </w:rPr>
        <w:t xml:space="preserve"> puede simplemente ser "emprender el trabajo de apóstol" o "ser apóstol en servicio". Para otra interpretación de τόπος en </w:t>
      </w:r>
      <w:r>
        <w:rPr>
          <w:lang w:val="es_ES" w:bidi="es_ES"/>
        </w:rPr>
        <w:t>ACT 1:25</w:t>
      </w:r>
      <w:r>
        <w:rPr>
          <w:lang w:val="es_ES" w:bidi="es_ES"/>
        </w:rPr>
        <w:t xml:space="preserve">, que implica un cambio de enfoque, ver </w:t>
      </w:r>
      <w:hyperlink r:id="rId60">
        <w:r>
          <w:rPr>
            <w:lang w:val="es_ES" w:bidi="es_ES"/>
          </w:rPr>
          <w:rPr>
            <w:color w:val="0000EE"/>
            <w:u w:val="single"/>
          </w:rPr>
          <w:t>42.21</w:t>
        </w:r>
      </w:hyperlink>
      <w:r>
        <w:rPr>
          <w:lang w:val="es_ES" w:bidi="es_ES"/>
        </w:rPr>
        <w:t>.</w:t>
      </w:r>
    </w:p>
    <w:p>
      <w:pPr/>
      <w:r>
        <w:rPr>
          <w:lang w:val="es_ES" w:bidi="es_ES"/>
        </w:rPr>
      </w:r>
      <w:r>
        <w:rPr>
          <w:lang w:val="es_ES" w:bidi="es_ES"/>
        </w:rPr>
        <w:t>ACT 1:25</w:t>
      </w:r>
      <w:r>
        <w:rPr>
          <w:lang w:val="es_ES" w:bidi="es_ES"/>
        </w:rPr>
        <w:t xml:space="preserve"> · </w:t>
      </w:r>
      <w:r>
        <w:rPr>
          <w:lang w:val="es_ES" w:bidi="es_ES"/>
        </w:rPr>
        <w:t>1CO 14:16</w:t>
      </w:r>
    </w:p>
    <w:p>
      <w:pPr/>
      <w:r>
        <w:rPr>
          <w:lang w:val="es_ES" w:bidi="es_ES"/>
        </w:rPr>
      </w:r>
      <w:r>
        <w:rPr>
          <w:lang w:val="es_ES" w:bidi="es_ES"/>
        </w:rPr>
        <w:t>71.6</w:t>
      </w:r>
      <w:r>
        <w:rPr>
          <w:lang w:val="es_ES" w:bidi="es_ES"/>
        </w:rPr>
        <w:t xml:space="preserve"> · </w:t>
      </w:r>
      <w:r>
        <w:rPr>
          <w:lang w:val="es_ES" w:bidi="es_ES"/>
        </w:rPr>
        <w:t>Modo</w:t>
      </w:r>
      <w:r>
        <w:rPr>
          <w:lang w:val="es_ES" w:bidi="es_ES"/>
        </w:rPr>
        <w:t xml:space="preserve"> · </w:t>
      </w:r>
      <w:r>
        <w:rPr>
          <w:lang w:val="es_ES" w:bidi="es_ES"/>
        </w:rPr>
        <w:t>Posible, Imposible</w:t>
      </w:r>
    </w:p>
    <w:p>
      <w:pPr/>
      <w:r>
        <w:rPr>
          <w:lang w:val="es_ES" w:bidi="es_ES"/>
        </w:rPr>
      </w:r>
      <w:r>
        <w:rPr>
          <w:lang w:val="es_ES" w:bidi="es_ES"/>
        </w:rPr>
        <w:t>posibilidad</w:t>
      </w:r>
      <w:r>
        <w:rPr>
          <w:lang w:val="es_ES" w:bidi="es_ES"/>
        </w:rPr>
        <w:t xml:space="preserve">, </w:t>
      </w:r>
      <w:r>
        <w:rPr>
          <w:lang w:val="es_ES" w:bidi="es_ES"/>
        </w:rPr>
        <w:t>ocasión</w:t>
      </w:r>
      <w:r>
        <w:rPr>
          <w:lang w:val="es_ES" w:bidi="es_ES"/>
        </w:rPr>
        <w:t xml:space="preserve">, </w:t>
      </w:r>
      <w:r>
        <w:rPr>
          <w:lang w:val="es_ES" w:bidi="es_ES"/>
        </w:rPr>
        <w:t>oportunidad</w:t>
      </w:r>
      <w:r>
        <w:rPr>
          <w:lang w:val="es_ES" w:bidi="es_ES"/>
        </w:rPr>
        <w:t xml:space="preserve"> </w:t>
      </w:r>
      <w:r>
        <w:rPr>
          <w:lang w:val="es_ES" w:bidi="es_ES"/>
        </w:rPr>
        <w:t>la posibilidad de alguna ocasión u oportunidad</w:t>
      </w:r>
    </w:p>
    <w:p>
      <w:pPr/>
      <w:r>
        <w:rPr>
          <w:lang w:val="es_ES" w:bidi="es_ES"/>
        </w:rPr>
      </w:r>
      <w:r>
        <w:rPr>
          <w:lang w:val="es_ES" w:bidi="es_ES"/>
        </w:rPr>
        <w:t>ACT 25:16</w:t>
      </w:r>
      <w:r>
        <w:rPr>
          <w:lang w:val="es_ES" w:bidi="es_ES"/>
        </w:rPr>
        <w:t xml:space="preserve"> · </w:t>
      </w:r>
      <w:r>
        <w:rPr>
          <w:lang w:val="es_ES" w:bidi="es_ES"/>
        </w:rPr>
        <w:t>ROM 12:19</w:t>
      </w:r>
      <w:r>
        <w:rPr>
          <w:lang w:val="es_ES" w:bidi="es_ES"/>
        </w:rPr>
        <w:t xml:space="preserve"> · </w:t>
      </w:r>
      <w:r>
        <w:rPr>
          <w:lang w:val="es_ES" w:bidi="es_ES"/>
        </w:rPr>
        <w:t>ROM 15:23</w:t>
      </w:r>
      <w:r>
        <w:rPr>
          <w:lang w:val="es_ES" w:bidi="es_ES"/>
        </w:rPr>
        <w:t xml:space="preserve"> · </w:t>
      </w:r>
      <w:r>
        <w:rPr>
          <w:lang w:val="es_ES" w:bidi="es_ES"/>
        </w:rPr>
        <w:t>EPH 4:27</w:t>
      </w:r>
      <w:r>
        <w:rPr>
          <w:lang w:val="es_ES" w:bidi="es_ES"/>
        </w:rPr>
        <w:t xml:space="preserve"> · </w:t>
      </w:r>
      <w:r>
        <w:rPr>
          <w:lang w:val="es_ES" w:bidi="es_ES"/>
        </w:rPr>
        <w:t>HEB 12:17</w:t>
      </w:r>
    </w:p>
    <w:p>
      <w:pPr/>
      <w:r>
        <w:rPr>
          <w:lang w:val="es_ES" w:bidi="es_ES"/>
        </w:rPr>
      </w:r>
      <w:r>
        <w:rPr>
          <w:lang w:val="es_ES" w:bidi="es_ES"/>
        </w:rPr>
        <w:t>11.59</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lang w:val="es_ES" w:bidi="es_ES"/>
        </w:rPr>
        <w:t>pueblo</w:t>
      </w:r>
      <w:r>
        <w:rPr>
          <w:lang w:val="es_ES" w:bidi="es_ES"/>
        </w:rPr>
        <w:t xml:space="preserve">, </w:t>
      </w:r>
      <w:r>
        <w:rPr>
          <w:lang w:val="es_ES" w:bidi="es_ES"/>
        </w:rPr>
        <w:t>gente</w:t>
      </w:r>
      <w:r>
        <w:rPr>
          <w:lang w:val="es_ES" w:bidi="es_ES"/>
        </w:rPr>
        <w:t xml:space="preserve"> </w:t>
      </w:r>
      <w:r>
        <w:rPr>
          <w:lang w:val="es_ES" w:bidi="es_ES"/>
        </w:rPr>
        <w:t>los habitantes de un lugar</w:t>
      </w:r>
      <w:r>
        <w:rPr>
          <w:vertAlign w:val="superscript"/>
          <w:lang w:val="es_ES" w:bidi="es_ES"/>
        </w:rPr>
        <w:t>1</w:t>
      </w:r>
      <w:r>
        <w:rPr>
          <w:lang w:val="es_ES" w:bidi="es_ES"/>
        </w:rPr>
        <w:t xml:space="preserve"> </w:t>
      </w:r>
      <w:r>
        <w:rPr>
          <w:lang w:val="es_ES" w:bidi="es_ES"/>
        </w:rPr>
        <w:t>En algunos idiomas es imposible usar un término que signifique "lugar" como referencia para las personas de ese lugar.</w:t>
      </w:r>
    </w:p>
    <w:p>
      <w:pPr/>
      <w:r>
        <w:rPr>
          <w:lang w:val="es_ES" w:bidi="es_ES"/>
        </w:rPr>
      </w:r>
      <w:r>
        <w:rPr>
          <w:lang w:val="es_ES" w:bidi="es_ES"/>
        </w:rPr>
        <w:t>MRK 6:11</w:t>
      </w:r>
    </w:p>
    <w:p>
      <w:pPr/>
      <w:r>
        <w:rPr>
          <w:lang w:val="es_ES" w:bidi="es_ES"/>
        </w:rPr>
      </w:r>
      <w:r>
        <w:rPr>
          <w:lang w:val="es_ES" w:bidi="es_ES"/>
        </w:rPr>
        <w:t>1.68</w:t>
      </w:r>
      <w:r>
        <w:rPr>
          <w:lang w:val="es_ES" w:bidi="es_ES"/>
        </w:rPr>
        <w:t xml:space="preserve"> · </w:t>
      </w:r>
      <w:r>
        <w:rPr>
          <w:lang w:val="es_ES" w:bidi="es_ES"/>
        </w:rPr>
        <w:t>Objetos y rasgos geográficos</w:t>
      </w:r>
      <w:r>
        <w:rPr>
          <w:lang w:val="es_ES" w:bidi="es_ES"/>
        </w:rPr>
        <w:t xml:space="preserve"> · </w:t>
      </w:r>
      <w:r>
        <w:rPr>
          <w:lang w:val="es_ES" w:bidi="es_ES"/>
        </w:rPr>
        <w:t>Tierra en contraste con el mar</w:t>
      </w:r>
    </w:p>
    <w:p>
      <w:pPr/>
      <w:r>
        <w:rPr>
          <w:lang w:val="es_ES" w:bidi="es_ES"/>
        </w:rPr>
      </w:r>
      <w:r>
        <w:rPr>
          <w:b/>
          <w:lang w:val="es_ES" w:bidi="es_ES"/>
        </w:rPr>
        <w:t>Collocation:</w:t>
      </w:r>
      <w:r>
        <w:rPr>
          <w:lang w:val="es_ES" w:bidi="es_ES"/>
        </w:rPr>
        <w:t xml:space="preserve"> </w:t>
      </w:r>
      <w:r>
        <w:rPr>
          <w:lang w:val="es_ES" w:bidi="es_ES"/>
        </w:rPr>
        <w:t>τόπος διθάλασσος</w:t>
      </w:r>
    </w:p>
    <w:p>
      <w:pPr/>
      <w:r>
        <w:rPr>
          <w:lang w:val="es_ES" w:bidi="es_ES"/>
        </w:rPr>
      </w:r>
      <w:r>
        <w:rPr>
          <w:lang w:val="es_ES" w:bidi="es_ES"/>
        </w:rPr>
        <w:t>banco de arena</w:t>
      </w:r>
      <w:r>
        <w:rPr>
          <w:lang w:val="es_ES" w:bidi="es_ES"/>
        </w:rPr>
        <w:t xml:space="preserve">, </w:t>
      </w:r>
      <w:r>
        <w:rPr>
          <w:lang w:val="es_ES" w:bidi="es_ES"/>
        </w:rPr>
        <w:t>arrecife</w:t>
      </w:r>
      <w:r>
        <w:rPr>
          <w:lang w:val="es_ES" w:bidi="es_ES"/>
        </w:rPr>
        <w:t xml:space="preserve"> </w:t>
      </w:r>
      <w:r>
        <w:rPr>
          <w:lang w:val="es_ES" w:bidi="es_ES"/>
        </w:rPr>
        <w:t>banco de arena o arrecife que se origina en un área donde dos corrientes se encuentran</w:t>
      </w:r>
      <w:r>
        <w:rPr>
          <w:lang w:val="es_ES" w:bidi="es_ES"/>
        </w:rPr>
        <w:t xml:space="preserve"> </w:t>
      </w:r>
      <w:r>
        <w:rPr>
          <w:lang w:val="es_ES" w:bidi="es_ES"/>
        </w:rPr>
        <w:t xml:space="preserve">Es posible entender τόπος </w:t>
      </w:r>
      <w:r>
        <w:rPr>
          <w:lang w:val="es_ES" w:bidi="es_ES"/>
        </w:rPr>
        <w:t>διθάλασσος</w:t>
      </w:r>
      <w:r>
        <w:rPr>
          <w:lang w:val="es_ES" w:bidi="es_ES"/>
        </w:rPr>
        <w:t xml:space="preserve"> en </w:t>
      </w:r>
      <w:r>
        <w:rPr>
          <w:lang w:val="es_ES" w:bidi="es_ES"/>
        </w:rPr>
        <w:t>ACT 27:41</w:t>
      </w:r>
      <w:r>
        <w:rPr>
          <w:lang w:val="es_ES" w:bidi="es_ES"/>
        </w:rPr>
        <w:t xml:space="preserve"> como un lugar de contracorrientes; ver </w:t>
      </w:r>
      <w:hyperlink r:id="rId61">
        <w:r>
          <w:rPr>
            <w:lang w:val="es_ES" w:bidi="es_ES"/>
          </w:rPr>
          <w:rPr>
            <w:color w:val="0000EE"/>
            <w:u w:val="single"/>
          </w:rPr>
          <w:t>14.32</w:t>
        </w:r>
      </w:hyperlink>
      <w:r>
        <w:rPr>
          <w:lang w:val="es_ES" w:bidi="es_ES"/>
        </w:rPr>
        <w:t>. En algunos idiomas podría ser necesario formar un equivalente descriptivo para "banco de arena", por ejemplo, "colina de arena justo debajo de la superficie del agua" o "una cresta de arena escondida bajo el agua".</w:t>
      </w:r>
    </w:p>
    <w:p>
      <w:pPr/>
      <w:r>
        <w:rPr>
          <w:lang w:val="es_ES" w:bidi="es_ES"/>
        </w:rPr>
      </w:r>
      <w:r>
        <w:rPr>
          <w:lang w:val="es_ES" w:bidi="es_ES"/>
        </w:rPr>
        <w:t>ACT 27:41</w:t>
      </w:r>
    </w:p>
    <w:p>
      <w:pPr/>
      <w:r>
        <w:rPr>
          <w:lang w:val="es_ES" w:bidi="es_ES"/>
        </w:rPr>
      </w:r>
      <w:r>
        <w:rPr>
          <w:vertAlign w:val="superscript"/>
          <w:lang w:val="es_ES" w:bidi="es_ES"/>
        </w:rPr>
        <w:t>1</w:t>
      </w:r>
      <w:r>
        <w:rPr>
          <w:lang w:val="es_ES" w:bidi="es_ES"/>
        </w:rPr>
        <w:t xml:space="preserve"> Es posible que en el caso de significados como τόπος[f] (D:11.59), πόλις[c] (D:11.61), κώμη[b] (D:11.62), y χώρα[e] (D:11.64) uno deba contar con ciertas reglas semánticas más o menos automáticas por las que el significado de 'habitantes' se pueda derivar por metonimia de las expresiones de lugar. Ya que, sin embargo, tales desarrollos metonímicos no son universales, los distintos significados están enlistados aquí como una guía práctica para el traductor. El mismo tipo de problema sucede con Ιεροσόλυμα ‘Jerusalén,’ Ἰουδαία ‘Judéa,’ y περίχωρος ‘región’ en S:</w:t>
      </w:r>
      <w:r>
        <w:rPr>
          <w:lang w:val="es_ES" w:bidi="es_ES"/>
        </w:rPr>
        <w:t>MAT 3:5</w:t>
      </w:r>
      <w:r>
        <w:rPr>
          <w:lang w:val="es_ES" w:bidi="es_ES"/>
        </w:rPr>
        <w:t>.</w:t>
      </w:r>
      <w:r>
        <w:rPr>
          <w:lang w:val="es_ES" w:bidi="es_ES"/>
        </w:rPr>
      </w:r>
      <w:r>
        <w:rPr>
          <w:lang w:val="es_ES" w:bidi="es_ES"/>
        </w:rPr>
      </w:r>
    </w:p>
    <w:p>
      <w:pPr/>
      <w:r>
        <w:rPr>
          <w:lang w:val="es_ES" w:bidi="es_ES"/>
        </w:rPr>
      </w:r>
    </w:p>
    <w:p>
      <w:pPr>
        <w:pStyle w:val="Heading2"/>
      </w:pPr>
      <w:r>
        <w:rPr>
          <w:lang w:val="es_ES" w:bidi="es_ES"/>
        </w:rPr>
        <w:t>τοσοῦτος</w:t>
      </w:r>
      <w:r>
        <w:rPr>
          <w:lang w:val="es_ES" w:bidi="es_ES"/>
        </w:rPr>
      </w:r>
    </w:p>
    <w:p>
      <w:pPr>
        <w:pStyle w:val="Heading1"/>
      </w:pPr>
      <w:r>
        <w:rPr>
          <w:lang w:val="es_ES" w:bidi="es_ES"/>
        </w:rPr>
        <w:t>τοσοῦτος</w:t>
      </w:r>
    </w:p>
    <w:p>
      <w:pPr/>
      <w:r>
        <w:rPr>
          <w:lang w:val="es_ES" w:bidi="es_ES"/>
        </w:rPr>
      </w:r>
      <w:r>
        <w:rPr>
          <w:lang w:val="es_ES" w:bidi="es_ES"/>
        </w:rPr>
        <w:t>τοσοῦτος</w:t>
      </w:r>
      <w:r>
        <w:rPr>
          <w:lang w:val="es_ES" w:bidi="es_ES"/>
        </w:rPr>
        <w:t xml:space="preserve"> (</w:t>
      </w:r>
      <w:r>
        <w:rPr>
          <w:lang w:val="es_ES" w:bidi="es_ES"/>
        </w:rPr>
        <w:t>G5118</w:t>
      </w:r>
      <w:r>
        <w:rPr>
          <w:lang w:val="es_ES" w:bidi="es_ES"/>
        </w:rPr>
        <w:t>)</w:t>
      </w:r>
    </w:p>
    <w:p>
      <w:pPr/>
      <w:r>
        <w:rPr>
          <w:lang w:val="es_ES" w:bidi="es_ES"/>
        </w:rPr>
      </w:r>
      <w:r>
        <w:rPr>
          <w:lang w:val="es_ES" w:bidi="es_ES"/>
        </w:rPr>
        <w:t xml:space="preserve">pdem. </w:t>
      </w:r>
      <w:r>
        <w:rPr>
          <w:lang w:val="es_ES" w:bidi="es_ES"/>
        </w:rPr>
        <w:t>|</w:t>
      </w:r>
      <w:r>
        <w:rPr>
          <w:lang w:val="es_ES" w:bidi="es_ES"/>
        </w:rPr>
        <w:t xml:space="preserve"> -η, -ον </w:t>
      </w:r>
      <w:r>
        <w:rPr>
          <w:lang w:val="es_ES" w:bidi="es_ES"/>
        </w:rPr>
        <w:t>|</w:t>
      </w:r>
      <w:r>
        <w:rPr>
          <w:lang w:val="es_ES" w:bidi="es_ES"/>
        </w:rPr>
        <w:t xml:space="preserve"> </w:t>
      </w:r>
      <w:r>
        <w:rPr>
          <w:lang w:val="es_ES" w:bidi="es_ES"/>
        </w:rPr>
        <w:t>οὗτος</w:t>
      </w:r>
    </w:p>
    <w:p>
      <w:pPr/>
      <w:r>
        <w:rPr>
          <w:lang w:val="es_ES" w:bidi="es_ES"/>
        </w:rPr>
      </w:r>
      <w:r>
        <w:rPr>
          <w:lang w:val="es_ES" w:bidi="es_ES"/>
        </w:rPr>
        <w:t>59.6</w:t>
      </w:r>
      <w:r>
        <w:rPr>
          <w:lang w:val="es_ES" w:bidi="es_ES"/>
        </w:rPr>
        <w:t xml:space="preserve"> · </w:t>
      </w:r>
      <w:r>
        <w:rPr>
          <w:lang w:val="es_ES" w:bidi="es_ES"/>
        </w:rPr>
        <w:t>Cantidad</w:t>
      </w:r>
      <w:r>
        <w:rPr>
          <w:lang w:val="es_ES" w:bidi="es_ES"/>
        </w:rPr>
        <w:t xml:space="preserve"> · </w:t>
      </w:r>
      <w:r>
        <w:rPr>
          <w:lang w:val="es_ES" w:bidi="es_ES"/>
        </w:rPr>
        <w:t>Muchos, Pocos [Contables]</w:t>
      </w:r>
    </w:p>
    <w:p>
      <w:pPr/>
      <w:r>
        <w:rPr>
          <w:lang w:val="es_ES" w:bidi="es_ES"/>
        </w:rPr>
      </w:r>
      <w:r>
        <w:rPr>
          <w:lang w:val="es_ES" w:bidi="es_ES"/>
        </w:rPr>
        <w:t>tantos</w:t>
      </w:r>
      <w:r>
        <w:rPr>
          <w:lang w:val="es_ES" w:bidi="es_ES"/>
        </w:rPr>
        <w:t xml:space="preserve">, </w:t>
      </w:r>
      <w:r>
        <w:rPr>
          <w:lang w:val="es_ES" w:bidi="es_ES"/>
        </w:rPr>
        <w:t>muchos</w:t>
      </w:r>
      <w:r>
        <w:rPr>
          <w:lang w:val="es_ES" w:bidi="es_ES"/>
        </w:rPr>
        <w:t xml:space="preserve"> </w:t>
      </w:r>
      <w:r>
        <w:rPr>
          <w:lang w:val="es_ES" w:bidi="es_ES"/>
        </w:rPr>
        <w:t>pertinente a una cantidad de objetos o eventos, que supercede considerablemente las expectativas normales</w:t>
      </w:r>
    </w:p>
    <w:p>
      <w:pPr/>
      <w:r>
        <w:rPr>
          <w:lang w:val="es_ES" w:bidi="es_ES"/>
        </w:rPr>
      </w:r>
      <w:r>
        <w:rPr>
          <w:lang w:val="es_ES" w:bidi="es_ES"/>
        </w:rPr>
        <w:t>MAT 15:33</w:t>
      </w:r>
      <w:r>
        <w:rPr>
          <w:lang w:val="es_ES" w:bidi="es_ES"/>
        </w:rPr>
        <w:t xml:space="preserve"> · </w:t>
      </w:r>
      <w:r>
        <w:rPr>
          <w:lang w:val="es_ES" w:bidi="es_ES"/>
        </w:rPr>
        <w:t>LUK 15:29</w:t>
      </w:r>
      <w:r>
        <w:rPr>
          <w:lang w:val="es_ES" w:bidi="es_ES"/>
        </w:rPr>
        <w:t xml:space="preserve"> · </w:t>
      </w:r>
      <w:r>
        <w:rPr>
          <w:lang w:val="es_ES" w:bidi="es_ES"/>
        </w:rPr>
        <w:t>JHN 6:9</w:t>
      </w:r>
      <w:r>
        <w:rPr>
          <w:lang w:val="es_ES" w:bidi="es_ES"/>
        </w:rPr>
        <w:t xml:space="preserve"> · </w:t>
      </w:r>
      <w:r>
        <w:rPr>
          <w:lang w:val="es_ES" w:bidi="es_ES"/>
        </w:rPr>
        <w:t>JHN 12:37</w:t>
      </w:r>
      <w:r>
        <w:rPr>
          <w:lang w:val="es_ES" w:bidi="es_ES"/>
        </w:rPr>
        <w:t xml:space="preserve"> · </w:t>
      </w:r>
      <w:r>
        <w:rPr>
          <w:lang w:val="es_ES" w:bidi="es_ES"/>
        </w:rPr>
        <w:t>JHN 21:11</w:t>
      </w:r>
      <w:r>
        <w:rPr>
          <w:lang w:val="es_ES" w:bidi="es_ES"/>
        </w:rPr>
        <w:t xml:space="preserve"> · </w:t>
      </w:r>
      <w:r>
        <w:rPr>
          <w:lang w:val="es_ES" w:bidi="es_ES"/>
        </w:rPr>
        <w:t>1CO 14:10</w:t>
      </w:r>
      <w:r>
        <w:rPr>
          <w:lang w:val="es_ES" w:bidi="es_ES"/>
        </w:rPr>
        <w:t xml:space="preserve"> · </w:t>
      </w:r>
      <w:r>
        <w:rPr>
          <w:lang w:val="es_ES" w:bidi="es_ES"/>
        </w:rPr>
        <w:t>GAL 3:4</w:t>
      </w:r>
    </w:p>
    <w:p>
      <w:pPr/>
      <w:r>
        <w:rPr>
          <w:lang w:val="es_ES" w:bidi="es_ES"/>
        </w:rPr>
      </w:r>
      <w:r>
        <w:rPr>
          <w:lang w:val="es_ES" w:bidi="es_ES"/>
        </w:rPr>
        <w:t>59.18</w:t>
      </w:r>
      <w:r>
        <w:rPr>
          <w:lang w:val="es_ES" w:bidi="es_ES"/>
        </w:rPr>
        <w:t xml:space="preserve"> · </w:t>
      </w:r>
      <w:r>
        <w:rPr>
          <w:lang w:val="es_ES" w:bidi="es_ES"/>
        </w:rPr>
        <w:t>Cantidad</w:t>
      </w:r>
      <w:r>
        <w:rPr>
          <w:lang w:val="es_ES" w:bidi="es_ES"/>
        </w:rPr>
        <w:t xml:space="preserve"> · </w:t>
      </w:r>
      <w:r>
        <w:rPr>
          <w:lang w:val="es_ES" w:bidi="es_ES"/>
        </w:rPr>
        <w:t>Mucho, Poco [Masas, Colectivos, Extensiones]</w:t>
      </w:r>
    </w:p>
    <w:p>
      <w:pPr/>
      <w:r>
        <w:rPr>
          <w:lang w:val="es_ES" w:bidi="es_ES"/>
        </w:rPr>
      </w:r>
      <w:r>
        <w:rPr>
          <w:lang w:val="es_ES" w:bidi="es_ES"/>
        </w:rPr>
        <w:t>tanto</w:t>
      </w:r>
      <w:r>
        <w:rPr>
          <w:lang w:val="es_ES" w:bidi="es_ES"/>
        </w:rPr>
        <w:t xml:space="preserve">, </w:t>
      </w:r>
      <w:r>
        <w:rPr>
          <w:lang w:val="es_ES" w:bidi="es_ES"/>
        </w:rPr>
        <w:t>tan grande</w:t>
      </w:r>
      <w:r>
        <w:rPr>
          <w:lang w:val="es_ES" w:bidi="es_ES"/>
        </w:rPr>
        <w:t xml:space="preserve">, </w:t>
      </w:r>
      <w:r>
        <w:rPr>
          <w:lang w:val="es_ES" w:bidi="es_ES"/>
        </w:rPr>
        <w:t>gran</w:t>
      </w:r>
      <w:r>
        <w:rPr>
          <w:lang w:val="es_ES" w:bidi="es_ES"/>
        </w:rPr>
        <w:t xml:space="preserve"> </w:t>
      </w:r>
      <w:r>
        <w:rPr>
          <w:lang w:val="es_ES" w:bidi="es_ES"/>
        </w:rPr>
        <w:t>pertinente a una cantidad que supercede considerablemente las expectativas normales</w:t>
      </w:r>
    </w:p>
    <w:p>
      <w:pPr/>
      <w:r>
        <w:rPr>
          <w:lang w:val="es_ES" w:bidi="es_ES"/>
        </w:rPr>
      </w:r>
      <w:r>
        <w:rPr>
          <w:lang w:val="es_ES" w:bidi="es_ES"/>
        </w:rPr>
        <w:t>MAT 8:10</w:t>
      </w:r>
      <w:r>
        <w:rPr>
          <w:lang w:val="es_ES" w:bidi="es_ES"/>
        </w:rPr>
        <w:t xml:space="preserve"> · </w:t>
      </w:r>
      <w:r>
        <w:rPr>
          <w:lang w:val="es_ES" w:bidi="es_ES"/>
        </w:rPr>
        <w:t>MAT 15:33</w:t>
      </w:r>
      <w:r>
        <w:rPr>
          <w:lang w:val="es_ES" w:bidi="es_ES"/>
        </w:rPr>
        <w:t xml:space="preserve"> · </w:t>
      </w:r>
      <w:r>
        <w:rPr>
          <w:lang w:val="es_ES" w:bidi="es_ES"/>
        </w:rPr>
        <w:t>LUK 7:9</w:t>
      </w:r>
      <w:r>
        <w:rPr>
          <w:lang w:val="es_ES" w:bidi="es_ES"/>
        </w:rPr>
        <w:t xml:space="preserve"> · </w:t>
      </w:r>
      <w:r>
        <w:rPr>
          <w:lang w:val="es_ES" w:bidi="es_ES"/>
        </w:rPr>
        <w:t>JHN 14:9</w:t>
      </w:r>
      <w:r>
        <w:rPr>
          <w:lang w:val="es_ES" w:bidi="es_ES"/>
        </w:rPr>
        <w:t xml:space="preserve"> · </w:t>
      </w:r>
      <w:r>
        <w:rPr>
          <w:lang w:val="es_ES" w:bidi="es_ES"/>
        </w:rPr>
        <w:t>ACT 5:8</w:t>
      </w:r>
      <w:r>
        <w:rPr>
          <w:lang w:val="es_ES" w:bidi="es_ES"/>
        </w:rPr>
        <w:t xml:space="preserve"> · </w:t>
      </w:r>
      <w:r>
        <w:rPr>
          <w:lang w:val="es_ES" w:bidi="es_ES"/>
        </w:rPr>
        <w:t>ACT 5:8</w:t>
      </w:r>
      <w:r>
        <w:rPr>
          <w:lang w:val="es_ES" w:bidi="es_ES"/>
        </w:rPr>
        <w:t xml:space="preserve"> · </w:t>
      </w:r>
      <w:r>
        <w:rPr>
          <w:lang w:val="es_ES" w:bidi="es_ES"/>
        </w:rPr>
        <w:t>HEB 4:7</w:t>
      </w:r>
      <w:r>
        <w:rPr>
          <w:lang w:val="es_ES" w:bidi="es_ES"/>
        </w:rPr>
        <w:t xml:space="preserve"> · </w:t>
      </w:r>
      <w:r>
        <w:rPr>
          <w:lang w:val="es_ES" w:bidi="es_ES"/>
        </w:rPr>
        <w:t>HEB 12:1</w:t>
      </w:r>
      <w:r>
        <w:rPr>
          <w:lang w:val="es_ES" w:bidi="es_ES"/>
        </w:rPr>
        <w:t xml:space="preserve"> · </w:t>
      </w:r>
      <w:r>
        <w:rPr>
          <w:lang w:val="es_ES" w:bidi="es_ES"/>
        </w:rPr>
        <w:t>REV 18:17</w:t>
      </w:r>
    </w:p>
    <w:p>
      <w:pPr/>
      <w:r>
        <w:rPr>
          <w:lang w:val="es_ES" w:bidi="es_ES"/>
        </w:rPr>
      </w:r>
      <w:r>
        <w:rPr>
          <w:lang w:val="es_ES" w:bidi="es_ES"/>
        </w:rPr>
        <w:t>78.52</w:t>
      </w:r>
      <w:r>
        <w:rPr>
          <w:lang w:val="es_ES" w:bidi="es_ES"/>
        </w:rPr>
        <w:t xml:space="preserve"> · </w:t>
      </w:r>
      <w:r>
        <w:rPr>
          <w:lang w:val="es_ES" w:bidi="es_ES"/>
        </w:rPr>
        <w:t>Grado</w:t>
      </w:r>
      <w:r>
        <w:rPr>
          <w:lang w:val="es_ES" w:bidi="es_ES"/>
        </w:rPr>
        <w:t xml:space="preserve"> · </w:t>
      </w:r>
      <w:r>
        <w:rPr>
          <w:lang w:val="es_ES" w:bidi="es_ES"/>
        </w:rPr>
        <w:t>Hasta, Tanto como, En la medida que [Marca extendida de grado]</w:t>
      </w:r>
    </w:p>
    <w:p>
      <w:pPr/>
      <w:r>
        <w:rPr>
          <w:lang w:val="es_ES" w:bidi="es_ES"/>
        </w:rPr>
      </w:r>
      <w:r>
        <w:rPr>
          <w:lang w:val="es_ES" w:bidi="es_ES"/>
        </w:rPr>
        <w:t>en la medida en que</w:t>
      </w:r>
      <w:r>
        <w:rPr>
          <w:lang w:val="es_ES" w:bidi="es_ES"/>
        </w:rPr>
        <w:t xml:space="preserve">, </w:t>
      </w:r>
      <w:r>
        <w:rPr>
          <w:lang w:val="es_ES" w:bidi="es_ES"/>
        </w:rPr>
        <w:t>al mismo grado</w:t>
      </w:r>
      <w:r>
        <w:rPr>
          <w:lang w:val="es_ES" w:bidi="es_ES"/>
        </w:rPr>
        <w:t xml:space="preserve">, </w:t>
      </w:r>
      <w:r>
        <w:rPr>
          <w:lang w:val="es_ES" w:bidi="es_ES"/>
        </w:rPr>
        <w:t>tanto como</w:t>
      </w:r>
      <w:r>
        <w:rPr>
          <w:lang w:val="es_ES" w:bidi="es_ES"/>
        </w:rPr>
        <w:t xml:space="preserve"> </w:t>
      </w:r>
      <w:r>
        <w:rPr>
          <w:lang w:val="es_ES" w:bidi="es_ES"/>
        </w:rPr>
        <w:t>grado de extensión correlativa</w:t>
      </w:r>
      <w:r>
        <w:rPr>
          <w:lang w:val="es_ES" w:bidi="es_ES"/>
        </w:rPr>
        <w:t xml:space="preserve"> </w:t>
      </w:r>
      <w:r>
        <w:rPr>
          <w:lang w:val="es_ES" w:bidi="es_ES"/>
        </w:rPr>
        <w:t xml:space="preserve">También es posible traducir esta porción de </w:t>
      </w:r>
      <w:r>
        <w:rPr>
          <w:lang w:val="es_ES" w:bidi="es_ES"/>
        </w:rPr>
        <w:t>REV 18:7</w:t>
      </w:r>
      <w:r>
        <w:rPr>
          <w:lang w:val="es_ES" w:bidi="es_ES"/>
        </w:rPr>
        <w:t xml:space="preserve"> como "con la misma medida en que ella se glorificó a sí misma y vivía en lujo, denle tormento y dolor".</w:t>
        <w:br/>
      </w:r>
      <w:r>
        <w:rPr>
          <w:lang w:val="es_ES" w:bidi="es_ES"/>
        </w:rPr>
        <w:t xml:space="preserve">Las expresiones que implican correspondencia de grados a menudo deben ser considerablemente reestructuradas. Por ejemplo, en algunos idiomas la primera parte de </w:t>
      </w:r>
      <w:r>
        <w:rPr>
          <w:lang w:val="es_ES" w:bidi="es_ES"/>
        </w:rPr>
        <w:t>REV 18:7</w:t>
      </w:r>
      <w:r>
        <w:rPr>
          <w:lang w:val="es_ES" w:bidi="es_ES"/>
        </w:rPr>
        <w:t xml:space="preserve"> se puede traducir "se honró mucho y vivió con gran lujo, y por eso se le dio mucho sufrimiento y pena". En el caso de </w:t>
      </w:r>
      <w:r>
        <w:rPr>
          <w:lang w:val="es_ES" w:bidi="es_ES"/>
        </w:rPr>
        <w:t>HEB 1:4</w:t>
      </w:r>
      <w:r>
        <w:rPr>
          <w:lang w:val="es_ES" w:bidi="es_ES"/>
        </w:rPr>
        <w:t>, uno podría traducirlo "Dios le dio a su Hijo un nombre que era más importante que el nombre de los ángeles; por lo tanto, el Hijo de Dios es más grande que los ángeles".</w:t>
      </w:r>
    </w:p>
    <w:p>
      <w:pPr/>
      <w:r>
        <w:rPr>
          <w:lang w:val="es_ES" w:bidi="es_ES"/>
        </w:rPr>
      </w:r>
      <w:r>
        <w:rPr>
          <w:lang w:val="es_ES" w:bidi="es_ES"/>
        </w:rPr>
        <w:t>HEB 1:4</w:t>
      </w:r>
      <w:r>
        <w:rPr>
          <w:lang w:val="es_ES" w:bidi="es_ES"/>
        </w:rPr>
        <w:t xml:space="preserve"> · </w:t>
      </w:r>
      <w:r>
        <w:rPr>
          <w:lang w:val="es_ES" w:bidi="es_ES"/>
        </w:rPr>
        <w:t>HEB 7:22</w:t>
      </w:r>
      <w:r>
        <w:rPr>
          <w:lang w:val="es_ES" w:bidi="es_ES"/>
        </w:rPr>
        <w:t xml:space="preserve"> · </w:t>
      </w:r>
      <w:r>
        <w:rPr>
          <w:lang w:val="es_ES" w:bidi="es_ES"/>
        </w:rPr>
        <w:t>HEB 10:25</w:t>
      </w:r>
      <w:r>
        <w:rPr>
          <w:lang w:val="es_ES" w:bidi="es_ES"/>
        </w:rPr>
        <w:t xml:space="preserve"> · </w:t>
      </w:r>
      <w:r>
        <w:rPr>
          <w:lang w:val="es_ES" w:bidi="es_ES"/>
        </w:rPr>
        <w:t>REV 18:7</w:t>
      </w:r>
      <w:r>
        <w:rPr>
          <w:lang w:val="es_ES" w:bidi="es_ES"/>
        </w:rPr>
      </w:r>
      <w:r>
        <w:rPr>
          <w:lang w:val="es_ES" w:bidi="es_ES"/>
        </w:rPr>
      </w:r>
    </w:p>
    <w:p>
      <w:pPr/>
      <w:r>
        <w:rPr>
          <w:lang w:val="es_ES" w:bidi="es_ES"/>
        </w:rPr>
      </w:r>
    </w:p>
    <w:p>
      <w:pPr>
        <w:pStyle w:val="Heading2"/>
      </w:pPr>
      <w:r>
        <w:rPr>
          <w:lang w:val="es_ES" w:bidi="es_ES"/>
        </w:rPr>
        <w:t>τότε</w:t>
      </w:r>
      <w:r>
        <w:rPr>
          <w:lang w:val="es_ES" w:bidi="es_ES"/>
        </w:rPr>
      </w:r>
    </w:p>
    <w:p>
      <w:pPr>
        <w:pStyle w:val="Heading1"/>
      </w:pPr>
      <w:r>
        <w:rPr>
          <w:lang w:val="es_ES" w:bidi="es_ES"/>
        </w:rPr>
        <w:t>τότε</w:t>
      </w:r>
    </w:p>
    <w:p>
      <w:pPr/>
      <w:r>
        <w:rPr>
          <w:lang w:val="es_ES" w:bidi="es_ES"/>
        </w:rPr>
      </w:r>
      <w:r>
        <w:rPr>
          <w:lang w:val="es_ES" w:bidi="es_ES"/>
        </w:rPr>
        <w:t>τότε</w:t>
      </w:r>
      <w:r>
        <w:rPr>
          <w:lang w:val="es_ES" w:bidi="es_ES"/>
        </w:rPr>
        <w:t xml:space="preserve"> (</w:t>
      </w:r>
      <w:r>
        <w:rPr>
          <w:lang w:val="es_ES" w:bidi="es_ES"/>
        </w:rPr>
        <w:t>G5119</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ὅς + τέ</w:t>
      </w:r>
    </w:p>
    <w:p>
      <w:pPr/>
      <w:r>
        <w:rPr>
          <w:lang w:val="es_ES" w:bidi="es_ES"/>
        </w:rPr>
      </w:r>
      <w:r>
        <w:rPr>
          <w:lang w:val="es_ES" w:bidi="es_ES"/>
        </w:rPr>
        <w:t>67.47</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entonces</w:t>
      </w:r>
      <w:r>
        <w:rPr>
          <w:lang w:val="es_ES" w:bidi="es_ES"/>
        </w:rPr>
        <w:t xml:space="preserve"> </w:t>
      </w:r>
      <w:r>
        <w:rPr>
          <w:lang w:val="es_ES" w:bidi="es_ES"/>
        </w:rPr>
        <w:t>momento en particular posterior a otro momento</w:t>
      </w:r>
    </w:p>
    <w:p>
      <w:pPr/>
      <w:r>
        <w:rPr>
          <w:lang w:val="es_ES" w:bidi="es_ES"/>
        </w:rPr>
      </w:r>
      <w:r>
        <w:rPr>
          <w:lang w:val="es_ES" w:bidi="es_ES"/>
        </w:rPr>
        <w:t>MAT 2:7</w:t>
      </w:r>
      <w:r>
        <w:rPr>
          <w:lang w:val="es_ES" w:bidi="es_ES"/>
        </w:rPr>
        <w:t xml:space="preserve"> · </w:t>
      </w:r>
      <w:r>
        <w:rPr>
          <w:lang w:val="es_ES" w:bidi="es_ES"/>
        </w:rPr>
        <w:t>MAT 2:16</w:t>
      </w:r>
      <w:r>
        <w:rPr>
          <w:lang w:val="es_ES" w:bidi="es_ES"/>
        </w:rPr>
        <w:t xml:space="preserve"> · </w:t>
      </w:r>
      <w:r>
        <w:rPr>
          <w:lang w:val="es_ES" w:bidi="es_ES"/>
        </w:rPr>
        <w:t>MAT 2:17</w:t>
      </w:r>
      <w:r>
        <w:rPr>
          <w:lang w:val="es_ES" w:bidi="es_ES"/>
        </w:rPr>
        <w:t xml:space="preserve"> · </w:t>
      </w:r>
      <w:r>
        <w:rPr>
          <w:lang w:val="es_ES" w:bidi="es_ES"/>
        </w:rPr>
        <w:t>MAT 3:5</w:t>
      </w:r>
      <w:r>
        <w:rPr>
          <w:lang w:val="es_ES" w:bidi="es_ES"/>
        </w:rPr>
        <w:t xml:space="preserve"> · </w:t>
      </w:r>
      <w:r>
        <w:rPr>
          <w:lang w:val="es_ES" w:bidi="es_ES"/>
        </w:rPr>
        <w:t>MAT 3:13</w:t>
      </w:r>
      <w:r>
        <w:rPr>
          <w:lang w:val="es_ES" w:bidi="es_ES"/>
        </w:rPr>
        <w:t xml:space="preserve"> · </w:t>
      </w:r>
      <w:r>
        <w:rPr>
          <w:lang w:val="es_ES" w:bidi="es_ES"/>
        </w:rPr>
        <w:t>MAT 3:15</w:t>
      </w:r>
      <w:r>
        <w:rPr>
          <w:lang w:val="es_ES" w:bidi="es_ES"/>
        </w:rPr>
        <w:t xml:space="preserve"> · </w:t>
      </w:r>
      <w:r>
        <w:rPr>
          <w:lang w:val="es_ES" w:bidi="es_ES"/>
        </w:rPr>
        <w:t>MAT 4:1</w:t>
      </w:r>
      <w:r>
        <w:rPr>
          <w:lang w:val="es_ES" w:bidi="es_ES"/>
        </w:rPr>
        <w:t xml:space="preserve"> · </w:t>
      </w:r>
      <w:r>
        <w:rPr>
          <w:lang w:val="es_ES" w:bidi="es_ES"/>
        </w:rPr>
        <w:t>MAT 4:5</w:t>
      </w:r>
      <w:r>
        <w:rPr>
          <w:lang w:val="es_ES" w:bidi="es_ES"/>
        </w:rPr>
        <w:t xml:space="preserve"> · </w:t>
      </w:r>
      <w:r>
        <w:rPr>
          <w:lang w:val="es_ES" w:bidi="es_ES"/>
        </w:rPr>
        <w:t>MAT 4:10</w:t>
      </w:r>
      <w:r>
        <w:rPr>
          <w:lang w:val="es_ES" w:bidi="es_ES"/>
        </w:rPr>
        <w:t xml:space="preserve"> · </w:t>
      </w:r>
      <w:r>
        <w:rPr>
          <w:lang w:val="es_ES" w:bidi="es_ES"/>
        </w:rPr>
        <w:t>MAT 4:11</w:t>
      </w:r>
      <w:r>
        <w:rPr>
          <w:lang w:val="es_ES" w:bidi="es_ES"/>
        </w:rPr>
        <w:t xml:space="preserve"> · </w:t>
      </w:r>
      <w:r>
        <w:rPr>
          <w:lang w:val="es_ES" w:bidi="es_ES"/>
        </w:rPr>
        <w:t>MAT 4:17</w:t>
      </w:r>
      <w:r>
        <w:rPr>
          <w:lang w:val="es_ES" w:bidi="es_ES"/>
        </w:rPr>
        <w:t xml:space="preserve"> · </w:t>
      </w:r>
      <w:r>
        <w:rPr>
          <w:lang w:val="es_ES" w:bidi="es_ES"/>
        </w:rPr>
        <w:t>MAT 5:24</w:t>
      </w:r>
      <w:r>
        <w:rPr>
          <w:lang w:val="es_ES" w:bidi="es_ES"/>
        </w:rPr>
        <w:t xml:space="preserve"> · </w:t>
      </w:r>
      <w:r>
        <w:rPr>
          <w:lang w:val="es_ES" w:bidi="es_ES"/>
        </w:rPr>
        <w:t>MAT 7:5</w:t>
      </w:r>
      <w:r>
        <w:rPr>
          <w:lang w:val="es_ES" w:bidi="es_ES"/>
        </w:rPr>
        <w:t xml:space="preserve"> · </w:t>
      </w:r>
      <w:r>
        <w:rPr>
          <w:lang w:val="es_ES" w:bidi="es_ES"/>
        </w:rPr>
        <w:t>MAT 7:23</w:t>
      </w:r>
      <w:r>
        <w:rPr>
          <w:lang w:val="es_ES" w:bidi="es_ES"/>
        </w:rPr>
        <w:t xml:space="preserve"> · </w:t>
      </w:r>
      <w:r>
        <w:rPr>
          <w:lang w:val="es_ES" w:bidi="es_ES"/>
        </w:rPr>
        <w:t>MAT 8:26</w:t>
      </w:r>
      <w:r>
        <w:rPr>
          <w:lang w:val="es_ES" w:bidi="es_ES"/>
        </w:rPr>
        <w:t xml:space="preserve"> · </w:t>
      </w:r>
      <w:r>
        <w:rPr>
          <w:lang w:val="es_ES" w:bidi="es_ES"/>
        </w:rPr>
        <w:t>MAT 9:6</w:t>
      </w:r>
      <w:r>
        <w:rPr>
          <w:lang w:val="es_ES" w:bidi="es_ES"/>
        </w:rPr>
        <w:t xml:space="preserve"> · </w:t>
      </w:r>
      <w:r>
        <w:rPr>
          <w:lang w:val="es_ES" w:bidi="es_ES"/>
        </w:rPr>
        <w:t>MAT 9:14</w:t>
      </w:r>
      <w:r>
        <w:rPr>
          <w:lang w:val="es_ES" w:bidi="es_ES"/>
        </w:rPr>
        <w:t xml:space="preserve"> · </w:t>
      </w:r>
      <w:r>
        <w:rPr>
          <w:lang w:val="es_ES" w:bidi="es_ES"/>
        </w:rPr>
        <w:t>MAT 9:15</w:t>
      </w:r>
      <w:r>
        <w:rPr>
          <w:lang w:val="es_ES" w:bidi="es_ES"/>
        </w:rPr>
        <w:t xml:space="preserve"> · </w:t>
      </w:r>
      <w:r>
        <w:rPr>
          <w:lang w:val="es_ES" w:bidi="es_ES"/>
        </w:rPr>
        <w:t>MAT 9:29</w:t>
      </w:r>
      <w:r>
        <w:rPr>
          <w:lang w:val="es_ES" w:bidi="es_ES"/>
        </w:rPr>
        <w:t xml:space="preserve"> · </w:t>
      </w:r>
      <w:r>
        <w:rPr>
          <w:lang w:val="es_ES" w:bidi="es_ES"/>
        </w:rPr>
        <w:t>MAT 9:37</w:t>
      </w:r>
      <w:r>
        <w:rPr>
          <w:lang w:val="es_ES" w:bidi="es_ES"/>
        </w:rPr>
        <w:t xml:space="preserve"> · </w:t>
      </w:r>
      <w:r>
        <w:rPr>
          <w:lang w:val="es_ES" w:bidi="es_ES"/>
        </w:rPr>
        <w:t>MAT 11:20</w:t>
      </w:r>
      <w:r>
        <w:rPr>
          <w:lang w:val="es_ES" w:bidi="es_ES"/>
        </w:rPr>
        <w:t xml:space="preserve"> · </w:t>
      </w:r>
      <w:r>
        <w:rPr>
          <w:lang w:val="es_ES" w:bidi="es_ES"/>
        </w:rPr>
        <w:t>MAT 12:13</w:t>
      </w:r>
      <w:r>
        <w:rPr>
          <w:lang w:val="es_ES" w:bidi="es_ES"/>
        </w:rPr>
        <w:t xml:space="preserve"> · </w:t>
      </w:r>
      <w:r>
        <w:rPr>
          <w:lang w:val="es_ES" w:bidi="es_ES"/>
        </w:rPr>
        <w:t>MAT 12:22</w:t>
      </w:r>
      <w:r>
        <w:rPr>
          <w:lang w:val="es_ES" w:bidi="es_ES"/>
        </w:rPr>
        <w:t xml:space="preserve"> · </w:t>
      </w:r>
      <w:r>
        <w:rPr>
          <w:lang w:val="es_ES" w:bidi="es_ES"/>
        </w:rPr>
        <w:t>MAT 12:29</w:t>
      </w:r>
      <w:r>
        <w:rPr>
          <w:lang w:val="es_ES" w:bidi="es_ES"/>
        </w:rPr>
        <w:t xml:space="preserve"> · </w:t>
      </w:r>
      <w:r>
        <w:rPr>
          <w:lang w:val="es_ES" w:bidi="es_ES"/>
        </w:rPr>
        <w:t>MAT 12:38</w:t>
      </w:r>
      <w:r>
        <w:rPr>
          <w:lang w:val="es_ES" w:bidi="es_ES"/>
        </w:rPr>
        <w:t xml:space="preserve"> · </w:t>
      </w:r>
      <w:r>
        <w:rPr>
          <w:lang w:val="es_ES" w:bidi="es_ES"/>
        </w:rPr>
        <w:t>MAT 12:44</w:t>
      </w:r>
      <w:r>
        <w:rPr>
          <w:lang w:val="es_ES" w:bidi="es_ES"/>
        </w:rPr>
        <w:t xml:space="preserve"> · </w:t>
      </w:r>
      <w:r>
        <w:rPr>
          <w:lang w:val="es_ES" w:bidi="es_ES"/>
        </w:rPr>
        <w:t>MAT 12:45</w:t>
      </w:r>
      <w:r>
        <w:rPr>
          <w:lang w:val="es_ES" w:bidi="es_ES"/>
        </w:rPr>
        <w:t xml:space="preserve"> · </w:t>
      </w:r>
      <w:r>
        <w:rPr>
          <w:lang w:val="es_ES" w:bidi="es_ES"/>
        </w:rPr>
        <w:t>MAT 13:26</w:t>
      </w:r>
      <w:r>
        <w:rPr>
          <w:lang w:val="es_ES" w:bidi="es_ES"/>
        </w:rPr>
        <w:t xml:space="preserve"> · </w:t>
      </w:r>
      <w:r>
        <w:rPr>
          <w:lang w:val="es_ES" w:bidi="es_ES"/>
        </w:rPr>
        <w:t>MAT 13:36</w:t>
      </w:r>
      <w:r>
        <w:rPr>
          <w:lang w:val="es_ES" w:bidi="es_ES"/>
        </w:rPr>
        <w:t xml:space="preserve"> · </w:t>
      </w:r>
      <w:r>
        <w:rPr>
          <w:lang w:val="es_ES" w:bidi="es_ES"/>
        </w:rPr>
        <w:t>MAT 13:43</w:t>
      </w:r>
      <w:r>
        <w:rPr>
          <w:lang w:val="es_ES" w:bidi="es_ES"/>
        </w:rPr>
        <w:t xml:space="preserve"> · </w:t>
      </w:r>
      <w:r>
        <w:rPr>
          <w:lang w:val="es_ES" w:bidi="es_ES"/>
        </w:rPr>
        <w:t>MAT 15:1</w:t>
      </w:r>
      <w:r>
        <w:rPr>
          <w:lang w:val="es_ES" w:bidi="es_ES"/>
        </w:rPr>
        <w:t xml:space="preserve"> · </w:t>
      </w:r>
      <w:r>
        <w:rPr>
          <w:lang w:val="es_ES" w:bidi="es_ES"/>
        </w:rPr>
        <w:t>MAT 15:12</w:t>
      </w:r>
      <w:r>
        <w:rPr>
          <w:lang w:val="es_ES" w:bidi="es_ES"/>
        </w:rPr>
        <w:t xml:space="preserve"> · </w:t>
      </w:r>
      <w:r>
        <w:rPr>
          <w:lang w:val="es_ES" w:bidi="es_ES"/>
        </w:rPr>
        <w:t>MAT 15:28</w:t>
      </w:r>
      <w:r>
        <w:rPr>
          <w:lang w:val="es_ES" w:bidi="es_ES"/>
        </w:rPr>
        <w:t xml:space="preserve"> · </w:t>
      </w:r>
      <w:r>
        <w:rPr>
          <w:lang w:val="es_ES" w:bidi="es_ES"/>
        </w:rPr>
        <w:t>MAT 16:12</w:t>
      </w:r>
      <w:r>
        <w:rPr>
          <w:lang w:val="es_ES" w:bidi="es_ES"/>
        </w:rPr>
        <w:t xml:space="preserve"> · </w:t>
      </w:r>
      <w:r>
        <w:rPr>
          <w:lang w:val="es_ES" w:bidi="es_ES"/>
        </w:rPr>
        <w:t>MAT 16:20</w:t>
      </w:r>
      <w:r>
        <w:rPr>
          <w:lang w:val="es_ES" w:bidi="es_ES"/>
        </w:rPr>
        <w:t xml:space="preserve"> · </w:t>
      </w:r>
      <w:r>
        <w:rPr>
          <w:lang w:val="es_ES" w:bidi="es_ES"/>
        </w:rPr>
        <w:t>MAT 16:21</w:t>
      </w:r>
      <w:r>
        <w:rPr>
          <w:lang w:val="es_ES" w:bidi="es_ES"/>
        </w:rPr>
        <w:t xml:space="preserve"> · </w:t>
      </w:r>
      <w:r>
        <w:rPr>
          <w:lang w:val="es_ES" w:bidi="es_ES"/>
        </w:rPr>
        <w:t>MAT 16:24</w:t>
      </w:r>
      <w:r>
        <w:rPr>
          <w:lang w:val="es_ES" w:bidi="es_ES"/>
        </w:rPr>
        <w:t xml:space="preserve"> · </w:t>
      </w:r>
      <w:r>
        <w:rPr>
          <w:lang w:val="es_ES" w:bidi="es_ES"/>
        </w:rPr>
        <w:t>MAT 16:27</w:t>
      </w:r>
      <w:r>
        <w:rPr>
          <w:lang w:val="es_ES" w:bidi="es_ES"/>
        </w:rPr>
        <w:t xml:space="preserve"> · </w:t>
      </w:r>
      <w:r>
        <w:rPr>
          <w:lang w:val="es_ES" w:bidi="es_ES"/>
        </w:rPr>
        <w:t>MAT 17:13</w:t>
      </w:r>
      <w:r>
        <w:rPr>
          <w:lang w:val="es_ES" w:bidi="es_ES"/>
        </w:rPr>
        <w:t xml:space="preserve"> · </w:t>
      </w:r>
      <w:r>
        <w:rPr>
          <w:lang w:val="es_ES" w:bidi="es_ES"/>
        </w:rPr>
        <w:t>MAT 17:19</w:t>
      </w:r>
      <w:r>
        <w:rPr>
          <w:lang w:val="es_ES" w:bidi="es_ES"/>
        </w:rPr>
        <w:t xml:space="preserve"> · </w:t>
      </w:r>
      <w:r>
        <w:rPr>
          <w:lang w:val="es_ES" w:bidi="es_ES"/>
        </w:rPr>
        <w:t>MAT 18:21</w:t>
      </w:r>
      <w:r>
        <w:rPr>
          <w:lang w:val="es_ES" w:bidi="es_ES"/>
        </w:rPr>
        <w:t xml:space="preserve"> · </w:t>
      </w:r>
      <w:r>
        <w:rPr>
          <w:lang w:val="es_ES" w:bidi="es_ES"/>
        </w:rPr>
        <w:t>MAT 18:32</w:t>
      </w:r>
      <w:r>
        <w:rPr>
          <w:lang w:val="es_ES" w:bidi="es_ES"/>
        </w:rPr>
        <w:t xml:space="preserve"> · </w:t>
      </w:r>
      <w:r>
        <w:rPr>
          <w:lang w:val="es_ES" w:bidi="es_ES"/>
        </w:rPr>
        <w:t>MAT 19:13</w:t>
      </w:r>
      <w:r>
        <w:rPr>
          <w:lang w:val="es_ES" w:bidi="es_ES"/>
        </w:rPr>
        <w:t xml:space="preserve"> · </w:t>
      </w:r>
      <w:r>
        <w:rPr>
          <w:lang w:val="es_ES" w:bidi="es_ES"/>
        </w:rPr>
        <w:t>MAT 19:27</w:t>
      </w:r>
      <w:r>
        <w:rPr>
          <w:lang w:val="es_ES" w:bidi="es_ES"/>
        </w:rPr>
        <w:t xml:space="preserve"> · </w:t>
      </w:r>
      <w:r>
        <w:rPr>
          <w:lang w:val="es_ES" w:bidi="es_ES"/>
        </w:rPr>
        <w:t>MAT 20:20</w:t>
      </w:r>
      <w:r>
        <w:rPr>
          <w:lang w:val="es_ES" w:bidi="es_ES"/>
        </w:rPr>
        <w:t xml:space="preserve"> · </w:t>
      </w:r>
      <w:r>
        <w:rPr>
          <w:lang w:val="es_ES" w:bidi="es_ES"/>
        </w:rPr>
        <w:t>MAT 21:1</w:t>
      </w:r>
      <w:r>
        <w:rPr>
          <w:lang w:val="es_ES" w:bidi="es_ES"/>
        </w:rPr>
        <w:t xml:space="preserve"> · </w:t>
      </w:r>
      <w:r>
        <w:rPr>
          <w:lang w:val="es_ES" w:bidi="es_ES"/>
        </w:rPr>
        <w:t>MAT 22:8</w:t>
      </w:r>
      <w:r>
        <w:rPr>
          <w:lang w:val="es_ES" w:bidi="es_ES"/>
        </w:rPr>
        <w:t xml:space="preserve"> · </w:t>
      </w:r>
      <w:r>
        <w:rPr>
          <w:lang w:val="es_ES" w:bidi="es_ES"/>
        </w:rPr>
        <w:t>MAT 22:13</w:t>
      </w:r>
      <w:r>
        <w:rPr>
          <w:lang w:val="es_ES" w:bidi="es_ES"/>
        </w:rPr>
        <w:t xml:space="preserve"> · </w:t>
      </w:r>
      <w:r>
        <w:rPr>
          <w:lang w:val="es_ES" w:bidi="es_ES"/>
        </w:rPr>
        <w:t>MAT 22:15</w:t>
      </w:r>
      <w:r>
        <w:rPr>
          <w:lang w:val="es_ES" w:bidi="es_ES"/>
        </w:rPr>
        <w:t xml:space="preserve"> · </w:t>
      </w:r>
      <w:r>
        <w:rPr>
          <w:lang w:val="es_ES" w:bidi="es_ES"/>
        </w:rPr>
        <w:t>MAT 22:21</w:t>
      </w:r>
      <w:r>
        <w:rPr>
          <w:lang w:val="es_ES" w:bidi="es_ES"/>
        </w:rPr>
        <w:t xml:space="preserve"> · </w:t>
      </w:r>
      <w:r>
        <w:rPr>
          <w:lang w:val="es_ES" w:bidi="es_ES"/>
        </w:rPr>
        <w:t>MAT 23:1</w:t>
      </w:r>
      <w:r>
        <w:rPr>
          <w:lang w:val="es_ES" w:bidi="es_ES"/>
        </w:rPr>
        <w:t xml:space="preserve"> · </w:t>
      </w:r>
      <w:r>
        <w:rPr>
          <w:lang w:val="es_ES" w:bidi="es_ES"/>
        </w:rPr>
        <w:t>MAT 24:9</w:t>
      </w:r>
      <w:r>
        <w:rPr>
          <w:lang w:val="es_ES" w:bidi="es_ES"/>
        </w:rPr>
        <w:t xml:space="preserve"> · </w:t>
      </w:r>
      <w:r>
        <w:rPr>
          <w:lang w:val="es_ES" w:bidi="es_ES"/>
        </w:rPr>
        <w:t>MAT 24:10</w:t>
      </w:r>
      <w:r>
        <w:rPr>
          <w:lang w:val="es_ES" w:bidi="es_ES"/>
        </w:rPr>
        <w:t xml:space="preserve"> · </w:t>
      </w:r>
      <w:r>
        <w:rPr>
          <w:lang w:val="es_ES" w:bidi="es_ES"/>
        </w:rPr>
        <w:t>MAT 24:14</w:t>
      </w:r>
      <w:r>
        <w:rPr>
          <w:lang w:val="es_ES" w:bidi="es_ES"/>
        </w:rPr>
        <w:t xml:space="preserve"> · </w:t>
      </w:r>
      <w:r>
        <w:rPr>
          <w:lang w:val="es_ES" w:bidi="es_ES"/>
        </w:rPr>
        <w:t>MAT 24:16</w:t>
      </w:r>
      <w:r>
        <w:rPr>
          <w:lang w:val="es_ES" w:bidi="es_ES"/>
        </w:rPr>
        <w:t xml:space="preserve"> · </w:t>
      </w:r>
      <w:r>
        <w:rPr>
          <w:lang w:val="es_ES" w:bidi="es_ES"/>
        </w:rPr>
        <w:t>MAT 24:21</w:t>
      </w:r>
      <w:r>
        <w:rPr>
          <w:lang w:val="es_ES" w:bidi="es_ES"/>
        </w:rPr>
        <w:t xml:space="preserve"> · </w:t>
      </w:r>
      <w:r>
        <w:rPr>
          <w:lang w:val="es_ES" w:bidi="es_ES"/>
        </w:rPr>
        <w:t>MAT 24:23</w:t>
      </w:r>
      <w:r>
        <w:rPr>
          <w:lang w:val="es_ES" w:bidi="es_ES"/>
        </w:rPr>
        <w:t xml:space="preserve"> · </w:t>
      </w:r>
      <w:r>
        <w:rPr>
          <w:lang w:val="es_ES" w:bidi="es_ES"/>
        </w:rPr>
        <w:t>MAT 24:30</w:t>
      </w:r>
      <w:r>
        <w:rPr>
          <w:lang w:val="es_ES" w:bidi="es_ES"/>
        </w:rPr>
        <w:t xml:space="preserve"> · </w:t>
      </w:r>
      <w:r>
        <w:rPr>
          <w:lang w:val="es_ES" w:bidi="es_ES"/>
        </w:rPr>
        <w:t>MAT 24:30</w:t>
      </w:r>
      <w:r>
        <w:rPr>
          <w:lang w:val="es_ES" w:bidi="es_ES"/>
        </w:rPr>
        <w:t xml:space="preserve"> · </w:t>
      </w:r>
      <w:r>
        <w:rPr>
          <w:lang w:val="es_ES" w:bidi="es_ES"/>
        </w:rPr>
        <w:t>MAT 24:40</w:t>
      </w:r>
      <w:r>
        <w:rPr>
          <w:lang w:val="es_ES" w:bidi="es_ES"/>
        </w:rPr>
        <w:t xml:space="preserve"> · </w:t>
      </w:r>
      <w:r>
        <w:rPr>
          <w:lang w:val="es_ES" w:bidi="es_ES"/>
        </w:rPr>
        <w:t>MAT 25:1</w:t>
      </w:r>
      <w:r>
        <w:rPr>
          <w:lang w:val="es_ES" w:bidi="es_ES"/>
        </w:rPr>
        <w:t xml:space="preserve"> · </w:t>
      </w:r>
      <w:r>
        <w:rPr>
          <w:lang w:val="es_ES" w:bidi="es_ES"/>
        </w:rPr>
        <w:t>MAT 25:7</w:t>
      </w:r>
      <w:r>
        <w:rPr>
          <w:lang w:val="es_ES" w:bidi="es_ES"/>
        </w:rPr>
        <w:t xml:space="preserve"> · </w:t>
      </w:r>
      <w:r>
        <w:rPr>
          <w:lang w:val="es_ES" w:bidi="es_ES"/>
        </w:rPr>
        <w:t>MAT 25:31</w:t>
      </w:r>
      <w:r>
        <w:rPr>
          <w:lang w:val="es_ES" w:bidi="es_ES"/>
        </w:rPr>
        <w:t xml:space="preserve"> · </w:t>
      </w:r>
      <w:r>
        <w:rPr>
          <w:lang w:val="es_ES" w:bidi="es_ES"/>
        </w:rPr>
        <w:t>MAT 25:34</w:t>
      </w:r>
      <w:r>
        <w:rPr>
          <w:lang w:val="es_ES" w:bidi="es_ES"/>
        </w:rPr>
        <w:t xml:space="preserve"> · </w:t>
      </w:r>
      <w:r>
        <w:rPr>
          <w:lang w:val="es_ES" w:bidi="es_ES"/>
        </w:rPr>
        <w:t>MAT 25:37</w:t>
      </w:r>
      <w:r>
        <w:rPr>
          <w:lang w:val="es_ES" w:bidi="es_ES"/>
        </w:rPr>
        <w:t xml:space="preserve"> · </w:t>
      </w:r>
      <w:r>
        <w:rPr>
          <w:lang w:val="es_ES" w:bidi="es_ES"/>
        </w:rPr>
        <w:t>MAT 25:41</w:t>
      </w:r>
      <w:r>
        <w:rPr>
          <w:lang w:val="es_ES" w:bidi="es_ES"/>
        </w:rPr>
        <w:t xml:space="preserve"> · </w:t>
      </w:r>
      <w:r>
        <w:rPr>
          <w:lang w:val="es_ES" w:bidi="es_ES"/>
        </w:rPr>
        <w:t>MAT 25:44</w:t>
      </w:r>
      <w:r>
        <w:rPr>
          <w:lang w:val="es_ES" w:bidi="es_ES"/>
        </w:rPr>
        <w:t xml:space="preserve"> · </w:t>
      </w:r>
      <w:r>
        <w:rPr>
          <w:lang w:val="es_ES" w:bidi="es_ES"/>
        </w:rPr>
        <w:t>MAT 25:45</w:t>
      </w:r>
      <w:r>
        <w:rPr>
          <w:lang w:val="es_ES" w:bidi="es_ES"/>
        </w:rPr>
        <w:t xml:space="preserve"> · </w:t>
      </w:r>
      <w:r>
        <w:rPr>
          <w:lang w:val="es_ES" w:bidi="es_ES"/>
        </w:rPr>
        <w:t>MAT 26:3</w:t>
      </w:r>
      <w:r>
        <w:rPr>
          <w:lang w:val="es_ES" w:bidi="es_ES"/>
        </w:rPr>
        <w:t xml:space="preserve"> · </w:t>
      </w:r>
      <w:r>
        <w:rPr>
          <w:lang w:val="es_ES" w:bidi="es_ES"/>
        </w:rPr>
        <w:t>MAT 26:14</w:t>
      </w:r>
      <w:r>
        <w:rPr>
          <w:lang w:val="es_ES" w:bidi="es_ES"/>
        </w:rPr>
        <w:t xml:space="preserve"> · </w:t>
      </w:r>
      <w:r>
        <w:rPr>
          <w:lang w:val="es_ES" w:bidi="es_ES"/>
        </w:rPr>
        <w:t>MAT 26:16</w:t>
      </w:r>
      <w:r>
        <w:rPr>
          <w:lang w:val="es_ES" w:bidi="es_ES"/>
        </w:rPr>
        <w:t xml:space="preserve"> · </w:t>
      </w:r>
      <w:r>
        <w:rPr>
          <w:lang w:val="es_ES" w:bidi="es_ES"/>
        </w:rPr>
        <w:t>MAT 26:31</w:t>
      </w:r>
      <w:r>
        <w:rPr>
          <w:lang w:val="es_ES" w:bidi="es_ES"/>
        </w:rPr>
        <w:t xml:space="preserve"> · </w:t>
      </w:r>
      <w:r>
        <w:rPr>
          <w:lang w:val="es_ES" w:bidi="es_ES"/>
        </w:rPr>
        <w:t>MAT 26:36</w:t>
      </w:r>
      <w:r>
        <w:rPr>
          <w:lang w:val="es_ES" w:bidi="es_ES"/>
        </w:rPr>
        <w:t xml:space="preserve"> · </w:t>
      </w:r>
      <w:r>
        <w:rPr>
          <w:lang w:val="es_ES" w:bidi="es_ES"/>
        </w:rPr>
        <w:t>MAT 26:38</w:t>
      </w:r>
      <w:r>
        <w:rPr>
          <w:lang w:val="es_ES" w:bidi="es_ES"/>
        </w:rPr>
        <w:t xml:space="preserve"> · </w:t>
      </w:r>
      <w:r>
        <w:rPr>
          <w:lang w:val="es_ES" w:bidi="es_ES"/>
        </w:rPr>
        <w:t>MAT 26:45</w:t>
      </w:r>
      <w:r>
        <w:rPr>
          <w:lang w:val="es_ES" w:bidi="es_ES"/>
        </w:rPr>
        <w:t xml:space="preserve"> · </w:t>
      </w:r>
      <w:r>
        <w:rPr>
          <w:lang w:val="es_ES" w:bidi="es_ES"/>
        </w:rPr>
        <w:t>MAT 26:50</w:t>
      </w:r>
      <w:r>
        <w:rPr>
          <w:lang w:val="es_ES" w:bidi="es_ES"/>
        </w:rPr>
        <w:t xml:space="preserve"> · </w:t>
      </w:r>
      <w:r>
        <w:rPr>
          <w:lang w:val="es_ES" w:bidi="es_ES"/>
        </w:rPr>
        <w:t>MAT 26:52</w:t>
      </w:r>
      <w:r>
        <w:rPr>
          <w:lang w:val="es_ES" w:bidi="es_ES"/>
        </w:rPr>
        <w:t xml:space="preserve"> · </w:t>
      </w:r>
      <w:r>
        <w:rPr>
          <w:lang w:val="es_ES" w:bidi="es_ES"/>
        </w:rPr>
        <w:t>MAT 26:56</w:t>
      </w:r>
      <w:r>
        <w:rPr>
          <w:lang w:val="es_ES" w:bidi="es_ES"/>
        </w:rPr>
        <w:t xml:space="preserve"> · </w:t>
      </w:r>
      <w:r>
        <w:rPr>
          <w:lang w:val="es_ES" w:bidi="es_ES"/>
        </w:rPr>
        <w:t>MAT 26:65</w:t>
      </w:r>
      <w:r>
        <w:rPr>
          <w:lang w:val="es_ES" w:bidi="es_ES"/>
        </w:rPr>
        <w:t xml:space="preserve"> · </w:t>
      </w:r>
      <w:r>
        <w:rPr>
          <w:lang w:val="es_ES" w:bidi="es_ES"/>
        </w:rPr>
        <w:t>MAT 26:67</w:t>
      </w:r>
      <w:r>
        <w:rPr>
          <w:lang w:val="es_ES" w:bidi="es_ES"/>
        </w:rPr>
        <w:t xml:space="preserve"> · </w:t>
      </w:r>
      <w:r>
        <w:rPr>
          <w:lang w:val="es_ES" w:bidi="es_ES"/>
        </w:rPr>
        <w:t>MAT 26:74</w:t>
      </w:r>
      <w:r>
        <w:rPr>
          <w:lang w:val="es_ES" w:bidi="es_ES"/>
        </w:rPr>
        <w:t xml:space="preserve"> · </w:t>
      </w:r>
      <w:r>
        <w:rPr>
          <w:lang w:val="es_ES" w:bidi="es_ES"/>
        </w:rPr>
        <w:t>MAT 27:3</w:t>
      </w:r>
      <w:r>
        <w:rPr>
          <w:lang w:val="es_ES" w:bidi="es_ES"/>
        </w:rPr>
        <w:t xml:space="preserve"> · </w:t>
      </w:r>
      <w:r>
        <w:rPr>
          <w:lang w:val="es_ES" w:bidi="es_ES"/>
        </w:rPr>
        <w:t>MAT 27:9</w:t>
      </w:r>
      <w:r>
        <w:rPr>
          <w:lang w:val="es_ES" w:bidi="es_ES"/>
        </w:rPr>
        <w:t xml:space="preserve"> · </w:t>
      </w:r>
      <w:r>
        <w:rPr>
          <w:lang w:val="es_ES" w:bidi="es_ES"/>
        </w:rPr>
        <w:t>MAT 27:13</w:t>
      </w:r>
      <w:r>
        <w:rPr>
          <w:lang w:val="es_ES" w:bidi="es_ES"/>
        </w:rPr>
        <w:t xml:space="preserve"> · </w:t>
      </w:r>
      <w:r>
        <w:rPr>
          <w:lang w:val="es_ES" w:bidi="es_ES"/>
        </w:rPr>
        <w:t>MAT 27:16</w:t>
      </w:r>
      <w:r>
        <w:rPr>
          <w:lang w:val="es_ES" w:bidi="es_ES"/>
        </w:rPr>
        <w:t xml:space="preserve"> · </w:t>
      </w:r>
      <w:r>
        <w:rPr>
          <w:lang w:val="es_ES" w:bidi="es_ES"/>
        </w:rPr>
        <w:t>MAT 27:26</w:t>
      </w:r>
      <w:r>
        <w:rPr>
          <w:lang w:val="es_ES" w:bidi="es_ES"/>
        </w:rPr>
        <w:t xml:space="preserve"> · </w:t>
      </w:r>
      <w:r>
        <w:rPr>
          <w:lang w:val="es_ES" w:bidi="es_ES"/>
        </w:rPr>
        <w:t>MAT 27:27</w:t>
      </w:r>
      <w:r>
        <w:rPr>
          <w:lang w:val="es_ES" w:bidi="es_ES"/>
        </w:rPr>
        <w:t xml:space="preserve"> · </w:t>
      </w:r>
      <w:r>
        <w:rPr>
          <w:lang w:val="es_ES" w:bidi="es_ES"/>
        </w:rPr>
        <w:t>MAT 27:38</w:t>
      </w:r>
      <w:r>
        <w:rPr>
          <w:lang w:val="es_ES" w:bidi="es_ES"/>
        </w:rPr>
        <w:t xml:space="preserve"> · </w:t>
      </w:r>
      <w:r>
        <w:rPr>
          <w:lang w:val="es_ES" w:bidi="es_ES"/>
        </w:rPr>
        <w:t>MAT 27:58</w:t>
      </w:r>
      <w:r>
        <w:rPr>
          <w:lang w:val="es_ES" w:bidi="es_ES"/>
        </w:rPr>
        <w:t xml:space="preserve"> · </w:t>
      </w:r>
      <w:r>
        <w:rPr>
          <w:lang w:val="es_ES" w:bidi="es_ES"/>
        </w:rPr>
        <w:t>MAT 28:10</w:t>
      </w:r>
      <w:r>
        <w:rPr>
          <w:lang w:val="es_ES" w:bidi="es_ES"/>
        </w:rPr>
        <w:t xml:space="preserve"> · </w:t>
      </w:r>
      <w:r>
        <w:rPr>
          <w:lang w:val="es_ES" w:bidi="es_ES"/>
        </w:rPr>
        <w:t>MRK 2:20</w:t>
      </w:r>
      <w:r>
        <w:rPr>
          <w:lang w:val="es_ES" w:bidi="es_ES"/>
        </w:rPr>
        <w:t xml:space="preserve"> · </w:t>
      </w:r>
      <w:r>
        <w:rPr>
          <w:lang w:val="es_ES" w:bidi="es_ES"/>
        </w:rPr>
        <w:t>MRK 3:27</w:t>
      </w:r>
      <w:r>
        <w:rPr>
          <w:lang w:val="es_ES" w:bidi="es_ES"/>
        </w:rPr>
        <w:t xml:space="preserve"> · </w:t>
      </w:r>
      <w:r>
        <w:rPr>
          <w:lang w:val="es_ES" w:bidi="es_ES"/>
        </w:rPr>
        <w:t>MRK 13:14</w:t>
      </w:r>
      <w:r>
        <w:rPr>
          <w:lang w:val="es_ES" w:bidi="es_ES"/>
        </w:rPr>
        <w:t xml:space="preserve"> · </w:t>
      </w:r>
      <w:r>
        <w:rPr>
          <w:lang w:val="es_ES" w:bidi="es_ES"/>
        </w:rPr>
        <w:t>MRK 13:21</w:t>
      </w:r>
      <w:r>
        <w:rPr>
          <w:lang w:val="es_ES" w:bidi="es_ES"/>
        </w:rPr>
        <w:t xml:space="preserve"> · </w:t>
      </w:r>
      <w:r>
        <w:rPr>
          <w:lang w:val="es_ES" w:bidi="es_ES"/>
        </w:rPr>
        <w:t>MRK 13:26</w:t>
      </w:r>
      <w:r>
        <w:rPr>
          <w:lang w:val="es_ES" w:bidi="es_ES"/>
        </w:rPr>
        <w:t xml:space="preserve"> · </w:t>
      </w:r>
      <w:r>
        <w:rPr>
          <w:lang w:val="es_ES" w:bidi="es_ES"/>
        </w:rPr>
        <w:t>MRK 13:27</w:t>
      </w:r>
      <w:r>
        <w:rPr>
          <w:lang w:val="es_ES" w:bidi="es_ES"/>
        </w:rPr>
        <w:t xml:space="preserve"> · </w:t>
      </w:r>
      <w:r>
        <w:rPr>
          <w:lang w:val="es_ES" w:bidi="es_ES"/>
        </w:rPr>
        <w:t>LUK 5:35</w:t>
      </w:r>
      <w:r>
        <w:rPr>
          <w:lang w:val="es_ES" w:bidi="es_ES"/>
        </w:rPr>
        <w:t xml:space="preserve"> · </w:t>
      </w:r>
      <w:r>
        <w:rPr>
          <w:lang w:val="es_ES" w:bidi="es_ES"/>
        </w:rPr>
        <w:t>LUK 6:42</w:t>
      </w:r>
      <w:r>
        <w:rPr>
          <w:lang w:val="es_ES" w:bidi="es_ES"/>
        </w:rPr>
        <w:t xml:space="preserve"> · </w:t>
      </w:r>
      <w:r>
        <w:rPr>
          <w:lang w:val="es_ES" w:bidi="es_ES"/>
        </w:rPr>
        <w:t>LUK 11:26</w:t>
      </w:r>
      <w:r>
        <w:rPr>
          <w:lang w:val="es_ES" w:bidi="es_ES"/>
        </w:rPr>
        <w:t xml:space="preserve"> · </w:t>
      </w:r>
      <w:r>
        <w:rPr>
          <w:lang w:val="es_ES" w:bidi="es_ES"/>
        </w:rPr>
        <w:t>LUK 13:26</w:t>
      </w:r>
      <w:r>
        <w:rPr>
          <w:lang w:val="es_ES" w:bidi="es_ES"/>
        </w:rPr>
        <w:t xml:space="preserve"> · </w:t>
      </w:r>
      <w:r>
        <w:rPr>
          <w:lang w:val="es_ES" w:bidi="es_ES"/>
        </w:rPr>
        <w:t>LUK 14:9</w:t>
      </w:r>
      <w:r>
        <w:rPr>
          <w:lang w:val="es_ES" w:bidi="es_ES"/>
        </w:rPr>
        <w:t xml:space="preserve"> · </w:t>
      </w:r>
      <w:r>
        <w:rPr>
          <w:lang w:val="es_ES" w:bidi="es_ES"/>
        </w:rPr>
        <w:t>LUK 14:10</w:t>
      </w:r>
      <w:r>
        <w:rPr>
          <w:lang w:val="es_ES" w:bidi="es_ES"/>
        </w:rPr>
        <w:t xml:space="preserve"> · </w:t>
      </w:r>
      <w:r>
        <w:rPr>
          <w:lang w:val="es_ES" w:bidi="es_ES"/>
        </w:rPr>
        <w:t>LUK 14:21</w:t>
      </w:r>
      <w:r>
        <w:rPr>
          <w:lang w:val="es_ES" w:bidi="es_ES"/>
        </w:rPr>
        <w:t xml:space="preserve"> · </w:t>
      </w:r>
      <w:r>
        <w:rPr>
          <w:lang w:val="es_ES" w:bidi="es_ES"/>
        </w:rPr>
        <w:t>LUK 16:16</w:t>
      </w:r>
      <w:r>
        <w:rPr>
          <w:lang w:val="es_ES" w:bidi="es_ES"/>
        </w:rPr>
        <w:t xml:space="preserve"> · </w:t>
      </w:r>
      <w:r>
        <w:rPr>
          <w:lang w:val="es_ES" w:bidi="es_ES"/>
        </w:rPr>
        <w:t>LUK 21:10</w:t>
      </w:r>
      <w:r>
        <w:rPr>
          <w:lang w:val="es_ES" w:bidi="es_ES"/>
        </w:rPr>
        <w:t xml:space="preserve"> · </w:t>
      </w:r>
      <w:r>
        <w:rPr>
          <w:lang w:val="es_ES" w:bidi="es_ES"/>
        </w:rPr>
        <w:t>LUK 21:20</w:t>
      </w:r>
      <w:r>
        <w:rPr>
          <w:lang w:val="es_ES" w:bidi="es_ES"/>
        </w:rPr>
        <w:t xml:space="preserve"> · </w:t>
      </w:r>
      <w:r>
        <w:rPr>
          <w:lang w:val="es_ES" w:bidi="es_ES"/>
        </w:rPr>
        <w:t>LUK 21:21</w:t>
      </w:r>
      <w:r>
        <w:rPr>
          <w:lang w:val="es_ES" w:bidi="es_ES"/>
        </w:rPr>
        <w:t xml:space="preserve"> · </w:t>
      </w:r>
      <w:r>
        <w:rPr>
          <w:lang w:val="es_ES" w:bidi="es_ES"/>
        </w:rPr>
        <w:t>LUK 21:27</w:t>
      </w:r>
      <w:r>
        <w:rPr>
          <w:lang w:val="es_ES" w:bidi="es_ES"/>
        </w:rPr>
        <w:t xml:space="preserve"> · </w:t>
      </w:r>
      <w:r>
        <w:rPr>
          <w:lang w:val="es_ES" w:bidi="es_ES"/>
        </w:rPr>
        <w:t>LUK 23:30</w:t>
      </w:r>
      <w:r>
        <w:rPr>
          <w:lang w:val="es_ES" w:bidi="es_ES"/>
        </w:rPr>
        <w:t xml:space="preserve"> · </w:t>
      </w:r>
      <w:r>
        <w:rPr>
          <w:lang w:val="es_ES" w:bidi="es_ES"/>
        </w:rPr>
        <w:t>LUK 24:45</w:t>
      </w:r>
      <w:r>
        <w:rPr>
          <w:lang w:val="es_ES" w:bidi="es_ES"/>
        </w:rPr>
        <w:t xml:space="preserve"> · </w:t>
      </w:r>
      <w:r>
        <w:rPr>
          <w:lang w:val="es_ES" w:bidi="es_ES"/>
        </w:rPr>
        <w:t>JHN 7:10</w:t>
      </w:r>
      <w:r>
        <w:rPr>
          <w:lang w:val="es_ES" w:bidi="es_ES"/>
        </w:rPr>
        <w:t xml:space="preserve"> · </w:t>
      </w:r>
      <w:r>
        <w:rPr>
          <w:lang w:val="es_ES" w:bidi="es_ES"/>
        </w:rPr>
        <w:t>JHN 8:28</w:t>
      </w:r>
      <w:r>
        <w:rPr>
          <w:lang w:val="es_ES" w:bidi="es_ES"/>
        </w:rPr>
        <w:t xml:space="preserve"> · </w:t>
      </w:r>
      <w:r>
        <w:rPr>
          <w:lang w:val="es_ES" w:bidi="es_ES"/>
        </w:rPr>
        <w:t>JHN 10:22</w:t>
      </w:r>
      <w:r>
        <w:rPr>
          <w:lang w:val="es_ES" w:bidi="es_ES"/>
        </w:rPr>
        <w:t xml:space="preserve"> · </w:t>
      </w:r>
      <w:r>
        <w:rPr>
          <w:lang w:val="es_ES" w:bidi="es_ES"/>
        </w:rPr>
        <w:t>JHN 11:6</w:t>
      </w:r>
      <w:r>
        <w:rPr>
          <w:lang w:val="es_ES" w:bidi="es_ES"/>
        </w:rPr>
        <w:t xml:space="preserve"> · </w:t>
      </w:r>
      <w:r>
        <w:rPr>
          <w:lang w:val="es_ES" w:bidi="es_ES"/>
        </w:rPr>
        <w:t>JHN 11:14</w:t>
      </w:r>
      <w:r>
        <w:rPr>
          <w:lang w:val="es_ES" w:bidi="es_ES"/>
        </w:rPr>
        <w:t xml:space="preserve"> · </w:t>
      </w:r>
      <w:r>
        <w:rPr>
          <w:lang w:val="es_ES" w:bidi="es_ES"/>
        </w:rPr>
        <w:t>JHN 12:16</w:t>
      </w:r>
      <w:r>
        <w:rPr>
          <w:lang w:val="es_ES" w:bidi="es_ES"/>
        </w:rPr>
        <w:t xml:space="preserve"> · </w:t>
      </w:r>
      <w:r>
        <w:rPr>
          <w:lang w:val="es_ES" w:bidi="es_ES"/>
        </w:rPr>
        <w:t>JHN 13:27</w:t>
      </w:r>
      <w:r>
        <w:rPr>
          <w:lang w:val="es_ES" w:bidi="es_ES"/>
        </w:rPr>
        <w:t xml:space="preserve"> · </w:t>
      </w:r>
      <w:r>
        <w:rPr>
          <w:lang w:val="es_ES" w:bidi="es_ES"/>
        </w:rPr>
        <w:t>JHN 19:1</w:t>
      </w:r>
      <w:r>
        <w:rPr>
          <w:lang w:val="es_ES" w:bidi="es_ES"/>
        </w:rPr>
        <w:t xml:space="preserve"> · </w:t>
      </w:r>
      <w:r>
        <w:rPr>
          <w:lang w:val="es_ES" w:bidi="es_ES"/>
        </w:rPr>
        <w:t>JHN 19:16</w:t>
      </w:r>
      <w:r>
        <w:rPr>
          <w:lang w:val="es_ES" w:bidi="es_ES"/>
        </w:rPr>
        <w:t xml:space="preserve"> · </w:t>
      </w:r>
      <w:r>
        <w:rPr>
          <w:lang w:val="es_ES" w:bidi="es_ES"/>
        </w:rPr>
        <w:t>JHN 20:8</w:t>
      </w:r>
      <w:r>
        <w:rPr>
          <w:lang w:val="es_ES" w:bidi="es_ES"/>
        </w:rPr>
        <w:t xml:space="preserve"> · </w:t>
      </w:r>
      <w:r>
        <w:rPr>
          <w:lang w:val="es_ES" w:bidi="es_ES"/>
        </w:rPr>
        <w:t>ACT 1:12</w:t>
      </w:r>
      <w:r>
        <w:rPr>
          <w:lang w:val="es_ES" w:bidi="es_ES"/>
        </w:rPr>
        <w:t xml:space="preserve"> · </w:t>
      </w:r>
      <w:r>
        <w:rPr>
          <w:lang w:val="es_ES" w:bidi="es_ES"/>
        </w:rPr>
        <w:t>ACT 4:8</w:t>
      </w:r>
      <w:r>
        <w:rPr>
          <w:lang w:val="es_ES" w:bidi="es_ES"/>
        </w:rPr>
        <w:t xml:space="preserve"> · </w:t>
      </w:r>
      <w:r>
        <w:rPr>
          <w:lang w:val="es_ES" w:bidi="es_ES"/>
        </w:rPr>
        <w:t>ACT 5:26</w:t>
      </w:r>
      <w:r>
        <w:rPr>
          <w:lang w:val="es_ES" w:bidi="es_ES"/>
        </w:rPr>
        <w:t xml:space="preserve"> · </w:t>
      </w:r>
      <w:r>
        <w:rPr>
          <w:lang w:val="es_ES" w:bidi="es_ES"/>
        </w:rPr>
        <w:t>ACT 6:11</w:t>
      </w:r>
      <w:r>
        <w:rPr>
          <w:lang w:val="es_ES" w:bidi="es_ES"/>
        </w:rPr>
        <w:t xml:space="preserve"> · </w:t>
      </w:r>
      <w:r>
        <w:rPr>
          <w:lang w:val="es_ES" w:bidi="es_ES"/>
        </w:rPr>
        <w:t>ACT 7:4</w:t>
      </w:r>
      <w:r>
        <w:rPr>
          <w:lang w:val="es_ES" w:bidi="es_ES"/>
        </w:rPr>
        <w:t xml:space="preserve"> · </w:t>
      </w:r>
      <w:r>
        <w:rPr>
          <w:lang w:val="es_ES" w:bidi="es_ES"/>
        </w:rPr>
        <w:t>ACT 8:17</w:t>
      </w:r>
      <w:r>
        <w:rPr>
          <w:lang w:val="es_ES" w:bidi="es_ES"/>
        </w:rPr>
        <w:t xml:space="preserve"> · </w:t>
      </w:r>
      <w:r>
        <w:rPr>
          <w:lang w:val="es_ES" w:bidi="es_ES"/>
        </w:rPr>
        <w:t>ACT 10:46</w:t>
      </w:r>
      <w:r>
        <w:rPr>
          <w:lang w:val="es_ES" w:bidi="es_ES"/>
        </w:rPr>
        <w:t xml:space="preserve"> · </w:t>
      </w:r>
      <w:r>
        <w:rPr>
          <w:lang w:val="es_ES" w:bidi="es_ES"/>
        </w:rPr>
        <w:t>ACT 10:48</w:t>
      </w:r>
      <w:r>
        <w:rPr>
          <w:lang w:val="es_ES" w:bidi="es_ES"/>
        </w:rPr>
        <w:t xml:space="preserve"> · </w:t>
      </w:r>
      <w:r>
        <w:rPr>
          <w:lang w:val="es_ES" w:bidi="es_ES"/>
        </w:rPr>
        <w:t>ACT 13:3</w:t>
      </w:r>
      <w:r>
        <w:rPr>
          <w:lang w:val="es_ES" w:bidi="es_ES"/>
        </w:rPr>
        <w:t xml:space="preserve"> · </w:t>
      </w:r>
      <w:r>
        <w:rPr>
          <w:lang w:val="es_ES" w:bidi="es_ES"/>
        </w:rPr>
        <w:t>ACT 13:12</w:t>
      </w:r>
      <w:r>
        <w:rPr>
          <w:lang w:val="es_ES" w:bidi="es_ES"/>
        </w:rPr>
        <w:t xml:space="preserve"> · </w:t>
      </w:r>
      <w:r>
        <w:rPr>
          <w:lang w:val="es_ES" w:bidi="es_ES"/>
        </w:rPr>
        <w:t>ACT 15:22</w:t>
      </w:r>
      <w:r>
        <w:rPr>
          <w:lang w:val="es_ES" w:bidi="es_ES"/>
        </w:rPr>
        <w:t xml:space="preserve"> · </w:t>
      </w:r>
      <w:r>
        <w:rPr>
          <w:lang w:val="es_ES" w:bidi="es_ES"/>
        </w:rPr>
        <w:t>ACT 17:14</w:t>
      </w:r>
      <w:r>
        <w:rPr>
          <w:lang w:val="es_ES" w:bidi="es_ES"/>
        </w:rPr>
        <w:t xml:space="preserve"> · </w:t>
      </w:r>
      <w:r>
        <w:rPr>
          <w:lang w:val="es_ES" w:bidi="es_ES"/>
        </w:rPr>
        <w:t>ACT 21:13</w:t>
      </w:r>
      <w:r>
        <w:rPr>
          <w:lang w:val="es_ES" w:bidi="es_ES"/>
        </w:rPr>
        <w:t xml:space="preserve"> · </w:t>
      </w:r>
      <w:r>
        <w:rPr>
          <w:lang w:val="es_ES" w:bidi="es_ES"/>
        </w:rPr>
        <w:t>ACT 21:26</w:t>
      </w:r>
      <w:r>
        <w:rPr>
          <w:lang w:val="es_ES" w:bidi="es_ES"/>
        </w:rPr>
        <w:t xml:space="preserve"> · </w:t>
      </w:r>
      <w:r>
        <w:rPr>
          <w:lang w:val="es_ES" w:bidi="es_ES"/>
        </w:rPr>
        <w:t>ACT 21:33</w:t>
      </w:r>
      <w:r>
        <w:rPr>
          <w:lang w:val="es_ES" w:bidi="es_ES"/>
        </w:rPr>
        <w:t xml:space="preserve"> · </w:t>
      </w:r>
      <w:r>
        <w:rPr>
          <w:lang w:val="es_ES" w:bidi="es_ES"/>
        </w:rPr>
        <w:t>ACT 23:3</w:t>
      </w:r>
      <w:r>
        <w:rPr>
          <w:lang w:val="es_ES" w:bidi="es_ES"/>
        </w:rPr>
        <w:t xml:space="preserve"> · </w:t>
      </w:r>
      <w:r>
        <w:rPr>
          <w:lang w:val="es_ES" w:bidi="es_ES"/>
        </w:rPr>
        <w:t>ACT 25:12</w:t>
      </w:r>
      <w:r>
        <w:rPr>
          <w:lang w:val="es_ES" w:bidi="es_ES"/>
        </w:rPr>
        <w:t xml:space="preserve"> · </w:t>
      </w:r>
      <w:r>
        <w:rPr>
          <w:lang w:val="es_ES" w:bidi="es_ES"/>
        </w:rPr>
        <w:t>ACT 26:1</w:t>
      </w:r>
      <w:r>
        <w:rPr>
          <w:lang w:val="es_ES" w:bidi="es_ES"/>
        </w:rPr>
        <w:t xml:space="preserve"> · </w:t>
      </w:r>
      <w:r>
        <w:rPr>
          <w:lang w:val="es_ES" w:bidi="es_ES"/>
        </w:rPr>
        <w:t>ACT 27:21</w:t>
      </w:r>
      <w:r>
        <w:rPr>
          <w:lang w:val="es_ES" w:bidi="es_ES"/>
        </w:rPr>
        <w:t xml:space="preserve"> · </w:t>
      </w:r>
      <w:r>
        <w:rPr>
          <w:lang w:val="es_ES" w:bidi="es_ES"/>
        </w:rPr>
        <w:t>ACT 27:32</w:t>
      </w:r>
      <w:r>
        <w:rPr>
          <w:lang w:val="es_ES" w:bidi="es_ES"/>
        </w:rPr>
        <w:t xml:space="preserve"> · </w:t>
      </w:r>
      <w:r>
        <w:rPr>
          <w:lang w:val="es_ES" w:bidi="es_ES"/>
        </w:rPr>
        <w:t>ACT 28:1</w:t>
      </w:r>
      <w:r>
        <w:rPr>
          <w:lang w:val="es_ES" w:bidi="es_ES"/>
        </w:rPr>
        <w:t xml:space="preserve"> · </w:t>
      </w:r>
      <w:r>
        <w:rPr>
          <w:lang w:val="es_ES" w:bidi="es_ES"/>
        </w:rPr>
        <w:t>ROM 6:21</w:t>
      </w:r>
      <w:r>
        <w:rPr>
          <w:lang w:val="es_ES" w:bidi="es_ES"/>
        </w:rPr>
        <w:t xml:space="preserve"> · </w:t>
      </w:r>
      <w:r>
        <w:rPr>
          <w:lang w:val="es_ES" w:bidi="es_ES"/>
        </w:rPr>
        <w:t>1CO 4:5</w:t>
      </w:r>
      <w:r>
        <w:rPr>
          <w:lang w:val="es_ES" w:bidi="es_ES"/>
        </w:rPr>
        <w:t xml:space="preserve"> · </w:t>
      </w:r>
      <w:r>
        <w:rPr>
          <w:lang w:val="es_ES" w:bidi="es_ES"/>
        </w:rPr>
        <w:t>1CO 13:12</w:t>
      </w:r>
      <w:r>
        <w:rPr>
          <w:lang w:val="es_ES" w:bidi="es_ES"/>
        </w:rPr>
        <w:t xml:space="preserve"> · </w:t>
      </w:r>
      <w:r>
        <w:rPr>
          <w:lang w:val="es_ES" w:bidi="es_ES"/>
        </w:rPr>
        <w:t>1CO 13:12</w:t>
      </w:r>
      <w:r>
        <w:rPr>
          <w:lang w:val="es_ES" w:bidi="es_ES"/>
        </w:rPr>
        <w:t xml:space="preserve"> · </w:t>
      </w:r>
      <w:r>
        <w:rPr>
          <w:lang w:val="es_ES" w:bidi="es_ES"/>
        </w:rPr>
        <w:t>1CO 15:28</w:t>
      </w:r>
      <w:r>
        <w:rPr>
          <w:lang w:val="es_ES" w:bidi="es_ES"/>
        </w:rPr>
        <w:t xml:space="preserve"> · </w:t>
      </w:r>
      <w:r>
        <w:rPr>
          <w:lang w:val="es_ES" w:bidi="es_ES"/>
        </w:rPr>
        <w:t>1CO 15:54</w:t>
      </w:r>
      <w:r>
        <w:rPr>
          <w:lang w:val="es_ES" w:bidi="es_ES"/>
        </w:rPr>
        <w:t xml:space="preserve"> · </w:t>
      </w:r>
      <w:r>
        <w:rPr>
          <w:lang w:val="es_ES" w:bidi="es_ES"/>
        </w:rPr>
        <w:t>1CO 16:2</w:t>
      </w:r>
      <w:r>
        <w:rPr>
          <w:lang w:val="es_ES" w:bidi="es_ES"/>
        </w:rPr>
        <w:t xml:space="preserve"> · </w:t>
      </w:r>
      <w:r>
        <w:rPr>
          <w:lang w:val="es_ES" w:bidi="es_ES"/>
        </w:rPr>
        <w:t>2CO 12:10</w:t>
      </w:r>
      <w:r>
        <w:rPr>
          <w:lang w:val="es_ES" w:bidi="es_ES"/>
        </w:rPr>
        <w:t xml:space="preserve"> · </w:t>
      </w:r>
      <w:r>
        <w:rPr>
          <w:lang w:val="es_ES" w:bidi="es_ES"/>
        </w:rPr>
        <w:t>GAL 4:8</w:t>
      </w:r>
      <w:r>
        <w:rPr>
          <w:lang w:val="es_ES" w:bidi="es_ES"/>
        </w:rPr>
        <w:t xml:space="preserve"> · </w:t>
      </w:r>
      <w:r>
        <w:rPr>
          <w:lang w:val="es_ES" w:bidi="es_ES"/>
        </w:rPr>
        <w:t>GAL 4:29</w:t>
      </w:r>
      <w:r>
        <w:rPr>
          <w:lang w:val="es_ES" w:bidi="es_ES"/>
        </w:rPr>
        <w:t xml:space="preserve"> · </w:t>
      </w:r>
      <w:r>
        <w:rPr>
          <w:lang w:val="es_ES" w:bidi="es_ES"/>
        </w:rPr>
        <w:t>GAL 6:4</w:t>
      </w:r>
      <w:r>
        <w:rPr>
          <w:lang w:val="es_ES" w:bidi="es_ES"/>
        </w:rPr>
        <w:t xml:space="preserve"> · </w:t>
      </w:r>
      <w:r>
        <w:rPr>
          <w:lang w:val="es_ES" w:bidi="es_ES"/>
        </w:rPr>
        <w:t>COL 3:4</w:t>
      </w:r>
      <w:r>
        <w:rPr>
          <w:lang w:val="es_ES" w:bidi="es_ES"/>
        </w:rPr>
        <w:t xml:space="preserve"> · </w:t>
      </w:r>
      <w:r>
        <w:rPr>
          <w:lang w:val="es_ES" w:bidi="es_ES"/>
        </w:rPr>
        <w:t>1TH 5:3</w:t>
      </w:r>
      <w:r>
        <w:rPr>
          <w:lang w:val="es_ES" w:bidi="es_ES"/>
        </w:rPr>
        <w:t xml:space="preserve"> · </w:t>
      </w:r>
      <w:r>
        <w:rPr>
          <w:lang w:val="es_ES" w:bidi="es_ES"/>
        </w:rPr>
        <w:t>2TH 2:8</w:t>
      </w:r>
      <w:r>
        <w:rPr>
          <w:lang w:val="es_ES" w:bidi="es_ES"/>
        </w:rPr>
        <w:t xml:space="preserve"> · </w:t>
      </w:r>
      <w:r>
        <w:rPr>
          <w:lang w:val="es_ES" w:bidi="es_ES"/>
        </w:rPr>
        <w:t>HEB 10:7</w:t>
      </w:r>
      <w:r>
        <w:rPr>
          <w:lang w:val="es_ES" w:bidi="es_ES"/>
        </w:rPr>
        <w:t xml:space="preserve"> · </w:t>
      </w:r>
      <w:r>
        <w:rPr>
          <w:lang w:val="es_ES" w:bidi="es_ES"/>
        </w:rPr>
        <w:t>HEB 10:9</w:t>
      </w:r>
      <w:r>
        <w:rPr>
          <w:lang w:val="es_ES" w:bidi="es_ES"/>
        </w:rPr>
        <w:t xml:space="preserve"> · </w:t>
      </w:r>
      <w:r>
        <w:rPr>
          <w:lang w:val="es_ES" w:bidi="es_ES"/>
        </w:rPr>
        <w:t>HEB 12:26</w:t>
      </w:r>
      <w:r>
        <w:rPr>
          <w:lang w:val="es_ES" w:bidi="es_ES"/>
        </w:rPr>
        <w:t xml:space="preserve"> · </w:t>
      </w:r>
      <w:r>
        <w:rPr>
          <w:lang w:val="es_ES" w:bidi="es_ES"/>
        </w:rPr>
        <w:t>2PE 3:6</w:t>
      </w:r>
      <w:r>
        <w:rPr>
          <w:lang w:val="es_ES" w:bidi="es_ES"/>
        </w:rPr>
      </w:r>
      <w:r>
        <w:rPr>
          <w:lang w:val="es_ES" w:bidi="es_ES"/>
        </w:rPr>
      </w:r>
    </w:p>
    <w:p>
      <w:pPr/>
      <w:r>
        <w:rPr>
          <w:lang w:val="es_ES" w:bidi="es_ES"/>
        </w:rPr>
      </w:r>
    </w:p>
    <w:p>
      <w:pPr>
        <w:pStyle w:val="Heading2"/>
      </w:pPr>
      <w:r>
        <w:rPr>
          <w:lang w:val="es_ES" w:bidi="es_ES"/>
        </w:rPr>
        <w:t>τράγος</w:t>
      </w:r>
      <w:r>
        <w:rPr>
          <w:lang w:val="es_ES" w:bidi="es_ES"/>
        </w:rPr>
      </w:r>
    </w:p>
    <w:p>
      <w:pPr>
        <w:pStyle w:val="Heading1"/>
      </w:pPr>
      <w:r>
        <w:rPr>
          <w:lang w:val="es_ES" w:bidi="es_ES"/>
        </w:rPr>
        <w:t>τράγος</w:t>
      </w:r>
    </w:p>
    <w:p>
      <w:pPr/>
      <w:r>
        <w:rPr>
          <w:lang w:val="es_ES" w:bidi="es_ES"/>
        </w:rPr>
      </w:r>
      <w:r>
        <w:rPr>
          <w:lang w:val="es_ES" w:bidi="es_ES"/>
        </w:rPr>
        <w:t>τράγος</w:t>
      </w:r>
      <w:r>
        <w:rPr>
          <w:lang w:val="es_ES" w:bidi="es_ES"/>
        </w:rPr>
        <w:t xml:space="preserve"> (</w:t>
      </w:r>
      <w:r>
        <w:rPr>
          <w:lang w:val="es_ES" w:bidi="es_ES"/>
        </w:rPr>
        <w:t>G5131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τρώγω</w:t>
      </w:r>
    </w:p>
    <w:p>
      <w:pPr/>
      <w:r>
        <w:rPr>
          <w:lang w:val="es_ES" w:bidi="es_ES"/>
        </w:rPr>
      </w:r>
      <w:r>
        <w:rPr>
          <w:lang w:val="es_ES" w:bidi="es_ES"/>
        </w:rPr>
        <w:t>4.21</w:t>
      </w:r>
      <w:r>
        <w:rPr>
          <w:lang w:val="es_ES" w:bidi="es_ES"/>
        </w:rPr>
        <w:t xml:space="preserve"> · </w:t>
      </w:r>
      <w:r>
        <w:rPr>
          <w:lang w:val="es_ES" w:bidi="es_ES"/>
        </w:rPr>
        <w:t>Animales</w:t>
      </w:r>
      <w:r>
        <w:rPr>
          <w:lang w:val="es_ES" w:bidi="es_ES"/>
        </w:rPr>
        <w:t xml:space="preserve"> · </w:t>
      </w:r>
      <w:r>
        <w:rPr>
          <w:lang w:val="es_ES" w:bidi="es_ES"/>
        </w:rPr>
        <w:t>Animales</w:t>
      </w:r>
    </w:p>
    <w:p>
      <w:pPr/>
      <w:r>
        <w:rPr>
          <w:lang w:val="es_ES" w:bidi="es_ES"/>
        </w:rPr>
      </w:r>
      <w:r>
        <w:rPr>
          <w:lang w:val="es_ES" w:bidi="es_ES"/>
        </w:rPr>
        <w:t>macho cabrío</w:t>
      </w:r>
      <w:r>
        <w:rPr>
          <w:lang w:val="es_ES" w:bidi="es_ES"/>
        </w:rPr>
        <w:t xml:space="preserve"> </w:t>
      </w:r>
      <w:r>
        <w:rPr>
          <w:lang w:val="es_ES" w:bidi="es_ES"/>
        </w:rPr>
        <w:t>el macho de la cabra (pequeño animal doméstico, de cuatro patas con pezuñas; genus Capra; fuente de carne, leche, cueros, pelos y cuernos)</w:t>
      </w:r>
      <w:r>
        <w:rPr>
          <w:lang w:val="es_ES" w:bidi="es_ES"/>
        </w:rPr>
        <w:t xml:space="preserve"> </w:t>
      </w:r>
      <w:r>
        <w:rPr>
          <w:lang w:val="es_ES" w:bidi="es_ES"/>
        </w:rPr>
        <w:t>Algunos idiomas tienen términos especiales para "cabra macho" y "cabra hembra", y con frecuencia no existe una relación formal entre los términos respectivos.</w:t>
      </w:r>
    </w:p>
    <w:p>
      <w:pPr/>
      <w:r>
        <w:rPr>
          <w:lang w:val="es_ES" w:bidi="es_ES"/>
        </w:rPr>
      </w:r>
      <w:r>
        <w:rPr>
          <w:lang w:val="es_ES" w:bidi="es_ES"/>
        </w:rPr>
        <w:t>HEB 9:12</w:t>
      </w:r>
      <w:r>
        <w:rPr>
          <w:lang w:val="es_ES" w:bidi="es_ES"/>
        </w:rPr>
        <w:t xml:space="preserve"> · </w:t>
      </w:r>
      <w:r>
        <w:rPr>
          <w:lang w:val="es_ES" w:bidi="es_ES"/>
        </w:rPr>
        <w:t>HEB 9:13</w:t>
      </w:r>
      <w:r>
        <w:rPr>
          <w:lang w:val="es_ES" w:bidi="es_ES"/>
        </w:rPr>
        <w:t xml:space="preserve"> · </w:t>
      </w:r>
      <w:r>
        <w:rPr>
          <w:lang w:val="es_ES" w:bidi="es_ES"/>
        </w:rPr>
        <w:t>HEB 10:4</w:t>
      </w:r>
      <w:r>
        <w:rPr>
          <w:lang w:val="es_ES" w:bidi="es_ES"/>
        </w:rPr>
      </w:r>
      <w:r>
        <w:rPr>
          <w:lang w:val="es_ES" w:bidi="es_ES"/>
        </w:rPr>
      </w:r>
    </w:p>
    <w:p>
      <w:pPr/>
      <w:r>
        <w:rPr>
          <w:lang w:val="es_ES" w:bidi="es_ES"/>
        </w:rPr>
      </w:r>
    </w:p>
    <w:p>
      <w:pPr>
        <w:pStyle w:val="Heading2"/>
      </w:pPr>
      <w:r>
        <w:rPr>
          <w:lang w:val="es_ES" w:bidi="es_ES"/>
        </w:rPr>
        <w:t>τράπεζα</w:t>
      </w:r>
      <w:r>
        <w:rPr>
          <w:lang w:val="es_ES" w:bidi="es_ES"/>
        </w:rPr>
      </w:r>
    </w:p>
    <w:p>
      <w:pPr>
        <w:pStyle w:val="Heading1"/>
      </w:pPr>
      <w:r>
        <w:rPr>
          <w:lang w:val="es_ES" w:bidi="es_ES"/>
        </w:rPr>
        <w:t>τράπεζα</w:t>
      </w:r>
    </w:p>
    <w:p>
      <w:pPr/>
      <w:r>
        <w:rPr>
          <w:lang w:val="es_ES" w:bidi="es_ES"/>
        </w:rPr>
      </w:r>
      <w:r>
        <w:rPr>
          <w:lang w:val="es_ES" w:bidi="es_ES"/>
        </w:rPr>
        <w:t>τράπεζα</w:t>
      </w:r>
      <w:r>
        <w:rPr>
          <w:lang w:val="es_ES" w:bidi="es_ES"/>
        </w:rPr>
        <w:t xml:space="preserve"> (</w:t>
      </w:r>
      <w:r>
        <w:rPr>
          <w:lang w:val="es_ES" w:bidi="es_ES"/>
        </w:rPr>
        <w:t>G5132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τέσσαρες + πεζεύω</w:t>
      </w:r>
    </w:p>
    <w:p>
      <w:pPr/>
      <w:r>
        <w:rPr>
          <w:lang w:val="es_ES" w:bidi="es_ES"/>
        </w:rPr>
      </w:r>
      <w:r>
        <w:rPr>
          <w:lang w:val="es_ES" w:bidi="es_ES"/>
        </w:rPr>
        <w:t>6.113</w:t>
      </w:r>
      <w:r>
        <w:rPr>
          <w:lang w:val="es_ES" w:bidi="es_ES"/>
        </w:rPr>
        <w:t xml:space="preserve"> · </w:t>
      </w:r>
      <w:r>
        <w:rPr>
          <w:lang w:val="es_ES" w:bidi="es_ES"/>
        </w:rPr>
        <w:t>Artefactos</w:t>
      </w:r>
      <w:r>
        <w:rPr>
          <w:lang w:val="es_ES" w:bidi="es_ES"/>
        </w:rPr>
        <w:t xml:space="preserve"> · </w:t>
      </w:r>
      <w:r>
        <w:rPr>
          <w:lang w:val="es_ES" w:bidi="es_ES"/>
        </w:rPr>
        <w:t>Muebles</w:t>
      </w:r>
    </w:p>
    <w:p>
      <w:pPr/>
      <w:r>
        <w:rPr>
          <w:lang w:val="es_ES" w:bidi="es_ES"/>
        </w:rPr>
      </w:r>
      <w:r>
        <w:rPr>
          <w:lang w:val="es_ES" w:bidi="es_ES"/>
        </w:rPr>
        <w:t>mesa</w:t>
      </w:r>
      <w:r>
        <w:rPr>
          <w:lang w:val="es_ES" w:bidi="es_ES"/>
        </w:rPr>
        <w:t xml:space="preserve"> </w:t>
      </w:r>
      <w:r>
        <w:rPr>
          <w:lang w:val="es_ES" w:bidi="es_ES"/>
        </w:rPr>
        <w:t>expresión genérica para cualquier tipo de mesa</w:t>
      </w:r>
    </w:p>
    <w:p>
      <w:pPr/>
      <w:r>
        <w:rPr>
          <w:lang w:val="es_ES" w:bidi="es_ES"/>
        </w:rPr>
      </w:r>
      <w:r>
        <w:rPr>
          <w:lang w:val="es_ES" w:bidi="es_ES"/>
        </w:rPr>
        <w:t>MAT 15:27</w:t>
      </w:r>
      <w:r>
        <w:rPr>
          <w:lang w:val="es_ES" w:bidi="es_ES"/>
        </w:rPr>
        <w:t xml:space="preserve"> · </w:t>
      </w:r>
      <w:r>
        <w:rPr>
          <w:lang w:val="es_ES" w:bidi="es_ES"/>
        </w:rPr>
        <w:t>MAT 21:12</w:t>
      </w:r>
      <w:r>
        <w:rPr>
          <w:lang w:val="es_ES" w:bidi="es_ES"/>
        </w:rPr>
        <w:t xml:space="preserve"> · </w:t>
      </w:r>
      <w:r>
        <w:rPr>
          <w:lang w:val="es_ES" w:bidi="es_ES"/>
        </w:rPr>
        <w:t>MRK 7:28</w:t>
      </w:r>
      <w:r>
        <w:rPr>
          <w:lang w:val="es_ES" w:bidi="es_ES"/>
        </w:rPr>
        <w:t xml:space="preserve"> · </w:t>
      </w:r>
      <w:r>
        <w:rPr>
          <w:lang w:val="es_ES" w:bidi="es_ES"/>
        </w:rPr>
        <w:t>MRK 11:15</w:t>
      </w:r>
      <w:r>
        <w:rPr>
          <w:lang w:val="es_ES" w:bidi="es_ES"/>
        </w:rPr>
        <w:t xml:space="preserve"> · </w:t>
      </w:r>
      <w:r>
        <w:rPr>
          <w:lang w:val="es_ES" w:bidi="es_ES"/>
        </w:rPr>
        <w:t>LUK 16:21</w:t>
      </w:r>
      <w:r>
        <w:rPr>
          <w:lang w:val="es_ES" w:bidi="es_ES"/>
        </w:rPr>
        <w:t xml:space="preserve"> · </w:t>
      </w:r>
      <w:r>
        <w:rPr>
          <w:lang w:val="es_ES" w:bidi="es_ES"/>
        </w:rPr>
        <w:t>LUK 22:21</w:t>
      </w:r>
      <w:r>
        <w:rPr>
          <w:lang w:val="es_ES" w:bidi="es_ES"/>
        </w:rPr>
        <w:t xml:space="preserve"> · </w:t>
      </w:r>
      <w:r>
        <w:rPr>
          <w:lang w:val="es_ES" w:bidi="es_ES"/>
        </w:rPr>
        <w:t>LUK 22:30</w:t>
      </w:r>
      <w:r>
        <w:rPr>
          <w:lang w:val="es_ES" w:bidi="es_ES"/>
        </w:rPr>
        <w:t xml:space="preserve"> · </w:t>
      </w:r>
      <w:r>
        <w:rPr>
          <w:lang w:val="es_ES" w:bidi="es_ES"/>
        </w:rPr>
        <w:t>JHN 2:15</w:t>
      </w:r>
      <w:r>
        <w:rPr>
          <w:lang w:val="es_ES" w:bidi="es_ES"/>
        </w:rPr>
        <w:t xml:space="preserve"> · </w:t>
      </w:r>
      <w:r>
        <w:rPr>
          <w:lang w:val="es_ES" w:bidi="es_ES"/>
        </w:rPr>
        <w:t>ROM 11:9</w:t>
      </w:r>
      <w:r>
        <w:rPr>
          <w:lang w:val="es_ES" w:bidi="es_ES"/>
        </w:rPr>
        <w:t xml:space="preserve"> · </w:t>
      </w:r>
      <w:r>
        <w:rPr>
          <w:lang w:val="es_ES" w:bidi="es_ES"/>
        </w:rPr>
        <w:t>1CO 10:21</w:t>
      </w:r>
      <w:r>
        <w:rPr>
          <w:lang w:val="es_ES" w:bidi="es_ES"/>
        </w:rPr>
        <w:t xml:space="preserve"> · </w:t>
      </w:r>
      <w:r>
        <w:rPr>
          <w:lang w:val="es_ES" w:bidi="es_ES"/>
        </w:rPr>
        <w:t>1CO 10:21</w:t>
      </w:r>
      <w:r>
        <w:rPr>
          <w:lang w:val="es_ES" w:bidi="es_ES"/>
        </w:rPr>
        <w:t xml:space="preserve"> · </w:t>
      </w:r>
      <w:r>
        <w:rPr>
          <w:lang w:val="es_ES" w:bidi="es_ES"/>
        </w:rPr>
        <w:t>HEB 9:2</w:t>
      </w:r>
    </w:p>
    <w:p>
      <w:pPr/>
      <w:r>
        <w:rPr>
          <w:lang w:val="es_ES" w:bidi="es_ES"/>
        </w:rPr>
      </w:r>
      <w:r>
        <w:rPr>
          <w:lang w:val="es_ES" w:bidi="es_ES"/>
        </w:rPr>
        <w:t>23.26</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comida</w:t>
      </w:r>
      <w:r>
        <w:rPr>
          <w:lang w:val="es_ES" w:bidi="es_ES"/>
        </w:rPr>
        <w:t xml:space="preserve"> </w:t>
      </w:r>
      <w:r>
        <w:rPr>
          <w:lang w:val="es_ES" w:bidi="es_ES"/>
        </w:rPr>
        <w:t xml:space="preserve">(extensión figurativa del significado de </w:t>
      </w:r>
      <w:r>
        <w:rPr>
          <w:lang w:val="es_ES" w:bidi="es_ES"/>
        </w:rPr>
        <w:t>τράπεζα</w:t>
      </w:r>
      <w:r>
        <w:rPr>
          <w:lang w:val="es_ES" w:bidi="es_ES"/>
        </w:rPr>
        <w:t xml:space="preserve">[a] 'mesa', </w:t>
      </w:r>
      <w:hyperlink r:id="rId62">
        <w:r>
          <w:rPr>
            <w:lang w:val="es_ES" w:bidi="es_ES"/>
          </w:rPr>
          <w:rPr>
            <w:color w:val="0000EE"/>
            <w:u w:val="single"/>
          </w:rPr>
          <w:t>6.113</w:t>
        </w:r>
      </w:hyperlink>
      <w:r>
        <w:rPr>
          <w:lang w:val="es_ES" w:bidi="es_ES"/>
        </w:rPr>
        <w:t>) comida, con posible énfasis en que es relativamente abundante</w:t>
      </w:r>
    </w:p>
    <w:p>
      <w:pPr/>
      <w:r>
        <w:rPr>
          <w:lang w:val="es_ES" w:bidi="es_ES"/>
        </w:rPr>
      </w:r>
      <w:r>
        <w:rPr>
          <w:lang w:val="es_ES" w:bidi="es_ES"/>
        </w:rPr>
        <w:t>ACT 16:34</w:t>
      </w:r>
      <w:r>
        <w:rPr>
          <w:lang w:val="es_ES" w:bidi="es_ES"/>
        </w:rPr>
        <w:t xml:space="preserve"> · </w:t>
      </w:r>
      <w:r>
        <w:rPr>
          <w:lang w:val="es_ES" w:bidi="es_ES"/>
        </w:rPr>
        <w:t>1CO 10:21</w:t>
      </w:r>
      <w:r>
        <w:rPr>
          <w:lang w:val="es_ES" w:bidi="es_ES"/>
        </w:rPr>
        <w:t xml:space="preserve"> · </w:t>
      </w:r>
      <w:r>
        <w:rPr>
          <w:lang w:val="es_ES" w:bidi="es_ES"/>
        </w:rPr>
        <w:t>1CO 10:21</w:t>
      </w:r>
    </w:p>
    <w:p>
      <w:pPr/>
      <w:r>
        <w:rPr>
          <w:lang w:val="es_ES" w:bidi="es_ES"/>
        </w:rPr>
      </w:r>
      <w:r>
        <w:rPr>
          <w:lang w:val="es_ES" w:bidi="es_ES"/>
        </w:rPr>
        <w:t>57.215</w:t>
      </w:r>
      <w:r>
        <w:rPr>
          <w:lang w:val="es_ES" w:bidi="es_ES"/>
        </w:rPr>
        <w:t xml:space="preserve"> · </w:t>
      </w:r>
      <w:r>
        <w:rPr>
          <w:lang w:val="es_ES" w:bidi="es_ES"/>
        </w:rPr>
        <w:t>Poseer, Transferir, Intercambiar</w:t>
      </w:r>
      <w:r>
        <w:rPr>
          <w:lang w:val="es_ES" w:bidi="es_ES"/>
        </w:rPr>
        <w:t xml:space="preserve"> · </w:t>
      </w:r>
      <w:r>
        <w:rPr>
          <w:lang w:val="es_ES" w:bidi="es_ES"/>
        </w:rPr>
        <w:t>Préstamo, Prestar, Intereses, Tomar Prestado, Banco</w:t>
      </w:r>
    </w:p>
    <w:p>
      <w:pPr/>
      <w:r>
        <w:rPr>
          <w:lang w:val="es_ES" w:bidi="es_ES"/>
        </w:rPr>
      </w:r>
      <w:r>
        <w:rPr>
          <w:lang w:val="es_ES" w:bidi="es_ES"/>
        </w:rPr>
        <w:t>banco</w:t>
      </w:r>
      <w:r>
        <w:rPr>
          <w:lang w:val="es_ES" w:bidi="es_ES"/>
        </w:rPr>
        <w:t xml:space="preserve"> </w:t>
      </w:r>
      <w:r>
        <w:rPr>
          <w:lang w:val="es_ES" w:bidi="es_ES"/>
        </w:rPr>
        <w:t>lugar donde se guarda o se maneja el dinero o donde se consigue crédito</w:t>
      </w:r>
    </w:p>
    <w:p>
      <w:pPr/>
      <w:r>
        <w:rPr>
          <w:lang w:val="es_ES" w:bidi="es_ES"/>
        </w:rPr>
      </w:r>
      <w:r>
        <w:rPr>
          <w:lang w:val="es_ES" w:bidi="es_ES"/>
        </w:rPr>
        <w:t>LUK 19:23</w:t>
      </w:r>
    </w:p>
    <w:p>
      <w:pPr/>
      <w:r>
        <w:rPr>
          <w:lang w:val="es_ES" w:bidi="es_ES"/>
        </w:rPr>
      </w:r>
      <w:r>
        <w:rPr>
          <w:lang w:val="es_ES" w:bidi="es_ES"/>
        </w:rPr>
        <w:t>34.32</w:t>
      </w:r>
      <w:r>
        <w:rPr>
          <w:lang w:val="es_ES" w:bidi="es_ES"/>
        </w:rPr>
        <w:t xml:space="preserve"> · </w:t>
      </w:r>
      <w:r>
        <w:rPr>
          <w:lang w:val="es_ES" w:bidi="es_ES"/>
        </w:rPr>
        <w:t>Asociación</w:t>
      </w:r>
      <w:r>
        <w:rPr>
          <w:lang w:val="es_ES" w:bidi="es_ES"/>
        </w:rPr>
        <w:t xml:space="preserve"> · </w:t>
      </w:r>
      <w:r>
        <w:rPr>
          <w:lang w:val="es_ES" w:bidi="es_ES"/>
        </w:rPr>
        <w:t>Pertenecer a, Estar incluido en la membresía de, Estar excluido de</w:t>
      </w:r>
    </w:p>
    <w:p>
      <w:pPr/>
      <w:r>
        <w:rPr>
          <w:lang w:val="es_ES" w:bidi="es_ES"/>
        </w:rPr>
      </w:r>
      <w:r>
        <w:rPr>
          <w:b/>
          <w:lang w:val="es_ES" w:bidi="es_ES"/>
        </w:rPr>
        <w:t>Collocation:</w:t>
      </w:r>
      <w:r>
        <w:rPr>
          <w:lang w:val="es_ES" w:bidi="es_ES"/>
        </w:rPr>
        <w:t xml:space="preserve"> </w:t>
      </w:r>
      <w:r>
        <w:rPr>
          <w:lang w:val="es_ES" w:bidi="es_ES"/>
        </w:rPr>
        <w:t>τραπέζης μετέχω</w:t>
      </w:r>
    </w:p>
    <w:p>
      <w:pPr/>
      <w:r>
        <w:rPr>
          <w:lang w:val="es_ES" w:bidi="es_ES"/>
        </w:rPr>
      </w:r>
      <w:r>
        <w:rPr>
          <w:lang w:val="es_ES" w:bidi="es_ES"/>
        </w:rPr>
        <w:t>pertenecer a (un grupo religioso)</w:t>
      </w:r>
      <w:r>
        <w:rPr>
          <w:lang w:val="es_ES" w:bidi="es_ES"/>
        </w:rPr>
        <w:t xml:space="preserve">, </w:t>
      </w:r>
      <w:r>
        <w:rPr>
          <w:lang w:val="es_ES" w:bidi="es_ES"/>
        </w:rPr>
        <w:t>comer en la mesa de</w:t>
      </w:r>
      <w:r>
        <w:rPr>
          <w:lang w:val="es_ES" w:bidi="es_ES"/>
        </w:rPr>
        <w:t xml:space="preserve"> </w:t>
      </w:r>
      <w:r>
        <w:rPr>
          <w:lang w:val="es_ES" w:bidi="es_ES"/>
        </w:rPr>
        <w:t>(expresión idiomática, literalmente: 'compartir en una mesa') pertenecer a un grupo religioso particular, evidenciado con una comida ceremonial</w:t>
      </w:r>
      <w:r>
        <w:rPr>
          <w:vertAlign w:val="superscript"/>
          <w:lang w:val="es_ES" w:bidi="es_ES"/>
        </w:rPr>
        <w:t>1</w:t>
      </w:r>
    </w:p>
    <w:p>
      <w:pPr/>
      <w:r>
        <w:rPr>
          <w:lang w:val="es_ES" w:bidi="es_ES"/>
        </w:rPr>
      </w:r>
      <w:r>
        <w:rPr>
          <w:lang w:val="es_ES" w:bidi="es_ES"/>
        </w:rPr>
        <w:t>1CO 10:21</w:t>
      </w:r>
      <w:r>
        <w:rPr>
          <w:lang w:val="es_ES" w:bidi="es_ES"/>
        </w:rPr>
        <w:t xml:space="preserve"> · </w:t>
      </w:r>
      <w:r>
        <w:rPr>
          <w:lang w:val="es_ES" w:bidi="es_ES"/>
        </w:rPr>
        <w:t>1CO 10:21</w:t>
      </w:r>
    </w:p>
    <w:p>
      <w:pPr/>
      <w:r>
        <w:rPr>
          <w:lang w:val="es_ES" w:bidi="es_ES"/>
        </w:rPr>
      </w:r>
      <w:r>
        <w:rPr>
          <w:lang w:val="es_ES" w:bidi="es_ES"/>
        </w:rPr>
        <w:t>57.230</w:t>
      </w:r>
      <w:r>
        <w:rPr>
          <w:lang w:val="es_ES" w:bidi="es_ES"/>
        </w:rPr>
        <w:t xml:space="preserve"> · </w:t>
      </w:r>
      <w:r>
        <w:rPr>
          <w:lang w:val="es_ES" w:bidi="es_ES"/>
        </w:rPr>
        <w:t>Poseer, Transferir, Intercambiar</w:t>
      </w:r>
      <w:r>
        <w:rPr>
          <w:lang w:val="es_ES" w:bidi="es_ES"/>
        </w:rPr>
        <w:t xml:space="preserve"> · </w:t>
      </w:r>
      <w:r>
        <w:rPr>
          <w:lang w:val="es_ES" w:bidi="es_ES"/>
        </w:rPr>
        <w:t>Llevar registros</w:t>
      </w:r>
    </w:p>
    <w:p>
      <w:pPr/>
      <w:r>
        <w:rPr>
          <w:lang w:val="es_ES" w:bidi="es_ES"/>
        </w:rPr>
      </w:r>
      <w:r>
        <w:rPr>
          <w:b/>
          <w:lang w:val="es_ES" w:bidi="es_ES"/>
        </w:rPr>
        <w:t>Collocation:</w:t>
      </w:r>
      <w:r>
        <w:rPr>
          <w:lang w:val="es_ES" w:bidi="es_ES"/>
        </w:rPr>
        <w:t xml:space="preserve"> </w:t>
      </w:r>
      <w:r>
        <w:rPr>
          <w:lang w:val="es_ES" w:bidi="es_ES"/>
        </w:rPr>
        <w:t>διακονέω τραπέζαις</w:t>
      </w:r>
    </w:p>
    <w:p>
      <w:pPr/>
      <w:r>
        <w:rPr>
          <w:lang w:val="es_ES" w:bidi="es_ES"/>
        </w:rPr>
      </w:r>
      <w:r>
        <w:rPr>
          <w:lang w:val="es_ES" w:bidi="es_ES"/>
        </w:rPr>
        <w:t>manejar las finanzas</w:t>
      </w:r>
      <w:r>
        <w:rPr>
          <w:lang w:val="es_ES" w:bidi="es_ES"/>
        </w:rPr>
        <w:t xml:space="preserve"> </w:t>
      </w:r>
      <w:r>
        <w:rPr>
          <w:lang w:val="es_ES" w:bidi="es_ES"/>
        </w:rPr>
        <w:t>(expresión idiomática, literalmente: 'servir mesas') ser responsable de los aspectos financieros de una empresa</w:t>
      </w:r>
      <w:r>
        <w:rPr>
          <w:lang w:val="es_ES" w:bidi="es_ES"/>
        </w:rPr>
        <w:t xml:space="preserve"> </w:t>
      </w:r>
      <w:r>
        <w:rPr>
          <w:lang w:val="es_ES" w:bidi="es_ES"/>
        </w:rPr>
        <w:t xml:space="preserve">También es posible interpretar la frase διακονέω τραπέζαις no como una expresión idiomática sino simplemente como "servir en las mesas, servir comida" (ver </w:t>
      </w:r>
      <w:hyperlink r:id="rId63">
        <w:r>
          <w:rPr>
            <w:lang w:val="es_ES" w:bidi="es_ES"/>
          </w:rPr>
          <w:rPr>
            <w:color w:val="0000EE"/>
            <w:u w:val="single"/>
          </w:rPr>
          <w:t>23.26</w:t>
        </w:r>
      </w:hyperlink>
      <w:r>
        <w:rPr>
          <w:lang w:val="es_ES" w:bidi="es_ES"/>
        </w:rPr>
        <w:t xml:space="preserve"> y </w:t>
      </w:r>
      <w:hyperlink r:id="rId64">
        <w:r>
          <w:rPr>
            <w:lang w:val="es_ES" w:bidi="es_ES"/>
          </w:rPr>
          <w:rPr>
            <w:color w:val="0000EE"/>
            <w:u w:val="single"/>
          </w:rPr>
          <w:t>46.13</w:t>
        </w:r>
      </w:hyperlink>
      <w:r>
        <w:rPr>
          <w:lang w:val="es_ES" w:bidi="es_ES"/>
        </w:rPr>
        <w:t>), pero aun así el contexto se relaciona con proveer necesidades.</w:t>
      </w:r>
    </w:p>
    <w:p>
      <w:pPr/>
      <w:r>
        <w:rPr>
          <w:lang w:val="es_ES" w:bidi="es_ES"/>
        </w:rPr>
      </w:r>
      <w:r>
        <w:rPr>
          <w:lang w:val="es_ES" w:bidi="es_ES"/>
        </w:rPr>
        <w:t>ACT 6:2</w:t>
      </w:r>
    </w:p>
    <w:p>
      <w:pPr/>
      <w:r>
        <w:rPr>
          <w:lang w:val="es_ES" w:bidi="es_ES"/>
        </w:rPr>
      </w:r>
      <w:r>
        <w:rPr>
          <w:vertAlign w:val="superscript"/>
          <w:lang w:val="es_ES" w:bidi="es_ES"/>
        </w:rPr>
        <w:t>1</w:t>
      </w:r>
      <w:r>
        <w:rPr>
          <w:lang w:val="es_ES" w:bidi="es_ES"/>
        </w:rPr>
        <w:t xml:space="preserve"> No es posible determinar, basado en la evidencia existente, si la expresión τραπέζης μετέχω es una expresión idiomática genuina o una frase que debe ser tomada en el sentido literal como refiriéndose a las ordenanzas de la Santa Comunión en contraste a los banquetes en templos paganos.</w:t>
      </w:r>
      <w:r>
        <w:rPr>
          <w:lang w:val="es_ES" w:bidi="es_ES"/>
        </w:rPr>
      </w:r>
      <w:r>
        <w:rPr>
          <w:lang w:val="es_ES" w:bidi="es_ES"/>
        </w:rPr>
      </w:r>
    </w:p>
    <w:p>
      <w:pPr/>
      <w:r>
        <w:rPr>
          <w:lang w:val="es_ES" w:bidi="es_ES"/>
        </w:rPr>
      </w:r>
    </w:p>
    <w:p>
      <w:pPr>
        <w:pStyle w:val="Heading2"/>
      </w:pPr>
      <w:r>
        <w:rPr>
          <w:lang w:val="es_ES" w:bidi="es_ES"/>
        </w:rPr>
        <w:t>τραπεζίτης</w:t>
      </w:r>
      <w:r>
        <w:rPr>
          <w:lang w:val="es_ES" w:bidi="es_ES"/>
        </w:rPr>
      </w:r>
    </w:p>
    <w:p>
      <w:pPr>
        <w:pStyle w:val="Heading1"/>
      </w:pPr>
      <w:r>
        <w:rPr>
          <w:lang w:val="es_ES" w:bidi="es_ES"/>
        </w:rPr>
        <w:t>τραπεζίτης</w:t>
      </w:r>
    </w:p>
    <w:p>
      <w:pPr/>
      <w:r>
        <w:rPr>
          <w:lang w:val="es_ES" w:bidi="es_ES"/>
        </w:rPr>
      </w:r>
      <w:r>
        <w:rPr>
          <w:lang w:val="es_ES" w:bidi="es_ES"/>
        </w:rPr>
        <w:t>τραπεζίτης</w:t>
      </w:r>
      <w:r>
        <w:rPr>
          <w:lang w:val="es_ES" w:bidi="es_ES"/>
        </w:rPr>
        <w:t xml:space="preserve"> (</w:t>
      </w:r>
      <w:r>
        <w:rPr>
          <w:lang w:val="es_ES" w:bidi="es_ES"/>
        </w:rPr>
        <w:t>G5133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τέσσαρες + πεζεύω</w:t>
      </w:r>
    </w:p>
    <w:p>
      <w:pPr/>
      <w:r>
        <w:rPr>
          <w:lang w:val="es_ES" w:bidi="es_ES"/>
        </w:rPr>
      </w:r>
      <w:r>
        <w:rPr>
          <w:lang w:val="es_ES" w:bidi="es_ES"/>
        </w:rPr>
        <w:t>57.216</w:t>
      </w:r>
      <w:r>
        <w:rPr>
          <w:lang w:val="es_ES" w:bidi="es_ES"/>
        </w:rPr>
        <w:t xml:space="preserve"> · </w:t>
      </w:r>
      <w:r>
        <w:rPr>
          <w:lang w:val="es_ES" w:bidi="es_ES"/>
        </w:rPr>
        <w:t>Poseer, Transferir, Intercambiar</w:t>
      </w:r>
      <w:r>
        <w:rPr>
          <w:lang w:val="es_ES" w:bidi="es_ES"/>
        </w:rPr>
        <w:t xml:space="preserve"> · </w:t>
      </w:r>
      <w:r>
        <w:rPr>
          <w:lang w:val="es_ES" w:bidi="es_ES"/>
        </w:rPr>
        <w:t>Préstamo, Prestar, Intereses, Tomar Prestado, Banco</w:t>
      </w:r>
    </w:p>
    <w:p>
      <w:pPr/>
      <w:r>
        <w:rPr>
          <w:lang w:val="es_ES" w:bidi="es_ES"/>
        </w:rPr>
      </w:r>
      <w:r>
        <w:rPr>
          <w:lang w:val="es_ES" w:bidi="es_ES"/>
        </w:rPr>
        <w:t>banquero</w:t>
      </w:r>
      <w:r>
        <w:rPr>
          <w:lang w:val="es_ES" w:bidi="es_ES"/>
        </w:rPr>
        <w:t xml:space="preserve"> </w:t>
      </w:r>
      <w:r>
        <w:rPr>
          <w:lang w:val="es_ES" w:bidi="es_ES"/>
        </w:rPr>
        <w:t xml:space="preserve">(derivado de </w:t>
      </w:r>
      <w:r>
        <w:rPr>
          <w:lang w:val="es_ES" w:bidi="es_ES"/>
        </w:rPr>
        <w:t>τράπεζα</w:t>
      </w:r>
      <w:r>
        <w:rPr>
          <w:lang w:val="es_ES" w:bidi="es_ES"/>
        </w:rPr>
        <w:t xml:space="preserve">[c] 'banco', </w:t>
      </w:r>
      <w:hyperlink r:id="rId65">
        <w:r>
          <w:rPr>
            <w:lang w:val="es_ES" w:bidi="es_ES"/>
          </w:rPr>
          <w:rPr>
            <w:color w:val="0000EE"/>
            <w:u w:val="single"/>
          </w:rPr>
          <w:t>57.215</w:t>
        </w:r>
      </w:hyperlink>
      <w:r>
        <w:rPr>
          <w:lang w:val="es_ES" w:bidi="es_ES"/>
        </w:rPr>
        <w:t>) persona que administra o que trabaja en un banco</w:t>
      </w:r>
    </w:p>
    <w:p>
      <w:pPr/>
      <w:r>
        <w:rPr>
          <w:lang w:val="es_ES" w:bidi="es_ES"/>
        </w:rPr>
      </w:r>
      <w:r>
        <w:rPr>
          <w:lang w:val="es_ES" w:bidi="es_ES"/>
        </w:rPr>
        <w:t>MAT 25:27</w:t>
      </w:r>
      <w:r>
        <w:rPr>
          <w:lang w:val="es_ES" w:bidi="es_ES"/>
        </w:rPr>
      </w:r>
      <w:r>
        <w:rPr>
          <w:lang w:val="es_ES" w:bidi="es_ES"/>
        </w:rPr>
      </w:r>
    </w:p>
    <w:p>
      <w:pPr/>
      <w:r>
        <w:rPr>
          <w:lang w:val="es_ES" w:bidi="es_ES"/>
        </w:rPr>
      </w:r>
    </w:p>
    <w:p>
      <w:pPr>
        <w:pStyle w:val="Heading2"/>
      </w:pPr>
      <w:r>
        <w:rPr>
          <w:lang w:val="es_ES" w:bidi="es_ES"/>
        </w:rPr>
        <w:t>τραῦμα</w:t>
      </w:r>
      <w:r>
        <w:rPr>
          <w:lang w:val="es_ES" w:bidi="es_ES"/>
        </w:rPr>
      </w:r>
    </w:p>
    <w:p>
      <w:pPr>
        <w:pStyle w:val="Heading1"/>
      </w:pPr>
      <w:r>
        <w:rPr>
          <w:lang w:val="es_ES" w:bidi="es_ES"/>
        </w:rPr>
        <w:t>τραῦμα</w:t>
      </w:r>
    </w:p>
    <w:p>
      <w:pPr/>
      <w:r>
        <w:rPr>
          <w:lang w:val="es_ES" w:bidi="es_ES"/>
        </w:rPr>
      </w:r>
      <w:r>
        <w:rPr>
          <w:lang w:val="es_ES" w:bidi="es_ES"/>
        </w:rPr>
        <w:t>τραῦμα</w:t>
      </w:r>
      <w:r>
        <w:rPr>
          <w:lang w:val="es_ES" w:bidi="es_ES"/>
        </w:rPr>
        <w:t xml:space="preserve"> (</w:t>
      </w:r>
      <w:r>
        <w:rPr>
          <w:lang w:val="es_ES" w:bidi="es_ES"/>
        </w:rPr>
        <w:t>G5134</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τραυματίζω</w:t>
      </w:r>
    </w:p>
    <w:p>
      <w:pPr/>
      <w:r>
        <w:rPr>
          <w:lang w:val="es_ES" w:bidi="es_ES"/>
        </w:rPr>
      </w:r>
      <w:r>
        <w:rPr>
          <w:lang w:val="es_ES" w:bidi="es_ES"/>
        </w:rPr>
        <w:t>20.29</w:t>
      </w:r>
      <w:r>
        <w:rPr>
          <w:lang w:val="es_ES" w:bidi="es_ES"/>
        </w:rPr>
        <w:t xml:space="preserve"> · </w:t>
      </w:r>
      <w:r>
        <w:rPr>
          <w:lang w:val="es_ES" w:bidi="es_ES"/>
        </w:rPr>
        <w:t>Violencia, Daño, Destrucción, Matanza</w:t>
      </w:r>
      <w:r>
        <w:rPr>
          <w:lang w:val="es_ES" w:bidi="es_ES"/>
        </w:rPr>
        <w:t xml:space="preserve"> · </w:t>
      </w:r>
      <w:r>
        <w:rPr>
          <w:lang w:val="es_ES" w:bidi="es_ES"/>
        </w:rPr>
        <w:t>Dañar, Herir</w:t>
      </w:r>
    </w:p>
    <w:p>
      <w:pPr/>
      <w:r>
        <w:rPr>
          <w:lang w:val="es_ES" w:bidi="es_ES"/>
        </w:rPr>
      </w:r>
      <w:r>
        <w:rPr>
          <w:lang w:val="es_ES" w:bidi="es_ES"/>
        </w:rPr>
        <w:t>herida</w:t>
      </w:r>
      <w:r>
        <w:rPr>
          <w:lang w:val="es_ES" w:bidi="es_ES"/>
        </w:rPr>
        <w:t xml:space="preserve"> </w:t>
      </w:r>
      <w:r>
        <w:rPr>
          <w:lang w:val="es_ES" w:bidi="es_ES"/>
        </w:rPr>
        <w:t>la condición que resulta de estar gravemente herido o lastimado</w:t>
      </w:r>
      <w:r>
        <w:rPr>
          <w:vertAlign w:val="superscript"/>
          <w:lang w:val="es_ES" w:bidi="es_ES"/>
        </w:rPr>
        <w:t>1</w:t>
      </w:r>
    </w:p>
    <w:p>
      <w:pPr/>
      <w:r>
        <w:rPr>
          <w:lang w:val="es_ES" w:bidi="es_ES"/>
        </w:rPr>
      </w:r>
      <w:r>
        <w:rPr>
          <w:lang w:val="es_ES" w:bidi="es_ES"/>
        </w:rPr>
        <w:t>LUK 10:34</w:t>
      </w:r>
    </w:p>
    <w:p>
      <w:pPr/>
      <w:r>
        <w:rPr>
          <w:lang w:val="es_ES" w:bidi="es_ES"/>
        </w:rPr>
      </w:r>
      <w:r>
        <w:rPr>
          <w:vertAlign w:val="superscript"/>
          <w:lang w:val="es_ES" w:bidi="es_ES"/>
        </w:rPr>
        <w:t>1</w:t>
      </w:r>
      <w:r>
        <w:rPr>
          <w:lang w:val="es_ES" w:bidi="es_ES"/>
        </w:rPr>
        <w:t xml:space="preserve"> Estas expresiones para herida normalmente no implican una herida mortal. Es posible, sin embargo, hablar de una herida mortal usando la frase ἡ πληγὴ τοῦ θανάτου como en S:</w:t>
      </w:r>
      <w:r>
        <w:rPr>
          <w:lang w:val="es_ES" w:bidi="es_ES"/>
        </w:rPr>
        <w:t>REV 13:3</w:t>
      </w:r>
      <w:r>
        <w:rPr>
          <w:lang w:val="es_ES" w:bidi="es_ES"/>
        </w:rPr>
        <w:t>, S:</w:t>
      </w:r>
      <w:r>
        <w:rPr>
          <w:lang w:val="es_ES" w:bidi="es_ES"/>
        </w:rPr>
        <w:t>REV 13:12</w:t>
      </w:r>
      <w:r>
        <w:rPr>
          <w:lang w:val="es_ES" w:bidi="es_ES"/>
        </w:rPr>
        <w:t>.</w:t>
      </w:r>
      <w:r>
        <w:rPr>
          <w:lang w:val="es_ES" w:bidi="es_ES"/>
        </w:rPr>
      </w:r>
      <w:r>
        <w:rPr>
          <w:lang w:val="es_ES" w:bidi="es_ES"/>
        </w:rPr>
      </w:r>
    </w:p>
    <w:p>
      <w:pPr/>
      <w:r>
        <w:rPr>
          <w:lang w:val="es_ES" w:bidi="es_ES"/>
        </w:rPr>
      </w:r>
    </w:p>
    <w:p>
      <w:pPr>
        <w:pStyle w:val="Heading2"/>
      </w:pPr>
      <w:r>
        <w:rPr>
          <w:lang w:val="es_ES" w:bidi="es_ES"/>
        </w:rPr>
        <w:t>τραυματίζω</w:t>
      </w:r>
      <w:r>
        <w:rPr>
          <w:lang w:val="es_ES" w:bidi="es_ES"/>
        </w:rPr>
      </w:r>
    </w:p>
    <w:p>
      <w:pPr>
        <w:pStyle w:val="Heading1"/>
      </w:pPr>
      <w:r>
        <w:rPr>
          <w:lang w:val="es_ES" w:bidi="es_ES"/>
        </w:rPr>
        <w:t>τραυματίζω</w:t>
      </w:r>
    </w:p>
    <w:p>
      <w:pPr/>
      <w:r>
        <w:rPr>
          <w:lang w:val="es_ES" w:bidi="es_ES"/>
        </w:rPr>
      </w:r>
      <w:r>
        <w:rPr>
          <w:lang w:val="es_ES" w:bidi="es_ES"/>
        </w:rPr>
        <w:t>τραυματίζω</w:t>
      </w:r>
      <w:r>
        <w:rPr>
          <w:lang w:val="es_ES" w:bidi="es_ES"/>
        </w:rPr>
        <w:t xml:space="preserve"> (</w:t>
      </w:r>
      <w:r>
        <w:rPr>
          <w:lang w:val="es_ES" w:bidi="es_ES"/>
        </w:rPr>
        <w:t>G5135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ἔκτρωμα</w:t>
      </w:r>
      <w:r>
        <w:rPr>
          <w:lang w:val="es_ES" w:bidi="es_ES"/>
        </w:rPr>
        <w:t xml:space="preserve"> · </w:t>
      </w:r>
      <w:r>
        <w:rPr>
          <w:lang w:val="es_ES" w:bidi="es_ES"/>
        </w:rPr>
        <w:t>τραῦμα</w:t>
      </w:r>
    </w:p>
    <w:p>
      <w:pPr/>
      <w:r>
        <w:rPr>
          <w:lang w:val="es_ES" w:bidi="es_ES"/>
        </w:rPr>
      </w:r>
      <w:r>
        <w:rPr>
          <w:lang w:val="es_ES" w:bidi="es_ES"/>
        </w:rPr>
        <w:t>20.28</w:t>
      </w:r>
      <w:r>
        <w:rPr>
          <w:lang w:val="es_ES" w:bidi="es_ES"/>
        </w:rPr>
        <w:t xml:space="preserve"> · </w:t>
      </w:r>
      <w:r>
        <w:rPr>
          <w:lang w:val="es_ES" w:bidi="es_ES"/>
        </w:rPr>
        <w:t>Violencia, Daño, Destrucción, Matanza</w:t>
      </w:r>
      <w:r>
        <w:rPr>
          <w:lang w:val="es_ES" w:bidi="es_ES"/>
        </w:rPr>
        <w:t xml:space="preserve"> · </w:t>
      </w:r>
      <w:r>
        <w:rPr>
          <w:lang w:val="es_ES" w:bidi="es_ES"/>
        </w:rPr>
        <w:t>Dañar, Herir</w:t>
      </w:r>
    </w:p>
    <w:p>
      <w:pPr/>
      <w:r>
        <w:rPr>
          <w:lang w:val="es_ES" w:bidi="es_ES"/>
        </w:rPr>
      </w:r>
      <w:r>
        <w:rPr>
          <w:lang w:val="es_ES" w:bidi="es_ES"/>
        </w:rPr>
        <w:t>herir</w:t>
      </w:r>
      <w:r>
        <w:rPr>
          <w:lang w:val="es_ES" w:bidi="es_ES"/>
        </w:rPr>
        <w:t xml:space="preserve">, </w:t>
      </w:r>
      <w:r>
        <w:rPr>
          <w:lang w:val="es_ES" w:bidi="es_ES"/>
        </w:rPr>
        <w:t>lastimar</w:t>
      </w:r>
      <w:r>
        <w:rPr>
          <w:lang w:val="es_ES" w:bidi="es_ES"/>
        </w:rPr>
        <w:t xml:space="preserve"> </w:t>
      </w:r>
      <w:r>
        <w:rPr>
          <w:lang w:val="es_ES" w:bidi="es_ES"/>
        </w:rPr>
        <w:t>herir o lastimar, normalmente resultando en alguna marca o cicatriz permanente en el cuerpo</w:t>
      </w:r>
    </w:p>
    <w:p>
      <w:pPr/>
      <w:r>
        <w:rPr>
          <w:lang w:val="es_ES" w:bidi="es_ES"/>
        </w:rPr>
      </w:r>
      <w:r>
        <w:rPr>
          <w:lang w:val="es_ES" w:bidi="es_ES"/>
        </w:rPr>
        <w:t>LUK 20:12</w:t>
      </w:r>
      <w:r>
        <w:rPr>
          <w:lang w:val="es_ES" w:bidi="es_ES"/>
        </w:rPr>
        <w:t xml:space="preserve"> · </w:t>
      </w:r>
      <w:r>
        <w:rPr>
          <w:lang w:val="es_ES" w:bidi="es_ES"/>
        </w:rPr>
        <w:t>ACT 19:16</w:t>
      </w:r>
      <w:r>
        <w:rPr>
          <w:lang w:val="es_ES" w:bidi="es_ES"/>
        </w:rPr>
      </w:r>
      <w:r>
        <w:rPr>
          <w:lang w:val="es_ES" w:bidi="es_ES"/>
        </w:rPr>
      </w:r>
    </w:p>
    <w:p>
      <w:pPr/>
      <w:r>
        <w:rPr>
          <w:lang w:val="es_ES" w:bidi="es_ES"/>
        </w:rPr>
      </w:r>
    </w:p>
    <w:p>
      <w:pPr>
        <w:pStyle w:val="Heading2"/>
      </w:pPr>
      <w:r>
        <w:rPr>
          <w:lang w:val="es_ES" w:bidi="es_ES"/>
        </w:rPr>
        <w:t>τραχηλίζω</w:t>
      </w:r>
      <w:r>
        <w:rPr>
          <w:lang w:val="es_ES" w:bidi="es_ES"/>
        </w:rPr>
      </w:r>
    </w:p>
    <w:p>
      <w:pPr>
        <w:pStyle w:val="Heading1"/>
      </w:pPr>
      <w:r>
        <w:rPr>
          <w:lang w:val="es_ES" w:bidi="es_ES"/>
        </w:rPr>
        <w:t>τραχηλίζω</w:t>
      </w:r>
    </w:p>
    <w:p>
      <w:pPr/>
      <w:r>
        <w:rPr>
          <w:lang w:val="es_ES" w:bidi="es_ES"/>
        </w:rPr>
      </w:r>
      <w:r>
        <w:rPr>
          <w:lang w:val="es_ES" w:bidi="es_ES"/>
        </w:rPr>
        <w:t>τραχηλίζω</w:t>
      </w:r>
      <w:r>
        <w:rPr>
          <w:lang w:val="es_ES" w:bidi="es_ES"/>
        </w:rPr>
        <w:t xml:space="preserve"> (</w:t>
      </w:r>
      <w:r>
        <w:rPr>
          <w:lang w:val="es_ES" w:bidi="es_ES"/>
        </w:rPr>
        <w:t>G5136</w:t>
      </w:r>
      <w:r>
        <w:rPr>
          <w:lang w:val="es_ES" w:bidi="es_ES"/>
        </w:rPr>
        <w:t xml:space="preserve">) — </w:t>
      </w:r>
      <w:r>
        <w:rPr>
          <w:lang w:val="es_ES" w:bidi="es_ES"/>
        </w:rPr>
        <w:t>τραχηλίζομαι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σκληροτράχηλος</w:t>
      </w:r>
      <w:r>
        <w:rPr>
          <w:lang w:val="es_ES" w:bidi="es_ES"/>
        </w:rPr>
        <w:t xml:space="preserve"> · </w:t>
      </w:r>
      <w:r>
        <w:rPr>
          <w:lang w:val="es_ES" w:bidi="es_ES"/>
        </w:rPr>
        <w:t>τράχηλος</w:t>
      </w:r>
    </w:p>
    <w:p>
      <w:pPr/>
      <w:r>
        <w:rPr>
          <w:lang w:val="es_ES" w:bidi="es_ES"/>
        </w:rPr>
      </w:r>
      <w:r>
        <w:rPr>
          <w:lang w:val="es_ES" w:bidi="es_ES"/>
        </w:rPr>
        <w:t>28.61</w:t>
      </w:r>
      <w:r>
        <w:rPr>
          <w:lang w:val="es_ES" w:bidi="es_ES"/>
        </w:rPr>
        <w:t xml:space="preserve"> · </w:t>
      </w:r>
      <w:r>
        <w:rPr>
          <w:lang w:val="es_ES" w:bidi="es_ES"/>
        </w:rPr>
        <w:t>(τραχηλίζομαι)</w:t>
      </w:r>
      <w:r>
        <w:rPr>
          <w:lang w:val="es_ES" w:bidi="es_ES"/>
        </w:rPr>
        <w:t xml:space="preserve"> · </w:t>
      </w:r>
      <w:r>
        <w:rPr>
          <w:lang w:val="es_ES" w:bidi="es_ES"/>
        </w:rPr>
        <w:t>Saber</w:t>
      </w:r>
      <w:r>
        <w:rPr>
          <w:lang w:val="es_ES" w:bidi="es_ES"/>
        </w:rPr>
        <w:t xml:space="preserve"> · </w:t>
      </w:r>
      <w:r>
        <w:rPr>
          <w:lang w:val="es_ES" w:bidi="es_ES"/>
        </w:rPr>
        <w:t>Poder de ser conocido</w:t>
      </w:r>
    </w:p>
    <w:p>
      <w:pPr/>
      <w:r>
        <w:rPr>
          <w:lang w:val="es_ES" w:bidi="es_ES"/>
        </w:rPr>
      </w:r>
      <w:r>
        <w:rPr>
          <w:lang w:val="es_ES" w:bidi="es_ES"/>
        </w:rPr>
        <w:t>ser fácilmente conocido</w:t>
      </w:r>
      <w:r>
        <w:rPr>
          <w:lang w:val="es_ES" w:bidi="es_ES"/>
        </w:rPr>
        <w:t xml:space="preserve">, </w:t>
      </w:r>
      <w:r>
        <w:rPr>
          <w:lang w:val="es_ES" w:bidi="es_ES"/>
        </w:rPr>
        <w:t>estar expuesto</w:t>
      </w:r>
      <w:r>
        <w:rPr>
          <w:lang w:val="es_ES" w:bidi="es_ES"/>
        </w:rPr>
        <w:t xml:space="preserve"> </w:t>
      </w:r>
      <w:r>
        <w:rPr>
          <w:lang w:val="es_ES" w:bidi="es_ES"/>
        </w:rPr>
        <w:t>(extensión figurativa del significado de τραχηλίζω 'torcer el cuello de una víctima sacrificial y, por lo tanto, expuesto para sacrificio', que no ocurre en el NT) lo que puede conocerse fácilmente como el resultado de estar expuesto</w:t>
      </w:r>
    </w:p>
    <w:p>
      <w:pPr/>
      <w:r>
        <w:rPr>
          <w:lang w:val="es_ES" w:bidi="es_ES"/>
        </w:rPr>
      </w:r>
      <w:r>
        <w:rPr>
          <w:lang w:val="es_ES" w:bidi="es_ES"/>
        </w:rPr>
        <w:t>HEB 4:13</w:t>
      </w:r>
      <w:r>
        <w:rPr>
          <w:lang w:val="es_ES" w:bidi="es_ES"/>
        </w:rPr>
      </w:r>
      <w:r>
        <w:rPr>
          <w:lang w:val="es_ES" w:bidi="es_ES"/>
        </w:rPr>
      </w:r>
    </w:p>
    <w:p>
      <w:pPr/>
      <w:r>
        <w:rPr>
          <w:lang w:val="es_ES" w:bidi="es_ES"/>
        </w:rPr>
      </w:r>
    </w:p>
    <w:p>
      <w:pPr>
        <w:pStyle w:val="Heading2"/>
      </w:pPr>
      <w:r>
        <w:rPr>
          <w:lang w:val="es_ES" w:bidi="es_ES"/>
        </w:rPr>
        <w:t>τράχηλος</w:t>
      </w:r>
      <w:r>
        <w:rPr>
          <w:lang w:val="es_ES" w:bidi="es_ES"/>
        </w:rPr>
      </w:r>
    </w:p>
    <w:p>
      <w:pPr>
        <w:pStyle w:val="Heading1"/>
      </w:pPr>
      <w:r>
        <w:rPr>
          <w:lang w:val="es_ES" w:bidi="es_ES"/>
        </w:rPr>
        <w:t>τράχηλος</w:t>
      </w:r>
    </w:p>
    <w:p>
      <w:pPr/>
      <w:r>
        <w:rPr>
          <w:lang w:val="es_ES" w:bidi="es_ES"/>
        </w:rPr>
      </w:r>
      <w:r>
        <w:rPr>
          <w:lang w:val="es_ES" w:bidi="es_ES"/>
        </w:rPr>
        <w:t>τράχηλος</w:t>
      </w:r>
      <w:r>
        <w:rPr>
          <w:lang w:val="es_ES" w:bidi="es_ES"/>
        </w:rPr>
        <w:t xml:space="preserve"> (</w:t>
      </w:r>
      <w:r>
        <w:rPr>
          <w:lang w:val="es_ES" w:bidi="es_ES"/>
        </w:rPr>
        <w:t>G5137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τραχηλίζομαι</w:t>
      </w:r>
    </w:p>
    <w:p>
      <w:pPr/>
      <w:r>
        <w:rPr>
          <w:lang w:val="es_ES" w:bidi="es_ES"/>
        </w:rPr>
      </w:r>
      <w:r>
        <w:rPr>
          <w:lang w:val="es_ES" w:bidi="es_ES"/>
        </w:rPr>
        <w:t>8.25</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cuello</w:t>
      </w:r>
      <w:r>
        <w:rPr>
          <w:lang w:val="es_ES" w:bidi="es_ES"/>
        </w:rPr>
        <w:t xml:space="preserve"> </w:t>
      </w:r>
      <w:r>
        <w:rPr>
          <w:lang w:val="es_ES" w:bidi="es_ES"/>
        </w:rPr>
        <w:t>τράχηλος también ocurre en el NT en ciertas expresiones idiomáticas, por ejemplo, "caer sobre el cuello de alguien" (</w:t>
      </w:r>
      <w:r>
        <w:rPr>
          <w:lang w:val="es_ES" w:bidi="es_ES"/>
        </w:rPr>
        <w:t>LUK 15:20</w:t>
      </w:r>
      <w:r>
        <w:rPr>
          <w:lang w:val="es_ES" w:bidi="es_ES"/>
        </w:rPr>
        <w:t xml:space="preserve"> y </w:t>
      </w:r>
      <w:r>
        <w:rPr>
          <w:lang w:val="es_ES" w:bidi="es_ES"/>
        </w:rPr>
        <w:t>ACT 20:37</w:t>
      </w:r>
      <w:r>
        <w:rPr>
          <w:lang w:val="es_ES" w:bidi="es_ES"/>
        </w:rPr>
        <w:t xml:space="preserve"> en el sentido de "abrazar" (</w:t>
      </w:r>
      <w:hyperlink r:id="rId66">
        <w:r>
          <w:rPr>
            <w:lang w:val="es_ES" w:bidi="es_ES"/>
          </w:rPr>
          <w:rPr>
            <w:color w:val="0000EE"/>
            <w:u w:val="single"/>
          </w:rPr>
          <w:t>34.64</w:t>
        </w:r>
      </w:hyperlink>
      <w:r>
        <w:rPr>
          <w:lang w:val="es_ES" w:bidi="es_ES"/>
        </w:rPr>
        <w:t>), y "poner el cuello" (</w:t>
      </w:r>
      <w:r>
        <w:rPr>
          <w:lang w:val="es_ES" w:bidi="es_ES"/>
        </w:rPr>
        <w:t>ROM 16:4</w:t>
      </w:r>
      <w:r>
        <w:rPr>
          <w:lang w:val="es_ES" w:bidi="es_ES"/>
        </w:rPr>
        <w:t>) que significa "arriesgar sus vidas" (</w:t>
      </w:r>
      <w:hyperlink r:id="rId67">
        <w:r>
          <w:rPr>
            <w:lang w:val="es_ES" w:bidi="es_ES"/>
          </w:rPr>
          <w:rPr>
            <w:color w:val="0000EE"/>
            <w:u w:val="single"/>
          </w:rPr>
          <w:t>21.8</w:t>
        </w:r>
      </w:hyperlink>
      <w:r>
        <w:rPr>
          <w:lang w:val="es_ES" w:bidi="es_ES"/>
        </w:rPr>
        <w:t>). De hecho, es raro que uno pueda traducir estas expresiones idiomáticas literalmente, ya que "caer sobre el cuello de alguien" puede fácilmente sugerir un ataque asesino, y "arriesgar el cuello" podría simplemente no tener sentido, ya que la costumbre de decapitar como medio de ejecución podría ser relativamente desconocida.</w:t>
      </w:r>
    </w:p>
    <w:p>
      <w:pPr/>
      <w:r>
        <w:rPr>
          <w:lang w:val="es_ES" w:bidi="es_ES"/>
        </w:rPr>
      </w:r>
      <w:r>
        <w:rPr>
          <w:lang w:val="es_ES" w:bidi="es_ES"/>
        </w:rPr>
        <w:t>MAT 18:6</w:t>
      </w:r>
      <w:r>
        <w:rPr>
          <w:lang w:val="es_ES" w:bidi="es_ES"/>
        </w:rPr>
        <w:t xml:space="preserve"> · </w:t>
      </w:r>
      <w:r>
        <w:rPr>
          <w:lang w:val="es_ES" w:bidi="es_ES"/>
        </w:rPr>
        <w:t>MRK 9:42</w:t>
      </w:r>
      <w:r>
        <w:rPr>
          <w:lang w:val="es_ES" w:bidi="es_ES"/>
        </w:rPr>
        <w:t xml:space="preserve"> · </w:t>
      </w:r>
      <w:r>
        <w:rPr>
          <w:lang w:val="es_ES" w:bidi="es_ES"/>
        </w:rPr>
        <w:t>LUK 15:20</w:t>
      </w:r>
      <w:r>
        <w:rPr>
          <w:lang w:val="es_ES" w:bidi="es_ES"/>
        </w:rPr>
        <w:t xml:space="preserve"> · </w:t>
      </w:r>
      <w:r>
        <w:rPr>
          <w:lang w:val="es_ES" w:bidi="es_ES"/>
        </w:rPr>
        <w:t>LUK 17:2</w:t>
      </w:r>
      <w:r>
        <w:rPr>
          <w:lang w:val="es_ES" w:bidi="es_ES"/>
        </w:rPr>
        <w:t xml:space="preserve"> · </w:t>
      </w:r>
      <w:r>
        <w:rPr>
          <w:lang w:val="es_ES" w:bidi="es_ES"/>
        </w:rPr>
        <w:t>ACT 15:10</w:t>
      </w:r>
      <w:r>
        <w:rPr>
          <w:lang w:val="es_ES" w:bidi="es_ES"/>
        </w:rPr>
        <w:t xml:space="preserve"> · </w:t>
      </w:r>
      <w:r>
        <w:rPr>
          <w:lang w:val="es_ES" w:bidi="es_ES"/>
        </w:rPr>
        <w:t>ACT 20:37</w:t>
      </w:r>
    </w:p>
    <w:p>
      <w:pPr/>
      <w:r>
        <w:rPr>
          <w:lang w:val="es_ES" w:bidi="es_ES"/>
        </w:rPr>
      </w:r>
      <w:r>
        <w:rPr>
          <w:lang w:val="es_ES" w:bidi="es_ES"/>
        </w:rPr>
        <w:t>21.8</w:t>
      </w:r>
      <w:r>
        <w:rPr>
          <w:lang w:val="es_ES" w:bidi="es_ES"/>
        </w:rPr>
        <w:t xml:space="preserve"> · </w:t>
      </w:r>
      <w:r>
        <w:rPr>
          <w:lang w:val="es_ES" w:bidi="es_ES"/>
        </w:rPr>
        <w:t>Peligro, riesgo, seguro, salvar</w:t>
      </w:r>
      <w:r>
        <w:rPr>
          <w:lang w:val="es_ES" w:bidi="es_ES"/>
        </w:rPr>
        <w:t xml:space="preserve"> · </w:t>
      </w:r>
      <w:r>
        <w:rPr>
          <w:lang w:val="es_ES" w:bidi="es_ES"/>
        </w:rPr>
        <w:t>Exponerse a un peligro</w:t>
      </w:r>
    </w:p>
    <w:p>
      <w:pPr/>
      <w:r>
        <w:rPr>
          <w:lang w:val="es_ES" w:bidi="es_ES"/>
        </w:rPr>
      </w:r>
      <w:r>
        <w:rPr>
          <w:b/>
          <w:lang w:val="es_ES" w:bidi="es_ES"/>
        </w:rPr>
        <w:t>Collocation:</w:t>
      </w:r>
      <w:r>
        <w:rPr>
          <w:lang w:val="es_ES" w:bidi="es_ES"/>
        </w:rPr>
        <w:t xml:space="preserve"> </w:t>
      </w:r>
      <w:r>
        <w:rPr>
          <w:lang w:val="es_ES" w:bidi="es_ES"/>
        </w:rPr>
        <w:t>τράχηλον ὑποτίθημι</w:t>
      </w:r>
    </w:p>
    <w:p>
      <w:pPr/>
      <w:r>
        <w:rPr>
          <w:lang w:val="es_ES" w:bidi="es_ES"/>
        </w:rPr>
      </w:r>
      <w:r>
        <w:rPr>
          <w:lang w:val="es_ES" w:bidi="es_ES"/>
        </w:rPr>
        <w:t>arriesgar la vida de uno</w:t>
      </w:r>
      <w:r>
        <w:rPr>
          <w:lang w:val="es_ES" w:bidi="es_ES"/>
        </w:rPr>
        <w:t xml:space="preserve"> </w:t>
      </w:r>
      <w:r>
        <w:rPr>
          <w:lang w:val="es_ES" w:bidi="es_ES"/>
        </w:rPr>
        <w:t>(expresión idiomática, literalmente: 'poner el cuello') exponerse a un peligro y riesgo extremos de buena gana y deliberadamente</w:t>
      </w:r>
      <w:r>
        <w:rPr>
          <w:lang w:val="es_ES" w:bidi="es_ES"/>
        </w:rPr>
        <w:t xml:space="preserve"> </w:t>
      </w:r>
      <w:r>
        <w:rPr>
          <w:lang w:val="es_ES" w:bidi="es_ES"/>
        </w:rPr>
        <w:t xml:space="preserve">En algunos casos se puede traducir esta expresión en </w:t>
      </w:r>
      <w:r>
        <w:rPr>
          <w:lang w:val="es_ES" w:bidi="es_ES"/>
        </w:rPr>
        <w:t>ROM 16:4</w:t>
      </w:r>
      <w:r>
        <w:rPr>
          <w:lang w:val="es_ES" w:bidi="es_ES"/>
        </w:rPr>
        <w:t xml:space="preserve"> como "quien demostró que estaba dispuesto a morir para que yo pudiera vivir" o "para ayudarme a seguir viviendo, ellos casi mueren".</w:t>
      </w:r>
    </w:p>
    <w:p>
      <w:pPr/>
      <w:r>
        <w:rPr>
          <w:lang w:val="es_ES" w:bidi="es_ES"/>
        </w:rPr>
      </w:r>
      <w:r>
        <w:rPr>
          <w:lang w:val="es_ES" w:bidi="es_ES"/>
        </w:rPr>
        <w:t>ROM 16:4</w:t>
      </w:r>
      <w:r>
        <w:rPr>
          <w:lang w:val="es_ES" w:bidi="es_ES"/>
        </w:rPr>
      </w:r>
      <w:r>
        <w:rPr>
          <w:lang w:val="es_ES" w:bidi="es_ES"/>
        </w:rPr>
      </w:r>
    </w:p>
    <w:p>
      <w:pPr/>
      <w:r>
        <w:rPr>
          <w:lang w:val="es_ES" w:bidi="es_ES"/>
        </w:rPr>
      </w:r>
    </w:p>
    <w:p>
      <w:pPr>
        <w:pStyle w:val="Heading2"/>
      </w:pPr>
      <w:r>
        <w:rPr>
          <w:lang w:val="es_ES" w:bidi="es_ES"/>
        </w:rPr>
        <w:t>τραχύς</w:t>
      </w:r>
      <w:r>
        <w:rPr>
          <w:lang w:val="es_ES" w:bidi="es_ES"/>
        </w:rPr>
      </w:r>
    </w:p>
    <w:p>
      <w:pPr>
        <w:pStyle w:val="Heading1"/>
      </w:pPr>
      <w:r>
        <w:rPr>
          <w:lang w:val="es_ES" w:bidi="es_ES"/>
        </w:rPr>
        <w:t>τραχύς</w:t>
      </w:r>
    </w:p>
    <w:p>
      <w:pPr/>
      <w:r>
        <w:rPr>
          <w:lang w:val="es_ES" w:bidi="es_ES"/>
        </w:rPr>
      </w:r>
      <w:r>
        <w:rPr>
          <w:lang w:val="es_ES" w:bidi="es_ES"/>
        </w:rPr>
        <w:t>τραχύς</w:t>
      </w:r>
      <w:r>
        <w:rPr>
          <w:lang w:val="es_ES" w:bidi="es_ES"/>
        </w:rPr>
        <w:t xml:space="preserve"> (</w:t>
      </w:r>
      <w:r>
        <w:rPr>
          <w:lang w:val="es_ES" w:bidi="es_ES"/>
        </w:rPr>
        <w:t>G5138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-εῖα, -ύ</w:t>
      </w:r>
    </w:p>
    <w:p>
      <w:pPr/>
      <w:r>
        <w:rPr>
          <w:lang w:val="es_ES" w:bidi="es_ES"/>
        </w:rPr>
      </w:r>
      <w:r>
        <w:rPr>
          <w:lang w:val="es_ES" w:bidi="es_ES"/>
        </w:rPr>
        <w:t>79.84</w:t>
      </w:r>
      <w:r>
        <w:rPr>
          <w:lang w:val="es_ES" w:bidi="es_ES"/>
        </w:rPr>
        <w:t xml:space="preserve"> · </w:t>
      </w:r>
      <w:r>
        <w:rPr>
          <w:lang w:val="es_ES" w:bidi="es_ES"/>
        </w:rPr>
        <w:t>Características de los Objetos</w:t>
      </w:r>
      <w:r>
        <w:rPr>
          <w:lang w:val="es_ES" w:bidi="es_ES"/>
        </w:rPr>
        <w:t xml:space="preserve"> · </w:t>
      </w:r>
      <w:r>
        <w:rPr>
          <w:lang w:val="es_ES" w:bidi="es_ES"/>
        </w:rPr>
        <w:t>Desigual [áspero], nivelado [liso]</w:t>
      </w:r>
    </w:p>
    <w:p>
      <w:pPr/>
      <w:r>
        <w:rPr>
          <w:lang w:val="es_ES" w:bidi="es_ES"/>
        </w:rPr>
      </w:r>
      <w:r>
        <w:rPr>
          <w:lang w:val="es_ES" w:bidi="es_ES"/>
        </w:rPr>
        <w:t>áspero</w:t>
      </w:r>
      <w:r>
        <w:rPr>
          <w:lang w:val="es_ES" w:bidi="es_ES"/>
        </w:rPr>
        <w:t xml:space="preserve"> </w:t>
      </w:r>
      <w:r>
        <w:rPr>
          <w:lang w:val="es_ES" w:bidi="es_ES"/>
        </w:rPr>
        <w:t>pertinente a ser desigual y áspero, referente al terreno</w:t>
      </w:r>
    </w:p>
    <w:p>
      <w:pPr/>
      <w:r>
        <w:rPr>
          <w:lang w:val="es_ES" w:bidi="es_ES"/>
        </w:rPr>
      </w:r>
      <w:r>
        <w:rPr>
          <w:lang w:val="es_ES" w:bidi="es_ES"/>
        </w:rPr>
        <w:t>LUK 3:5</w:t>
      </w:r>
      <w:r>
        <w:rPr>
          <w:lang w:val="es_ES" w:bidi="es_ES"/>
        </w:rPr>
        <w:t xml:space="preserve"> · </w:t>
      </w:r>
      <w:r>
        <w:rPr>
          <w:lang w:val="es_ES" w:bidi="es_ES"/>
        </w:rPr>
        <w:t>ACT 27:29</w:t>
      </w:r>
      <w:r>
        <w:rPr>
          <w:lang w:val="es_ES" w:bidi="es_ES"/>
        </w:rPr>
      </w:r>
      <w:r>
        <w:rPr>
          <w:lang w:val="es_ES" w:bidi="es_ES"/>
        </w:rPr>
      </w:r>
    </w:p>
    <w:p>
      <w:pPr/>
      <w:r>
        <w:rPr>
          <w:lang w:val="es_ES" w:bidi="es_ES"/>
        </w:rPr>
      </w:r>
    </w:p>
    <w:p>
      <w:pPr>
        <w:pStyle w:val="Heading2"/>
      </w:pPr>
      <w:r>
        <w:rPr>
          <w:lang w:val="es_ES" w:bidi="es_ES"/>
        </w:rPr>
        <w:t>Τραχωνῖτις</w:t>
      </w:r>
      <w:r>
        <w:rPr>
          <w:lang w:val="es_ES" w:bidi="es_ES"/>
        </w:rPr>
      </w:r>
    </w:p>
    <w:p>
      <w:pPr>
        <w:pStyle w:val="Heading1"/>
      </w:pPr>
      <w:r>
        <w:rPr>
          <w:lang w:val="es_ES" w:bidi="es_ES"/>
        </w:rPr>
        <w:t>Τραχωνῖτις</w:t>
      </w:r>
    </w:p>
    <w:p>
      <w:pPr/>
      <w:r>
        <w:rPr>
          <w:lang w:val="es_ES" w:bidi="es_ES"/>
        </w:rPr>
      </w:r>
      <w:r>
        <w:rPr>
          <w:lang w:val="es_ES" w:bidi="es_ES"/>
        </w:rPr>
        <w:t>Τραχωνῖτις</w:t>
      </w:r>
      <w:r>
        <w:rPr>
          <w:lang w:val="es_ES" w:bidi="es_ES"/>
        </w:rPr>
        <w:t xml:space="preserve"> (</w:t>
      </w:r>
      <w:r>
        <w:rPr>
          <w:lang w:val="es_ES" w:bidi="es_ES"/>
        </w:rPr>
        <w:t>G5139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-ιδος</w:t>
      </w:r>
    </w:p>
    <w:p>
      <w:pPr/>
      <w:r>
        <w:rPr>
          <w:lang w:val="es_ES" w:bidi="es_ES"/>
        </w:rPr>
      </w:r>
      <w:r>
        <w:rPr>
          <w:lang w:val="es_ES" w:bidi="es_ES"/>
        </w:rPr>
        <w:t>93.598</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Traconite</w:t>
      </w:r>
      <w:r>
        <w:rPr>
          <w:lang w:val="es_ES" w:bidi="es_ES"/>
        </w:rPr>
        <w:t xml:space="preserve">, </w:t>
      </w:r>
      <w:r>
        <w:rPr>
          <w:lang w:val="es_ES" w:bidi="es_ES"/>
        </w:rPr>
        <w:t>Traconítide</w:t>
      </w:r>
      <w:r>
        <w:rPr>
          <w:lang w:val="es_ES" w:bidi="es_ES"/>
        </w:rPr>
        <w:t xml:space="preserve"> </w:t>
      </w:r>
      <w:r>
        <w:rPr>
          <w:lang w:val="es_ES" w:bidi="es_ES"/>
        </w:rPr>
        <w:t>distrito al sur de Damasco</w:t>
      </w:r>
    </w:p>
    <w:p>
      <w:pPr/>
      <w:r>
        <w:rPr>
          <w:lang w:val="es_ES" w:bidi="es_ES"/>
        </w:rPr>
      </w:r>
      <w:r>
        <w:rPr>
          <w:lang w:val="es_ES" w:bidi="es_ES"/>
        </w:rPr>
        <w:t>LUK 3:1</w:t>
      </w:r>
      <w:r>
        <w:rPr>
          <w:lang w:val="es_ES" w:bidi="es_ES"/>
        </w:rPr>
      </w:r>
      <w:r>
        <w:rPr>
          <w:lang w:val="es_ES" w:bidi="es_ES"/>
        </w:rPr>
      </w:r>
    </w:p>
    <w:p>
      <w:pPr/>
      <w:r>
        <w:rPr>
          <w:lang w:val="es_ES" w:bidi="es_ES"/>
        </w:rPr>
      </w:r>
    </w:p>
    <w:p>
      <w:pPr>
        <w:pStyle w:val="Heading2"/>
      </w:pPr>
      <w:r>
        <w:rPr>
          <w:lang w:val="es_ES" w:bidi="es_ES"/>
        </w:rPr>
        <w:t>τρεῖς</w:t>
      </w:r>
      <w:r>
        <w:rPr>
          <w:lang w:val="es_ES" w:bidi="es_ES"/>
        </w:rPr>
      </w:r>
    </w:p>
    <w:p>
      <w:pPr>
        <w:pStyle w:val="Heading1"/>
      </w:pPr>
      <w:r>
        <w:rPr>
          <w:lang w:val="es_ES" w:bidi="es_ES"/>
        </w:rPr>
        <w:t>τρεῖς</w:t>
      </w:r>
    </w:p>
    <w:p>
      <w:pPr/>
      <w:r>
        <w:rPr>
          <w:lang w:val="es_ES" w:bidi="es_ES"/>
        </w:rPr>
      </w:r>
      <w:r>
        <w:rPr>
          <w:lang w:val="es_ES" w:bidi="es_ES"/>
        </w:rPr>
        <w:t>τρεῖς</w:t>
      </w:r>
      <w:r>
        <w:rPr>
          <w:lang w:val="es_ES" w:bidi="es_ES"/>
        </w:rPr>
        <w:t xml:space="preserve"> (</w:t>
      </w:r>
      <w:r>
        <w:rPr>
          <w:lang w:val="es_ES" w:bidi="es_ES"/>
        </w:rPr>
        <w:t>G5140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τρία · gen. τριῶν · dat. τρισίν </w:t>
      </w:r>
      <w:r>
        <w:rPr>
          <w:lang w:val="es_ES" w:bidi="es_ES"/>
        </w:rPr>
        <w:t>|</w:t>
      </w:r>
      <w:r>
        <w:rPr>
          <w:lang w:val="es_ES" w:bidi="es_ES"/>
        </w:rPr>
        <w:t xml:space="preserve"> </w:t>
      </w:r>
      <w:r>
        <w:rPr>
          <w:lang w:val="es_ES" w:bidi="es_ES"/>
        </w:rPr>
        <w:t>τριάκοντα</w:t>
      </w:r>
      <w:r>
        <w:rPr>
          <w:lang w:val="es_ES" w:bidi="es_ES"/>
        </w:rPr>
        <w:t xml:space="preserve"> · </w:t>
      </w:r>
      <w:r>
        <w:rPr>
          <w:lang w:val="es_ES" w:bidi="es_ES"/>
        </w:rPr>
        <w:t>τριακόσιοι</w:t>
      </w:r>
      <w:r>
        <w:rPr>
          <w:lang w:val="es_ES" w:bidi="es_ES"/>
        </w:rPr>
        <w:t xml:space="preserve"> · </w:t>
      </w:r>
      <w:r>
        <w:rPr>
          <w:lang w:val="es_ES" w:bidi="es_ES"/>
        </w:rPr>
        <w:t>τρίβολος</w:t>
      </w:r>
      <w:r>
        <w:rPr>
          <w:lang w:val="es_ES" w:bidi="es_ES"/>
        </w:rPr>
        <w:t xml:space="preserve"> · </w:t>
      </w:r>
      <w:r>
        <w:rPr>
          <w:lang w:val="es_ES" w:bidi="es_ES"/>
        </w:rPr>
        <w:t>τριετία</w:t>
      </w:r>
      <w:r>
        <w:rPr>
          <w:lang w:val="es_ES" w:bidi="es_ES"/>
        </w:rPr>
        <w:t xml:space="preserve"> · </w:t>
      </w:r>
      <w:r>
        <w:rPr>
          <w:lang w:val="es_ES" w:bidi="es_ES"/>
        </w:rPr>
        <w:t>τρίμηνον</w:t>
      </w:r>
      <w:r>
        <w:rPr>
          <w:lang w:val="es_ES" w:bidi="es_ES"/>
        </w:rPr>
        <w:t xml:space="preserve"> · </w:t>
      </w:r>
      <w:r>
        <w:rPr>
          <w:lang w:val="es_ES" w:bidi="es_ES"/>
        </w:rPr>
        <w:t>τρίς</w:t>
      </w:r>
      <w:r>
        <w:rPr>
          <w:lang w:val="es_ES" w:bidi="es_ES"/>
        </w:rPr>
        <w:t xml:space="preserve"> · </w:t>
      </w:r>
      <w:r>
        <w:rPr>
          <w:lang w:val="es_ES" w:bidi="es_ES"/>
        </w:rPr>
        <w:t>τρίστεγον</w:t>
      </w:r>
      <w:r>
        <w:rPr>
          <w:lang w:val="es_ES" w:bidi="es_ES"/>
        </w:rPr>
        <w:t xml:space="preserve"> · </w:t>
      </w:r>
      <w:r>
        <w:rPr>
          <w:lang w:val="es_ES" w:bidi="es_ES"/>
        </w:rPr>
        <w:t>τρισχίλιοι</w:t>
      </w:r>
      <w:r>
        <w:rPr>
          <w:lang w:val="es_ES" w:bidi="es_ES"/>
        </w:rPr>
        <w:t xml:space="preserve"> · </w:t>
      </w:r>
      <w:r>
        <w:rPr>
          <w:lang w:val="es_ES" w:bidi="es_ES"/>
        </w:rPr>
        <w:t>τρίτον</w:t>
      </w:r>
      <w:r>
        <w:rPr>
          <w:lang w:val="es_ES" w:bidi="es_ES"/>
        </w:rPr>
        <w:t xml:space="preserve"> · </w:t>
      </w:r>
      <w:r>
        <w:rPr>
          <w:lang w:val="es_ES" w:bidi="es_ES"/>
        </w:rPr>
        <w:t>τρίτος</w:t>
      </w:r>
    </w:p>
    <w:p>
      <w:pPr/>
      <w:r>
        <w:rPr>
          <w:lang w:val="es_ES" w:bidi="es_ES"/>
        </w:rPr>
      </w:r>
      <w:r>
        <w:rPr>
          <w:lang w:val="es_ES" w:bidi="es_ES"/>
        </w:rPr>
        <w:t>60.12</w:t>
      </w:r>
      <w:r>
        <w:rPr>
          <w:lang w:val="es_ES" w:bidi="es_ES"/>
        </w:rPr>
        <w:t xml:space="preserve"> · </w:t>
      </w:r>
      <w:r>
        <w:rPr>
          <w:lang w:val="es_ES" w:bidi="es_ES"/>
        </w:rPr>
        <w:t>Número</w:t>
      </w:r>
      <w:r>
        <w:rPr>
          <w:lang w:val="es_ES" w:bidi="es_ES"/>
        </w:rPr>
        <w:t xml:space="preserve"> · </w:t>
      </w:r>
      <w:r>
        <w:rPr>
          <w:lang w:val="es_ES" w:bidi="es_ES"/>
        </w:rPr>
        <w:t>Uno, dos, tres, etc. [Números Cardinales]</w:t>
      </w:r>
    </w:p>
    <w:p>
      <w:pPr/>
      <w:r>
        <w:rPr>
          <w:lang w:val="es_ES" w:bidi="es_ES"/>
        </w:rPr>
      </w:r>
      <w:r>
        <w:rPr>
          <w:lang w:val="es_ES" w:bidi="es_ES"/>
        </w:rPr>
        <w:t>tres</w:t>
      </w:r>
      <w:r>
        <w:rPr>
          <w:lang w:val="es_ES" w:bidi="es_ES"/>
        </w:rPr>
        <w:t xml:space="preserve"> </w:t>
      </w:r>
      <w:r>
        <w:rPr>
          <w:lang w:val="es_ES" w:bidi="es_ES"/>
        </w:rPr>
        <w:t>número cardinal, donde hay tres instancias de una entidad contable</w:t>
      </w:r>
    </w:p>
    <w:p>
      <w:pPr/>
      <w:r>
        <w:rPr>
          <w:lang w:val="es_ES" w:bidi="es_ES"/>
        </w:rPr>
      </w:r>
      <w:r>
        <w:rPr>
          <w:lang w:val="es_ES" w:bidi="es_ES"/>
        </w:rPr>
        <w:t>MAT 12:40</w:t>
      </w:r>
      <w:r>
        <w:rPr>
          <w:lang w:val="es_ES" w:bidi="es_ES"/>
        </w:rPr>
        <w:t xml:space="preserve"> · </w:t>
      </w:r>
      <w:r>
        <w:rPr>
          <w:lang w:val="es_ES" w:bidi="es_ES"/>
        </w:rPr>
        <w:t>MAT 12:40</w:t>
      </w:r>
      <w:r>
        <w:rPr>
          <w:lang w:val="es_ES" w:bidi="es_ES"/>
        </w:rPr>
        <w:t xml:space="preserve"> · </w:t>
      </w:r>
      <w:r>
        <w:rPr>
          <w:lang w:val="es_ES" w:bidi="es_ES"/>
        </w:rPr>
        <w:t>MAT 12:40</w:t>
      </w:r>
      <w:r>
        <w:rPr>
          <w:lang w:val="es_ES" w:bidi="es_ES"/>
        </w:rPr>
        <w:t xml:space="preserve"> · </w:t>
      </w:r>
      <w:r>
        <w:rPr>
          <w:lang w:val="es_ES" w:bidi="es_ES"/>
        </w:rPr>
        <w:t>MAT 12:40</w:t>
      </w:r>
      <w:r>
        <w:rPr>
          <w:lang w:val="es_ES" w:bidi="es_ES"/>
        </w:rPr>
        <w:t xml:space="preserve"> · </w:t>
      </w:r>
      <w:r>
        <w:rPr>
          <w:lang w:val="es_ES" w:bidi="es_ES"/>
        </w:rPr>
        <w:t>MAT 13:33</w:t>
      </w:r>
      <w:r>
        <w:rPr>
          <w:lang w:val="es_ES" w:bidi="es_ES"/>
        </w:rPr>
        <w:t xml:space="preserve"> · </w:t>
      </w:r>
      <w:r>
        <w:rPr>
          <w:lang w:val="es_ES" w:bidi="es_ES"/>
        </w:rPr>
        <w:t>MAT 15:32</w:t>
      </w:r>
      <w:r>
        <w:rPr>
          <w:lang w:val="es_ES" w:bidi="es_ES"/>
        </w:rPr>
        <w:t xml:space="preserve"> · </w:t>
      </w:r>
      <w:r>
        <w:rPr>
          <w:lang w:val="es_ES" w:bidi="es_ES"/>
        </w:rPr>
        <w:t>MAT 17:4</w:t>
      </w:r>
      <w:r>
        <w:rPr>
          <w:lang w:val="es_ES" w:bidi="es_ES"/>
        </w:rPr>
        <w:t xml:space="preserve"> · </w:t>
      </w:r>
      <w:r>
        <w:rPr>
          <w:lang w:val="es_ES" w:bidi="es_ES"/>
        </w:rPr>
        <w:t>MAT 18:16</w:t>
      </w:r>
      <w:r>
        <w:rPr>
          <w:lang w:val="es_ES" w:bidi="es_ES"/>
        </w:rPr>
        <w:t xml:space="preserve"> · </w:t>
      </w:r>
      <w:r>
        <w:rPr>
          <w:lang w:val="es_ES" w:bidi="es_ES"/>
        </w:rPr>
        <w:t>MAT 18:20</w:t>
      </w:r>
      <w:r>
        <w:rPr>
          <w:lang w:val="es_ES" w:bidi="es_ES"/>
        </w:rPr>
        <w:t xml:space="preserve"> · </w:t>
      </w:r>
      <w:r>
        <w:rPr>
          <w:lang w:val="es_ES" w:bidi="es_ES"/>
        </w:rPr>
        <w:t>MAT 26:61</w:t>
      </w:r>
      <w:r>
        <w:rPr>
          <w:lang w:val="es_ES" w:bidi="es_ES"/>
        </w:rPr>
        <w:t xml:space="preserve"> · </w:t>
      </w:r>
      <w:r>
        <w:rPr>
          <w:lang w:val="es_ES" w:bidi="es_ES"/>
        </w:rPr>
        <w:t>MAT 27:40</w:t>
      </w:r>
      <w:r>
        <w:rPr>
          <w:lang w:val="es_ES" w:bidi="es_ES"/>
        </w:rPr>
        <w:t xml:space="preserve"> · </w:t>
      </w:r>
      <w:r>
        <w:rPr>
          <w:lang w:val="es_ES" w:bidi="es_ES"/>
        </w:rPr>
        <w:t>MAT 27:63</w:t>
      </w:r>
      <w:r>
        <w:rPr>
          <w:lang w:val="es_ES" w:bidi="es_ES"/>
        </w:rPr>
        <w:t xml:space="preserve"> · </w:t>
      </w:r>
      <w:r>
        <w:rPr>
          <w:lang w:val="es_ES" w:bidi="es_ES"/>
        </w:rPr>
        <w:t>MRK 8:2</w:t>
      </w:r>
      <w:r>
        <w:rPr>
          <w:lang w:val="es_ES" w:bidi="es_ES"/>
        </w:rPr>
        <w:t xml:space="preserve"> · </w:t>
      </w:r>
      <w:r>
        <w:rPr>
          <w:lang w:val="es_ES" w:bidi="es_ES"/>
        </w:rPr>
        <w:t>MRK 8:31</w:t>
      </w:r>
      <w:r>
        <w:rPr>
          <w:lang w:val="es_ES" w:bidi="es_ES"/>
        </w:rPr>
        <w:t xml:space="preserve"> · </w:t>
      </w:r>
      <w:r>
        <w:rPr>
          <w:lang w:val="es_ES" w:bidi="es_ES"/>
        </w:rPr>
        <w:t>MRK 9:5</w:t>
      </w:r>
      <w:r>
        <w:rPr>
          <w:lang w:val="es_ES" w:bidi="es_ES"/>
        </w:rPr>
        <w:t xml:space="preserve"> · </w:t>
      </w:r>
      <w:r>
        <w:rPr>
          <w:lang w:val="es_ES" w:bidi="es_ES"/>
        </w:rPr>
        <w:t>MRK 9:31</w:t>
      </w:r>
      <w:r>
        <w:rPr>
          <w:lang w:val="es_ES" w:bidi="es_ES"/>
        </w:rPr>
        <w:t xml:space="preserve"> · </w:t>
      </w:r>
      <w:r>
        <w:rPr>
          <w:lang w:val="es_ES" w:bidi="es_ES"/>
        </w:rPr>
        <w:t>MRK 10:34</w:t>
      </w:r>
      <w:r>
        <w:rPr>
          <w:lang w:val="es_ES" w:bidi="es_ES"/>
        </w:rPr>
        <w:t xml:space="preserve"> · </w:t>
      </w:r>
      <w:r>
        <w:rPr>
          <w:lang w:val="es_ES" w:bidi="es_ES"/>
        </w:rPr>
        <w:t>MRK 14:58</w:t>
      </w:r>
      <w:r>
        <w:rPr>
          <w:lang w:val="es_ES" w:bidi="es_ES"/>
        </w:rPr>
        <w:t xml:space="preserve"> · </w:t>
      </w:r>
      <w:r>
        <w:rPr>
          <w:lang w:val="es_ES" w:bidi="es_ES"/>
        </w:rPr>
        <w:t>MRK 15:29</w:t>
      </w:r>
      <w:r>
        <w:rPr>
          <w:lang w:val="es_ES" w:bidi="es_ES"/>
        </w:rPr>
        <w:t xml:space="preserve"> · </w:t>
      </w:r>
      <w:r>
        <w:rPr>
          <w:lang w:val="es_ES" w:bidi="es_ES"/>
        </w:rPr>
        <w:t>LUK 1:56</w:t>
      </w:r>
      <w:r>
        <w:rPr>
          <w:lang w:val="es_ES" w:bidi="es_ES"/>
        </w:rPr>
        <w:t xml:space="preserve"> · </w:t>
      </w:r>
      <w:r>
        <w:rPr>
          <w:lang w:val="es_ES" w:bidi="es_ES"/>
        </w:rPr>
        <w:t>LUK 2:46</w:t>
      </w:r>
      <w:r>
        <w:rPr>
          <w:lang w:val="es_ES" w:bidi="es_ES"/>
        </w:rPr>
        <w:t xml:space="preserve"> · </w:t>
      </w:r>
      <w:r>
        <w:rPr>
          <w:lang w:val="es_ES" w:bidi="es_ES"/>
        </w:rPr>
        <w:t>LUK 4:25</w:t>
      </w:r>
      <w:r>
        <w:rPr>
          <w:lang w:val="es_ES" w:bidi="es_ES"/>
        </w:rPr>
        <w:t xml:space="preserve"> · </w:t>
      </w:r>
      <w:r>
        <w:rPr>
          <w:lang w:val="es_ES" w:bidi="es_ES"/>
        </w:rPr>
        <w:t>LUK 9:33</w:t>
      </w:r>
      <w:r>
        <w:rPr>
          <w:lang w:val="es_ES" w:bidi="es_ES"/>
        </w:rPr>
        <w:t xml:space="preserve"> · </w:t>
      </w:r>
      <w:r>
        <w:rPr>
          <w:lang w:val="es_ES" w:bidi="es_ES"/>
        </w:rPr>
        <w:t>LUK 10:36</w:t>
      </w:r>
      <w:r>
        <w:rPr>
          <w:lang w:val="es_ES" w:bidi="es_ES"/>
        </w:rPr>
        <w:t xml:space="preserve"> · </w:t>
      </w:r>
      <w:r>
        <w:rPr>
          <w:lang w:val="es_ES" w:bidi="es_ES"/>
        </w:rPr>
        <w:t>LUK 11:5</w:t>
      </w:r>
      <w:r>
        <w:rPr>
          <w:lang w:val="es_ES" w:bidi="es_ES"/>
        </w:rPr>
        <w:t xml:space="preserve"> · </w:t>
      </w:r>
      <w:r>
        <w:rPr>
          <w:lang w:val="es_ES" w:bidi="es_ES"/>
        </w:rPr>
        <w:t>LUK 12:52</w:t>
      </w:r>
      <w:r>
        <w:rPr>
          <w:lang w:val="es_ES" w:bidi="es_ES"/>
        </w:rPr>
        <w:t xml:space="preserve"> · </w:t>
      </w:r>
      <w:r>
        <w:rPr>
          <w:lang w:val="es_ES" w:bidi="es_ES"/>
        </w:rPr>
        <w:t>LUK 12:52</w:t>
      </w:r>
      <w:r>
        <w:rPr>
          <w:lang w:val="es_ES" w:bidi="es_ES"/>
        </w:rPr>
        <w:t xml:space="preserve"> · </w:t>
      </w:r>
      <w:r>
        <w:rPr>
          <w:lang w:val="es_ES" w:bidi="es_ES"/>
        </w:rPr>
        <w:t>LUK 13:7</w:t>
      </w:r>
      <w:r>
        <w:rPr>
          <w:lang w:val="es_ES" w:bidi="es_ES"/>
        </w:rPr>
        <w:t xml:space="preserve"> · </w:t>
      </w:r>
      <w:r>
        <w:rPr>
          <w:lang w:val="es_ES" w:bidi="es_ES"/>
        </w:rPr>
        <w:t>LUK 13:21</w:t>
      </w:r>
      <w:r>
        <w:rPr>
          <w:lang w:val="es_ES" w:bidi="es_ES"/>
        </w:rPr>
        <w:t xml:space="preserve"> · </w:t>
      </w:r>
      <w:r>
        <w:rPr>
          <w:lang w:val="es_ES" w:bidi="es_ES"/>
        </w:rPr>
        <w:t>JHN 2:6</w:t>
      </w:r>
      <w:r>
        <w:rPr>
          <w:lang w:val="es_ES" w:bidi="es_ES"/>
        </w:rPr>
        <w:t xml:space="preserve"> · </w:t>
      </w:r>
      <w:r>
        <w:rPr>
          <w:lang w:val="es_ES" w:bidi="es_ES"/>
        </w:rPr>
        <w:t>JHN 2:19</w:t>
      </w:r>
      <w:r>
        <w:rPr>
          <w:lang w:val="es_ES" w:bidi="es_ES"/>
        </w:rPr>
        <w:t xml:space="preserve"> · </w:t>
      </w:r>
      <w:r>
        <w:rPr>
          <w:lang w:val="es_ES" w:bidi="es_ES"/>
        </w:rPr>
        <w:t>JHN 2:20</w:t>
      </w:r>
      <w:r>
        <w:rPr>
          <w:lang w:val="es_ES" w:bidi="es_ES"/>
        </w:rPr>
        <w:t xml:space="preserve"> · </w:t>
      </w:r>
      <w:r>
        <w:rPr>
          <w:lang w:val="es_ES" w:bidi="es_ES"/>
        </w:rPr>
        <w:t>JHN 21:11</w:t>
      </w:r>
      <w:r>
        <w:rPr>
          <w:lang w:val="es_ES" w:bidi="es_ES"/>
        </w:rPr>
        <w:t xml:space="preserve"> · </w:t>
      </w:r>
      <w:r>
        <w:rPr>
          <w:lang w:val="es_ES" w:bidi="es_ES"/>
        </w:rPr>
        <w:t>ACT 5:7</w:t>
      </w:r>
      <w:r>
        <w:rPr>
          <w:lang w:val="es_ES" w:bidi="es_ES"/>
        </w:rPr>
        <w:t xml:space="preserve"> · </w:t>
      </w:r>
      <w:r>
        <w:rPr>
          <w:lang w:val="es_ES" w:bidi="es_ES"/>
        </w:rPr>
        <w:t>ACT 7:20</w:t>
      </w:r>
      <w:r>
        <w:rPr>
          <w:lang w:val="es_ES" w:bidi="es_ES"/>
        </w:rPr>
        <w:t xml:space="preserve"> · </w:t>
      </w:r>
      <w:r>
        <w:rPr>
          <w:lang w:val="es_ES" w:bidi="es_ES"/>
        </w:rPr>
        <w:t>ACT 9:9</w:t>
      </w:r>
      <w:r>
        <w:rPr>
          <w:lang w:val="es_ES" w:bidi="es_ES"/>
        </w:rPr>
        <w:t xml:space="preserve"> · </w:t>
      </w:r>
      <w:r>
        <w:rPr>
          <w:lang w:val="es_ES" w:bidi="es_ES"/>
        </w:rPr>
        <w:t>ACT 11:11</w:t>
      </w:r>
      <w:r>
        <w:rPr>
          <w:lang w:val="es_ES" w:bidi="es_ES"/>
        </w:rPr>
        <w:t xml:space="preserve"> · </w:t>
      </w:r>
      <w:r>
        <w:rPr>
          <w:lang w:val="es_ES" w:bidi="es_ES"/>
        </w:rPr>
        <w:t>ACT 17:2</w:t>
      </w:r>
      <w:r>
        <w:rPr>
          <w:lang w:val="es_ES" w:bidi="es_ES"/>
        </w:rPr>
        <w:t xml:space="preserve"> · </w:t>
      </w:r>
      <w:r>
        <w:rPr>
          <w:lang w:val="es_ES" w:bidi="es_ES"/>
        </w:rPr>
        <w:t>ACT 19:8</w:t>
      </w:r>
      <w:r>
        <w:rPr>
          <w:lang w:val="es_ES" w:bidi="es_ES"/>
        </w:rPr>
        <w:t xml:space="preserve"> · </w:t>
      </w:r>
      <w:r>
        <w:rPr>
          <w:lang w:val="es_ES" w:bidi="es_ES"/>
        </w:rPr>
        <w:t>ACT 20:3</w:t>
      </w:r>
      <w:r>
        <w:rPr>
          <w:lang w:val="es_ES" w:bidi="es_ES"/>
        </w:rPr>
        <w:t xml:space="preserve"> · </w:t>
      </w:r>
      <w:r>
        <w:rPr>
          <w:lang w:val="es_ES" w:bidi="es_ES"/>
        </w:rPr>
        <w:t>ACT 25:1</w:t>
      </w:r>
      <w:r>
        <w:rPr>
          <w:lang w:val="es_ES" w:bidi="es_ES"/>
        </w:rPr>
        <w:t xml:space="preserve"> · </w:t>
      </w:r>
      <w:r>
        <w:rPr>
          <w:lang w:val="es_ES" w:bidi="es_ES"/>
        </w:rPr>
        <w:t>ACT 28:7</w:t>
      </w:r>
      <w:r>
        <w:rPr>
          <w:lang w:val="es_ES" w:bidi="es_ES"/>
        </w:rPr>
        <w:t xml:space="preserve"> · </w:t>
      </w:r>
      <w:r>
        <w:rPr>
          <w:lang w:val="es_ES" w:bidi="es_ES"/>
        </w:rPr>
        <w:t>ACT 28:11</w:t>
      </w:r>
      <w:r>
        <w:rPr>
          <w:lang w:val="es_ES" w:bidi="es_ES"/>
        </w:rPr>
        <w:t xml:space="preserve"> · </w:t>
      </w:r>
      <w:r>
        <w:rPr>
          <w:lang w:val="es_ES" w:bidi="es_ES"/>
        </w:rPr>
        <w:t>ACT 28:12</w:t>
      </w:r>
      <w:r>
        <w:rPr>
          <w:lang w:val="es_ES" w:bidi="es_ES"/>
        </w:rPr>
        <w:t xml:space="preserve"> · </w:t>
      </w:r>
      <w:r>
        <w:rPr>
          <w:lang w:val="es_ES" w:bidi="es_ES"/>
        </w:rPr>
        <w:t>ACT 28:15</w:t>
      </w:r>
      <w:r>
        <w:rPr>
          <w:lang w:val="es_ES" w:bidi="es_ES"/>
        </w:rPr>
        <w:t xml:space="preserve"> · </w:t>
      </w:r>
      <w:r>
        <w:rPr>
          <w:lang w:val="es_ES" w:bidi="es_ES"/>
        </w:rPr>
        <w:t>ACT 28:17</w:t>
      </w:r>
      <w:r>
        <w:rPr>
          <w:lang w:val="es_ES" w:bidi="es_ES"/>
        </w:rPr>
        <w:t xml:space="preserve"> · </w:t>
      </w:r>
      <w:r>
        <w:rPr>
          <w:lang w:val="es_ES" w:bidi="es_ES"/>
        </w:rPr>
        <w:t>1CO 10:8</w:t>
      </w:r>
      <w:r>
        <w:rPr>
          <w:lang w:val="es_ES" w:bidi="es_ES"/>
        </w:rPr>
        <w:t xml:space="preserve"> · </w:t>
      </w:r>
      <w:r>
        <w:rPr>
          <w:lang w:val="es_ES" w:bidi="es_ES"/>
        </w:rPr>
        <w:t>1CO 13:13</w:t>
      </w:r>
      <w:r>
        <w:rPr>
          <w:lang w:val="es_ES" w:bidi="es_ES"/>
        </w:rPr>
        <w:t xml:space="preserve"> · </w:t>
      </w:r>
      <w:r>
        <w:rPr>
          <w:lang w:val="es_ES" w:bidi="es_ES"/>
        </w:rPr>
        <w:t>1CO 14:27</w:t>
      </w:r>
      <w:r>
        <w:rPr>
          <w:lang w:val="es_ES" w:bidi="es_ES"/>
        </w:rPr>
        <w:t xml:space="preserve"> · </w:t>
      </w:r>
      <w:r>
        <w:rPr>
          <w:lang w:val="es_ES" w:bidi="es_ES"/>
        </w:rPr>
        <w:t>1CO 14:29</w:t>
      </w:r>
      <w:r>
        <w:rPr>
          <w:lang w:val="es_ES" w:bidi="es_ES"/>
        </w:rPr>
        <w:t xml:space="preserve"> · </w:t>
      </w:r>
      <w:r>
        <w:rPr>
          <w:lang w:val="es_ES" w:bidi="es_ES"/>
        </w:rPr>
        <w:t>2CO 13:1</w:t>
      </w:r>
      <w:r>
        <w:rPr>
          <w:lang w:val="es_ES" w:bidi="es_ES"/>
        </w:rPr>
        <w:t xml:space="preserve"> · </w:t>
      </w:r>
      <w:r>
        <w:rPr>
          <w:lang w:val="es_ES" w:bidi="es_ES"/>
        </w:rPr>
        <w:t>GAL 1:18</w:t>
      </w:r>
      <w:r>
        <w:rPr>
          <w:lang w:val="es_ES" w:bidi="es_ES"/>
        </w:rPr>
        <w:t xml:space="preserve"> · </w:t>
      </w:r>
      <w:r>
        <w:rPr>
          <w:lang w:val="es_ES" w:bidi="es_ES"/>
        </w:rPr>
        <w:t>1TI 5:19</w:t>
      </w:r>
      <w:r>
        <w:rPr>
          <w:lang w:val="es_ES" w:bidi="es_ES"/>
        </w:rPr>
        <w:t xml:space="preserve"> · </w:t>
      </w:r>
      <w:r>
        <w:rPr>
          <w:lang w:val="es_ES" w:bidi="es_ES"/>
        </w:rPr>
        <w:t>HEB 10:28</w:t>
      </w:r>
      <w:r>
        <w:rPr>
          <w:lang w:val="es_ES" w:bidi="es_ES"/>
        </w:rPr>
        <w:t xml:space="preserve"> · </w:t>
      </w:r>
      <w:r>
        <w:rPr>
          <w:lang w:val="es_ES" w:bidi="es_ES"/>
        </w:rPr>
        <w:t>JAS 5:17</w:t>
      </w:r>
      <w:r>
        <w:rPr>
          <w:lang w:val="es_ES" w:bidi="es_ES"/>
        </w:rPr>
        <w:t xml:space="preserve"> · </w:t>
      </w:r>
      <w:r>
        <w:rPr>
          <w:lang w:val="es_ES" w:bidi="es_ES"/>
        </w:rPr>
        <w:t>1JN 5:7</w:t>
      </w:r>
      <w:r>
        <w:rPr>
          <w:lang w:val="es_ES" w:bidi="es_ES"/>
        </w:rPr>
        <w:t xml:space="preserve"> · </w:t>
      </w:r>
      <w:r>
        <w:rPr>
          <w:lang w:val="es_ES" w:bidi="es_ES"/>
        </w:rPr>
        <w:t>1JN 5:8</w:t>
      </w:r>
      <w:r>
        <w:rPr>
          <w:lang w:val="es_ES" w:bidi="es_ES"/>
        </w:rPr>
        <w:t xml:space="preserve"> · </w:t>
      </w:r>
      <w:r>
        <w:rPr>
          <w:lang w:val="es_ES" w:bidi="es_ES"/>
        </w:rPr>
        <w:t>REV 6:6</w:t>
      </w:r>
      <w:r>
        <w:rPr>
          <w:lang w:val="es_ES" w:bidi="es_ES"/>
        </w:rPr>
        <w:t xml:space="preserve"> · </w:t>
      </w:r>
      <w:r>
        <w:rPr>
          <w:lang w:val="es_ES" w:bidi="es_ES"/>
        </w:rPr>
        <w:t>REV 8:13</w:t>
      </w:r>
      <w:r>
        <w:rPr>
          <w:lang w:val="es_ES" w:bidi="es_ES"/>
        </w:rPr>
        <w:t xml:space="preserve"> · </w:t>
      </w:r>
      <w:r>
        <w:rPr>
          <w:lang w:val="es_ES" w:bidi="es_ES"/>
        </w:rPr>
        <w:t>REV 9:18</w:t>
      </w:r>
      <w:r>
        <w:rPr>
          <w:lang w:val="es_ES" w:bidi="es_ES"/>
        </w:rPr>
        <w:t xml:space="preserve"> · </w:t>
      </w:r>
      <w:r>
        <w:rPr>
          <w:lang w:val="es_ES" w:bidi="es_ES"/>
        </w:rPr>
        <w:t>REV 11:9</w:t>
      </w:r>
      <w:r>
        <w:rPr>
          <w:lang w:val="es_ES" w:bidi="es_ES"/>
        </w:rPr>
        <w:t xml:space="preserve"> · </w:t>
      </w:r>
      <w:r>
        <w:rPr>
          <w:lang w:val="es_ES" w:bidi="es_ES"/>
        </w:rPr>
        <w:t>REV 11:11</w:t>
      </w:r>
      <w:r>
        <w:rPr>
          <w:lang w:val="es_ES" w:bidi="es_ES"/>
        </w:rPr>
        <w:t xml:space="preserve"> · </w:t>
      </w:r>
      <w:r>
        <w:rPr>
          <w:lang w:val="es_ES" w:bidi="es_ES"/>
        </w:rPr>
        <w:t>REV 16:13</w:t>
      </w:r>
      <w:r>
        <w:rPr>
          <w:lang w:val="es_ES" w:bidi="es_ES"/>
        </w:rPr>
        <w:t xml:space="preserve"> · </w:t>
      </w:r>
      <w:r>
        <w:rPr>
          <w:lang w:val="es_ES" w:bidi="es_ES"/>
        </w:rPr>
        <w:t>REV 16:19</w:t>
      </w:r>
      <w:r>
        <w:rPr>
          <w:lang w:val="es_ES" w:bidi="es_ES"/>
        </w:rPr>
        <w:t xml:space="preserve"> · </w:t>
      </w:r>
      <w:r>
        <w:rPr>
          <w:lang w:val="es_ES" w:bidi="es_ES"/>
        </w:rPr>
        <w:t>REV 21:13</w:t>
      </w:r>
      <w:r>
        <w:rPr>
          <w:lang w:val="es_ES" w:bidi="es_ES"/>
        </w:rPr>
        <w:t xml:space="preserve"> · </w:t>
      </w:r>
      <w:r>
        <w:rPr>
          <w:lang w:val="es_ES" w:bidi="es_ES"/>
        </w:rPr>
        <w:t>REV 21:13</w:t>
      </w:r>
      <w:r>
        <w:rPr>
          <w:lang w:val="es_ES" w:bidi="es_ES"/>
        </w:rPr>
        <w:t xml:space="preserve"> · </w:t>
      </w:r>
      <w:r>
        <w:rPr>
          <w:lang w:val="es_ES" w:bidi="es_ES"/>
        </w:rPr>
        <w:t>REV 21:13</w:t>
      </w:r>
      <w:r>
        <w:rPr>
          <w:lang w:val="es_ES" w:bidi="es_ES"/>
        </w:rPr>
        <w:t xml:space="preserve"> · </w:t>
      </w:r>
      <w:r>
        <w:rPr>
          <w:lang w:val="es_ES" w:bidi="es_ES"/>
        </w:rPr>
        <w:t>REV 21:13</w:t>
      </w:r>
      <w:r>
        <w:rPr>
          <w:lang w:val="es_ES" w:bidi="es_ES"/>
        </w:rPr>
      </w:r>
      <w:r>
        <w:rPr>
          <w:lang w:val="es_ES" w:bidi="es_ES"/>
        </w:rPr>
      </w:r>
    </w:p>
    <w:p>
      <w:pPr/>
      <w:r>
        <w:rPr>
          <w:lang w:val="es_ES" w:bidi="es_ES"/>
        </w:rPr>
      </w:r>
    </w:p>
    <w:p>
      <w:pPr>
        <w:pStyle w:val="Heading2"/>
      </w:pPr>
      <w:r>
        <w:rPr>
          <w:lang w:val="es_ES" w:bidi="es_ES"/>
        </w:rPr>
        <w:t>τρέμω</w:t>
      </w:r>
      <w:r>
        <w:rPr>
          <w:lang w:val="es_ES" w:bidi="es_ES"/>
        </w:rPr>
      </w:r>
    </w:p>
    <w:p>
      <w:pPr>
        <w:pStyle w:val="Heading1"/>
      </w:pPr>
      <w:r>
        <w:rPr>
          <w:lang w:val="es_ES" w:bidi="es_ES"/>
        </w:rPr>
        <w:t>τρέμω</w:t>
      </w:r>
    </w:p>
    <w:p>
      <w:pPr/>
      <w:r>
        <w:rPr>
          <w:lang w:val="es_ES" w:bidi="es_ES"/>
        </w:rPr>
      </w:r>
      <w:r>
        <w:rPr>
          <w:lang w:val="es_ES" w:bidi="es_ES"/>
        </w:rPr>
        <w:t>τρέμω</w:t>
      </w:r>
      <w:r>
        <w:rPr>
          <w:lang w:val="es_ES" w:bidi="es_ES"/>
        </w:rPr>
        <w:t xml:space="preserve"> (</w:t>
      </w:r>
      <w:r>
        <w:rPr>
          <w:lang w:val="es_ES" w:bidi="es_ES"/>
        </w:rPr>
        <w:t>G5141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ἔντρομος</w:t>
      </w:r>
      <w:r>
        <w:rPr>
          <w:lang w:val="es_ES" w:bidi="es_ES"/>
        </w:rPr>
        <w:t xml:space="preserve"> · </w:t>
      </w:r>
      <w:r>
        <w:rPr>
          <w:lang w:val="es_ES" w:bidi="es_ES"/>
        </w:rPr>
        <w:t>τρόμος</w:t>
      </w:r>
    </w:p>
    <w:p>
      <w:pPr/>
      <w:r>
        <w:rPr>
          <w:lang w:val="es_ES" w:bidi="es_ES"/>
        </w:rPr>
      </w:r>
      <w:r>
        <w:rPr>
          <w:lang w:val="es_ES" w:bidi="es_ES"/>
        </w:rPr>
        <w:t>16.6</w:t>
      </w:r>
      <w:r>
        <w:rPr>
          <w:lang w:val="es_ES" w:bidi="es_ES"/>
        </w:rPr>
        <w:t xml:space="preserve"> · </w:t>
      </w:r>
      <w:r>
        <w:rPr>
          <w:lang w:val="es_ES" w:bidi="es_ES"/>
        </w:rPr>
        <w:t>Movimiento No Lineal</w:t>
      </w:r>
    </w:p>
    <w:p>
      <w:pPr/>
      <w:r>
        <w:rPr>
          <w:lang w:val="es_ES" w:bidi="es_ES"/>
        </w:rPr>
      </w:r>
      <w:r>
        <w:rPr>
          <w:lang w:val="es_ES" w:bidi="es_ES"/>
        </w:rPr>
        <w:t>temblar</w:t>
      </w:r>
      <w:r>
        <w:rPr>
          <w:lang w:val="es_ES" w:bidi="es_ES"/>
        </w:rPr>
        <w:t xml:space="preserve">, </w:t>
      </w:r>
      <w:r>
        <w:rPr>
          <w:lang w:val="es_ES" w:bidi="es_ES"/>
        </w:rPr>
        <w:t>temblor</w:t>
      </w:r>
      <w:r>
        <w:rPr>
          <w:lang w:val="es_ES" w:bidi="es_ES"/>
        </w:rPr>
        <w:t xml:space="preserve">, </w:t>
      </w:r>
      <w:r>
        <w:rPr>
          <w:lang w:val="es_ES" w:bidi="es_ES"/>
        </w:rPr>
        <w:t>estremecerse</w:t>
      </w:r>
      <w:r>
        <w:rPr>
          <w:lang w:val="es_ES" w:bidi="es_ES"/>
        </w:rPr>
        <w:t xml:space="preserve">, </w:t>
      </w:r>
      <w:r>
        <w:rPr>
          <w:lang w:val="es_ES" w:bidi="es_ES"/>
        </w:rPr>
        <w:t>sacudirse</w:t>
      </w:r>
      <w:r>
        <w:rPr>
          <w:lang w:val="es_ES" w:bidi="es_ES"/>
        </w:rPr>
        <w:t xml:space="preserve"> </w:t>
      </w:r>
      <w:r>
        <w:rPr>
          <w:lang w:val="es_ES" w:bidi="es_ES"/>
        </w:rPr>
        <w:t>sacudirse o temblar, a menudo implicando miedo o consternación</w:t>
      </w:r>
      <w:r>
        <w:rPr>
          <w:lang w:val="es_ES" w:bidi="es_ES"/>
        </w:rPr>
        <w:t xml:space="preserve"> </w:t>
      </w:r>
      <w:r>
        <w:rPr>
          <w:lang w:val="es_ES" w:bidi="es_ES"/>
        </w:rPr>
        <w:t>En algunos idiomas hay dos términos distintos para temblor, uno relacionado con enfermedad (como en el caso de las crisis epilépticas o los escalofríos y la fiebre asociados con la malaria) y el otro conectado con el miedo.</w:t>
      </w:r>
    </w:p>
    <w:p>
      <w:pPr/>
      <w:r>
        <w:rPr>
          <w:lang w:val="es_ES" w:bidi="es_ES"/>
        </w:rPr>
      </w:r>
      <w:r>
        <w:rPr>
          <w:lang w:val="es_ES" w:bidi="es_ES"/>
        </w:rPr>
        <w:t>MRK 5:33</w:t>
      </w:r>
      <w:r>
        <w:rPr>
          <w:lang w:val="es_ES" w:bidi="es_ES"/>
        </w:rPr>
        <w:t xml:space="preserve"> · </w:t>
      </w:r>
      <w:r>
        <w:rPr>
          <w:lang w:val="es_ES" w:bidi="es_ES"/>
        </w:rPr>
        <w:t>LUK 8:47</w:t>
      </w:r>
    </w:p>
    <w:p>
      <w:pPr/>
      <w:r>
        <w:rPr>
          <w:lang w:val="es_ES" w:bidi="es_ES"/>
        </w:rPr>
      </w:r>
      <w:r>
        <w:rPr>
          <w:lang w:val="es_ES" w:bidi="es_ES"/>
        </w:rPr>
        <w:t>25.259</w:t>
      </w:r>
      <w:r>
        <w:rPr>
          <w:lang w:val="es_ES" w:bidi="es_ES"/>
        </w:rPr>
        <w:t xml:space="preserve"> · </w:t>
      </w:r>
      <w:r>
        <w:rPr>
          <w:lang w:val="es_ES" w:bidi="es_ES"/>
        </w:rPr>
        <w:t>Actitudes y Emociones</w:t>
      </w:r>
      <w:r>
        <w:rPr>
          <w:lang w:val="es_ES" w:bidi="es_ES"/>
        </w:rPr>
        <w:t xml:space="preserve"> · </w:t>
      </w:r>
      <w:r>
        <w:rPr>
          <w:lang w:val="es_ES" w:bidi="es_ES"/>
        </w:rPr>
        <w:t>Miedo, Terror, Alarma</w:t>
      </w:r>
    </w:p>
    <w:p>
      <w:pPr/>
      <w:r>
        <w:rPr>
          <w:lang w:val="es_ES" w:bidi="es_ES"/>
        </w:rPr>
      </w:r>
      <w:r>
        <w:rPr>
          <w:lang w:val="es_ES" w:bidi="es_ES"/>
        </w:rPr>
        <w:t>temer</w:t>
      </w:r>
      <w:r>
        <w:rPr>
          <w:lang w:val="es_ES" w:bidi="es_ES"/>
        </w:rPr>
        <w:t xml:space="preserve">, </w:t>
      </w:r>
      <w:r>
        <w:rPr>
          <w:lang w:val="es_ES" w:bidi="es_ES"/>
        </w:rPr>
        <w:t>tener un gran respeto por</w:t>
      </w:r>
      <w:r>
        <w:rPr>
          <w:lang w:val="es_ES" w:bidi="es_ES"/>
        </w:rPr>
        <w:t xml:space="preserve"> </w:t>
      </w:r>
      <w:r>
        <w:rPr>
          <w:lang w:val="es_ES" w:bidi="es_ES"/>
        </w:rPr>
        <w:t xml:space="preserve">(extensión figurativa del significado de </w:t>
      </w:r>
      <w:r>
        <w:rPr>
          <w:lang w:val="es_ES" w:bidi="es_ES"/>
        </w:rPr>
        <w:t>τρέμω</w:t>
      </w:r>
      <w:r>
        <w:rPr>
          <w:lang w:val="es_ES" w:bidi="es_ES"/>
        </w:rPr>
        <w:t xml:space="preserve">[a] 'temblar', </w:t>
      </w:r>
      <w:hyperlink r:id="rId68">
        <w:r>
          <w:rPr>
            <w:lang w:val="es_ES" w:bidi="es_ES"/>
          </w:rPr>
          <w:rPr>
            <w:color w:val="0000EE"/>
            <w:u w:val="single"/>
          </w:rPr>
          <w:t>16.6</w:t>
        </w:r>
      </w:hyperlink>
      <w:r>
        <w:rPr>
          <w:lang w:val="es_ES" w:bidi="es_ES"/>
        </w:rPr>
        <w:t>) tener tanto miedo que se empieza a temblar, a menudo con la implicación de temor</w:t>
      </w:r>
      <w:r>
        <w:rPr>
          <w:vertAlign w:val="superscript"/>
          <w:lang w:val="es_ES" w:bidi="es_ES"/>
        </w:rPr>
        <w:t>1</w:t>
      </w:r>
      <w:r>
        <w:rPr>
          <w:lang w:val="es_ES" w:bidi="es_ES"/>
        </w:rPr>
        <w:t xml:space="preserve"> </w:t>
      </w:r>
      <w:r>
        <w:rPr>
          <w:lang w:val="es_ES" w:bidi="es_ES"/>
        </w:rPr>
        <w:t xml:space="preserve">Para otra interpretación de τρέμω en </w:t>
      </w:r>
      <w:r>
        <w:rPr>
          <w:lang w:val="es_ES" w:bidi="es_ES"/>
        </w:rPr>
        <w:t>2PE 2:10</w:t>
      </w:r>
      <w:r>
        <w:rPr>
          <w:lang w:val="es_ES" w:bidi="es_ES"/>
        </w:rPr>
        <w:t xml:space="preserve">, ver </w:t>
      </w:r>
      <w:hyperlink r:id="rId69">
        <w:r>
          <w:rPr>
            <w:lang w:val="es_ES" w:bidi="es_ES"/>
          </w:rPr>
          <w:rPr>
            <w:color w:val="0000EE"/>
            <w:u w:val="single"/>
          </w:rPr>
          <w:t>87.14</w:t>
        </w:r>
      </w:hyperlink>
      <w:r>
        <w:rPr>
          <w:lang w:val="es_ES" w:bidi="es_ES"/>
        </w:rPr>
        <w:t>.</w:t>
      </w:r>
    </w:p>
    <w:p>
      <w:pPr/>
      <w:r>
        <w:rPr>
          <w:lang w:val="es_ES" w:bidi="es_ES"/>
        </w:rPr>
      </w:r>
      <w:r>
        <w:rPr>
          <w:lang w:val="es_ES" w:bidi="es_ES"/>
        </w:rPr>
        <w:t>2PE 2:10</w:t>
      </w:r>
    </w:p>
    <w:p>
      <w:pPr/>
      <w:r>
        <w:rPr>
          <w:lang w:val="es_ES" w:bidi="es_ES"/>
        </w:rPr>
      </w:r>
      <w:r>
        <w:rPr>
          <w:lang w:val="es_ES" w:bidi="es_ES"/>
        </w:rPr>
        <w:t>87.14</w:t>
      </w:r>
      <w:r>
        <w:rPr>
          <w:lang w:val="es_ES" w:bidi="es_ES"/>
        </w:rPr>
        <w:t xml:space="preserve"> · </w:t>
      </w:r>
      <w:r>
        <w:rPr>
          <w:lang w:val="es_ES" w:bidi="es_ES"/>
        </w:rPr>
        <w:t>Estatus</w:t>
      </w:r>
      <w:r>
        <w:rPr>
          <w:lang w:val="es_ES" w:bidi="es_ES"/>
        </w:rPr>
        <w:t xml:space="preserve"> · </w:t>
      </w:r>
      <w:r>
        <w:rPr>
          <w:lang w:val="es_ES" w:bidi="es_ES"/>
        </w:rPr>
        <w:t>Honor o respeto en relación con el estatus</w:t>
      </w:r>
    </w:p>
    <w:p>
      <w:pPr/>
      <w:r>
        <w:rPr>
          <w:lang w:val="es_ES" w:bidi="es_ES"/>
        </w:rPr>
      </w:r>
      <w:r>
        <w:rPr>
          <w:lang w:val="es_ES" w:bidi="es_ES"/>
        </w:rPr>
        <w:t>temer</w:t>
      </w:r>
      <w:r>
        <w:rPr>
          <w:lang w:val="es_ES" w:bidi="es_ES"/>
        </w:rPr>
        <w:t xml:space="preserve">, </w:t>
      </w:r>
      <w:r>
        <w:rPr>
          <w:lang w:val="es_ES" w:bidi="es_ES"/>
        </w:rPr>
        <w:t>mostrar gran reverencia por</w:t>
      </w:r>
      <w:r>
        <w:rPr>
          <w:lang w:val="es_ES" w:bidi="es_ES"/>
        </w:rPr>
        <w:t xml:space="preserve">, </w:t>
      </w:r>
      <w:r>
        <w:rPr>
          <w:lang w:val="es_ES" w:bidi="es_ES"/>
        </w:rPr>
        <w:t>mostrar un gran respeto por</w:t>
      </w:r>
      <w:r>
        <w:rPr>
          <w:lang w:val="es_ES" w:bidi="es_ES"/>
        </w:rPr>
        <w:t xml:space="preserve"> </w:t>
      </w:r>
      <w:r>
        <w:rPr>
          <w:lang w:val="es_ES" w:bidi="es_ES"/>
        </w:rPr>
        <w:t>tener una admiración o respeto tan grande por una persona como para involucrar cierta medida de miedo</w:t>
      </w:r>
      <w:r>
        <w:rPr>
          <w:lang w:val="es_ES" w:bidi="es_ES"/>
        </w:rPr>
        <w:t xml:space="preserve"> </w:t>
      </w:r>
      <w:r>
        <w:rPr>
          <w:lang w:val="es_ES" w:bidi="es_ES"/>
        </w:rPr>
        <w:t>En algunos idiomas existen serios problemas al hablar de "temer a Dios", ya que esto podría simplemente implicar "tenerle miedo a Dios", como si fuera alguna especie de monstruo. Si hay un término que signifique "asombro" (tal vez en una frase como "estar asombrado"), podría ser un equivalente adecuado. En algunos casos el asombro se expresa idiomáticamente como "pararse con el corazón en la garganta" o "estar con el corazón latiendo rápido en presencia de alguien".</w:t>
        <w:br/>
      </w:r>
      <w:r>
        <w:rPr>
          <w:lang w:val="es_ES" w:bidi="es_ES"/>
        </w:rPr>
        <w:t xml:space="preserve">Para otra interpretación de τρέμω en </w:t>
      </w:r>
      <w:r>
        <w:rPr>
          <w:lang w:val="es_ES" w:bidi="es_ES"/>
        </w:rPr>
        <w:t>2PE 2:10</w:t>
      </w:r>
      <w:r>
        <w:rPr>
          <w:lang w:val="es_ES" w:bidi="es_ES"/>
        </w:rPr>
        <w:t xml:space="preserve">, ver </w:t>
      </w:r>
      <w:hyperlink r:id="rId70">
        <w:r>
          <w:rPr>
            <w:lang w:val="es_ES" w:bidi="es_ES"/>
          </w:rPr>
          <w:rPr>
            <w:color w:val="0000EE"/>
            <w:u w:val="single"/>
          </w:rPr>
          <w:t>25.259</w:t>
        </w:r>
      </w:hyperlink>
      <w:r>
        <w:rPr>
          <w:lang w:val="es_ES" w:bidi="es_ES"/>
        </w:rPr>
        <w:t>.</w:t>
      </w:r>
    </w:p>
    <w:p>
      <w:pPr/>
      <w:r>
        <w:rPr>
          <w:lang w:val="es_ES" w:bidi="es_ES"/>
        </w:rPr>
      </w:r>
      <w:r>
        <w:rPr>
          <w:lang w:val="es_ES" w:bidi="es_ES"/>
        </w:rPr>
        <w:t>2PE 2:10</w:t>
      </w:r>
    </w:p>
    <w:p>
      <w:pPr/>
      <w:r>
        <w:rPr>
          <w:lang w:val="es_ES" w:bidi="es_ES"/>
        </w:rPr>
      </w:r>
      <w:r>
        <w:rPr>
          <w:vertAlign w:val="superscript"/>
          <w:lang w:val="es_ES" w:bidi="es_ES"/>
        </w:rPr>
        <w:t>1</w:t>
      </w:r>
      <w:r>
        <w:rPr>
          <w:lang w:val="es_ES" w:bidi="es_ES"/>
        </w:rPr>
        <w:t xml:space="preserve"> Es posible considerar a τρέμω[b] (D:25.259) y φρίσσω (D:25.260) como perteneciendo simultáneamente a dos dominios semánticos muy distintos, uno siendo fisiológico, eso es, algún tipo de respuesta física involuntaria causada por el miedo o un gran asombro. Ya que, sin embargo, es la última la que destaca la anterior, se podría pensar que es más justificable tratar estos significados como un asunto de respuestas emotivas y no como eventos fisiológicos.</w:t>
      </w:r>
      <w:r>
        <w:rPr>
          <w:lang w:val="es_ES" w:bidi="es_ES"/>
        </w:rPr>
      </w:r>
      <w:r>
        <w:rPr>
          <w:lang w:val="es_ES" w:bidi="es_ES"/>
        </w:rPr>
      </w:r>
    </w:p>
    <w:p>
      <w:pPr/>
      <w:r>
        <w:rPr>
          <w:lang w:val="es_ES" w:bidi="es_ES"/>
        </w:rPr>
      </w:r>
    </w:p>
    <w:p>
      <w:pPr>
        <w:pStyle w:val="Heading2"/>
      </w:pPr>
      <w:r>
        <w:rPr>
          <w:lang w:val="es_ES" w:bidi="es_ES"/>
        </w:rPr>
        <w:t>τρέφω</w:t>
      </w:r>
      <w:r>
        <w:rPr>
          <w:lang w:val="es_ES" w:bidi="es_ES"/>
        </w:rPr>
      </w:r>
    </w:p>
    <w:p>
      <w:pPr>
        <w:pStyle w:val="Heading1"/>
      </w:pPr>
      <w:r>
        <w:rPr>
          <w:lang w:val="es_ES" w:bidi="es_ES"/>
        </w:rPr>
        <w:t>τρέφω</w:t>
      </w:r>
    </w:p>
    <w:p>
      <w:pPr/>
      <w:r>
        <w:rPr>
          <w:lang w:val="es_ES" w:bidi="es_ES"/>
        </w:rPr>
      </w:r>
      <w:r>
        <w:rPr>
          <w:lang w:val="es_ES" w:bidi="es_ES"/>
        </w:rPr>
        <w:t>τρέφω</w:t>
      </w:r>
      <w:r>
        <w:rPr>
          <w:lang w:val="es_ES" w:bidi="es_ES"/>
        </w:rPr>
        <w:t xml:space="preserve"> (</w:t>
      </w:r>
      <w:r>
        <w:rPr>
          <w:lang w:val="es_ES" w:bidi="es_ES"/>
        </w:rPr>
        <w:t>G5142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ἔθρεψα · pf.pass. τέθραμμαι </w:t>
      </w:r>
      <w:r>
        <w:rPr>
          <w:lang w:val="es_ES" w:bidi="es_ES"/>
        </w:rPr>
        <w:t>|</w:t>
      </w:r>
      <w:r>
        <w:rPr>
          <w:lang w:val="es_ES" w:bidi="es_ES"/>
        </w:rPr>
        <w:t xml:space="preserve"> </w:t>
      </w:r>
      <w:r>
        <w:rPr>
          <w:lang w:val="es_ES" w:bidi="es_ES"/>
        </w:rPr>
        <w:t>ἀνατρέφω</w:t>
      </w:r>
      <w:r>
        <w:rPr>
          <w:lang w:val="es_ES" w:bidi="es_ES"/>
        </w:rPr>
        <w:t xml:space="preserve"> · </w:t>
      </w:r>
      <w:r>
        <w:rPr>
          <w:lang w:val="es_ES" w:bidi="es_ES"/>
        </w:rPr>
        <w:t>διατροφή</w:t>
      </w:r>
      <w:r>
        <w:rPr>
          <w:lang w:val="es_ES" w:bidi="es_ES"/>
        </w:rPr>
        <w:t xml:space="preserve"> · </w:t>
      </w:r>
      <w:r>
        <w:rPr>
          <w:lang w:val="es_ES" w:bidi="es_ES"/>
        </w:rPr>
        <w:t>ἐκτρέφω</w:t>
      </w:r>
      <w:r>
        <w:rPr>
          <w:lang w:val="es_ES" w:bidi="es_ES"/>
        </w:rPr>
        <w:t xml:space="preserve"> · </w:t>
      </w:r>
      <w:r>
        <w:rPr>
          <w:lang w:val="es_ES" w:bidi="es_ES"/>
        </w:rPr>
        <w:t>ἐντρέφομαι</w:t>
      </w:r>
      <w:r>
        <w:rPr>
          <w:lang w:val="es_ES" w:bidi="es_ES"/>
        </w:rPr>
        <w:t xml:space="preserve"> · </w:t>
      </w:r>
      <w:r>
        <w:rPr>
          <w:lang w:val="es_ES" w:bidi="es_ES"/>
        </w:rPr>
        <w:t>θρέμμα</w:t>
      </w:r>
      <w:r>
        <w:rPr>
          <w:lang w:val="es_ES" w:bidi="es_ES"/>
        </w:rPr>
        <w:t xml:space="preserve"> · </w:t>
      </w:r>
      <w:r>
        <w:rPr>
          <w:lang w:val="es_ES" w:bidi="es_ES"/>
        </w:rPr>
        <w:t>θρόμβος</w:t>
      </w:r>
      <w:r>
        <w:rPr>
          <w:lang w:val="es_ES" w:bidi="es_ES"/>
        </w:rPr>
        <w:t xml:space="preserve"> · </w:t>
      </w:r>
      <w:r>
        <w:rPr>
          <w:lang w:val="es_ES" w:bidi="es_ES"/>
        </w:rPr>
        <w:t>σύντροφος</w:t>
      </w:r>
      <w:r>
        <w:rPr>
          <w:lang w:val="es_ES" w:bidi="es_ES"/>
        </w:rPr>
        <w:t xml:space="preserve"> · </w:t>
      </w:r>
      <w:r>
        <w:rPr>
          <w:lang w:val="es_ES" w:bidi="es_ES"/>
        </w:rPr>
        <w:t>τεκνοτροφέω</w:t>
      </w:r>
      <w:r>
        <w:rPr>
          <w:lang w:val="es_ES" w:bidi="es_ES"/>
        </w:rPr>
        <w:t xml:space="preserve"> · </w:t>
      </w:r>
      <w:r>
        <w:rPr>
          <w:lang w:val="es_ES" w:bidi="es_ES"/>
        </w:rPr>
        <w:t>τροφή</w:t>
      </w:r>
      <w:r>
        <w:rPr>
          <w:lang w:val="es_ES" w:bidi="es_ES"/>
        </w:rPr>
        <w:t xml:space="preserve"> · </w:t>
      </w:r>
      <w:r>
        <w:rPr>
          <w:lang w:val="es_ES" w:bidi="es_ES"/>
        </w:rPr>
        <w:t>τροφός</w:t>
      </w:r>
      <w:r>
        <w:rPr>
          <w:lang w:val="es_ES" w:bidi="es_ES"/>
        </w:rPr>
        <w:t xml:space="preserve"> · </w:t>
      </w:r>
      <w:r>
        <w:rPr>
          <w:lang w:val="es_ES" w:bidi="es_ES"/>
        </w:rPr>
        <w:t>τροφοφορέω</w:t>
      </w:r>
    </w:p>
    <w:p>
      <w:pPr/>
      <w:r>
        <w:rPr>
          <w:lang w:val="es_ES" w:bidi="es_ES"/>
        </w:rPr>
      </w:r>
      <w:r>
        <w:rPr>
          <w:lang w:val="es_ES" w:bidi="es_ES"/>
        </w:rPr>
        <w:t>23.6</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proveer comida a</w:t>
      </w:r>
      <w:r>
        <w:rPr>
          <w:lang w:val="es_ES" w:bidi="es_ES"/>
        </w:rPr>
        <w:t xml:space="preserve">, </w:t>
      </w:r>
      <w:r>
        <w:rPr>
          <w:lang w:val="es_ES" w:bidi="es_ES"/>
        </w:rPr>
        <w:t>dar alimento a alguien para que coma</w:t>
      </w:r>
      <w:r>
        <w:rPr>
          <w:lang w:val="es_ES" w:bidi="es_ES"/>
        </w:rPr>
        <w:t xml:space="preserve"> </w:t>
      </w:r>
      <w:r>
        <w:rPr>
          <w:lang w:val="es_ES" w:bidi="es_ES"/>
        </w:rPr>
        <w:t>proveer alimento a, implicando un período de tiempo considerable y el alimento como la nutrición adecuada</w:t>
      </w:r>
      <w:r>
        <w:rPr>
          <w:vertAlign w:val="superscript"/>
          <w:lang w:val="es_ES" w:bidi="es_ES"/>
        </w:rPr>
        <w:t>1</w:t>
      </w:r>
    </w:p>
    <w:p>
      <w:pPr/>
      <w:r>
        <w:rPr>
          <w:lang w:val="es_ES" w:bidi="es_ES"/>
        </w:rPr>
      </w:r>
      <w:r>
        <w:rPr>
          <w:lang w:val="es_ES" w:bidi="es_ES"/>
        </w:rPr>
        <w:t>MAT 6:26</w:t>
      </w:r>
      <w:r>
        <w:rPr>
          <w:lang w:val="es_ES" w:bidi="es_ES"/>
        </w:rPr>
        <w:t xml:space="preserve"> · </w:t>
      </w:r>
      <w:r>
        <w:rPr>
          <w:lang w:val="es_ES" w:bidi="es_ES"/>
        </w:rPr>
        <w:t>MAT 25:37</w:t>
      </w:r>
      <w:r>
        <w:rPr>
          <w:lang w:val="es_ES" w:bidi="es_ES"/>
        </w:rPr>
        <w:t xml:space="preserve"> · </w:t>
      </w:r>
      <w:r>
        <w:rPr>
          <w:lang w:val="es_ES" w:bidi="es_ES"/>
        </w:rPr>
        <w:t>LUK 12:24</w:t>
      </w:r>
      <w:r>
        <w:rPr>
          <w:lang w:val="es_ES" w:bidi="es_ES"/>
        </w:rPr>
        <w:t xml:space="preserve"> · </w:t>
      </w:r>
      <w:r>
        <w:rPr>
          <w:lang w:val="es_ES" w:bidi="es_ES"/>
        </w:rPr>
        <w:t>LUK 23:29</w:t>
      </w:r>
      <w:r>
        <w:rPr>
          <w:lang w:val="es_ES" w:bidi="es_ES"/>
        </w:rPr>
        <w:t xml:space="preserve"> · </w:t>
      </w:r>
      <w:r>
        <w:rPr>
          <w:lang w:val="es_ES" w:bidi="es_ES"/>
        </w:rPr>
        <w:t>ACT 12:20</w:t>
      </w:r>
      <w:r>
        <w:rPr>
          <w:lang w:val="es_ES" w:bidi="es_ES"/>
        </w:rPr>
        <w:t xml:space="preserve"> · </w:t>
      </w:r>
      <w:r>
        <w:rPr>
          <w:lang w:val="es_ES" w:bidi="es_ES"/>
        </w:rPr>
        <w:t>JAS 5:5</w:t>
      </w:r>
    </w:p>
    <w:p>
      <w:pPr/>
      <w:r>
        <w:rPr>
          <w:lang w:val="es_ES" w:bidi="es_ES"/>
        </w:rPr>
      </w:r>
      <w:r>
        <w:rPr>
          <w:lang w:val="es_ES" w:bidi="es_ES"/>
        </w:rPr>
        <w:t>35.45</w:t>
      </w:r>
      <w:r>
        <w:rPr>
          <w:lang w:val="es_ES" w:bidi="es_ES"/>
        </w:rPr>
        <w:t xml:space="preserve"> · </w:t>
      </w:r>
      <w:r>
        <w:rPr>
          <w:lang w:val="es_ES" w:bidi="es_ES"/>
        </w:rPr>
        <w:t>Ayudar, Cuidar de</w:t>
      </w:r>
      <w:r>
        <w:rPr>
          <w:lang w:val="es_ES" w:bidi="es_ES"/>
        </w:rPr>
        <w:t xml:space="preserve"> · </w:t>
      </w:r>
      <w:r>
        <w:rPr>
          <w:lang w:val="es_ES" w:bidi="es_ES"/>
        </w:rPr>
        <w:t>Cuidar a, atender a</w:t>
      </w:r>
    </w:p>
    <w:p>
      <w:pPr/>
      <w:r>
        <w:rPr>
          <w:lang w:val="es_ES" w:bidi="es_ES"/>
        </w:rPr>
      </w:r>
      <w:r>
        <w:rPr>
          <w:lang w:val="es_ES" w:bidi="es_ES"/>
        </w:rPr>
        <w:t>cuidar de</w:t>
      </w:r>
      <w:r>
        <w:rPr>
          <w:lang w:val="es_ES" w:bidi="es_ES"/>
        </w:rPr>
        <w:t xml:space="preserve"> </w:t>
      </w:r>
      <w:r>
        <w:rPr>
          <w:lang w:val="es_ES" w:bidi="es_ES"/>
        </w:rPr>
        <w:t>cuidar de, con especial referencia a suministrar la nutrición necesaria</w:t>
      </w:r>
    </w:p>
    <w:p>
      <w:pPr/>
      <w:r>
        <w:rPr>
          <w:lang w:val="es_ES" w:bidi="es_ES"/>
        </w:rPr>
      </w:r>
      <w:r>
        <w:rPr>
          <w:lang w:val="es_ES" w:bidi="es_ES"/>
        </w:rPr>
        <w:t>JAS 5:5</w:t>
      </w:r>
      <w:r>
        <w:rPr>
          <w:lang w:val="es_ES" w:bidi="es_ES"/>
        </w:rPr>
        <w:t xml:space="preserve"> · </w:t>
      </w:r>
      <w:r>
        <w:rPr>
          <w:lang w:val="es_ES" w:bidi="es_ES"/>
        </w:rPr>
        <w:t>REV 12:6</w:t>
      </w:r>
      <w:r>
        <w:rPr>
          <w:lang w:val="es_ES" w:bidi="es_ES"/>
        </w:rPr>
        <w:t xml:space="preserve"> · </w:t>
      </w:r>
      <w:r>
        <w:rPr>
          <w:lang w:val="es_ES" w:bidi="es_ES"/>
        </w:rPr>
        <w:t>REV 12:14</w:t>
      </w:r>
    </w:p>
    <w:p>
      <w:pPr/>
      <w:r>
        <w:rPr>
          <w:lang w:val="es_ES" w:bidi="es_ES"/>
        </w:rPr>
      </w:r>
      <w:r>
        <w:rPr>
          <w:lang w:val="es_ES" w:bidi="es_ES"/>
        </w:rPr>
        <w:t>35.51</w:t>
      </w:r>
      <w:r>
        <w:rPr>
          <w:lang w:val="es_ES" w:bidi="es_ES"/>
        </w:rPr>
        <w:t xml:space="preserve"> · </w:t>
      </w:r>
      <w:r>
        <w:rPr>
          <w:lang w:val="es_ES" w:bidi="es_ES"/>
        </w:rPr>
        <w:t>Ayudar, Cuidar de</w:t>
      </w:r>
      <w:r>
        <w:rPr>
          <w:lang w:val="es_ES" w:bidi="es_ES"/>
        </w:rPr>
        <w:t xml:space="preserve"> · </w:t>
      </w:r>
      <w:r>
        <w:rPr>
          <w:lang w:val="es_ES" w:bidi="es_ES"/>
        </w:rPr>
        <w:t>Criar, educar</w:t>
      </w:r>
    </w:p>
    <w:p>
      <w:pPr/>
      <w:r>
        <w:rPr>
          <w:lang w:val="es_ES" w:bidi="es_ES"/>
        </w:rPr>
      </w:r>
      <w:r>
        <w:rPr>
          <w:lang w:val="es_ES" w:bidi="es_ES"/>
        </w:rPr>
        <w:t>criar</w:t>
      </w:r>
      <w:r>
        <w:rPr>
          <w:lang w:val="es_ES" w:bidi="es_ES"/>
        </w:rPr>
        <w:t xml:space="preserve"> </w:t>
      </w:r>
      <w:r>
        <w:rPr>
          <w:lang w:val="es_ES" w:bidi="es_ES"/>
        </w:rPr>
        <w:t>criar a un niño hasta la madurez al proveer para sus necesidades físicas y psicológicas</w:t>
      </w:r>
      <w:r>
        <w:rPr>
          <w:vertAlign w:val="superscript"/>
          <w:lang w:val="es_ES" w:bidi="es_ES"/>
        </w:rPr>
        <w:t>2</w:t>
      </w:r>
      <w:r>
        <w:rPr>
          <w:lang w:val="es_ES" w:bidi="es_ES"/>
        </w:rPr>
        <w:t xml:space="preserve"> </w:t>
      </w:r>
      <w:r>
        <w:rPr>
          <w:lang w:val="es_ES" w:bidi="es_ES"/>
        </w:rPr>
        <w:t>Criar niños puede expresarse de diferentes maneras, por ejemplo, "dar comida a los niños", "cuidar de los niños", "ser padre para los niños", "hacer que un niño se convierta en adulto" o "hacer que un niño se vuelva como uno mismo".</w:t>
      </w:r>
    </w:p>
    <w:p>
      <w:pPr/>
      <w:r>
        <w:rPr>
          <w:lang w:val="es_ES" w:bidi="es_ES"/>
        </w:rPr>
      </w:r>
      <w:r>
        <w:rPr>
          <w:lang w:val="es_ES" w:bidi="es_ES"/>
        </w:rPr>
        <w:t>LUK 4:16</w:t>
      </w:r>
    </w:p>
    <w:p>
      <w:pPr/>
      <w:r>
        <w:rPr>
          <w:lang w:val="es_ES" w:bidi="es_ES"/>
        </w:rPr>
      </w:r>
      <w:r>
        <w:rPr>
          <w:vertAlign w:val="superscript"/>
          <w:lang w:val="es_ES" w:bidi="es_ES"/>
        </w:rPr>
        <w:t>1</w:t>
      </w:r>
      <w:r>
        <w:rPr>
          <w:lang w:val="es_ES" w:bidi="es_ES"/>
        </w:rPr>
        <w:t xml:space="preserve"> Es posible que ἐκτρέφω[a] sea un tanto más enfático que τρέφω[a], pero esto no es posible determinarlo desde los contextos existentes.</w:t>
      </w:r>
      <w:r>
        <w:rPr>
          <w:lang w:val="es_ES" w:bidi="es_ES"/>
        </w:rPr>
        <w:t xml:space="preserve"> </w:t>
      </w:r>
      <w:r>
        <w:rPr>
          <w:vertAlign w:val="superscript"/>
          <w:lang w:val="es_ES" w:bidi="es_ES"/>
        </w:rPr>
        <w:t>2</w:t>
      </w:r>
      <w:r>
        <w:rPr>
          <w:lang w:val="es_ES" w:bidi="es_ES"/>
        </w:rPr>
        <w:t xml:space="preserve"> Puede muy bien haber sutiles diferencias de significado en las series de D:35.51, pero no hay una evidencia contextual directa que apoye distinciones importantes de significado.</w:t>
      </w:r>
      <w:r>
        <w:rPr>
          <w:lang w:val="es_ES" w:bidi="es_ES"/>
        </w:rPr>
      </w:r>
      <w:r>
        <w:rPr>
          <w:lang w:val="es_ES" w:bidi="es_ES"/>
        </w:rPr>
      </w:r>
    </w:p>
    <w:p>
      <w:pPr/>
      <w:r>
        <w:rPr>
          <w:lang w:val="es_ES" w:bidi="es_ES"/>
        </w:rPr>
      </w:r>
    </w:p>
    <w:p>
      <w:pPr>
        <w:pStyle w:val="Heading2"/>
      </w:pPr>
      <w:r>
        <w:rPr>
          <w:lang w:val="es_ES" w:bidi="es_ES"/>
        </w:rPr>
        <w:t>τρέχω</w:t>
      </w:r>
      <w:r>
        <w:rPr>
          <w:lang w:val="es_ES" w:bidi="es_ES"/>
        </w:rPr>
      </w:r>
    </w:p>
    <w:p>
      <w:pPr>
        <w:pStyle w:val="Heading1"/>
      </w:pPr>
      <w:r>
        <w:rPr>
          <w:lang w:val="es_ES" w:bidi="es_ES"/>
        </w:rPr>
        <w:t>τρέχω</w:t>
      </w:r>
    </w:p>
    <w:p>
      <w:pPr/>
      <w:r>
        <w:rPr>
          <w:lang w:val="es_ES" w:bidi="es_ES"/>
        </w:rPr>
      </w:r>
      <w:r>
        <w:rPr>
          <w:lang w:val="es_ES" w:bidi="es_ES"/>
        </w:rPr>
        <w:t>τρέχω</w:t>
      </w:r>
      <w:r>
        <w:rPr>
          <w:lang w:val="es_ES" w:bidi="es_ES"/>
        </w:rPr>
        <w:t xml:space="preserve"> (</w:t>
      </w:r>
      <w:r>
        <w:rPr>
          <w:lang w:val="es_ES" w:bidi="es_ES"/>
        </w:rPr>
        <w:t>G5143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ἔδραμον · ptc. δραμών </w:t>
      </w:r>
      <w:r>
        <w:rPr>
          <w:lang w:val="es_ES" w:bidi="es_ES"/>
        </w:rPr>
        <w:t>|</w:t>
      </w:r>
      <w:r>
        <w:rPr>
          <w:lang w:val="es_ES" w:bidi="es_ES"/>
        </w:rPr>
        <w:t xml:space="preserve"> </w:t>
      </w:r>
      <w:r>
        <w:rPr>
          <w:lang w:val="es_ES" w:bidi="es_ES"/>
        </w:rPr>
        <w:t>δρόμος</w:t>
      </w:r>
      <w:r>
        <w:rPr>
          <w:lang w:val="es_ES" w:bidi="es_ES"/>
        </w:rPr>
        <w:t xml:space="preserve"> · </w:t>
      </w:r>
      <w:r>
        <w:rPr>
          <w:lang w:val="es_ES" w:bidi="es_ES"/>
        </w:rPr>
        <w:t>εἰστρέχω</w:t>
      </w:r>
      <w:r>
        <w:rPr>
          <w:lang w:val="es_ES" w:bidi="es_ES"/>
        </w:rPr>
        <w:t xml:space="preserve"> · </w:t>
      </w:r>
      <w:r>
        <w:rPr>
          <w:lang w:val="es_ES" w:bidi="es_ES"/>
        </w:rPr>
        <w:t>ἐπισυντρέχω</w:t>
      </w:r>
      <w:r>
        <w:rPr>
          <w:lang w:val="es_ES" w:bidi="es_ES"/>
        </w:rPr>
        <w:t xml:space="preserve"> · </w:t>
      </w:r>
      <w:r>
        <w:rPr>
          <w:lang w:val="es_ES" w:bidi="es_ES"/>
        </w:rPr>
        <w:t>εὐθυδρομέω</w:t>
      </w:r>
      <w:r>
        <w:rPr>
          <w:lang w:val="es_ES" w:bidi="es_ES"/>
        </w:rPr>
        <w:t xml:space="preserve"> · </w:t>
      </w:r>
      <w:r>
        <w:rPr>
          <w:lang w:val="es_ES" w:bidi="es_ES"/>
        </w:rPr>
        <w:t>κατατρέχω</w:t>
      </w:r>
      <w:r>
        <w:rPr>
          <w:lang w:val="es_ES" w:bidi="es_ES"/>
        </w:rPr>
        <w:t xml:space="preserve"> · </w:t>
      </w:r>
      <w:r>
        <w:rPr>
          <w:lang w:val="es_ES" w:bidi="es_ES"/>
        </w:rPr>
        <w:t>περιτρέχω</w:t>
      </w:r>
      <w:r>
        <w:rPr>
          <w:lang w:val="es_ES" w:bidi="es_ES"/>
        </w:rPr>
        <w:t xml:space="preserve"> · </w:t>
      </w:r>
      <w:r>
        <w:rPr>
          <w:lang w:val="es_ES" w:bidi="es_ES"/>
        </w:rPr>
        <w:t>πρόδρομος</w:t>
      </w:r>
      <w:r>
        <w:rPr>
          <w:lang w:val="es_ES" w:bidi="es_ES"/>
        </w:rPr>
        <w:t xml:space="preserve"> · </w:t>
      </w:r>
      <w:r>
        <w:rPr>
          <w:lang w:val="es_ES" w:bidi="es_ES"/>
        </w:rPr>
        <w:t>προστρέχω</w:t>
      </w:r>
      <w:r>
        <w:rPr>
          <w:lang w:val="es_ES" w:bidi="es_ES"/>
        </w:rPr>
        <w:t xml:space="preserve"> · </w:t>
      </w:r>
      <w:r>
        <w:rPr>
          <w:lang w:val="es_ES" w:bidi="es_ES"/>
        </w:rPr>
        <w:t>συνδρομή</w:t>
      </w:r>
      <w:r>
        <w:rPr>
          <w:lang w:val="es_ES" w:bidi="es_ES"/>
        </w:rPr>
        <w:t xml:space="preserve"> · </w:t>
      </w:r>
      <w:r>
        <w:rPr>
          <w:lang w:val="es_ES" w:bidi="es_ES"/>
        </w:rPr>
        <w:t>συντρέχω</w:t>
      </w:r>
      <w:r>
        <w:rPr>
          <w:lang w:val="es_ES" w:bidi="es_ES"/>
        </w:rPr>
        <w:t xml:space="preserve"> · </w:t>
      </w:r>
      <w:r>
        <w:rPr>
          <w:lang w:val="es_ES" w:bidi="es_ES"/>
        </w:rPr>
        <w:t>τροχιά</w:t>
      </w:r>
      <w:r>
        <w:rPr>
          <w:lang w:val="es_ES" w:bidi="es_ES"/>
        </w:rPr>
        <w:t xml:space="preserve"> · </w:t>
      </w:r>
      <w:r>
        <w:rPr>
          <w:lang w:val="es_ES" w:bidi="es_ES"/>
        </w:rPr>
        <w:t>τροχός</w:t>
      </w:r>
      <w:r>
        <w:rPr>
          <w:lang w:val="es_ES" w:bidi="es_ES"/>
        </w:rPr>
        <w:t xml:space="preserve"> · </w:t>
      </w:r>
      <w:r>
        <w:rPr>
          <w:lang w:val="es_ES" w:bidi="es_ES"/>
        </w:rPr>
        <w:t>ὑποτρέχω</w:t>
      </w:r>
    </w:p>
    <w:p>
      <w:pPr/>
      <w:r>
        <w:rPr>
          <w:lang w:val="es_ES" w:bidi="es_ES"/>
        </w:rPr>
      </w:r>
      <w:r>
        <w:rPr>
          <w:lang w:val="es_ES" w:bidi="es_ES"/>
        </w:rPr>
        <w:t>15.230</w:t>
      </w:r>
      <w:r>
        <w:rPr>
          <w:lang w:val="es_ES" w:bidi="es_ES"/>
        </w:rPr>
        <w:t xml:space="preserve"> · </w:t>
      </w:r>
      <w:r>
        <w:rPr>
          <w:lang w:val="es_ES" w:bidi="es_ES"/>
        </w:rPr>
        <w:t>Movimiento lineal</w:t>
      </w:r>
      <w:r>
        <w:rPr>
          <w:lang w:val="es_ES" w:bidi="es_ES"/>
        </w:rPr>
        <w:t xml:space="preserve"> · </w:t>
      </w:r>
      <w:r>
        <w:rPr>
          <w:lang w:val="es_ES" w:bidi="es_ES"/>
        </w:rPr>
        <w:t>Correr</w:t>
      </w:r>
    </w:p>
    <w:p>
      <w:pPr/>
      <w:r>
        <w:rPr>
          <w:lang w:val="es_ES" w:bidi="es_ES"/>
        </w:rPr>
      </w:r>
      <w:r>
        <w:rPr>
          <w:lang w:val="es_ES" w:bidi="es_ES"/>
        </w:rPr>
        <w:t>correr</w:t>
      </w:r>
      <w:r>
        <w:rPr>
          <w:lang w:val="es_ES" w:bidi="es_ES"/>
        </w:rPr>
        <w:t xml:space="preserve">, </w:t>
      </w:r>
      <w:r>
        <w:rPr>
          <w:lang w:val="es_ES" w:bidi="es_ES"/>
        </w:rPr>
        <w:t>apurarse</w:t>
      </w:r>
      <w:r>
        <w:rPr>
          <w:lang w:val="es_ES" w:bidi="es_ES"/>
        </w:rPr>
        <w:t xml:space="preserve"> </w:t>
      </w:r>
      <w:r>
        <w:rPr>
          <w:lang w:val="es_ES" w:bidi="es_ES"/>
        </w:rPr>
        <w:t>correr, con énfasis en la velocidad relativa en contraste con caminar</w:t>
      </w:r>
      <w:r>
        <w:rPr>
          <w:lang w:val="es_ES" w:bidi="es_ES"/>
        </w:rPr>
        <w:t xml:space="preserve"> </w:t>
      </w:r>
      <w:r>
        <w:rPr>
          <w:lang w:val="es_ES" w:bidi="es_ES"/>
        </w:rPr>
        <w:t xml:space="preserve">τρέχω[a] también ocurre en contextos figurativos: δι ̓ ὑπομονῆς τρέχωμεν τὸν προκείμενον ἡμῖν ἀγῶνα "vamos a correr con determinación la carrera que nos espera" </w:t>
      </w:r>
      <w:r>
        <w:rPr>
          <w:lang w:val="es_ES" w:bidi="es_ES"/>
        </w:rPr>
        <w:t>HEB 12:1</w:t>
      </w:r>
      <w:r>
        <w:rPr>
          <w:lang w:val="es_ES" w:bidi="es_ES"/>
        </w:rPr>
        <w:t>.</w:t>
      </w:r>
    </w:p>
    <w:p>
      <w:pPr/>
      <w:r>
        <w:rPr>
          <w:lang w:val="es_ES" w:bidi="es_ES"/>
        </w:rPr>
      </w:r>
      <w:r>
        <w:rPr>
          <w:lang w:val="es_ES" w:bidi="es_ES"/>
        </w:rPr>
        <w:t>MAT 27:48</w:t>
      </w:r>
      <w:r>
        <w:rPr>
          <w:lang w:val="es_ES" w:bidi="es_ES"/>
        </w:rPr>
        <w:t xml:space="preserve"> · </w:t>
      </w:r>
      <w:r>
        <w:rPr>
          <w:lang w:val="es_ES" w:bidi="es_ES"/>
        </w:rPr>
        <w:t>MAT 28:8</w:t>
      </w:r>
      <w:r>
        <w:rPr>
          <w:lang w:val="es_ES" w:bidi="es_ES"/>
        </w:rPr>
        <w:t xml:space="preserve"> · </w:t>
      </w:r>
      <w:r>
        <w:rPr>
          <w:lang w:val="es_ES" w:bidi="es_ES"/>
        </w:rPr>
        <w:t>MRK 5:6</w:t>
      </w:r>
      <w:r>
        <w:rPr>
          <w:lang w:val="es_ES" w:bidi="es_ES"/>
        </w:rPr>
        <w:t xml:space="preserve"> · </w:t>
      </w:r>
      <w:r>
        <w:rPr>
          <w:lang w:val="es_ES" w:bidi="es_ES"/>
        </w:rPr>
        <w:t>MRK 15:36</w:t>
      </w:r>
      <w:r>
        <w:rPr>
          <w:lang w:val="es_ES" w:bidi="es_ES"/>
        </w:rPr>
        <w:t xml:space="preserve"> · </w:t>
      </w:r>
      <w:r>
        <w:rPr>
          <w:lang w:val="es_ES" w:bidi="es_ES"/>
        </w:rPr>
        <w:t>LUK 15:20</w:t>
      </w:r>
      <w:r>
        <w:rPr>
          <w:lang w:val="es_ES" w:bidi="es_ES"/>
        </w:rPr>
        <w:t xml:space="preserve"> · </w:t>
      </w:r>
      <w:r>
        <w:rPr>
          <w:lang w:val="es_ES" w:bidi="es_ES"/>
        </w:rPr>
        <w:t>LUK 24:12</w:t>
      </w:r>
      <w:r>
        <w:rPr>
          <w:lang w:val="es_ES" w:bidi="es_ES"/>
        </w:rPr>
        <w:t xml:space="preserve"> · </w:t>
      </w:r>
      <w:r>
        <w:rPr>
          <w:lang w:val="es_ES" w:bidi="es_ES"/>
        </w:rPr>
        <w:t>JHN 20:2</w:t>
      </w:r>
      <w:r>
        <w:rPr>
          <w:lang w:val="es_ES" w:bidi="es_ES"/>
        </w:rPr>
        <w:t xml:space="preserve"> · </w:t>
      </w:r>
      <w:r>
        <w:rPr>
          <w:lang w:val="es_ES" w:bidi="es_ES"/>
        </w:rPr>
        <w:t>JHN 20:4</w:t>
      </w:r>
      <w:r>
        <w:rPr>
          <w:lang w:val="es_ES" w:bidi="es_ES"/>
        </w:rPr>
        <w:t xml:space="preserve"> · </w:t>
      </w:r>
      <w:r>
        <w:rPr>
          <w:lang w:val="es_ES" w:bidi="es_ES"/>
        </w:rPr>
        <w:t>1CO 9:24</w:t>
      </w:r>
      <w:r>
        <w:rPr>
          <w:lang w:val="es_ES" w:bidi="es_ES"/>
        </w:rPr>
        <w:t xml:space="preserve"> · </w:t>
      </w:r>
      <w:r>
        <w:rPr>
          <w:lang w:val="es_ES" w:bidi="es_ES"/>
        </w:rPr>
        <w:t>1CO 9:24</w:t>
      </w:r>
      <w:r>
        <w:rPr>
          <w:lang w:val="es_ES" w:bidi="es_ES"/>
        </w:rPr>
        <w:t xml:space="preserve"> · </w:t>
      </w:r>
      <w:r>
        <w:rPr>
          <w:lang w:val="es_ES" w:bidi="es_ES"/>
        </w:rPr>
        <w:t>1CO 9:24</w:t>
      </w:r>
      <w:r>
        <w:rPr>
          <w:lang w:val="es_ES" w:bidi="es_ES"/>
        </w:rPr>
        <w:t xml:space="preserve"> · </w:t>
      </w:r>
      <w:r>
        <w:rPr>
          <w:lang w:val="es_ES" w:bidi="es_ES"/>
        </w:rPr>
        <w:t>1CO 9:26</w:t>
      </w:r>
      <w:r>
        <w:rPr>
          <w:lang w:val="es_ES" w:bidi="es_ES"/>
        </w:rPr>
        <w:t xml:space="preserve"> · </w:t>
      </w:r>
      <w:r>
        <w:rPr>
          <w:lang w:val="es_ES" w:bidi="es_ES"/>
        </w:rPr>
        <w:t>GAL 2:2</w:t>
      </w:r>
      <w:r>
        <w:rPr>
          <w:lang w:val="es_ES" w:bidi="es_ES"/>
        </w:rPr>
        <w:t xml:space="preserve"> · </w:t>
      </w:r>
      <w:r>
        <w:rPr>
          <w:lang w:val="es_ES" w:bidi="es_ES"/>
        </w:rPr>
        <w:t>GAL 2:2</w:t>
      </w:r>
      <w:r>
        <w:rPr>
          <w:lang w:val="es_ES" w:bidi="es_ES"/>
        </w:rPr>
        <w:t xml:space="preserve"> · </w:t>
      </w:r>
      <w:r>
        <w:rPr>
          <w:lang w:val="es_ES" w:bidi="es_ES"/>
        </w:rPr>
        <w:t>PHP 2:16</w:t>
      </w:r>
      <w:r>
        <w:rPr>
          <w:lang w:val="es_ES" w:bidi="es_ES"/>
        </w:rPr>
        <w:t xml:space="preserve"> · </w:t>
      </w:r>
      <w:r>
        <w:rPr>
          <w:lang w:val="es_ES" w:bidi="es_ES"/>
        </w:rPr>
        <w:t>2TH 3:1</w:t>
      </w:r>
      <w:r>
        <w:rPr>
          <w:lang w:val="es_ES" w:bidi="es_ES"/>
        </w:rPr>
        <w:t xml:space="preserve"> · </w:t>
      </w:r>
      <w:r>
        <w:rPr>
          <w:lang w:val="es_ES" w:bidi="es_ES"/>
        </w:rPr>
        <w:t>HEB 12:1</w:t>
      </w:r>
      <w:r>
        <w:rPr>
          <w:lang w:val="es_ES" w:bidi="es_ES"/>
        </w:rPr>
        <w:t xml:space="preserve"> · </w:t>
      </w:r>
      <w:r>
        <w:rPr>
          <w:lang w:val="es_ES" w:bidi="es_ES"/>
        </w:rPr>
        <w:t>REV 9:9</w:t>
      </w:r>
    </w:p>
    <w:p>
      <w:pPr/>
      <w:r>
        <w:rPr>
          <w:lang w:val="es_ES" w:bidi="es_ES"/>
        </w:rPr>
      </w:r>
      <w:r>
        <w:rPr>
          <w:lang w:val="es_ES" w:bidi="es_ES"/>
        </w:rPr>
        <w:t>68.61</w:t>
      </w:r>
      <w:r>
        <w:rPr>
          <w:lang w:val="es_ES" w:bidi="es_ES"/>
        </w:rPr>
        <w:t xml:space="preserve"> · </w:t>
      </w:r>
      <w:r>
        <w:rPr>
          <w:lang w:val="es_ES" w:bidi="es_ES"/>
        </w:rPr>
        <w:t>Aspecto</w:t>
      </w:r>
      <w:r>
        <w:rPr>
          <w:lang w:val="es_ES" w:bidi="es_ES"/>
        </w:rPr>
        <w:t xml:space="preserve"> · </w:t>
      </w:r>
      <w:r>
        <w:rPr>
          <w:lang w:val="es_ES" w:bidi="es_ES"/>
        </w:rPr>
        <w:t>Tratar, Intentar</w:t>
      </w:r>
    </w:p>
    <w:p>
      <w:pPr/>
      <w:r>
        <w:rPr>
          <w:lang w:val="es_ES" w:bidi="es_ES"/>
        </w:rPr>
      </w:r>
      <w:r>
        <w:rPr>
          <w:lang w:val="es_ES" w:bidi="es_ES"/>
        </w:rPr>
        <w:t>tratar</w:t>
      </w:r>
      <w:r>
        <w:rPr>
          <w:lang w:val="es_ES" w:bidi="es_ES"/>
        </w:rPr>
        <w:t xml:space="preserve">, </w:t>
      </w:r>
      <w:r>
        <w:rPr>
          <w:lang w:val="es_ES" w:bidi="es_ES"/>
        </w:rPr>
        <w:t>intentar hacer</w:t>
      </w:r>
      <w:r>
        <w:rPr>
          <w:lang w:val="es_ES" w:bidi="es_ES"/>
        </w:rPr>
        <w:t xml:space="preserve"> </w:t>
      </w:r>
      <w:r>
        <w:rPr>
          <w:lang w:val="es_ES" w:bidi="es_ES"/>
        </w:rPr>
        <w:t>tratar de hacer algo (utilizado en una construcción absoluta)</w:t>
      </w:r>
    </w:p>
    <w:p>
      <w:pPr/>
      <w:r>
        <w:rPr>
          <w:lang w:val="es_ES" w:bidi="es_ES"/>
        </w:rPr>
      </w:r>
      <w:r>
        <w:rPr>
          <w:lang w:val="es_ES" w:bidi="es_ES"/>
        </w:rPr>
        <w:t>ROM 9:16</w:t>
      </w:r>
    </w:p>
    <w:p>
      <w:pPr/>
      <w:r>
        <w:rPr>
          <w:lang w:val="es_ES" w:bidi="es_ES"/>
        </w:rPr>
      </w:r>
      <w:r>
        <w:rPr>
          <w:lang w:val="es_ES" w:bidi="es_ES"/>
        </w:rPr>
        <w:t>41.14</w:t>
      </w:r>
      <w:r>
        <w:rPr>
          <w:lang w:val="es_ES" w:bidi="es_ES"/>
        </w:rPr>
        <w:t xml:space="preserve"> · </w:t>
      </w:r>
      <w:r>
        <w:rPr>
          <w:lang w:val="es_ES" w:bidi="es_ES"/>
        </w:rPr>
        <w:t>Comportamiento y estados relacionados</w:t>
      </w:r>
      <w:r>
        <w:rPr>
          <w:lang w:val="es_ES" w:bidi="es_ES"/>
        </w:rPr>
        <w:t xml:space="preserve"> · </w:t>
      </w:r>
      <w:r>
        <w:rPr>
          <w:lang w:val="es_ES" w:bidi="es_ES"/>
        </w:rPr>
        <w:t>Comportamiento, conducta</w:t>
      </w:r>
    </w:p>
    <w:p>
      <w:pPr/>
      <w:r>
        <w:rPr>
          <w:lang w:val="es_ES" w:bidi="es_ES"/>
        </w:rPr>
      </w:r>
      <w:r>
        <w:rPr>
          <w:lang w:val="es_ES" w:bidi="es_ES"/>
        </w:rPr>
        <w:t>comportarse</w:t>
      </w:r>
      <w:r>
        <w:rPr>
          <w:lang w:val="es_ES" w:bidi="es_ES"/>
        </w:rPr>
        <w:t xml:space="preserve">, </w:t>
      </w:r>
      <w:r>
        <w:rPr>
          <w:lang w:val="es_ES" w:bidi="es_ES"/>
        </w:rPr>
        <w:t>progresar</w:t>
      </w:r>
      <w:r>
        <w:rPr>
          <w:lang w:val="es_ES" w:bidi="es_ES"/>
        </w:rPr>
        <w:t xml:space="preserve"> </w:t>
      </w:r>
      <w:r>
        <w:rPr>
          <w:lang w:val="es_ES" w:bidi="es_ES"/>
        </w:rPr>
        <w:t>hacer progreso en el comportamiento o la conducta de uno</w:t>
      </w:r>
      <w:r>
        <w:rPr>
          <w:lang w:val="es_ES" w:bidi="es_ES"/>
        </w:rPr>
        <w:t xml:space="preserve"> </w:t>
      </w:r>
      <w:r>
        <w:rPr>
          <w:lang w:val="es_ES" w:bidi="es_ES"/>
        </w:rPr>
        <w:t>También es posible traducir ἐτρέχετε καλῶς como "lo estaban haciendo cada vez mejor".</w:t>
      </w:r>
    </w:p>
    <w:p>
      <w:pPr/>
      <w:r>
        <w:rPr>
          <w:lang w:val="es_ES" w:bidi="es_ES"/>
        </w:rPr>
      </w:r>
      <w:r>
        <w:rPr>
          <w:lang w:val="es_ES" w:bidi="es_ES"/>
        </w:rPr>
        <w:t>GAL 5:7</w:t>
      </w:r>
      <w:r>
        <w:rPr>
          <w:lang w:val="es_ES" w:bidi="es_ES"/>
        </w:rPr>
      </w:r>
      <w:r>
        <w:rPr>
          <w:lang w:val="es_ES" w:bidi="es_ES"/>
        </w:rPr>
      </w:r>
    </w:p>
    <w:p>
      <w:pPr/>
      <w:r>
        <w:rPr>
          <w:lang w:val="es_ES" w:bidi="es_ES"/>
        </w:rPr>
      </w:r>
    </w:p>
    <w:p>
      <w:pPr>
        <w:pStyle w:val="Heading2"/>
      </w:pPr>
      <w:r>
        <w:rPr>
          <w:lang w:val="es_ES" w:bidi="es_ES"/>
        </w:rPr>
        <w:t>τρῆμα</w:t>
      </w:r>
      <w:r>
        <w:rPr>
          <w:lang w:val="es_ES" w:bidi="es_ES"/>
        </w:rPr>
      </w:r>
    </w:p>
    <w:p>
      <w:pPr>
        <w:pStyle w:val="Heading1"/>
      </w:pPr>
      <w:r>
        <w:rPr>
          <w:lang w:val="es_ES" w:bidi="es_ES"/>
        </w:rPr>
        <w:t>τρῆμα</w:t>
      </w:r>
    </w:p>
    <w:p>
      <w:pPr/>
      <w:r>
        <w:rPr>
          <w:lang w:val="es_ES" w:bidi="es_ES"/>
        </w:rPr>
      </w:r>
      <w:r>
        <w:rPr>
          <w:lang w:val="es_ES" w:bidi="es_ES"/>
        </w:rPr>
        <w:t>τρῆμα</w:t>
      </w:r>
      <w:r>
        <w:rPr>
          <w:lang w:val="es_ES" w:bidi="es_ES"/>
        </w:rPr>
        <w:t xml:space="preserve"> (</w:t>
      </w:r>
      <w:r>
        <w:rPr>
          <w:lang w:val="es_ES" w:bidi="es_ES"/>
        </w:rPr>
        <w:t>G5168a</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w:t>
      </w:r>
    </w:p>
    <w:p>
      <w:pPr/>
      <w:r>
        <w:rPr>
          <w:lang w:val="es_ES" w:bidi="es_ES"/>
        </w:rPr>
      </w:r>
      <w:r>
        <w:rPr>
          <w:lang w:val="es_ES" w:bidi="es_ES"/>
        </w:rPr>
        <w:t>6.216</w:t>
      </w:r>
      <w:r>
        <w:rPr>
          <w:lang w:val="es_ES" w:bidi="es_ES"/>
        </w:rPr>
        <w:t xml:space="preserve"> · </w:t>
      </w:r>
      <w:r>
        <w:rPr>
          <w:lang w:val="es_ES" w:bidi="es_ES"/>
        </w:rPr>
        <w:t>Artefactos</w:t>
      </w:r>
      <w:r>
        <w:rPr>
          <w:lang w:val="es_ES" w:bidi="es_ES"/>
        </w:rPr>
        <w:t xml:space="preserve"> · </w:t>
      </w:r>
      <w:r>
        <w:rPr>
          <w:lang w:val="es_ES" w:bidi="es_ES"/>
        </w:rPr>
        <w:t>Misceláneos</w:t>
      </w:r>
    </w:p>
    <w:p>
      <w:pPr/>
      <w:r>
        <w:rPr>
          <w:lang w:val="es_ES" w:bidi="es_ES"/>
        </w:rPr>
      </w:r>
      <w:r>
        <w:rPr>
          <w:lang w:val="es_ES" w:bidi="es_ES"/>
        </w:rPr>
        <w:t>agujero</w:t>
      </w:r>
      <w:r>
        <w:rPr>
          <w:lang w:val="es_ES" w:bidi="es_ES"/>
        </w:rPr>
        <w:t xml:space="preserve"> </w:t>
      </w:r>
      <w:r>
        <w:rPr>
          <w:lang w:val="es_ES" w:bidi="es_ES"/>
        </w:rPr>
        <w:t>una pequeña abertura</w:t>
      </w:r>
      <w:r>
        <w:rPr>
          <w:vertAlign w:val="superscript"/>
          <w:lang w:val="es_ES" w:bidi="es_ES"/>
        </w:rPr>
        <w:t>1</w:t>
      </w:r>
      <w:r>
        <w:rPr>
          <w:lang w:val="es_ES" w:bidi="es_ES"/>
        </w:rPr>
        <w:t xml:space="preserve"> (utilizada en el NT solo con referencia al llamado "ojo" de una aguja).</w:t>
      </w:r>
      <w:r>
        <w:rPr>
          <w:lang w:val="es_ES" w:bidi="es_ES"/>
        </w:rPr>
        <w:t xml:space="preserve"> </w:t>
      </w:r>
      <w:r>
        <w:rPr>
          <w:lang w:val="es_ES" w:bidi="es_ES"/>
        </w:rPr>
        <w:t>Hay varias formas de referirse al orificio de una aguja en diferentes idiomas, por ejemplo, "la nariz de la aguja", "la oreja de la aguja", "la boca de la aguja", e incluso "el ano de la aguja".</w:t>
      </w:r>
    </w:p>
    <w:p>
      <w:pPr/>
      <w:r>
        <w:rPr>
          <w:lang w:val="es_ES" w:bidi="es_ES"/>
        </w:rPr>
      </w:r>
      <w:r>
        <w:rPr>
          <w:lang w:val="es_ES" w:bidi="es_ES"/>
        </w:rPr>
        <w:t>LUK 18:25</w:t>
      </w:r>
    </w:p>
    <w:p>
      <w:pPr/>
      <w:r>
        <w:rPr>
          <w:lang w:val="es_ES" w:bidi="es_ES"/>
        </w:rPr>
      </w:r>
      <w:r>
        <w:rPr>
          <w:vertAlign w:val="superscript"/>
          <w:lang w:val="es_ES" w:bidi="es_ES"/>
        </w:rPr>
        <w:t>1</w:t>
      </w:r>
      <w:r>
        <w:rPr>
          <w:lang w:val="es_ES" w:bidi="es_ES"/>
        </w:rPr>
        <w:t xml:space="preserve"> Los términos τρῆμα, τρύπημα, y τρυμαλιά realmente pertenecerían teóricamente a un dominio de aperturas, agujeros, y aberturas, pero ya que estos términos en el NT están asociados de manera tan cercana a una aguja, parecería más satisfactorio tratarlos juntos con ῥαφίς y βελόνη 'aguja' (D:6.215).</w:t>
      </w:r>
      <w:r>
        <w:rPr>
          <w:lang w:val="es_ES" w:bidi="es_ES"/>
        </w:rPr>
      </w:r>
      <w:r>
        <w:rPr>
          <w:lang w:val="es_ES" w:bidi="es_ES"/>
        </w:rPr>
      </w:r>
    </w:p>
    <w:p>
      <w:pPr/>
      <w:r>
        <w:rPr>
          <w:lang w:val="es_ES" w:bidi="es_ES"/>
        </w:rPr>
      </w:r>
    </w:p>
    <w:p>
      <w:pPr>
        <w:pStyle w:val="Heading2"/>
      </w:pPr>
      <w:r>
        <w:rPr>
          <w:lang w:val="es_ES" w:bidi="es_ES"/>
        </w:rPr>
        <w:t>τριάκοντα</w:t>
      </w:r>
      <w:r>
        <w:rPr>
          <w:lang w:val="es_ES" w:bidi="es_ES"/>
        </w:rPr>
      </w:r>
    </w:p>
    <w:p>
      <w:pPr>
        <w:pStyle w:val="Heading1"/>
      </w:pPr>
      <w:r>
        <w:rPr>
          <w:lang w:val="es_ES" w:bidi="es_ES"/>
        </w:rPr>
        <w:t>τριάκοντα</w:t>
      </w:r>
    </w:p>
    <w:p>
      <w:pPr/>
      <w:r>
        <w:rPr>
          <w:lang w:val="es_ES" w:bidi="es_ES"/>
        </w:rPr>
      </w:r>
      <w:r>
        <w:rPr>
          <w:lang w:val="es_ES" w:bidi="es_ES"/>
        </w:rPr>
        <w:t>τριάκοντα</w:t>
      </w:r>
      <w:r>
        <w:rPr>
          <w:lang w:val="es_ES" w:bidi="es_ES"/>
        </w:rPr>
        <w:t xml:space="preserve"> (</w:t>
      </w:r>
      <w:r>
        <w:rPr>
          <w:lang w:val="es_ES" w:bidi="es_ES"/>
        </w:rPr>
        <w:t>G5144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w:t>
      </w:r>
      <w:r>
        <w:rPr>
          <w:lang w:val="es_ES" w:bidi="es_ES"/>
        </w:rPr>
        <w:t>τρεῖς</w:t>
      </w:r>
    </w:p>
    <w:p>
      <w:pPr/>
      <w:r>
        <w:rPr>
          <w:lang w:val="es_ES" w:bidi="es_ES"/>
        </w:rPr>
      </w:r>
      <w:r>
        <w:rPr>
          <w:lang w:val="es_ES" w:bidi="es_ES"/>
        </w:rPr>
        <w:t>60.26</w:t>
      </w:r>
      <w:r>
        <w:rPr>
          <w:lang w:val="es_ES" w:bidi="es_ES"/>
        </w:rPr>
        <w:t xml:space="preserve"> · </w:t>
      </w:r>
      <w:r>
        <w:rPr>
          <w:lang w:val="es_ES" w:bidi="es_ES"/>
        </w:rPr>
        <w:t>Número</w:t>
      </w:r>
      <w:r>
        <w:rPr>
          <w:lang w:val="es_ES" w:bidi="es_ES"/>
        </w:rPr>
        <w:t xml:space="preserve"> · </w:t>
      </w:r>
      <w:r>
        <w:rPr>
          <w:lang w:val="es_ES" w:bidi="es_ES"/>
        </w:rPr>
        <w:t>Uno, dos, tres, etc. [Números Cardinales]</w:t>
      </w:r>
    </w:p>
    <w:p>
      <w:pPr/>
      <w:r>
        <w:rPr>
          <w:lang w:val="es_ES" w:bidi="es_ES"/>
        </w:rPr>
      </w:r>
      <w:r>
        <w:rPr>
          <w:lang w:val="es_ES" w:bidi="es_ES"/>
        </w:rPr>
        <w:t>trienta</w:t>
      </w:r>
      <w:r>
        <w:rPr>
          <w:lang w:val="es_ES" w:bidi="es_ES"/>
        </w:rPr>
        <w:t xml:space="preserve"> </w:t>
      </w:r>
      <w:r>
        <w:rPr>
          <w:lang w:val="es_ES" w:bidi="es_ES"/>
        </w:rPr>
        <w:t>número cardinal, donde hay treinta instancias de una entidad contable</w:t>
      </w:r>
    </w:p>
    <w:p>
      <w:pPr/>
      <w:r>
        <w:rPr>
          <w:lang w:val="es_ES" w:bidi="es_ES"/>
        </w:rPr>
      </w:r>
      <w:r>
        <w:rPr>
          <w:lang w:val="es_ES" w:bidi="es_ES"/>
        </w:rPr>
        <w:t>MAT 13:8</w:t>
      </w:r>
      <w:r>
        <w:rPr>
          <w:lang w:val="es_ES" w:bidi="es_ES"/>
        </w:rPr>
        <w:t xml:space="preserve"> · </w:t>
      </w:r>
      <w:r>
        <w:rPr>
          <w:lang w:val="es_ES" w:bidi="es_ES"/>
        </w:rPr>
        <w:t>MAT 13:23</w:t>
      </w:r>
      <w:r>
        <w:rPr>
          <w:lang w:val="es_ES" w:bidi="es_ES"/>
        </w:rPr>
        <w:t xml:space="preserve"> · </w:t>
      </w:r>
      <w:r>
        <w:rPr>
          <w:lang w:val="es_ES" w:bidi="es_ES"/>
        </w:rPr>
        <w:t>MAT 26:15</w:t>
      </w:r>
      <w:r>
        <w:rPr>
          <w:lang w:val="es_ES" w:bidi="es_ES"/>
        </w:rPr>
        <w:t xml:space="preserve"> · </w:t>
      </w:r>
      <w:r>
        <w:rPr>
          <w:lang w:val="es_ES" w:bidi="es_ES"/>
        </w:rPr>
        <w:t>MAT 27:3</w:t>
      </w:r>
      <w:r>
        <w:rPr>
          <w:lang w:val="es_ES" w:bidi="es_ES"/>
        </w:rPr>
        <w:t xml:space="preserve"> · </w:t>
      </w:r>
      <w:r>
        <w:rPr>
          <w:lang w:val="es_ES" w:bidi="es_ES"/>
        </w:rPr>
        <w:t>MAT 27:9</w:t>
      </w:r>
      <w:r>
        <w:rPr>
          <w:lang w:val="es_ES" w:bidi="es_ES"/>
        </w:rPr>
        <w:t xml:space="preserve"> · </w:t>
      </w:r>
      <w:r>
        <w:rPr>
          <w:lang w:val="es_ES" w:bidi="es_ES"/>
        </w:rPr>
        <w:t>MRK 4:8</w:t>
      </w:r>
      <w:r>
        <w:rPr>
          <w:lang w:val="es_ES" w:bidi="es_ES"/>
        </w:rPr>
        <w:t xml:space="preserve"> · </w:t>
      </w:r>
      <w:r>
        <w:rPr>
          <w:lang w:val="es_ES" w:bidi="es_ES"/>
        </w:rPr>
        <w:t>MRK 4:20</w:t>
      </w:r>
      <w:r>
        <w:rPr>
          <w:lang w:val="es_ES" w:bidi="es_ES"/>
        </w:rPr>
        <w:t xml:space="preserve"> · </w:t>
      </w:r>
      <w:r>
        <w:rPr>
          <w:lang w:val="es_ES" w:bidi="es_ES"/>
        </w:rPr>
        <w:t>LUK 3:23</w:t>
      </w:r>
      <w:r>
        <w:rPr>
          <w:lang w:val="es_ES" w:bidi="es_ES"/>
        </w:rPr>
        <w:t xml:space="preserve"> · </w:t>
      </w:r>
      <w:r>
        <w:rPr>
          <w:lang w:val="es_ES" w:bidi="es_ES"/>
        </w:rPr>
        <w:t>JHN 5:5</w:t>
      </w:r>
      <w:r>
        <w:rPr>
          <w:lang w:val="es_ES" w:bidi="es_ES"/>
        </w:rPr>
        <w:t xml:space="preserve"> · </w:t>
      </w:r>
      <w:r>
        <w:rPr>
          <w:lang w:val="es_ES" w:bidi="es_ES"/>
        </w:rPr>
        <w:t>JHN 6:19</w:t>
      </w:r>
      <w:r>
        <w:rPr>
          <w:lang w:val="es_ES" w:bidi="es_ES"/>
        </w:rPr>
        <w:t xml:space="preserve"> · </w:t>
      </w:r>
      <w:r>
        <w:rPr>
          <w:lang w:val="es_ES" w:bidi="es_ES"/>
        </w:rPr>
        <w:t>GAL 3:17</w:t>
      </w:r>
      <w:r>
        <w:rPr>
          <w:lang w:val="es_ES" w:bidi="es_ES"/>
        </w:rPr>
      </w:r>
      <w:r>
        <w:rPr>
          <w:lang w:val="es_ES" w:bidi="es_ES"/>
        </w:rPr>
      </w:r>
    </w:p>
    <w:p>
      <w:pPr/>
      <w:r>
        <w:rPr>
          <w:lang w:val="es_ES" w:bidi="es_ES"/>
        </w:rPr>
      </w:r>
    </w:p>
    <w:p>
      <w:pPr>
        <w:pStyle w:val="Heading2"/>
      </w:pPr>
      <w:r>
        <w:rPr>
          <w:lang w:val="es_ES" w:bidi="es_ES"/>
        </w:rPr>
        <w:t>τριακόσιοι</w:t>
      </w:r>
      <w:r>
        <w:rPr>
          <w:lang w:val="es_ES" w:bidi="es_ES"/>
        </w:rPr>
      </w:r>
    </w:p>
    <w:p>
      <w:pPr>
        <w:pStyle w:val="Heading1"/>
      </w:pPr>
      <w:r>
        <w:rPr>
          <w:lang w:val="es_ES" w:bidi="es_ES"/>
        </w:rPr>
        <w:t>τριακόσιοι</w:t>
      </w:r>
    </w:p>
    <w:p>
      <w:pPr/>
      <w:r>
        <w:rPr>
          <w:lang w:val="es_ES" w:bidi="es_ES"/>
        </w:rPr>
      </w:r>
      <w:r>
        <w:rPr>
          <w:lang w:val="es_ES" w:bidi="es_ES"/>
        </w:rPr>
        <w:t>τριακόσιοι</w:t>
      </w:r>
      <w:r>
        <w:rPr>
          <w:lang w:val="es_ES" w:bidi="es_ES"/>
        </w:rPr>
        <w:t xml:space="preserve"> (</w:t>
      </w:r>
      <w:r>
        <w:rPr>
          <w:lang w:val="es_ES" w:bidi="es_ES"/>
        </w:rPr>
        <w:t>G5145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-αι, -α </w:t>
      </w:r>
      <w:r>
        <w:rPr>
          <w:lang w:val="es_ES" w:bidi="es_ES"/>
        </w:rPr>
        <w:t>|</w:t>
      </w:r>
      <w:r>
        <w:rPr>
          <w:lang w:val="es_ES" w:bidi="es_ES"/>
        </w:rPr>
        <w:t xml:space="preserve"> </w:t>
      </w:r>
      <w:r>
        <w:rPr>
          <w:lang w:val="es_ES" w:bidi="es_ES"/>
        </w:rPr>
        <w:t>τρεῖς</w:t>
      </w:r>
    </w:p>
    <w:p>
      <w:pPr/>
      <w:r>
        <w:rPr>
          <w:lang w:val="es_ES" w:bidi="es_ES"/>
        </w:rPr>
      </w:r>
      <w:r>
        <w:rPr>
          <w:lang w:val="es_ES" w:bidi="es_ES"/>
        </w:rPr>
        <w:t>60.35</w:t>
      </w:r>
      <w:r>
        <w:rPr>
          <w:lang w:val="es_ES" w:bidi="es_ES"/>
        </w:rPr>
        <w:t xml:space="preserve"> · </w:t>
      </w:r>
      <w:r>
        <w:rPr>
          <w:lang w:val="es_ES" w:bidi="es_ES"/>
        </w:rPr>
        <w:t>Número</w:t>
      </w:r>
      <w:r>
        <w:rPr>
          <w:lang w:val="es_ES" w:bidi="es_ES"/>
        </w:rPr>
        <w:t xml:space="preserve"> · </w:t>
      </w:r>
      <w:r>
        <w:rPr>
          <w:lang w:val="es_ES" w:bidi="es_ES"/>
        </w:rPr>
        <w:t>Uno, dos, tres, etc. [Números Cardinales]</w:t>
      </w:r>
    </w:p>
    <w:p>
      <w:pPr/>
      <w:r>
        <w:rPr>
          <w:lang w:val="es_ES" w:bidi="es_ES"/>
        </w:rPr>
      </w:r>
      <w:r>
        <w:rPr>
          <w:lang w:val="es_ES" w:bidi="es_ES"/>
        </w:rPr>
        <w:t>trescientos</w:t>
      </w:r>
      <w:r>
        <w:rPr>
          <w:lang w:val="es_ES" w:bidi="es_ES"/>
        </w:rPr>
        <w:t xml:space="preserve"> </w:t>
      </w:r>
      <w:r>
        <w:rPr>
          <w:lang w:val="es_ES" w:bidi="es_ES"/>
        </w:rPr>
        <w:t>número cardinal, donde hay trescientas instancias de una entidad contable</w:t>
      </w:r>
    </w:p>
    <w:p>
      <w:pPr/>
      <w:r>
        <w:rPr>
          <w:lang w:val="es_ES" w:bidi="es_ES"/>
        </w:rPr>
      </w:r>
      <w:r>
        <w:rPr>
          <w:lang w:val="es_ES" w:bidi="es_ES"/>
        </w:rPr>
        <w:t>MRK 14:5</w:t>
      </w:r>
      <w:r>
        <w:rPr>
          <w:lang w:val="es_ES" w:bidi="es_ES"/>
        </w:rPr>
        <w:t xml:space="preserve"> · </w:t>
      </w:r>
      <w:r>
        <w:rPr>
          <w:lang w:val="es_ES" w:bidi="es_ES"/>
        </w:rPr>
        <w:t>JHN 12:5</w:t>
      </w:r>
      <w:r>
        <w:rPr>
          <w:lang w:val="es_ES" w:bidi="es_ES"/>
        </w:rPr>
      </w:r>
      <w:r>
        <w:rPr>
          <w:lang w:val="es_ES" w:bidi="es_ES"/>
        </w:rPr>
      </w:r>
    </w:p>
    <w:p>
      <w:pPr/>
      <w:r>
        <w:rPr>
          <w:lang w:val="es_ES" w:bidi="es_ES"/>
        </w:rPr>
      </w:r>
    </w:p>
    <w:p>
      <w:pPr>
        <w:pStyle w:val="Heading2"/>
      </w:pPr>
      <w:r>
        <w:rPr>
          <w:lang w:val="es_ES" w:bidi="es_ES"/>
        </w:rPr>
        <w:t>τρίβολος</w:t>
      </w:r>
      <w:r>
        <w:rPr>
          <w:lang w:val="es_ES" w:bidi="es_ES"/>
        </w:rPr>
      </w:r>
    </w:p>
    <w:p>
      <w:pPr>
        <w:pStyle w:val="Heading1"/>
      </w:pPr>
      <w:r>
        <w:rPr>
          <w:lang w:val="es_ES" w:bidi="es_ES"/>
        </w:rPr>
        <w:t>τρίβολος</w:t>
      </w:r>
    </w:p>
    <w:p>
      <w:pPr/>
      <w:r>
        <w:rPr>
          <w:lang w:val="es_ES" w:bidi="es_ES"/>
        </w:rPr>
      </w:r>
      <w:r>
        <w:rPr>
          <w:lang w:val="es_ES" w:bidi="es_ES"/>
        </w:rPr>
        <w:t>τρίβολος</w:t>
      </w:r>
      <w:r>
        <w:rPr>
          <w:lang w:val="es_ES" w:bidi="es_ES"/>
        </w:rPr>
        <w:t xml:space="preserve"> (</w:t>
      </w:r>
      <w:r>
        <w:rPr>
          <w:lang w:val="es_ES" w:bidi="es_ES"/>
        </w:rPr>
        <w:t>G5146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τρεῖς + βάλλω</w:t>
      </w:r>
    </w:p>
    <w:p>
      <w:pPr/>
      <w:r>
        <w:rPr>
          <w:lang w:val="es_ES" w:bidi="es_ES"/>
        </w:rPr>
      </w:r>
      <w:r>
        <w:rPr>
          <w:lang w:val="es_ES" w:bidi="es_ES"/>
        </w:rPr>
        <w:t>3.17</w:t>
      </w:r>
      <w:r>
        <w:rPr>
          <w:lang w:val="es_ES" w:bidi="es_ES"/>
        </w:rPr>
        <w:t xml:space="preserve"> · </w:t>
      </w:r>
      <w:r>
        <w:rPr>
          <w:lang w:val="es_ES" w:bidi="es_ES"/>
        </w:rPr>
        <w:t>Plantas</w:t>
      </w:r>
      <w:r>
        <w:rPr>
          <w:lang w:val="es_ES" w:bidi="es_ES"/>
        </w:rPr>
        <w:t xml:space="preserve"> · </w:t>
      </w:r>
      <w:r>
        <w:rPr>
          <w:lang w:val="es_ES" w:bidi="es_ES"/>
        </w:rPr>
        <w:t>Plantas que no son árboles</w:t>
      </w:r>
    </w:p>
    <w:p>
      <w:pPr/>
      <w:r>
        <w:rPr>
          <w:lang w:val="es_ES" w:bidi="es_ES"/>
        </w:rPr>
      </w:r>
      <w:r>
        <w:rPr>
          <w:lang w:val="es_ES" w:bidi="es_ES"/>
        </w:rPr>
        <w:t>planta de espina</w:t>
      </w:r>
      <w:r>
        <w:rPr>
          <w:lang w:val="es_ES" w:bidi="es_ES"/>
        </w:rPr>
        <w:t xml:space="preserve">, </w:t>
      </w:r>
      <w:r>
        <w:rPr>
          <w:lang w:val="es_ES" w:bidi="es_ES"/>
        </w:rPr>
        <w:t>cardo</w:t>
      </w:r>
      <w:r>
        <w:rPr>
          <w:lang w:val="es_ES" w:bidi="es_ES"/>
        </w:rPr>
        <w:t xml:space="preserve">, </w:t>
      </w:r>
      <w:r>
        <w:rPr>
          <w:lang w:val="es_ES" w:bidi="es_ES"/>
        </w:rPr>
        <w:t>zarza</w:t>
      </w:r>
      <w:r>
        <w:rPr>
          <w:lang w:val="es_ES" w:bidi="es_ES"/>
        </w:rPr>
        <w:t xml:space="preserve"> </w:t>
      </w:r>
      <w:r>
        <w:rPr>
          <w:lang w:val="es_ES" w:bidi="es_ES"/>
        </w:rPr>
        <w:t>cualquier tipo de planta con proyecciones afiladas en su tallo y/o ramas; considerada inservible; símbolo de dificultades</w:t>
      </w:r>
      <w:r>
        <w:rPr>
          <w:lang w:val="es_ES" w:bidi="es_ES"/>
        </w:rPr>
        <w:t xml:space="preserve"> </w:t>
      </w:r>
      <w:r>
        <w:rPr>
          <w:lang w:val="es_ES" w:bidi="es_ES"/>
        </w:rPr>
        <w:t>Dado que las plantas que tienen proyecciones espinosas tienen una distribución casi mundial, no hay dificultad para obtener un término satisfactorio para tales plantas. En algunos casos, sin embargo, podría ser necesario un equivalente descriptivo, por ejemplo, "plantas con puntas perforadas" o "plantas que se adhieren a la carne".</w:t>
      </w:r>
    </w:p>
    <w:p>
      <w:pPr/>
      <w:r>
        <w:rPr>
          <w:lang w:val="es_ES" w:bidi="es_ES"/>
        </w:rPr>
      </w:r>
      <w:r>
        <w:rPr>
          <w:lang w:val="es_ES" w:bidi="es_ES"/>
        </w:rPr>
        <w:t>MAT 7:16</w:t>
      </w:r>
      <w:r>
        <w:rPr>
          <w:lang w:val="es_ES" w:bidi="es_ES"/>
        </w:rPr>
        <w:t xml:space="preserve"> · </w:t>
      </w:r>
      <w:r>
        <w:rPr>
          <w:lang w:val="es_ES" w:bidi="es_ES"/>
        </w:rPr>
        <w:t>HEB 6:8</w:t>
      </w:r>
      <w:r>
        <w:rPr>
          <w:lang w:val="es_ES" w:bidi="es_ES"/>
        </w:rPr>
      </w:r>
      <w:r>
        <w:rPr>
          <w:lang w:val="es_ES" w:bidi="es_ES"/>
        </w:rPr>
      </w:r>
    </w:p>
    <w:p>
      <w:pPr/>
      <w:r>
        <w:rPr>
          <w:lang w:val="es_ES" w:bidi="es_ES"/>
        </w:rPr>
      </w:r>
    </w:p>
    <w:p>
      <w:pPr>
        <w:pStyle w:val="Heading2"/>
      </w:pPr>
      <w:r>
        <w:rPr>
          <w:lang w:val="es_ES" w:bidi="es_ES"/>
        </w:rPr>
        <w:t>τρίβος</w:t>
      </w:r>
      <w:r>
        <w:rPr>
          <w:lang w:val="es_ES" w:bidi="es_ES"/>
        </w:rPr>
      </w:r>
    </w:p>
    <w:p>
      <w:pPr>
        <w:pStyle w:val="Heading1"/>
      </w:pPr>
      <w:r>
        <w:rPr>
          <w:lang w:val="es_ES" w:bidi="es_ES"/>
        </w:rPr>
        <w:t>τρίβος</w:t>
      </w:r>
    </w:p>
    <w:p>
      <w:pPr/>
      <w:r>
        <w:rPr>
          <w:lang w:val="es_ES" w:bidi="es_ES"/>
        </w:rPr>
      </w:r>
      <w:r>
        <w:rPr>
          <w:lang w:val="es_ES" w:bidi="es_ES"/>
        </w:rPr>
        <w:t>τρίβος</w:t>
      </w:r>
      <w:r>
        <w:rPr>
          <w:lang w:val="es_ES" w:bidi="es_ES"/>
        </w:rPr>
        <w:t xml:space="preserve"> (</w:t>
      </w:r>
      <w:r>
        <w:rPr>
          <w:lang w:val="es_ES" w:bidi="es_ES"/>
        </w:rPr>
        <w:t>G5147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τρίβω</w:t>
      </w:r>
      <w:r>
        <w:rPr>
          <w:lang w:val="es_ES" w:bidi="es_ES"/>
        </w:rPr>
        <w:t xml:space="preserve"> · </w:t>
      </w:r>
      <w:r>
        <w:rPr>
          <w:lang w:val="es_ES" w:bidi="es_ES"/>
        </w:rPr>
        <w:t>διαπαρατριβή</w:t>
      </w:r>
      <w:r>
        <w:rPr>
          <w:lang w:val="es_ES" w:bidi="es_ES"/>
        </w:rPr>
        <w:t xml:space="preserve"> · </w:t>
      </w:r>
      <w:r>
        <w:rPr>
          <w:lang w:val="es_ES" w:bidi="es_ES"/>
        </w:rPr>
        <w:t>διατρίβω</w:t>
      </w:r>
      <w:r>
        <w:rPr>
          <w:lang w:val="es_ES" w:bidi="es_ES"/>
        </w:rPr>
        <w:t xml:space="preserve"> · </w:t>
      </w:r>
      <w:r>
        <w:rPr>
          <w:lang w:val="es_ES" w:bidi="es_ES"/>
        </w:rPr>
        <w:t>συντρίβω</w:t>
      </w:r>
      <w:r>
        <w:rPr>
          <w:lang w:val="es_ES" w:bidi="es_ES"/>
        </w:rPr>
        <w:t xml:space="preserve"> · </w:t>
      </w:r>
      <w:r>
        <w:rPr>
          <w:lang w:val="es_ES" w:bidi="es_ES"/>
        </w:rPr>
        <w:t>σύντριμμα</w:t>
      </w:r>
      <w:r>
        <w:rPr>
          <w:lang w:val="es_ES" w:bidi="es_ES"/>
        </w:rPr>
        <w:t xml:space="preserve"> · </w:t>
      </w:r>
      <w:r>
        <w:rPr>
          <w:lang w:val="es_ES" w:bidi="es_ES"/>
        </w:rPr>
        <w:t>χρονοτριβέω</w:t>
      </w:r>
    </w:p>
    <w:p>
      <w:pPr/>
      <w:r>
        <w:rPr>
          <w:lang w:val="es_ES" w:bidi="es_ES"/>
        </w:rPr>
      </w:r>
      <w:r>
        <w:rPr>
          <w:lang w:val="es_ES" w:bidi="es_ES"/>
        </w:rPr>
        <w:t>1.100</w:t>
      </w:r>
      <w:r>
        <w:rPr>
          <w:lang w:val="es_ES" w:bidi="es_ES"/>
        </w:rPr>
        <w:t xml:space="preserve"> · </w:t>
      </w:r>
      <w:r>
        <w:rPr>
          <w:lang w:val="es_ES" w:bidi="es_ES"/>
        </w:rPr>
        <w:t>Objetos y rasgos geográficos</w:t>
      </w:r>
      <w:r>
        <w:rPr>
          <w:lang w:val="es_ES" w:bidi="es_ES"/>
        </w:rPr>
        <w:t xml:space="preserve"> · </w:t>
      </w:r>
      <w:r>
        <w:rPr>
          <w:lang w:val="es_ES" w:bidi="es_ES"/>
        </w:rPr>
        <w:t>Vías de comunicación: Carreteras, calles, caminos, etc.</w:t>
      </w:r>
    </w:p>
    <w:p>
      <w:pPr/>
      <w:r>
        <w:rPr>
          <w:lang w:val="es_ES" w:bidi="es_ES"/>
        </w:rPr>
      </w:r>
      <w:r>
        <w:rPr>
          <w:lang w:val="es_ES" w:bidi="es_ES"/>
        </w:rPr>
        <w:t>veredas</w:t>
      </w:r>
      <w:r>
        <w:rPr>
          <w:lang w:val="es_ES" w:bidi="es_ES"/>
        </w:rPr>
        <w:t xml:space="preserve">, </w:t>
      </w:r>
      <w:r>
        <w:rPr>
          <w:lang w:val="es_ES" w:bidi="es_ES"/>
        </w:rPr>
        <w:t>sendas</w:t>
      </w:r>
      <w:r>
        <w:rPr>
          <w:lang w:val="es_ES" w:bidi="es_ES"/>
        </w:rPr>
        <w:t xml:space="preserve"> </w:t>
      </w:r>
      <w:r>
        <w:rPr>
          <w:lang w:val="es_ES" w:bidi="es_ES"/>
        </w:rPr>
        <w:t>camino o vía muy desgastada</w:t>
      </w:r>
    </w:p>
    <w:p>
      <w:pPr/>
      <w:r>
        <w:rPr>
          <w:lang w:val="es_ES" w:bidi="es_ES"/>
        </w:rPr>
      </w:r>
      <w:r>
        <w:rPr>
          <w:lang w:val="es_ES" w:bidi="es_ES"/>
        </w:rPr>
        <w:t>MAT 3:3</w:t>
      </w:r>
      <w:r>
        <w:rPr>
          <w:lang w:val="es_ES" w:bidi="es_ES"/>
        </w:rPr>
        <w:t xml:space="preserve"> · </w:t>
      </w:r>
      <w:r>
        <w:rPr>
          <w:lang w:val="es_ES" w:bidi="es_ES"/>
        </w:rPr>
        <w:t>MRK 1:3</w:t>
      </w:r>
      <w:r>
        <w:rPr>
          <w:lang w:val="es_ES" w:bidi="es_ES"/>
        </w:rPr>
        <w:t xml:space="preserve"> · </w:t>
      </w:r>
      <w:r>
        <w:rPr>
          <w:lang w:val="es_ES" w:bidi="es_ES"/>
        </w:rPr>
        <w:t>LUK 3:4</w:t>
      </w:r>
      <w:r>
        <w:rPr>
          <w:lang w:val="es_ES" w:bidi="es_ES"/>
        </w:rPr>
      </w:r>
      <w:r>
        <w:rPr>
          <w:lang w:val="es_ES" w:bidi="es_ES"/>
        </w:rPr>
      </w:r>
    </w:p>
    <w:p>
      <w:pPr/>
      <w:r>
        <w:rPr>
          <w:lang w:val="es_ES" w:bidi="es_ES"/>
        </w:rPr>
      </w:r>
    </w:p>
    <w:p>
      <w:pPr>
        <w:pStyle w:val="Heading2"/>
      </w:pPr>
      <w:r>
        <w:rPr>
          <w:lang w:val="es_ES" w:bidi="es_ES"/>
        </w:rPr>
        <w:t>τριετία</w:t>
      </w:r>
      <w:r>
        <w:rPr>
          <w:lang w:val="es_ES" w:bidi="es_ES"/>
        </w:rPr>
      </w:r>
    </w:p>
    <w:p>
      <w:pPr>
        <w:pStyle w:val="Heading1"/>
      </w:pPr>
      <w:r>
        <w:rPr>
          <w:lang w:val="es_ES" w:bidi="es_ES"/>
        </w:rPr>
        <w:t>τριετία</w:t>
      </w:r>
    </w:p>
    <w:p>
      <w:pPr/>
      <w:r>
        <w:rPr>
          <w:lang w:val="es_ES" w:bidi="es_ES"/>
        </w:rPr>
      </w:r>
      <w:r>
        <w:rPr>
          <w:lang w:val="es_ES" w:bidi="es_ES"/>
        </w:rPr>
        <w:t>τριετία</w:t>
      </w:r>
      <w:r>
        <w:rPr>
          <w:lang w:val="es_ES" w:bidi="es_ES"/>
        </w:rPr>
        <w:t xml:space="preserve"> (</w:t>
      </w:r>
      <w:r>
        <w:rPr>
          <w:lang w:val="es_ES" w:bidi="es_ES"/>
        </w:rPr>
        <w:t>G5148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τρεῖς + ἔτος</w:t>
      </w:r>
    </w:p>
    <w:p>
      <w:pPr/>
      <w:r>
        <w:rPr>
          <w:lang w:val="es_ES" w:bidi="es_ES"/>
        </w:rPr>
      </w:r>
      <w:r>
        <w:rPr>
          <w:lang w:val="es_ES" w:bidi="es_ES"/>
        </w:rPr>
        <w:t>67.171</w:t>
      </w:r>
      <w:r>
        <w:rPr>
          <w:lang w:val="es_ES" w:bidi="es_ES"/>
        </w:rPr>
        <w:t xml:space="preserve"> · </w:t>
      </w:r>
      <w:r>
        <w:rPr>
          <w:lang w:val="es_ES" w:bidi="es_ES"/>
        </w:rPr>
        <w:t>Tiempo</w:t>
      </w:r>
      <w:r>
        <w:rPr>
          <w:lang w:val="es_ES" w:bidi="es_ES"/>
        </w:rPr>
        <w:t xml:space="preserve"> · </w:t>
      </w:r>
      <w:r>
        <w:rPr>
          <w:lang w:val="es_ES" w:bidi="es_ES"/>
        </w:rPr>
        <w:t>Unidades de Tiempo Definidas: Año, Mes, Semana, Día, Hora</w:t>
      </w:r>
    </w:p>
    <w:p>
      <w:pPr/>
      <w:r>
        <w:rPr>
          <w:lang w:val="es_ES" w:bidi="es_ES"/>
        </w:rPr>
      </w:r>
      <w:r>
        <w:rPr>
          <w:lang w:val="es_ES" w:bidi="es_ES"/>
        </w:rPr>
        <w:t>un período de tres años</w:t>
      </w:r>
      <w:r>
        <w:rPr>
          <w:lang w:val="es_ES" w:bidi="es_ES"/>
        </w:rPr>
        <w:t xml:space="preserve">, </w:t>
      </w:r>
      <w:r>
        <w:rPr>
          <w:lang w:val="es_ES" w:bidi="es_ES"/>
        </w:rPr>
        <w:t>por tres años</w:t>
      </w:r>
      <w:r>
        <w:rPr>
          <w:lang w:val="es_ES" w:bidi="es_ES"/>
        </w:rPr>
        <w:t xml:space="preserve"> </w:t>
      </w:r>
      <w:r>
        <w:rPr>
          <w:lang w:val="es_ES" w:bidi="es_ES"/>
        </w:rPr>
        <w:t>periodo de tres años sucesivos</w:t>
      </w:r>
    </w:p>
    <w:p>
      <w:pPr/>
      <w:r>
        <w:rPr>
          <w:lang w:val="es_ES" w:bidi="es_ES"/>
        </w:rPr>
      </w:r>
      <w:r>
        <w:rPr>
          <w:lang w:val="es_ES" w:bidi="es_ES"/>
        </w:rPr>
        <w:t>ACT 20:31</w:t>
      </w:r>
      <w:r>
        <w:rPr>
          <w:lang w:val="es_ES" w:bidi="es_ES"/>
        </w:rPr>
      </w:r>
      <w:r>
        <w:rPr>
          <w:lang w:val="es_ES" w:bidi="es_ES"/>
        </w:rPr>
      </w:r>
    </w:p>
    <w:p>
      <w:pPr/>
      <w:r>
        <w:rPr>
          <w:lang w:val="es_ES" w:bidi="es_ES"/>
        </w:rPr>
      </w:r>
    </w:p>
    <w:p>
      <w:pPr>
        <w:pStyle w:val="Heading2"/>
      </w:pPr>
      <w:r>
        <w:rPr>
          <w:lang w:val="es_ES" w:bidi="es_ES"/>
        </w:rPr>
        <w:t>τρίζω</w:t>
      </w:r>
      <w:r>
        <w:rPr>
          <w:lang w:val="es_ES" w:bidi="es_ES"/>
        </w:rPr>
      </w:r>
    </w:p>
    <w:p>
      <w:pPr>
        <w:pStyle w:val="Heading1"/>
      </w:pPr>
      <w:r>
        <w:rPr>
          <w:lang w:val="es_ES" w:bidi="es_ES"/>
        </w:rPr>
        <w:t>τρίζω</w:t>
      </w:r>
    </w:p>
    <w:p>
      <w:pPr/>
      <w:r>
        <w:rPr>
          <w:lang w:val="es_ES" w:bidi="es_ES"/>
        </w:rPr>
      </w:r>
      <w:r>
        <w:rPr>
          <w:lang w:val="es_ES" w:bidi="es_ES"/>
        </w:rPr>
        <w:t>τρίζω</w:t>
      </w:r>
      <w:r>
        <w:rPr>
          <w:lang w:val="es_ES" w:bidi="es_ES"/>
        </w:rPr>
        <w:t xml:space="preserve"> (</w:t>
      </w:r>
      <w:r>
        <w:rPr>
          <w:lang w:val="es_ES" w:bidi="es_ES"/>
        </w:rPr>
        <w:t>G5149</w:t>
      </w:r>
      <w:r>
        <w:rPr>
          <w:lang w:val="es_ES" w:bidi="es_ES"/>
        </w:rPr>
        <w:t>)</w:t>
      </w:r>
    </w:p>
    <w:p>
      <w:pPr/>
      <w:r>
        <w:rPr>
          <w:lang w:val="es_ES" w:bidi="es_ES"/>
        </w:rPr>
      </w:r>
      <w:r>
        <w:rPr>
          <w:lang w:val="es_ES" w:bidi="es_ES"/>
        </w:rPr>
        <w:t>verbe</w:t>
      </w:r>
    </w:p>
    <w:p>
      <w:pPr/>
      <w:r>
        <w:rPr>
          <w:lang w:val="es_ES" w:bidi="es_ES"/>
        </w:rPr>
      </w:r>
      <w:r>
        <w:rPr>
          <w:lang w:val="es_ES" w:bidi="es_ES"/>
        </w:rPr>
        <w:t>23.41</w:t>
      </w:r>
      <w:r>
        <w:rPr>
          <w:lang w:val="es_ES" w:bidi="es_ES"/>
        </w:rPr>
        <w:t xml:space="preserve"> · </w:t>
      </w:r>
      <w:r>
        <w:rPr>
          <w:lang w:val="es_ES" w:bidi="es_ES"/>
        </w:rPr>
        <w:t>Procesos y Estados Fisiológicos</w:t>
      </w:r>
      <w:r>
        <w:rPr>
          <w:lang w:val="es_ES" w:bidi="es_ES"/>
        </w:rPr>
        <w:t xml:space="preserve"> · </w:t>
      </w:r>
      <w:r>
        <w:rPr>
          <w:lang w:val="es_ES" w:bidi="es_ES"/>
        </w:rPr>
        <w:t>Procesos que implican la boca, aparte de comer y beber</w:t>
      </w:r>
    </w:p>
    <w:p>
      <w:pPr/>
      <w:r>
        <w:rPr>
          <w:lang w:val="es_ES" w:bidi="es_ES"/>
        </w:rPr>
      </w:r>
      <w:r>
        <w:rPr>
          <w:lang w:val="es_ES" w:bidi="es_ES"/>
        </w:rPr>
        <w:t>rechinar los dientes</w:t>
      </w:r>
      <w:r>
        <w:rPr>
          <w:lang w:val="es_ES" w:bidi="es_ES"/>
        </w:rPr>
        <w:t xml:space="preserve">, </w:t>
      </w:r>
      <w:r>
        <w:rPr>
          <w:lang w:val="es_ES" w:bidi="es_ES"/>
        </w:rPr>
        <w:t>crujir de dientes</w:t>
      </w:r>
      <w:r>
        <w:rPr>
          <w:lang w:val="es_ES" w:bidi="es_ES"/>
        </w:rPr>
        <w:t xml:space="preserve"> </w:t>
      </w:r>
      <w:r>
        <w:rPr>
          <w:lang w:val="es_ES" w:bidi="es_ES"/>
        </w:rPr>
        <w:t>el rechinar o el crujir de dientes, ya sea involuntariamente como en el caso de ciertas enfermedades, o como una expresión de emoción como ira o de dolor y sufrimiento</w:t>
      </w:r>
      <w:r>
        <w:rPr>
          <w:lang w:val="es_ES" w:bidi="es_ES"/>
        </w:rPr>
        <w:t xml:space="preserve"> </w:t>
      </w:r>
      <w:r>
        <w:rPr>
          <w:lang w:val="es_ES" w:bidi="es_ES"/>
        </w:rPr>
        <w:t>La acción de rechinar los dientes en el caso de un ataque epiléptico es tan conocida que normalmente no es difícil encontrar alguna forma de expresar este tipo de acción.</w:t>
      </w:r>
    </w:p>
    <w:p>
      <w:pPr/>
      <w:r>
        <w:rPr>
          <w:lang w:val="es_ES" w:bidi="es_ES"/>
        </w:rPr>
      </w:r>
      <w:r>
        <w:rPr>
          <w:lang w:val="es_ES" w:bidi="es_ES"/>
        </w:rPr>
        <w:t>MRK 9:18</w:t>
      </w:r>
      <w:r>
        <w:rPr>
          <w:lang w:val="es_ES" w:bidi="es_ES"/>
        </w:rPr>
      </w:r>
      <w:r>
        <w:rPr>
          <w:lang w:val="es_ES" w:bidi="es_ES"/>
        </w:rPr>
      </w:r>
    </w:p>
    <w:p>
      <w:pPr/>
      <w:r>
        <w:rPr>
          <w:lang w:val="es_ES" w:bidi="es_ES"/>
        </w:rPr>
      </w:r>
    </w:p>
    <w:p>
      <w:pPr>
        <w:pStyle w:val="Heading2"/>
      </w:pPr>
      <w:r>
        <w:rPr>
          <w:lang w:val="es_ES" w:bidi="es_ES"/>
        </w:rPr>
        <w:t>τρίμηνος</w:t>
      </w:r>
      <w:r>
        <w:rPr>
          <w:lang w:val="es_ES" w:bidi="es_ES"/>
        </w:rPr>
      </w:r>
    </w:p>
    <w:p>
      <w:pPr>
        <w:pStyle w:val="Heading1"/>
      </w:pPr>
      <w:r>
        <w:rPr>
          <w:lang w:val="es_ES" w:bidi="es_ES"/>
        </w:rPr>
        <w:t>τρίμηνος</w:t>
      </w:r>
    </w:p>
    <w:p>
      <w:pPr/>
      <w:r>
        <w:rPr>
          <w:lang w:val="es_ES" w:bidi="es_ES"/>
        </w:rPr>
      </w:r>
      <w:r>
        <w:rPr>
          <w:lang w:val="es_ES" w:bidi="es_ES"/>
        </w:rPr>
        <w:t>τρίμηνος</w:t>
      </w:r>
      <w:r>
        <w:rPr>
          <w:lang w:val="es_ES" w:bidi="es_ES"/>
        </w:rPr>
        <w:t xml:space="preserve"> (</w:t>
      </w:r>
      <w:r>
        <w:rPr>
          <w:lang w:val="es_ES" w:bidi="es_ES"/>
        </w:rPr>
        <w:t>G5150</w:t>
      </w:r>
      <w:r>
        <w:rPr>
          <w:lang w:val="es_ES" w:bidi="es_ES"/>
        </w:rPr>
        <w:t xml:space="preserve">) — </w:t>
      </w:r>
      <w:r>
        <w:rPr>
          <w:lang w:val="es_ES" w:bidi="es_ES"/>
        </w:rPr>
        <w:t>τρίμηνον</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τρεῖς + μήν</w:t>
      </w:r>
    </w:p>
    <w:p>
      <w:pPr/>
      <w:r>
        <w:rPr>
          <w:lang w:val="es_ES" w:bidi="es_ES"/>
        </w:rPr>
      </w:r>
      <w:r>
        <w:rPr>
          <w:lang w:val="es_ES" w:bidi="es_ES"/>
        </w:rPr>
        <w:t>67.175</w:t>
      </w:r>
      <w:r>
        <w:rPr>
          <w:lang w:val="es_ES" w:bidi="es_ES"/>
        </w:rPr>
        <w:t xml:space="preserve"> · </w:t>
      </w:r>
      <w:r>
        <w:rPr>
          <w:lang w:val="es_ES" w:bidi="es_ES"/>
        </w:rPr>
        <w:t>Tiempo</w:t>
      </w:r>
      <w:r>
        <w:rPr>
          <w:lang w:val="es_ES" w:bidi="es_ES"/>
        </w:rPr>
        <w:t xml:space="preserve"> · </w:t>
      </w:r>
      <w:r>
        <w:rPr>
          <w:lang w:val="es_ES" w:bidi="es_ES"/>
        </w:rPr>
        <w:t>Unidades de Tiempo Definidas: Año, Mes, Semana, Día, Hora</w:t>
      </w:r>
    </w:p>
    <w:p>
      <w:pPr/>
      <w:r>
        <w:rPr>
          <w:lang w:val="es_ES" w:bidi="es_ES"/>
        </w:rPr>
      </w:r>
      <w:r>
        <w:rPr>
          <w:lang w:val="es_ES" w:bidi="es_ES"/>
        </w:rPr>
        <w:t>por tres meses</w:t>
      </w:r>
      <w:r>
        <w:rPr>
          <w:lang w:val="es_ES" w:bidi="es_ES"/>
        </w:rPr>
        <w:t xml:space="preserve"> </w:t>
      </w:r>
      <w:r>
        <w:rPr>
          <w:lang w:val="es_ES" w:bidi="es_ES"/>
        </w:rPr>
        <w:t>un período de tres meses</w:t>
      </w:r>
      <w:r>
        <w:rPr>
          <w:vertAlign w:val="superscript"/>
          <w:lang w:val="es_ES" w:bidi="es_ES"/>
        </w:rPr>
        <w:t>1</w:t>
      </w:r>
    </w:p>
    <w:p>
      <w:pPr/>
      <w:r>
        <w:rPr>
          <w:lang w:val="es_ES" w:bidi="es_ES"/>
        </w:rPr>
      </w:r>
      <w:r>
        <w:rPr>
          <w:lang w:val="es_ES" w:bidi="es_ES"/>
        </w:rPr>
        <w:t>HEB 11:23</w:t>
      </w:r>
    </w:p>
    <w:p>
      <w:pPr/>
      <w:r>
        <w:rPr>
          <w:lang w:val="es_ES" w:bidi="es_ES"/>
        </w:rPr>
      </w:r>
      <w:r>
        <w:rPr>
          <w:vertAlign w:val="superscript"/>
          <w:lang w:val="es_ES" w:bidi="es_ES"/>
        </w:rPr>
        <w:t>1</w:t>
      </w:r>
      <w:r>
        <w:rPr>
          <w:lang w:val="es_ES" w:bidi="es_ES"/>
        </w:rPr>
        <w:t xml:space="preserve"> Está claro que, para los elementos D:67.175 y D:67.176, es también posible hablar de cuatro lunas. Comparar D:67.174.</w:t>
      </w:r>
      <w:r>
        <w:rPr>
          <w:lang w:val="es_ES" w:bidi="es_ES"/>
        </w:rPr>
      </w:r>
      <w:r>
        <w:rPr>
          <w:lang w:val="es_ES" w:bidi="es_ES"/>
        </w:rPr>
      </w:r>
    </w:p>
    <w:p>
      <w:pPr/>
      <w:r>
        <w:rPr>
          <w:lang w:val="es_ES" w:bidi="es_ES"/>
        </w:rPr>
      </w:r>
    </w:p>
    <w:p>
      <w:pPr>
        <w:pStyle w:val="Heading2"/>
      </w:pPr>
      <w:r>
        <w:rPr>
          <w:lang w:val="es_ES" w:bidi="es_ES"/>
        </w:rPr>
        <w:t>τρίς</w:t>
      </w:r>
      <w:r>
        <w:rPr>
          <w:lang w:val="es_ES" w:bidi="es_ES"/>
        </w:rPr>
      </w:r>
    </w:p>
    <w:p>
      <w:pPr>
        <w:pStyle w:val="Heading1"/>
      </w:pPr>
      <w:r>
        <w:rPr>
          <w:lang w:val="es_ES" w:bidi="es_ES"/>
        </w:rPr>
        <w:t>τρίς</w:t>
      </w:r>
    </w:p>
    <w:p>
      <w:pPr/>
      <w:r>
        <w:rPr>
          <w:lang w:val="es_ES" w:bidi="es_ES"/>
        </w:rPr>
      </w:r>
      <w:r>
        <w:rPr>
          <w:lang w:val="es_ES" w:bidi="es_ES"/>
        </w:rPr>
        <w:t>τρίς</w:t>
      </w:r>
      <w:r>
        <w:rPr>
          <w:lang w:val="es_ES" w:bidi="es_ES"/>
        </w:rPr>
        <w:t xml:space="preserve"> (</w:t>
      </w:r>
      <w:r>
        <w:rPr>
          <w:lang w:val="es_ES" w:bidi="es_ES"/>
        </w:rPr>
        <w:t>G5151</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τρεῖς</w:t>
      </w:r>
    </w:p>
    <w:p>
      <w:pPr/>
      <w:r>
        <w:rPr>
          <w:lang w:val="es_ES" w:bidi="es_ES"/>
        </w:rPr>
      </w:r>
      <w:r>
        <w:rPr>
          <w:lang w:val="es_ES" w:bidi="es_ES"/>
        </w:rPr>
        <w:t>60.71</w:t>
      </w:r>
      <w:r>
        <w:rPr>
          <w:lang w:val="es_ES" w:bidi="es_ES"/>
        </w:rPr>
        <w:t xml:space="preserve"> · </w:t>
      </w:r>
      <w:r>
        <w:rPr>
          <w:lang w:val="es_ES" w:bidi="es_ES"/>
        </w:rPr>
        <w:t>Número</w:t>
      </w:r>
      <w:r>
        <w:rPr>
          <w:lang w:val="es_ES" w:bidi="es_ES"/>
        </w:rPr>
        <w:t xml:space="preserve"> · </w:t>
      </w:r>
      <w:r>
        <w:rPr>
          <w:lang w:val="es_ES" w:bidi="es_ES"/>
        </w:rPr>
        <w:t>Una, dos, tres veces, etc. [Cardinales Temporales]</w:t>
      </w:r>
    </w:p>
    <w:p>
      <w:pPr/>
      <w:r>
        <w:rPr>
          <w:lang w:val="es_ES" w:bidi="es_ES"/>
        </w:rPr>
      </w:r>
      <w:r>
        <w:rPr>
          <w:lang w:val="es_ES" w:bidi="es_ES"/>
        </w:rPr>
        <w:t>tercera vez</w:t>
      </w:r>
      <w:r>
        <w:rPr>
          <w:lang w:val="es_ES" w:bidi="es_ES"/>
        </w:rPr>
        <w:t xml:space="preserve">, </w:t>
      </w:r>
      <w:r>
        <w:rPr>
          <w:lang w:val="es_ES" w:bidi="es_ES"/>
        </w:rPr>
        <w:t>tres veces</w:t>
      </w:r>
      <w:r>
        <w:rPr>
          <w:lang w:val="es_ES" w:bidi="es_ES"/>
        </w:rPr>
        <w:t xml:space="preserve"> </w:t>
      </w:r>
      <w:r>
        <w:rPr>
          <w:lang w:val="es_ES" w:bidi="es_ES"/>
        </w:rPr>
        <w:t>tres ocurrencias</w:t>
      </w:r>
    </w:p>
    <w:p>
      <w:pPr/>
      <w:r>
        <w:rPr>
          <w:lang w:val="es_ES" w:bidi="es_ES"/>
        </w:rPr>
      </w:r>
      <w:r>
        <w:rPr>
          <w:lang w:val="es_ES" w:bidi="es_ES"/>
        </w:rPr>
        <w:t>MAT 26:34</w:t>
      </w:r>
      <w:r>
        <w:rPr>
          <w:lang w:val="es_ES" w:bidi="es_ES"/>
        </w:rPr>
        <w:t xml:space="preserve"> · </w:t>
      </w:r>
      <w:r>
        <w:rPr>
          <w:lang w:val="es_ES" w:bidi="es_ES"/>
        </w:rPr>
        <w:t>MAT 26:75</w:t>
      </w:r>
      <w:r>
        <w:rPr>
          <w:lang w:val="es_ES" w:bidi="es_ES"/>
        </w:rPr>
        <w:t xml:space="preserve"> · </w:t>
      </w:r>
      <w:r>
        <w:rPr>
          <w:lang w:val="es_ES" w:bidi="es_ES"/>
        </w:rPr>
        <w:t>MRK 14:30</w:t>
      </w:r>
      <w:r>
        <w:rPr>
          <w:lang w:val="es_ES" w:bidi="es_ES"/>
        </w:rPr>
        <w:t xml:space="preserve"> · </w:t>
      </w:r>
      <w:r>
        <w:rPr>
          <w:lang w:val="es_ES" w:bidi="es_ES"/>
        </w:rPr>
        <w:t>MRK 14:72</w:t>
      </w:r>
      <w:r>
        <w:rPr>
          <w:lang w:val="es_ES" w:bidi="es_ES"/>
        </w:rPr>
        <w:t xml:space="preserve"> · </w:t>
      </w:r>
      <w:r>
        <w:rPr>
          <w:lang w:val="es_ES" w:bidi="es_ES"/>
        </w:rPr>
        <w:t>LUK 22:34</w:t>
      </w:r>
      <w:r>
        <w:rPr>
          <w:lang w:val="es_ES" w:bidi="es_ES"/>
        </w:rPr>
        <w:t xml:space="preserve"> · </w:t>
      </w:r>
      <w:r>
        <w:rPr>
          <w:lang w:val="es_ES" w:bidi="es_ES"/>
        </w:rPr>
        <w:t>LUK 22:61</w:t>
      </w:r>
      <w:r>
        <w:rPr>
          <w:lang w:val="es_ES" w:bidi="es_ES"/>
        </w:rPr>
        <w:t xml:space="preserve"> · </w:t>
      </w:r>
      <w:r>
        <w:rPr>
          <w:lang w:val="es_ES" w:bidi="es_ES"/>
        </w:rPr>
        <w:t>JHN 13:38</w:t>
      </w:r>
      <w:r>
        <w:rPr>
          <w:lang w:val="es_ES" w:bidi="es_ES"/>
        </w:rPr>
        <w:t xml:space="preserve"> · </w:t>
      </w:r>
      <w:r>
        <w:rPr>
          <w:lang w:val="es_ES" w:bidi="es_ES"/>
        </w:rPr>
        <w:t>ACT 10:16</w:t>
      </w:r>
      <w:r>
        <w:rPr>
          <w:lang w:val="es_ES" w:bidi="es_ES"/>
        </w:rPr>
        <w:t xml:space="preserve"> · </w:t>
      </w:r>
      <w:r>
        <w:rPr>
          <w:lang w:val="es_ES" w:bidi="es_ES"/>
        </w:rPr>
        <w:t>ACT 11:10</w:t>
      </w:r>
      <w:r>
        <w:rPr>
          <w:lang w:val="es_ES" w:bidi="es_ES"/>
        </w:rPr>
        <w:t xml:space="preserve"> · </w:t>
      </w:r>
      <w:r>
        <w:rPr>
          <w:lang w:val="es_ES" w:bidi="es_ES"/>
        </w:rPr>
        <w:t>2CO 11:25</w:t>
      </w:r>
      <w:r>
        <w:rPr>
          <w:lang w:val="es_ES" w:bidi="es_ES"/>
        </w:rPr>
        <w:t xml:space="preserve"> · </w:t>
      </w:r>
      <w:r>
        <w:rPr>
          <w:lang w:val="es_ES" w:bidi="es_ES"/>
        </w:rPr>
        <w:t>2CO 11:25</w:t>
      </w:r>
      <w:r>
        <w:rPr>
          <w:lang w:val="es_ES" w:bidi="es_ES"/>
        </w:rPr>
        <w:t xml:space="preserve"> · </w:t>
      </w:r>
      <w:r>
        <w:rPr>
          <w:lang w:val="es_ES" w:bidi="es_ES"/>
        </w:rPr>
        <w:t>2CO 12:8</w:t>
      </w:r>
      <w:r>
        <w:rPr>
          <w:lang w:val="es_ES" w:bidi="es_ES"/>
        </w:rPr>
      </w:r>
      <w:r>
        <w:rPr>
          <w:lang w:val="es_ES" w:bidi="es_ES"/>
        </w:rPr>
      </w:r>
    </w:p>
    <w:p>
      <w:pPr/>
      <w:r>
        <w:rPr>
          <w:lang w:val="es_ES" w:bidi="es_ES"/>
        </w:rPr>
      </w:r>
    </w:p>
    <w:p>
      <w:pPr>
        <w:pStyle w:val="Heading2"/>
      </w:pPr>
      <w:r>
        <w:rPr>
          <w:lang w:val="es_ES" w:bidi="es_ES"/>
        </w:rPr>
        <w:t>τρίστεγον</w:t>
      </w:r>
      <w:r>
        <w:rPr>
          <w:lang w:val="es_ES" w:bidi="es_ES"/>
        </w:rPr>
      </w:r>
    </w:p>
    <w:p>
      <w:pPr>
        <w:pStyle w:val="Heading1"/>
      </w:pPr>
      <w:r>
        <w:rPr>
          <w:lang w:val="es_ES" w:bidi="es_ES"/>
        </w:rPr>
        <w:t>τρίστεγον</w:t>
      </w:r>
    </w:p>
    <w:p>
      <w:pPr/>
      <w:r>
        <w:rPr>
          <w:lang w:val="es_ES" w:bidi="es_ES"/>
        </w:rPr>
      </w:r>
      <w:r>
        <w:rPr>
          <w:lang w:val="es_ES" w:bidi="es_ES"/>
        </w:rPr>
        <w:t>τρίστεγον</w:t>
      </w:r>
      <w:r>
        <w:rPr>
          <w:lang w:val="es_ES" w:bidi="es_ES"/>
        </w:rPr>
        <w:t xml:space="preserve"> (</w:t>
      </w:r>
      <w:r>
        <w:rPr>
          <w:lang w:val="es_ES" w:bidi="es_ES"/>
        </w:rPr>
        <w:t>G5152</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τρεῖς + στέγω</w:t>
      </w:r>
    </w:p>
    <w:p>
      <w:pPr/>
      <w:r>
        <w:rPr>
          <w:lang w:val="es_ES" w:bidi="es_ES"/>
        </w:rPr>
      </w:r>
      <w:r>
        <w:rPr>
          <w:lang w:val="es_ES" w:bidi="es_ES"/>
        </w:rPr>
        <w:t>7.36</w:t>
      </w:r>
      <w:r>
        <w:rPr>
          <w:lang w:val="es_ES" w:bidi="es_ES"/>
        </w:rPr>
        <w:t xml:space="preserve"> · </w:t>
      </w:r>
      <w:r>
        <w:rPr>
          <w:lang w:val="es_ES" w:bidi="es_ES"/>
        </w:rPr>
        <w:t>Construcciones</w:t>
      </w:r>
      <w:r>
        <w:rPr>
          <w:lang w:val="es_ES" w:bidi="es_ES"/>
        </w:rPr>
        <w:t xml:space="preserve"> · </w:t>
      </w:r>
      <w:r>
        <w:rPr>
          <w:lang w:val="es_ES" w:bidi="es_ES"/>
        </w:rPr>
        <w:t>Partes y áreas de edificios</w:t>
      </w:r>
    </w:p>
    <w:p>
      <w:pPr/>
      <w:r>
        <w:rPr>
          <w:lang w:val="es_ES" w:bidi="es_ES"/>
        </w:rPr>
      </w:r>
      <w:r>
        <w:rPr>
          <w:lang w:val="es_ES" w:bidi="es_ES"/>
        </w:rPr>
        <w:t>segundo piso (uso británico)</w:t>
      </w:r>
      <w:r>
        <w:rPr>
          <w:lang w:val="es_ES" w:bidi="es_ES"/>
        </w:rPr>
        <w:t xml:space="preserve">, </w:t>
      </w:r>
      <w:r>
        <w:rPr>
          <w:lang w:val="es_ES" w:bidi="es_ES"/>
        </w:rPr>
        <w:t>tercer piso (uso americano)</w:t>
      </w:r>
      <w:r>
        <w:rPr>
          <w:lang w:val="es_ES" w:bidi="es_ES"/>
        </w:rPr>
        <w:t xml:space="preserve"> </w:t>
      </w:r>
      <w:r>
        <w:rPr>
          <w:lang w:val="es_ES" w:bidi="es_ES"/>
        </w:rPr>
        <w:t>el tercer piso de un edificio, es decir, el segundo piso sobre el nivel del suelo</w:t>
      </w:r>
    </w:p>
    <w:p>
      <w:pPr/>
      <w:r>
        <w:rPr>
          <w:lang w:val="es_ES" w:bidi="es_ES"/>
        </w:rPr>
      </w:r>
      <w:r>
        <w:rPr>
          <w:lang w:val="es_ES" w:bidi="es_ES"/>
        </w:rPr>
        <w:t>ACT 20:9</w:t>
      </w:r>
      <w:r>
        <w:rPr>
          <w:lang w:val="es_ES" w:bidi="es_ES"/>
        </w:rPr>
      </w:r>
      <w:r>
        <w:rPr>
          <w:lang w:val="es_ES" w:bidi="es_ES"/>
        </w:rPr>
      </w:r>
    </w:p>
    <w:p>
      <w:pPr/>
      <w:r>
        <w:rPr>
          <w:lang w:val="es_ES" w:bidi="es_ES"/>
        </w:rPr>
      </w:r>
    </w:p>
    <w:p>
      <w:pPr>
        <w:pStyle w:val="Heading2"/>
      </w:pPr>
      <w:r>
        <w:rPr>
          <w:lang w:val="es_ES" w:bidi="es_ES"/>
        </w:rPr>
        <w:t>τρισχίλιοι</w:t>
      </w:r>
      <w:r>
        <w:rPr>
          <w:lang w:val="es_ES" w:bidi="es_ES"/>
        </w:rPr>
      </w:r>
    </w:p>
    <w:p>
      <w:pPr>
        <w:pStyle w:val="Heading1"/>
      </w:pPr>
      <w:r>
        <w:rPr>
          <w:lang w:val="es_ES" w:bidi="es_ES"/>
        </w:rPr>
        <w:t>τρισχίλιοι</w:t>
      </w:r>
    </w:p>
    <w:p>
      <w:pPr/>
      <w:r>
        <w:rPr>
          <w:lang w:val="es_ES" w:bidi="es_ES"/>
        </w:rPr>
      </w:r>
      <w:r>
        <w:rPr>
          <w:lang w:val="es_ES" w:bidi="es_ES"/>
        </w:rPr>
        <w:t>τρισχίλιοι</w:t>
      </w:r>
      <w:r>
        <w:rPr>
          <w:lang w:val="es_ES" w:bidi="es_ES"/>
        </w:rPr>
        <w:t xml:space="preserve"> (</w:t>
      </w:r>
      <w:r>
        <w:rPr>
          <w:lang w:val="es_ES" w:bidi="es_ES"/>
        </w:rPr>
        <w:t>G5153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-αι, -α </w:t>
      </w:r>
      <w:r>
        <w:rPr>
          <w:lang w:val="es_ES" w:bidi="es_ES"/>
        </w:rPr>
        <w:t>|</w:t>
      </w:r>
      <w:r>
        <w:rPr>
          <w:lang w:val="es_ES" w:bidi="es_ES"/>
        </w:rPr>
        <w:t xml:space="preserve"> τρεῖς + χίλιοι</w:t>
      </w:r>
    </w:p>
    <w:p>
      <w:pPr/>
      <w:r>
        <w:rPr>
          <w:lang w:val="es_ES" w:bidi="es_ES"/>
        </w:rPr>
      </w:r>
      <w:r>
        <w:rPr>
          <w:lang w:val="es_ES" w:bidi="es_ES"/>
        </w:rPr>
        <w:t>60.41</w:t>
      </w:r>
      <w:r>
        <w:rPr>
          <w:lang w:val="es_ES" w:bidi="es_ES"/>
        </w:rPr>
        <w:t xml:space="preserve"> · </w:t>
      </w:r>
      <w:r>
        <w:rPr>
          <w:lang w:val="es_ES" w:bidi="es_ES"/>
        </w:rPr>
        <w:t>Número</w:t>
      </w:r>
      <w:r>
        <w:rPr>
          <w:lang w:val="es_ES" w:bidi="es_ES"/>
        </w:rPr>
        <w:t xml:space="preserve"> · </w:t>
      </w:r>
      <w:r>
        <w:rPr>
          <w:lang w:val="es_ES" w:bidi="es_ES"/>
        </w:rPr>
        <w:t>Uno, dos, tres, etc. [Números Cardinales]</w:t>
      </w:r>
    </w:p>
    <w:p>
      <w:pPr/>
      <w:r>
        <w:rPr>
          <w:lang w:val="es_ES" w:bidi="es_ES"/>
        </w:rPr>
      </w:r>
      <w:r>
        <w:rPr>
          <w:lang w:val="es_ES" w:bidi="es_ES"/>
        </w:rPr>
        <w:t>tres mil</w:t>
      </w:r>
      <w:r>
        <w:rPr>
          <w:lang w:val="es_ES" w:bidi="es_ES"/>
        </w:rPr>
        <w:t xml:space="preserve"> </w:t>
      </w:r>
      <w:r>
        <w:rPr>
          <w:lang w:val="es_ES" w:bidi="es_ES"/>
        </w:rPr>
        <w:t>número cardinal, donde hay tres mil instancias de una entidad contable</w:t>
      </w:r>
    </w:p>
    <w:p>
      <w:pPr/>
      <w:r>
        <w:rPr>
          <w:lang w:val="es_ES" w:bidi="es_ES"/>
        </w:rPr>
      </w:r>
      <w:r>
        <w:rPr>
          <w:lang w:val="es_ES" w:bidi="es_ES"/>
        </w:rPr>
        <w:t>ACT 2:41</w:t>
      </w:r>
      <w:r>
        <w:rPr>
          <w:lang w:val="es_ES" w:bidi="es_ES"/>
        </w:rPr>
      </w:r>
      <w:r>
        <w:rPr>
          <w:lang w:val="es_ES" w:bidi="es_ES"/>
        </w:rPr>
      </w:r>
    </w:p>
    <w:p>
      <w:pPr/>
      <w:r>
        <w:rPr>
          <w:lang w:val="es_ES" w:bidi="es_ES"/>
        </w:rPr>
      </w:r>
    </w:p>
    <w:p>
      <w:pPr>
        <w:pStyle w:val="Heading2"/>
      </w:pPr>
      <w:r>
        <w:rPr>
          <w:lang w:val="es_ES" w:bidi="es_ES"/>
        </w:rPr>
        <w:t>τρίτος</w:t>
      </w:r>
      <w:r>
        <w:rPr>
          <w:lang w:val="es_ES" w:bidi="es_ES"/>
        </w:rPr>
      </w:r>
    </w:p>
    <w:p>
      <w:pPr>
        <w:pStyle w:val="Heading1"/>
      </w:pPr>
      <w:r>
        <w:rPr>
          <w:lang w:val="es_ES" w:bidi="es_ES"/>
        </w:rPr>
        <w:t>τρίτος</w:t>
      </w:r>
    </w:p>
    <w:p>
      <w:pPr/>
      <w:r>
        <w:rPr>
          <w:lang w:val="es_ES" w:bidi="es_ES"/>
        </w:rPr>
      </w:r>
      <w:r>
        <w:rPr>
          <w:lang w:val="es_ES" w:bidi="es_ES"/>
        </w:rPr>
        <w:t>τρίτος</w:t>
      </w:r>
      <w:r>
        <w:rPr>
          <w:lang w:val="es_ES" w:bidi="es_ES"/>
        </w:rPr>
        <w:t xml:space="preserve"> (</w:t>
      </w:r>
      <w:r>
        <w:rPr>
          <w:lang w:val="es_ES" w:bidi="es_ES"/>
        </w:rPr>
        <w:t>G5154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 </w:t>
      </w:r>
      <w:r>
        <w:rPr>
          <w:lang w:val="es_ES" w:bidi="es_ES"/>
        </w:rPr>
        <w:t>|</w:t>
      </w:r>
      <w:r>
        <w:rPr>
          <w:lang w:val="es_ES" w:bidi="es_ES"/>
        </w:rPr>
        <w:t xml:space="preserve"> </w:t>
      </w:r>
      <w:r>
        <w:rPr>
          <w:lang w:val="es_ES" w:bidi="es_ES"/>
        </w:rPr>
        <w:t>τρεῖς</w:t>
      </w:r>
    </w:p>
    <w:p>
      <w:pPr/>
      <w:r>
        <w:rPr>
          <w:lang w:val="es_ES" w:bidi="es_ES"/>
        </w:rPr>
      </w:r>
      <w:r>
        <w:rPr>
          <w:lang w:val="es_ES" w:bidi="es_ES"/>
        </w:rPr>
        <w:t>60.50</w:t>
      </w:r>
      <w:r>
        <w:rPr>
          <w:lang w:val="es_ES" w:bidi="es_ES"/>
        </w:rPr>
        <w:t xml:space="preserve"> · </w:t>
      </w:r>
      <w:r>
        <w:rPr>
          <w:lang w:val="es_ES" w:bidi="es_ES"/>
        </w:rPr>
        <w:t>Número</w:t>
      </w:r>
      <w:r>
        <w:rPr>
          <w:lang w:val="es_ES" w:bidi="es_ES"/>
        </w:rPr>
        <w:t xml:space="preserve"> · </w:t>
      </w:r>
      <w:r>
        <w:rPr>
          <w:lang w:val="es_ES" w:bidi="es_ES"/>
        </w:rPr>
        <w:t>Primero, Segundo, Tercero, Etc. [Números Ordinales]</w:t>
      </w:r>
    </w:p>
    <w:p>
      <w:pPr/>
      <w:r>
        <w:rPr>
          <w:lang w:val="es_ES" w:bidi="es_ES"/>
        </w:rPr>
      </w:r>
      <w:r>
        <w:rPr>
          <w:lang w:val="es_ES" w:bidi="es_ES"/>
        </w:rPr>
        <w:t>tercero</w:t>
      </w:r>
      <w:r>
        <w:rPr>
          <w:lang w:val="es_ES" w:bidi="es_ES"/>
        </w:rPr>
        <w:t xml:space="preserve"> </w:t>
      </w:r>
      <w:r>
        <w:rPr>
          <w:lang w:val="es_ES" w:bidi="es_ES"/>
        </w:rPr>
        <w:t>tercero en una serie que involucra tiempo, espacio o conjunto</w:t>
      </w:r>
      <w:r>
        <w:rPr>
          <w:vertAlign w:val="superscript"/>
          <w:lang w:val="es_ES" w:bidi="es_ES"/>
        </w:rPr>
        <w:t>1</w:t>
      </w:r>
    </w:p>
    <w:p>
      <w:pPr/>
      <w:r>
        <w:rPr>
          <w:lang w:val="es_ES" w:bidi="es_ES"/>
        </w:rPr>
      </w:r>
      <w:r>
        <w:rPr>
          <w:lang w:val="es_ES" w:bidi="es_ES"/>
        </w:rPr>
        <w:t>MAT 16:21</w:t>
      </w:r>
      <w:r>
        <w:rPr>
          <w:lang w:val="es_ES" w:bidi="es_ES"/>
        </w:rPr>
        <w:t xml:space="preserve"> · </w:t>
      </w:r>
      <w:r>
        <w:rPr>
          <w:lang w:val="es_ES" w:bidi="es_ES"/>
        </w:rPr>
        <w:t>MAT 17:23</w:t>
      </w:r>
      <w:r>
        <w:rPr>
          <w:lang w:val="es_ES" w:bidi="es_ES"/>
        </w:rPr>
        <w:t xml:space="preserve"> · </w:t>
      </w:r>
      <w:r>
        <w:rPr>
          <w:lang w:val="es_ES" w:bidi="es_ES"/>
        </w:rPr>
        <w:t>MAT 20:3</w:t>
      </w:r>
      <w:r>
        <w:rPr>
          <w:lang w:val="es_ES" w:bidi="es_ES"/>
        </w:rPr>
        <w:t xml:space="preserve"> · </w:t>
      </w:r>
      <w:r>
        <w:rPr>
          <w:lang w:val="es_ES" w:bidi="es_ES"/>
        </w:rPr>
        <w:t>MAT 20:19</w:t>
      </w:r>
      <w:r>
        <w:rPr>
          <w:lang w:val="es_ES" w:bidi="es_ES"/>
        </w:rPr>
        <w:t xml:space="preserve"> · </w:t>
      </w:r>
      <w:r>
        <w:rPr>
          <w:lang w:val="es_ES" w:bidi="es_ES"/>
        </w:rPr>
        <w:t>MAT 22:26</w:t>
      </w:r>
      <w:r>
        <w:rPr>
          <w:lang w:val="es_ES" w:bidi="es_ES"/>
        </w:rPr>
        <w:t xml:space="preserve"> · </w:t>
      </w:r>
      <w:r>
        <w:rPr>
          <w:lang w:val="es_ES" w:bidi="es_ES"/>
        </w:rPr>
        <w:t>MAT 26:44</w:t>
      </w:r>
      <w:r>
        <w:rPr>
          <w:lang w:val="es_ES" w:bidi="es_ES"/>
        </w:rPr>
        <w:t xml:space="preserve"> · </w:t>
      </w:r>
      <w:r>
        <w:rPr>
          <w:lang w:val="es_ES" w:bidi="es_ES"/>
        </w:rPr>
        <w:t>MAT 27:64</w:t>
      </w:r>
      <w:r>
        <w:rPr>
          <w:lang w:val="es_ES" w:bidi="es_ES"/>
        </w:rPr>
        <w:t xml:space="preserve"> · </w:t>
      </w:r>
      <w:r>
        <w:rPr>
          <w:lang w:val="es_ES" w:bidi="es_ES"/>
        </w:rPr>
        <w:t>MRK 12:21</w:t>
      </w:r>
      <w:r>
        <w:rPr>
          <w:lang w:val="es_ES" w:bidi="es_ES"/>
        </w:rPr>
        <w:t xml:space="preserve"> · </w:t>
      </w:r>
      <w:r>
        <w:rPr>
          <w:lang w:val="es_ES" w:bidi="es_ES"/>
        </w:rPr>
        <w:t>MRK 14:41</w:t>
      </w:r>
      <w:r>
        <w:rPr>
          <w:lang w:val="es_ES" w:bidi="es_ES"/>
        </w:rPr>
        <w:t xml:space="preserve"> · </w:t>
      </w:r>
      <w:r>
        <w:rPr>
          <w:lang w:val="es_ES" w:bidi="es_ES"/>
        </w:rPr>
        <w:t>MRK 15:25</w:t>
      </w:r>
      <w:r>
        <w:rPr>
          <w:lang w:val="es_ES" w:bidi="es_ES"/>
        </w:rPr>
        <w:t xml:space="preserve"> · </w:t>
      </w:r>
      <w:r>
        <w:rPr>
          <w:lang w:val="es_ES" w:bidi="es_ES"/>
        </w:rPr>
        <w:t>LUK 9:22</w:t>
      </w:r>
      <w:r>
        <w:rPr>
          <w:lang w:val="es_ES" w:bidi="es_ES"/>
        </w:rPr>
        <w:t xml:space="preserve"> · </w:t>
      </w:r>
      <w:r>
        <w:rPr>
          <w:lang w:val="es_ES" w:bidi="es_ES"/>
        </w:rPr>
        <w:t>LUK 12:38</w:t>
      </w:r>
      <w:r>
        <w:rPr>
          <w:lang w:val="es_ES" w:bidi="es_ES"/>
        </w:rPr>
        <w:t xml:space="preserve"> · </w:t>
      </w:r>
      <w:r>
        <w:rPr>
          <w:lang w:val="es_ES" w:bidi="es_ES"/>
        </w:rPr>
        <w:t>LUK 13:32</w:t>
      </w:r>
      <w:r>
        <w:rPr>
          <w:lang w:val="es_ES" w:bidi="es_ES"/>
        </w:rPr>
        <w:t xml:space="preserve"> · </w:t>
      </w:r>
      <w:r>
        <w:rPr>
          <w:lang w:val="es_ES" w:bidi="es_ES"/>
        </w:rPr>
        <w:t>LUK 18:33</w:t>
      </w:r>
      <w:r>
        <w:rPr>
          <w:lang w:val="es_ES" w:bidi="es_ES"/>
        </w:rPr>
        <w:t xml:space="preserve"> · </w:t>
      </w:r>
      <w:r>
        <w:rPr>
          <w:lang w:val="es_ES" w:bidi="es_ES"/>
        </w:rPr>
        <w:t>LUK 20:12</w:t>
      </w:r>
      <w:r>
        <w:rPr>
          <w:lang w:val="es_ES" w:bidi="es_ES"/>
        </w:rPr>
        <w:t xml:space="preserve"> · </w:t>
      </w:r>
      <w:r>
        <w:rPr>
          <w:lang w:val="es_ES" w:bidi="es_ES"/>
        </w:rPr>
        <w:t>LUK 20:31</w:t>
      </w:r>
      <w:r>
        <w:rPr>
          <w:lang w:val="es_ES" w:bidi="es_ES"/>
        </w:rPr>
        <w:t xml:space="preserve"> · </w:t>
      </w:r>
      <w:r>
        <w:rPr>
          <w:lang w:val="es_ES" w:bidi="es_ES"/>
        </w:rPr>
        <w:t>LUK 23:22</w:t>
      </w:r>
      <w:r>
        <w:rPr>
          <w:lang w:val="es_ES" w:bidi="es_ES"/>
        </w:rPr>
        <w:t xml:space="preserve"> · </w:t>
      </w:r>
      <w:r>
        <w:rPr>
          <w:lang w:val="es_ES" w:bidi="es_ES"/>
        </w:rPr>
        <w:t>LUK 24:7</w:t>
      </w:r>
      <w:r>
        <w:rPr>
          <w:lang w:val="es_ES" w:bidi="es_ES"/>
        </w:rPr>
        <w:t xml:space="preserve"> · </w:t>
      </w:r>
      <w:r>
        <w:rPr>
          <w:lang w:val="es_ES" w:bidi="es_ES"/>
        </w:rPr>
        <w:t>LUK 24:21</w:t>
      </w:r>
      <w:r>
        <w:rPr>
          <w:lang w:val="es_ES" w:bidi="es_ES"/>
        </w:rPr>
        <w:t xml:space="preserve"> · </w:t>
      </w:r>
      <w:r>
        <w:rPr>
          <w:lang w:val="es_ES" w:bidi="es_ES"/>
        </w:rPr>
        <w:t>LUK 24:46</w:t>
      </w:r>
      <w:r>
        <w:rPr>
          <w:lang w:val="es_ES" w:bidi="es_ES"/>
        </w:rPr>
        <w:t xml:space="preserve"> · </w:t>
      </w:r>
      <w:r>
        <w:rPr>
          <w:lang w:val="es_ES" w:bidi="es_ES"/>
        </w:rPr>
        <w:t>JHN 2:1</w:t>
      </w:r>
      <w:r>
        <w:rPr>
          <w:lang w:val="es_ES" w:bidi="es_ES"/>
        </w:rPr>
        <w:t xml:space="preserve"> · </w:t>
      </w:r>
      <w:r>
        <w:rPr>
          <w:lang w:val="es_ES" w:bidi="es_ES"/>
        </w:rPr>
        <w:t>JHN 21:14</w:t>
      </w:r>
      <w:r>
        <w:rPr>
          <w:lang w:val="es_ES" w:bidi="es_ES"/>
        </w:rPr>
        <w:t xml:space="preserve"> · </w:t>
      </w:r>
      <w:r>
        <w:rPr>
          <w:lang w:val="es_ES" w:bidi="es_ES"/>
        </w:rPr>
        <w:t>JHN 21:17</w:t>
      </w:r>
      <w:r>
        <w:rPr>
          <w:lang w:val="es_ES" w:bidi="es_ES"/>
        </w:rPr>
        <w:t xml:space="preserve"> · </w:t>
      </w:r>
      <w:r>
        <w:rPr>
          <w:lang w:val="es_ES" w:bidi="es_ES"/>
        </w:rPr>
        <w:t>JHN 21:17</w:t>
      </w:r>
      <w:r>
        <w:rPr>
          <w:lang w:val="es_ES" w:bidi="es_ES"/>
        </w:rPr>
        <w:t xml:space="preserve"> · </w:t>
      </w:r>
      <w:r>
        <w:rPr>
          <w:lang w:val="es_ES" w:bidi="es_ES"/>
        </w:rPr>
        <w:t>ACT 2:15</w:t>
      </w:r>
      <w:r>
        <w:rPr>
          <w:lang w:val="es_ES" w:bidi="es_ES"/>
        </w:rPr>
        <w:t xml:space="preserve"> · </w:t>
      </w:r>
      <w:r>
        <w:rPr>
          <w:lang w:val="es_ES" w:bidi="es_ES"/>
        </w:rPr>
        <w:t>ACT 10:40</w:t>
      </w:r>
      <w:r>
        <w:rPr>
          <w:lang w:val="es_ES" w:bidi="es_ES"/>
        </w:rPr>
        <w:t xml:space="preserve"> · </w:t>
      </w:r>
      <w:r>
        <w:rPr>
          <w:lang w:val="es_ES" w:bidi="es_ES"/>
        </w:rPr>
        <w:t>ACT 23:23</w:t>
      </w:r>
      <w:r>
        <w:rPr>
          <w:lang w:val="es_ES" w:bidi="es_ES"/>
        </w:rPr>
        <w:t xml:space="preserve"> · </w:t>
      </w:r>
      <w:r>
        <w:rPr>
          <w:lang w:val="es_ES" w:bidi="es_ES"/>
        </w:rPr>
        <w:t>ACT 27:19</w:t>
      </w:r>
      <w:r>
        <w:rPr>
          <w:lang w:val="es_ES" w:bidi="es_ES"/>
        </w:rPr>
        <w:t xml:space="preserve"> · </w:t>
      </w:r>
      <w:r>
        <w:rPr>
          <w:lang w:val="es_ES" w:bidi="es_ES"/>
        </w:rPr>
        <w:t>1CO 12:28</w:t>
      </w:r>
      <w:r>
        <w:rPr>
          <w:lang w:val="es_ES" w:bidi="es_ES"/>
        </w:rPr>
        <w:t xml:space="preserve"> · </w:t>
      </w:r>
      <w:r>
        <w:rPr>
          <w:lang w:val="es_ES" w:bidi="es_ES"/>
        </w:rPr>
        <w:t>1CO 15:4</w:t>
      </w:r>
      <w:r>
        <w:rPr>
          <w:lang w:val="es_ES" w:bidi="es_ES"/>
        </w:rPr>
        <w:t xml:space="preserve"> · </w:t>
      </w:r>
      <w:r>
        <w:rPr>
          <w:lang w:val="es_ES" w:bidi="es_ES"/>
        </w:rPr>
        <w:t>2CO 12:2</w:t>
      </w:r>
      <w:r>
        <w:rPr>
          <w:lang w:val="es_ES" w:bidi="es_ES"/>
        </w:rPr>
        <w:t xml:space="preserve"> · </w:t>
      </w:r>
      <w:r>
        <w:rPr>
          <w:lang w:val="es_ES" w:bidi="es_ES"/>
        </w:rPr>
        <w:t>2CO 12:14</w:t>
      </w:r>
      <w:r>
        <w:rPr>
          <w:lang w:val="es_ES" w:bidi="es_ES"/>
        </w:rPr>
        <w:t xml:space="preserve"> · </w:t>
      </w:r>
      <w:r>
        <w:rPr>
          <w:lang w:val="es_ES" w:bidi="es_ES"/>
        </w:rPr>
        <w:t>2CO 13:1</w:t>
      </w:r>
      <w:r>
        <w:rPr>
          <w:lang w:val="es_ES" w:bidi="es_ES"/>
        </w:rPr>
        <w:t xml:space="preserve"> · </w:t>
      </w:r>
      <w:r>
        <w:rPr>
          <w:lang w:val="es_ES" w:bidi="es_ES"/>
        </w:rPr>
        <w:t>REV 4:7</w:t>
      </w:r>
      <w:r>
        <w:rPr>
          <w:lang w:val="es_ES" w:bidi="es_ES"/>
        </w:rPr>
        <w:t xml:space="preserve"> · </w:t>
      </w:r>
      <w:r>
        <w:rPr>
          <w:lang w:val="es_ES" w:bidi="es_ES"/>
        </w:rPr>
        <w:t>REV 6:5</w:t>
      </w:r>
      <w:r>
        <w:rPr>
          <w:lang w:val="es_ES" w:bidi="es_ES"/>
        </w:rPr>
        <w:t xml:space="preserve"> · </w:t>
      </w:r>
      <w:r>
        <w:rPr>
          <w:lang w:val="es_ES" w:bidi="es_ES"/>
        </w:rPr>
        <w:t>REV 6:5</w:t>
      </w:r>
      <w:r>
        <w:rPr>
          <w:lang w:val="es_ES" w:bidi="es_ES"/>
        </w:rPr>
        <w:t xml:space="preserve"> · </w:t>
      </w:r>
      <w:r>
        <w:rPr>
          <w:lang w:val="es_ES" w:bidi="es_ES"/>
        </w:rPr>
        <w:t>REV 8:10</w:t>
      </w:r>
      <w:r>
        <w:rPr>
          <w:lang w:val="es_ES" w:bidi="es_ES"/>
        </w:rPr>
        <w:t xml:space="preserve"> · </w:t>
      </w:r>
      <w:r>
        <w:rPr>
          <w:lang w:val="es_ES" w:bidi="es_ES"/>
        </w:rPr>
        <w:t>REV 11:14</w:t>
      </w:r>
      <w:r>
        <w:rPr>
          <w:lang w:val="es_ES" w:bidi="es_ES"/>
        </w:rPr>
        <w:t xml:space="preserve"> · </w:t>
      </w:r>
      <w:r>
        <w:rPr>
          <w:lang w:val="es_ES" w:bidi="es_ES"/>
        </w:rPr>
        <w:t>REV 14:9</w:t>
      </w:r>
      <w:r>
        <w:rPr>
          <w:lang w:val="es_ES" w:bidi="es_ES"/>
        </w:rPr>
        <w:t xml:space="preserve"> · </w:t>
      </w:r>
      <w:r>
        <w:rPr>
          <w:lang w:val="es_ES" w:bidi="es_ES"/>
        </w:rPr>
        <w:t>REV 16:4</w:t>
      </w:r>
      <w:r>
        <w:rPr>
          <w:lang w:val="es_ES" w:bidi="es_ES"/>
        </w:rPr>
        <w:t xml:space="preserve"> · </w:t>
      </w:r>
      <w:r>
        <w:rPr>
          <w:lang w:val="es_ES" w:bidi="es_ES"/>
        </w:rPr>
        <w:t>REV 21:19</w:t>
      </w:r>
    </w:p>
    <w:p>
      <w:pPr/>
      <w:r>
        <w:rPr>
          <w:lang w:val="es_ES" w:bidi="es_ES"/>
        </w:rPr>
      </w:r>
      <w:r>
        <w:rPr>
          <w:lang w:val="es_ES" w:bidi="es_ES"/>
        </w:rPr>
        <w:t>60.63</w:t>
      </w:r>
      <w:r>
        <w:rPr>
          <w:lang w:val="es_ES" w:bidi="es_ES"/>
        </w:rPr>
        <w:t xml:space="preserve"> · </w:t>
      </w:r>
      <w:r>
        <w:rPr>
          <w:lang w:val="es_ES" w:bidi="es_ES"/>
        </w:rPr>
        <w:t>Número</w:t>
      </w:r>
      <w:r>
        <w:rPr>
          <w:lang w:val="es_ES" w:bidi="es_ES"/>
        </w:rPr>
        <w:t xml:space="preserve"> · </w:t>
      </w:r>
      <w:r>
        <w:rPr>
          <w:lang w:val="es_ES" w:bidi="es_ES"/>
        </w:rPr>
        <w:t>La mitad, la tercera, la cuarta [Fracción].</w:t>
      </w:r>
    </w:p>
    <w:p>
      <w:pPr/>
      <w:r>
        <w:rPr>
          <w:lang w:val="es_ES" w:bidi="es_ES"/>
        </w:rPr>
      </w:r>
      <w:r>
        <w:rPr>
          <w:lang w:val="es_ES" w:bidi="es_ES"/>
        </w:rPr>
        <w:t>tercio</w:t>
      </w:r>
      <w:r>
        <w:rPr>
          <w:lang w:val="es_ES" w:bidi="es_ES"/>
        </w:rPr>
        <w:t xml:space="preserve">, </w:t>
      </w:r>
      <w:r>
        <w:rPr>
          <w:lang w:val="es_ES" w:bidi="es_ES"/>
        </w:rPr>
        <w:t>tercera parte</w:t>
      </w:r>
      <w:r>
        <w:rPr>
          <w:lang w:val="es_ES" w:bidi="es_ES"/>
        </w:rPr>
        <w:t xml:space="preserve"> </w:t>
      </w:r>
      <w:r>
        <w:rPr>
          <w:lang w:val="es_ES" w:bidi="es_ES"/>
        </w:rPr>
        <w:t>una tercera parte de un objeto, serie o masa</w:t>
      </w:r>
      <w:r>
        <w:rPr>
          <w:lang w:val="es_ES" w:bidi="es_ES"/>
        </w:rPr>
        <w:t xml:space="preserve"> </w:t>
      </w:r>
      <w:r>
        <w:rPr>
          <w:lang w:val="es_ES" w:bidi="es_ES"/>
        </w:rPr>
        <w:t>En algunos idiomas se hace referencia a una parte fraccionaria de algo por medio de números ordinales. Por ejemplo, "un tercio de los árboles" se puede traducir como "cada tercer árbol", y "un tercio de la tierra fue consumida por el fuego" se traduciría como "la tercera parte de la tierra fue consumida por el fuego" o "después de dividir la tierra en tres partes, una parte fue destruida por el fuego".</w:t>
      </w:r>
    </w:p>
    <w:p>
      <w:pPr/>
      <w:r>
        <w:rPr>
          <w:lang w:val="es_ES" w:bidi="es_ES"/>
        </w:rPr>
      </w:r>
      <w:r>
        <w:rPr>
          <w:lang w:val="es_ES" w:bidi="es_ES"/>
        </w:rPr>
        <w:t>REV 8:7</w:t>
      </w:r>
      <w:r>
        <w:rPr>
          <w:lang w:val="es_ES" w:bidi="es_ES"/>
        </w:rPr>
        <w:t xml:space="preserve"> · </w:t>
      </w:r>
      <w:r>
        <w:rPr>
          <w:lang w:val="es_ES" w:bidi="es_ES"/>
        </w:rPr>
        <w:t>REV 8:7</w:t>
      </w:r>
      <w:r>
        <w:rPr>
          <w:lang w:val="es_ES" w:bidi="es_ES"/>
        </w:rPr>
        <w:t xml:space="preserve"> · </w:t>
      </w:r>
      <w:r>
        <w:rPr>
          <w:lang w:val="es_ES" w:bidi="es_ES"/>
        </w:rPr>
        <w:t>REV 8:8</w:t>
      </w:r>
      <w:r>
        <w:rPr>
          <w:lang w:val="es_ES" w:bidi="es_ES"/>
        </w:rPr>
        <w:t xml:space="preserve"> · </w:t>
      </w:r>
      <w:r>
        <w:rPr>
          <w:lang w:val="es_ES" w:bidi="es_ES"/>
        </w:rPr>
        <w:t>REV 8:9</w:t>
      </w:r>
      <w:r>
        <w:rPr>
          <w:lang w:val="es_ES" w:bidi="es_ES"/>
        </w:rPr>
        <w:t xml:space="preserve"> · </w:t>
      </w:r>
      <w:r>
        <w:rPr>
          <w:lang w:val="es_ES" w:bidi="es_ES"/>
        </w:rPr>
        <w:t>REV 8:9</w:t>
      </w:r>
      <w:r>
        <w:rPr>
          <w:lang w:val="es_ES" w:bidi="es_ES"/>
        </w:rPr>
        <w:t xml:space="preserve"> · </w:t>
      </w:r>
      <w:r>
        <w:rPr>
          <w:lang w:val="es_ES" w:bidi="es_ES"/>
        </w:rPr>
        <w:t>REV 8:10</w:t>
      </w:r>
      <w:r>
        <w:rPr>
          <w:lang w:val="es_ES" w:bidi="es_ES"/>
        </w:rPr>
        <w:t xml:space="preserve"> · </w:t>
      </w:r>
      <w:r>
        <w:rPr>
          <w:lang w:val="es_ES" w:bidi="es_ES"/>
        </w:rPr>
        <w:t>REV 8:11</w:t>
      </w:r>
      <w:r>
        <w:rPr>
          <w:lang w:val="es_ES" w:bidi="es_ES"/>
        </w:rPr>
        <w:t xml:space="preserve"> · </w:t>
      </w:r>
      <w:r>
        <w:rPr>
          <w:lang w:val="es_ES" w:bidi="es_ES"/>
        </w:rPr>
        <w:t>REV 8:12</w:t>
      </w:r>
      <w:r>
        <w:rPr>
          <w:lang w:val="es_ES" w:bidi="es_ES"/>
        </w:rPr>
        <w:t xml:space="preserve"> · </w:t>
      </w:r>
      <w:r>
        <w:rPr>
          <w:lang w:val="es_ES" w:bidi="es_ES"/>
        </w:rPr>
        <w:t>REV 8:12</w:t>
      </w:r>
      <w:r>
        <w:rPr>
          <w:lang w:val="es_ES" w:bidi="es_ES"/>
        </w:rPr>
        <w:t xml:space="preserve"> · </w:t>
      </w:r>
      <w:r>
        <w:rPr>
          <w:lang w:val="es_ES" w:bidi="es_ES"/>
        </w:rPr>
        <w:t>REV 8:12</w:t>
      </w:r>
      <w:r>
        <w:rPr>
          <w:lang w:val="es_ES" w:bidi="es_ES"/>
        </w:rPr>
        <w:t xml:space="preserve"> · </w:t>
      </w:r>
      <w:r>
        <w:rPr>
          <w:lang w:val="es_ES" w:bidi="es_ES"/>
        </w:rPr>
        <w:t>REV 8:12</w:t>
      </w:r>
      <w:r>
        <w:rPr>
          <w:lang w:val="es_ES" w:bidi="es_ES"/>
        </w:rPr>
        <w:t xml:space="preserve"> · </w:t>
      </w:r>
      <w:r>
        <w:rPr>
          <w:lang w:val="es_ES" w:bidi="es_ES"/>
        </w:rPr>
        <w:t>REV 8:12</w:t>
      </w:r>
      <w:r>
        <w:rPr>
          <w:lang w:val="es_ES" w:bidi="es_ES"/>
        </w:rPr>
        <w:t xml:space="preserve"> · </w:t>
      </w:r>
      <w:r>
        <w:rPr>
          <w:lang w:val="es_ES" w:bidi="es_ES"/>
        </w:rPr>
        <w:t>REV 9:15</w:t>
      </w:r>
      <w:r>
        <w:rPr>
          <w:lang w:val="es_ES" w:bidi="es_ES"/>
        </w:rPr>
        <w:t xml:space="preserve"> · </w:t>
      </w:r>
      <w:r>
        <w:rPr>
          <w:lang w:val="es_ES" w:bidi="es_ES"/>
        </w:rPr>
        <w:t>REV 9:18</w:t>
      </w:r>
      <w:r>
        <w:rPr>
          <w:lang w:val="es_ES" w:bidi="es_ES"/>
        </w:rPr>
        <w:t xml:space="preserve"> · </w:t>
      </w:r>
      <w:r>
        <w:rPr>
          <w:lang w:val="es_ES" w:bidi="es_ES"/>
        </w:rPr>
        <w:t>REV 12:4</w:t>
      </w:r>
    </w:p>
    <w:p>
      <w:pPr/>
      <w:r>
        <w:rPr>
          <w:lang w:val="es_ES" w:bidi="es_ES"/>
        </w:rPr>
      </w:r>
      <w:r>
        <w:rPr>
          <w:vertAlign w:val="superscript"/>
          <w:lang w:val="es_ES" w:bidi="es_ES"/>
        </w:rPr>
        <w:t>1</w:t>
      </w:r>
      <w:r>
        <w:rPr>
          <w:lang w:val="es_ES" w:bidi="es_ES"/>
        </w:rPr>
        <w:t xml:space="preserve"> Aunque τὸ τρίτον funciona en sentido adverbial, parece no haber razones para establecer un significado separado de τρίτος como refiriéndose a una secuencia temporal. La interpretación de τρίτος en términos de tiempo o espacio es un factor de contexto. Cuando hay objetos involucrados, los números ordinales simplemente marcan la posición en una secuencia espacial; cuando hay eventos involucrados, los números ordinales simplemente marcan la posición en una secuencia temporal.</w:t>
      </w:r>
      <w:r>
        <w:rPr>
          <w:lang w:val="es_ES" w:bidi="es_ES"/>
        </w:rPr>
      </w:r>
      <w:r>
        <w:rPr>
          <w:lang w:val="es_ES" w:bidi="es_ES"/>
        </w:rPr>
      </w:r>
    </w:p>
    <w:p>
      <w:pPr/>
      <w:r>
        <w:rPr>
          <w:lang w:val="es_ES" w:bidi="es_ES"/>
        </w:rPr>
      </w:r>
    </w:p>
    <w:p>
      <w:pPr>
        <w:pStyle w:val="Heading2"/>
      </w:pPr>
      <w:r>
        <w:rPr>
          <w:lang w:val="es_ES" w:bidi="es_ES"/>
        </w:rPr>
        <w:t>τρίχινος</w:t>
      </w:r>
      <w:r>
        <w:rPr>
          <w:lang w:val="es_ES" w:bidi="es_ES"/>
        </w:rPr>
      </w:r>
    </w:p>
    <w:p>
      <w:pPr>
        <w:pStyle w:val="Heading1"/>
      </w:pPr>
      <w:r>
        <w:rPr>
          <w:lang w:val="es_ES" w:bidi="es_ES"/>
        </w:rPr>
        <w:t>τρίχινος</w:t>
      </w:r>
    </w:p>
    <w:p>
      <w:pPr/>
      <w:r>
        <w:rPr>
          <w:lang w:val="es_ES" w:bidi="es_ES"/>
        </w:rPr>
      </w:r>
      <w:r>
        <w:rPr>
          <w:lang w:val="es_ES" w:bidi="es_ES"/>
        </w:rPr>
        <w:t>τρίχινος</w:t>
      </w:r>
      <w:r>
        <w:rPr>
          <w:lang w:val="es_ES" w:bidi="es_ES"/>
        </w:rPr>
        <w:t xml:space="preserve"> (</w:t>
      </w:r>
      <w:r>
        <w:rPr>
          <w:lang w:val="es_ES" w:bidi="es_ES"/>
        </w:rPr>
        <w:t>G5155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 </w:t>
      </w:r>
      <w:r>
        <w:rPr>
          <w:lang w:val="es_ES" w:bidi="es_ES"/>
        </w:rPr>
        <w:t>|</w:t>
      </w:r>
      <w:r>
        <w:rPr>
          <w:lang w:val="es_ES" w:bidi="es_ES"/>
        </w:rPr>
        <w:t xml:space="preserve"> </w:t>
      </w:r>
      <w:r>
        <w:rPr>
          <w:lang w:val="es_ES" w:bidi="es_ES"/>
        </w:rPr>
        <w:t>θρίξ</w:t>
      </w:r>
    </w:p>
    <w:p>
      <w:pPr/>
      <w:r>
        <w:rPr>
          <w:lang w:val="es_ES" w:bidi="es_ES"/>
        </w:rPr>
      </w:r>
      <w:r>
        <w:rPr>
          <w:lang w:val="es_ES" w:bidi="es_ES"/>
        </w:rPr>
        <w:t>8.13</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de pelo</w:t>
      </w:r>
      <w:r>
        <w:rPr>
          <w:lang w:val="es_ES" w:bidi="es_ES"/>
        </w:rPr>
        <w:t xml:space="preserve">, </w:t>
      </w:r>
      <w:r>
        <w:rPr>
          <w:lang w:val="es_ES" w:bidi="es_ES"/>
        </w:rPr>
        <w:t>velludo</w:t>
      </w:r>
      <w:r>
        <w:rPr>
          <w:lang w:val="es_ES" w:bidi="es_ES"/>
        </w:rPr>
        <w:t xml:space="preserve"> </w:t>
      </w:r>
      <w:r>
        <w:rPr>
          <w:lang w:val="es_ES" w:bidi="es_ES"/>
        </w:rPr>
        <w:t xml:space="preserve">(derivado de </w:t>
      </w:r>
      <w:r>
        <w:rPr>
          <w:lang w:val="es_ES" w:bidi="es_ES"/>
        </w:rPr>
        <w:t>θρίξ</w:t>
      </w:r>
      <w:r>
        <w:rPr>
          <w:lang w:val="es_ES" w:bidi="es_ES"/>
        </w:rPr>
        <w:t xml:space="preserve"> 'cabello', </w:t>
      </w:r>
      <w:hyperlink r:id="rId71">
        <w:r>
          <w:rPr>
            <w:lang w:val="es_ES" w:bidi="es_ES"/>
          </w:rPr>
          <w:rPr>
            <w:color w:val="0000EE"/>
            <w:u w:val="single"/>
          </w:rPr>
          <w:t>8.12</w:t>
        </w:r>
      </w:hyperlink>
      <w:r>
        <w:rPr>
          <w:lang w:val="es_ES" w:bidi="es_ES"/>
        </w:rPr>
        <w:t>) pertinente o constituido por cabello</w:t>
      </w:r>
    </w:p>
    <w:p>
      <w:pPr/>
      <w:r>
        <w:rPr>
          <w:lang w:val="es_ES" w:bidi="es_ES"/>
        </w:rPr>
      </w:r>
      <w:r>
        <w:rPr>
          <w:lang w:val="es_ES" w:bidi="es_ES"/>
        </w:rPr>
        <w:t>REV 6:12</w:t>
      </w:r>
      <w:r>
        <w:rPr>
          <w:lang w:val="es_ES" w:bidi="es_ES"/>
        </w:rPr>
      </w:r>
      <w:r>
        <w:rPr>
          <w:lang w:val="es_ES" w:bidi="es_ES"/>
        </w:rPr>
      </w:r>
    </w:p>
    <w:p>
      <w:pPr/>
      <w:r>
        <w:rPr>
          <w:lang w:val="es_ES" w:bidi="es_ES"/>
        </w:rPr>
      </w:r>
    </w:p>
    <w:p>
      <w:pPr>
        <w:pStyle w:val="Heading2"/>
      </w:pPr>
      <w:r>
        <w:rPr>
          <w:lang w:val="es_ES" w:bidi="es_ES"/>
        </w:rPr>
        <w:t>τρόμος</w:t>
      </w:r>
      <w:r>
        <w:rPr>
          <w:lang w:val="es_ES" w:bidi="es_ES"/>
        </w:rPr>
      </w:r>
    </w:p>
    <w:p>
      <w:pPr>
        <w:pStyle w:val="Heading1"/>
      </w:pPr>
      <w:r>
        <w:rPr>
          <w:lang w:val="es_ES" w:bidi="es_ES"/>
        </w:rPr>
        <w:t>τρόμος</w:t>
      </w:r>
    </w:p>
    <w:p>
      <w:pPr/>
      <w:r>
        <w:rPr>
          <w:lang w:val="es_ES" w:bidi="es_ES"/>
        </w:rPr>
      </w:r>
      <w:r>
        <w:rPr>
          <w:lang w:val="es_ES" w:bidi="es_ES"/>
        </w:rPr>
        <w:t>τρόμος</w:t>
      </w:r>
      <w:r>
        <w:rPr>
          <w:lang w:val="es_ES" w:bidi="es_ES"/>
        </w:rPr>
        <w:t xml:space="preserve"> (</w:t>
      </w:r>
      <w:r>
        <w:rPr>
          <w:lang w:val="es_ES" w:bidi="es_ES"/>
        </w:rPr>
        <w:t>G5156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τρέμω</w:t>
      </w:r>
    </w:p>
    <w:p>
      <w:pPr/>
      <w:r>
        <w:rPr>
          <w:lang w:val="es_ES" w:bidi="es_ES"/>
        </w:rPr>
      </w:r>
      <w:r>
        <w:rPr>
          <w:lang w:val="es_ES" w:bidi="es_ES"/>
        </w:rPr>
        <w:t>16.6</w:t>
      </w:r>
      <w:r>
        <w:rPr>
          <w:lang w:val="es_ES" w:bidi="es_ES"/>
        </w:rPr>
        <w:t xml:space="preserve"> · </w:t>
      </w:r>
      <w:r>
        <w:rPr>
          <w:lang w:val="es_ES" w:bidi="es_ES"/>
        </w:rPr>
        <w:t>Movimiento No Lineal</w:t>
      </w:r>
    </w:p>
    <w:p>
      <w:pPr/>
      <w:r>
        <w:rPr>
          <w:lang w:val="es_ES" w:bidi="es_ES"/>
        </w:rPr>
      </w:r>
      <w:r>
        <w:rPr>
          <w:lang w:val="es_ES" w:bidi="es_ES"/>
        </w:rPr>
        <w:t>temblar</w:t>
      </w:r>
      <w:r>
        <w:rPr>
          <w:lang w:val="es_ES" w:bidi="es_ES"/>
        </w:rPr>
        <w:t xml:space="preserve">, </w:t>
      </w:r>
      <w:r>
        <w:rPr>
          <w:lang w:val="es_ES" w:bidi="es_ES"/>
        </w:rPr>
        <w:t>temblor</w:t>
      </w:r>
      <w:r>
        <w:rPr>
          <w:lang w:val="es_ES" w:bidi="es_ES"/>
        </w:rPr>
        <w:t xml:space="preserve">, </w:t>
      </w:r>
      <w:r>
        <w:rPr>
          <w:lang w:val="es_ES" w:bidi="es_ES"/>
        </w:rPr>
        <w:t>estremecer</w:t>
      </w:r>
      <w:r>
        <w:rPr>
          <w:lang w:val="es_ES" w:bidi="es_ES"/>
        </w:rPr>
        <w:t xml:space="preserve">, </w:t>
      </w:r>
      <w:r>
        <w:rPr>
          <w:lang w:val="es_ES" w:bidi="es_ES"/>
        </w:rPr>
        <w:t>sacudir</w:t>
      </w:r>
      <w:r>
        <w:rPr>
          <w:lang w:val="es_ES" w:bidi="es_ES"/>
        </w:rPr>
        <w:t xml:space="preserve"> </w:t>
      </w:r>
      <w:r>
        <w:rPr>
          <w:lang w:val="es_ES" w:bidi="es_ES"/>
        </w:rPr>
        <w:t>sacudir o temblar, a menudo con la implicación de miedo o consternación</w:t>
      </w:r>
      <w:r>
        <w:rPr>
          <w:lang w:val="es_ES" w:bidi="es_ES"/>
        </w:rPr>
        <w:t xml:space="preserve"> </w:t>
      </w:r>
      <w:r>
        <w:rPr>
          <w:lang w:val="es_ES" w:bidi="es_ES"/>
        </w:rPr>
        <w:t>En algunos idiomas hay dos términos distintos para el temblor, uno relacionado con enfermedad (como en el caso de las crisis epilépticas o los escalofríos y la fiebre asociados con la malaria) y otro asociado con el miedo.</w:t>
      </w:r>
    </w:p>
    <w:p>
      <w:pPr/>
      <w:r>
        <w:rPr>
          <w:lang w:val="es_ES" w:bidi="es_ES"/>
        </w:rPr>
      </w:r>
      <w:r>
        <w:rPr>
          <w:lang w:val="es_ES" w:bidi="es_ES"/>
        </w:rPr>
        <w:t>MRK 16:8</w:t>
      </w:r>
      <w:r>
        <w:rPr>
          <w:lang w:val="es_ES" w:bidi="es_ES"/>
        </w:rPr>
        <w:t xml:space="preserve"> · </w:t>
      </w:r>
      <w:r>
        <w:rPr>
          <w:lang w:val="es_ES" w:bidi="es_ES"/>
        </w:rPr>
        <w:t>1CO 2:3</w:t>
      </w:r>
      <w:r>
        <w:rPr>
          <w:lang w:val="es_ES" w:bidi="es_ES"/>
        </w:rPr>
        <w:t xml:space="preserve"> · </w:t>
      </w:r>
      <w:r>
        <w:rPr>
          <w:lang w:val="es_ES" w:bidi="es_ES"/>
        </w:rPr>
        <w:t>2CO 7:15</w:t>
      </w:r>
      <w:r>
        <w:rPr>
          <w:lang w:val="es_ES" w:bidi="es_ES"/>
        </w:rPr>
        <w:t xml:space="preserve"> · </w:t>
      </w:r>
      <w:r>
        <w:rPr>
          <w:lang w:val="es_ES" w:bidi="es_ES"/>
        </w:rPr>
        <w:t>EPH 6:5</w:t>
      </w:r>
      <w:r>
        <w:rPr>
          <w:lang w:val="es_ES" w:bidi="es_ES"/>
        </w:rPr>
        <w:t xml:space="preserve"> · </w:t>
      </w:r>
      <w:r>
        <w:rPr>
          <w:lang w:val="es_ES" w:bidi="es_ES"/>
        </w:rPr>
        <w:t>PHP 2:12</w:t>
      </w:r>
      <w:r>
        <w:rPr>
          <w:lang w:val="es_ES" w:bidi="es_ES"/>
        </w:rPr>
      </w:r>
      <w:r>
        <w:rPr>
          <w:lang w:val="es_ES" w:bidi="es_ES"/>
        </w:rPr>
      </w:r>
    </w:p>
    <w:p>
      <w:pPr/>
      <w:r>
        <w:rPr>
          <w:lang w:val="es_ES" w:bidi="es_ES"/>
        </w:rPr>
      </w:r>
    </w:p>
    <w:p>
      <w:pPr>
        <w:pStyle w:val="Heading2"/>
      </w:pPr>
      <w:r>
        <w:rPr>
          <w:lang w:val="es_ES" w:bidi="es_ES"/>
        </w:rPr>
        <w:t>τροπή</w:t>
      </w:r>
      <w:r>
        <w:rPr>
          <w:lang w:val="es_ES" w:bidi="es_ES"/>
        </w:rPr>
      </w:r>
    </w:p>
    <w:p>
      <w:pPr>
        <w:pStyle w:val="Heading1"/>
      </w:pPr>
      <w:r>
        <w:rPr>
          <w:lang w:val="es_ES" w:bidi="es_ES"/>
        </w:rPr>
        <w:t>τροπή</w:t>
      </w:r>
    </w:p>
    <w:p>
      <w:pPr/>
      <w:r>
        <w:rPr>
          <w:lang w:val="es_ES" w:bidi="es_ES"/>
        </w:rPr>
      </w:r>
      <w:r>
        <w:rPr>
          <w:lang w:val="es_ES" w:bidi="es_ES"/>
        </w:rPr>
        <w:t>τροπή</w:t>
      </w:r>
      <w:r>
        <w:rPr>
          <w:lang w:val="es_ES" w:bidi="es_ES"/>
        </w:rPr>
        <w:t xml:space="preserve"> (</w:t>
      </w:r>
      <w:r>
        <w:rPr>
          <w:lang w:val="es_ES" w:bidi="es_ES"/>
        </w:rPr>
        <w:t>G5157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τρέπω</w:t>
      </w:r>
      <w:r>
        <w:rPr>
          <w:lang w:val="es_ES" w:bidi="es_ES"/>
        </w:rPr>
        <w:t xml:space="preserve"> · </w:t>
      </w:r>
      <w:r>
        <w:rPr>
          <w:lang w:val="es_ES" w:bidi="es_ES"/>
        </w:rPr>
        <w:t>ἀνατρέπω</w:t>
      </w:r>
      <w:r>
        <w:rPr>
          <w:lang w:val="es_ES" w:bidi="es_ES"/>
        </w:rPr>
        <w:t xml:space="preserve"> · </w:t>
      </w:r>
      <w:r>
        <w:rPr>
          <w:lang w:val="es_ES" w:bidi="es_ES"/>
        </w:rPr>
        <w:t>ἀποτρέπομαι</w:t>
      </w:r>
      <w:r>
        <w:rPr>
          <w:lang w:val="es_ES" w:bidi="es_ES"/>
        </w:rPr>
        <w:t xml:space="preserve"> · </w:t>
      </w:r>
      <w:r>
        <w:rPr>
          <w:lang w:val="es_ES" w:bidi="es_ES"/>
        </w:rPr>
        <w:t>ἐκτρέπομαι</w:t>
      </w:r>
      <w:r>
        <w:rPr>
          <w:lang w:val="es_ES" w:bidi="es_ES"/>
        </w:rPr>
        <w:t xml:space="preserve"> · </w:t>
      </w:r>
      <w:r>
        <w:rPr>
          <w:lang w:val="es_ES" w:bidi="es_ES"/>
        </w:rPr>
        <w:t>ἐντρέπω</w:t>
      </w:r>
      <w:r>
        <w:rPr>
          <w:lang w:val="es_ES" w:bidi="es_ES"/>
        </w:rPr>
        <w:t xml:space="preserve"> · </w:t>
      </w:r>
      <w:r>
        <w:rPr>
          <w:lang w:val="es_ES" w:bidi="es_ES"/>
        </w:rPr>
        <w:t>ἐντροπή</w:t>
      </w:r>
      <w:r>
        <w:rPr>
          <w:lang w:val="es_ES" w:bidi="es_ES"/>
        </w:rPr>
        <w:t xml:space="preserve"> · </w:t>
      </w:r>
      <w:r>
        <w:rPr>
          <w:lang w:val="es_ES" w:bidi="es_ES"/>
        </w:rPr>
        <w:t>ἐπιτρέπω</w:t>
      </w:r>
      <w:r>
        <w:rPr>
          <w:lang w:val="es_ES" w:bidi="es_ES"/>
        </w:rPr>
        <w:t xml:space="preserve"> · </w:t>
      </w:r>
      <w:r>
        <w:rPr>
          <w:lang w:val="es_ES" w:bidi="es_ES"/>
        </w:rPr>
        <w:t>ἐπιτροπή</w:t>
      </w:r>
      <w:r>
        <w:rPr>
          <w:lang w:val="es_ES" w:bidi="es_ES"/>
        </w:rPr>
        <w:t xml:space="preserve"> · </w:t>
      </w:r>
      <w:r>
        <w:rPr>
          <w:lang w:val="es_ES" w:bidi="es_ES"/>
        </w:rPr>
        <w:t>ἐπίτροπος</w:t>
      </w:r>
      <w:r>
        <w:rPr>
          <w:lang w:val="es_ES" w:bidi="es_ES"/>
        </w:rPr>
        <w:t xml:space="preserve"> · </w:t>
      </w:r>
      <w:r>
        <w:rPr>
          <w:lang w:val="es_ES" w:bidi="es_ES"/>
        </w:rPr>
        <w:t>εὐτραπελία</w:t>
      </w:r>
      <w:r>
        <w:rPr>
          <w:lang w:val="es_ES" w:bidi="es_ES"/>
        </w:rPr>
        <w:t xml:space="preserve"> · </w:t>
      </w:r>
      <w:r>
        <w:rPr>
          <w:lang w:val="es_ES" w:bidi="es_ES"/>
        </w:rPr>
        <w:t>μετατρέπω</w:t>
      </w:r>
      <w:r>
        <w:rPr>
          <w:lang w:val="es_ES" w:bidi="es_ES"/>
        </w:rPr>
        <w:t xml:space="preserve"> · </w:t>
      </w:r>
      <w:r>
        <w:rPr>
          <w:lang w:val="es_ES" w:bidi="es_ES"/>
        </w:rPr>
        <w:t>πολυτρόπως</w:t>
      </w:r>
      <w:r>
        <w:rPr>
          <w:lang w:val="es_ES" w:bidi="es_ES"/>
        </w:rPr>
        <w:t xml:space="preserve"> · </w:t>
      </w:r>
      <w:r>
        <w:rPr>
          <w:lang w:val="es_ES" w:bidi="es_ES"/>
        </w:rPr>
        <w:t>προτρέπομαι</w:t>
      </w:r>
      <w:r>
        <w:rPr>
          <w:lang w:val="es_ES" w:bidi="es_ES"/>
        </w:rPr>
        <w:t xml:space="preserve"> · </w:t>
      </w:r>
      <w:r>
        <w:rPr>
          <w:lang w:val="es_ES" w:bidi="es_ES"/>
        </w:rPr>
        <w:t>τρόπος</w:t>
      </w:r>
      <w:r>
        <w:rPr>
          <w:lang w:val="es_ES" w:bidi="es_ES"/>
        </w:rPr>
        <w:t xml:space="preserve"> · </w:t>
      </w:r>
      <w:r>
        <w:rPr>
          <w:lang w:val="es_ES" w:bidi="es_ES"/>
        </w:rPr>
        <w:t>τροποφορέω</w:t>
      </w:r>
    </w:p>
    <w:p>
      <w:pPr/>
      <w:r>
        <w:rPr>
          <w:lang w:val="es_ES" w:bidi="es_ES"/>
        </w:rPr>
      </w:r>
      <w:r>
        <w:rPr>
          <w:lang w:val="es_ES" w:bidi="es_ES"/>
        </w:rPr>
        <w:t>16.15</w:t>
      </w:r>
      <w:r>
        <w:rPr>
          <w:lang w:val="es_ES" w:bidi="es_ES"/>
        </w:rPr>
        <w:t xml:space="preserve"> · </w:t>
      </w:r>
      <w:r>
        <w:rPr>
          <w:lang w:val="es_ES" w:bidi="es_ES"/>
        </w:rPr>
        <w:t>Movimiento No Lineal</w:t>
      </w:r>
    </w:p>
    <w:p>
      <w:pPr/>
      <w:r>
        <w:rPr>
          <w:lang w:val="es_ES" w:bidi="es_ES"/>
        </w:rPr>
      </w:r>
      <w:r>
        <w:rPr>
          <w:lang w:val="es_ES" w:bidi="es_ES"/>
        </w:rPr>
        <w:t>variación</w:t>
      </w:r>
      <w:r>
        <w:rPr>
          <w:lang w:val="es_ES" w:bidi="es_ES"/>
        </w:rPr>
        <w:t xml:space="preserve">, </w:t>
      </w:r>
      <w:r>
        <w:rPr>
          <w:lang w:val="es_ES" w:bidi="es_ES"/>
        </w:rPr>
        <w:t>volcar</w:t>
      </w:r>
      <w:r>
        <w:rPr>
          <w:lang w:val="es_ES" w:bidi="es_ES"/>
        </w:rPr>
        <w:t xml:space="preserve"> </w:t>
      </w:r>
      <w:r>
        <w:rPr>
          <w:lang w:val="es_ES" w:bidi="es_ES"/>
        </w:rPr>
        <w:t>el proceso de volcar o voltear, con la implicación de variación y cambio</w:t>
      </w:r>
      <w:r>
        <w:rPr>
          <w:lang w:val="es_ES" w:bidi="es_ES"/>
        </w:rPr>
        <w:t xml:space="preserve"> </w:t>
      </w:r>
      <w:r>
        <w:rPr>
          <w:lang w:val="es_ES" w:bidi="es_ES"/>
        </w:rPr>
        <w:t xml:space="preserve">Es difícil saber con precisión el significado de la frase τροπῆς ἀποσκίασμα. Probablemente tenía un sentido técnico que se ha perdido, pero claramente tiene un significado paralelo a </w:t>
      </w:r>
      <w:r>
        <w:rPr>
          <w:lang w:val="es_ES" w:bidi="es_ES"/>
        </w:rPr>
        <w:t>παραλλαγή</w:t>
      </w:r>
      <w:r>
        <w:rPr>
          <w:lang w:val="es_ES" w:bidi="es_ES"/>
        </w:rPr>
        <w:t xml:space="preserve"> "cambio, alteración" (</w:t>
      </w:r>
      <w:hyperlink r:id="rId72">
        <w:r>
          <w:rPr>
            <w:lang w:val="es_ES" w:bidi="es_ES"/>
          </w:rPr>
          <w:rPr>
            <w:color w:val="0000EE"/>
            <w:u w:val="single"/>
          </w:rPr>
          <w:t>58.44</w:t>
        </w:r>
      </w:hyperlink>
      <w:r>
        <w:rPr>
          <w:lang w:val="es_ES" w:bidi="es_ES"/>
        </w:rPr>
        <w:t xml:space="preserve">). En algunos idiomas puede ser mejor traducir esta expresión en </w:t>
      </w:r>
      <w:r>
        <w:rPr>
          <w:lang w:val="es_ES" w:bidi="es_ES"/>
        </w:rPr>
        <w:t>JAS 1:17</w:t>
      </w:r>
      <w:r>
        <w:rPr>
          <w:lang w:val="es_ES" w:bidi="es_ES"/>
        </w:rPr>
        <w:t xml:space="preserve"> como "en quien no hay cambios ni variación".</w:t>
      </w:r>
    </w:p>
    <w:p>
      <w:pPr/>
      <w:r>
        <w:rPr>
          <w:lang w:val="es_ES" w:bidi="es_ES"/>
        </w:rPr>
      </w:r>
      <w:r>
        <w:rPr>
          <w:lang w:val="es_ES" w:bidi="es_ES"/>
        </w:rPr>
        <w:t>JAS 1:17</w:t>
      </w:r>
      <w:r>
        <w:rPr>
          <w:lang w:val="es_ES" w:bidi="es_ES"/>
        </w:rPr>
      </w:r>
      <w:r>
        <w:rPr>
          <w:lang w:val="es_ES" w:bidi="es_ES"/>
        </w:rPr>
      </w:r>
    </w:p>
    <w:p>
      <w:pPr/>
      <w:r>
        <w:rPr>
          <w:lang w:val="es_ES" w:bidi="es_ES"/>
        </w:rPr>
      </w:r>
    </w:p>
    <w:p>
      <w:pPr>
        <w:pStyle w:val="Heading2"/>
      </w:pPr>
      <w:r>
        <w:rPr>
          <w:lang w:val="es_ES" w:bidi="es_ES"/>
        </w:rPr>
        <w:t>τρόπος</w:t>
      </w:r>
      <w:r>
        <w:rPr>
          <w:lang w:val="es_ES" w:bidi="es_ES"/>
        </w:rPr>
      </w:r>
    </w:p>
    <w:p>
      <w:pPr>
        <w:pStyle w:val="Heading1"/>
      </w:pPr>
      <w:r>
        <w:rPr>
          <w:lang w:val="es_ES" w:bidi="es_ES"/>
        </w:rPr>
        <w:t>τρόπος</w:t>
      </w:r>
    </w:p>
    <w:p>
      <w:pPr/>
      <w:r>
        <w:rPr>
          <w:lang w:val="es_ES" w:bidi="es_ES"/>
        </w:rPr>
      </w:r>
      <w:r>
        <w:rPr>
          <w:lang w:val="es_ES" w:bidi="es_ES"/>
        </w:rPr>
        <w:t>τρόπος</w:t>
      </w:r>
      <w:r>
        <w:rPr>
          <w:lang w:val="es_ES" w:bidi="es_ES"/>
        </w:rPr>
        <w:t xml:space="preserve"> (</w:t>
      </w:r>
      <w:r>
        <w:rPr>
          <w:lang w:val="es_ES" w:bidi="es_ES"/>
        </w:rPr>
        <w:t>G5158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τροπή</w:t>
      </w:r>
    </w:p>
    <w:p>
      <w:pPr/>
      <w:r>
        <w:rPr>
          <w:lang w:val="es_ES" w:bidi="es_ES"/>
        </w:rPr>
      </w:r>
      <w:r>
        <w:rPr>
          <w:lang w:val="es_ES" w:bidi="es_ES"/>
        </w:rPr>
        <w:t>89.83</w:t>
      </w:r>
      <w:r>
        <w:rPr>
          <w:lang w:val="es_ES" w:bidi="es_ES"/>
        </w:rPr>
        <w:t xml:space="preserve"> · </w:t>
      </w:r>
      <w:r>
        <w:rPr>
          <w:lang w:val="es_ES" w:bidi="es_ES"/>
        </w:rPr>
        <w:t>Relaciones</w:t>
      </w:r>
      <w:r>
        <w:rPr>
          <w:lang w:val="es_ES" w:bidi="es_ES"/>
        </w:rPr>
        <w:t xml:space="preserve"> · </w:t>
      </w:r>
      <w:r>
        <w:rPr>
          <w:lang w:val="es_ES" w:bidi="es_ES"/>
        </w:rPr>
        <w:t>Manera</w:t>
      </w:r>
    </w:p>
    <w:p>
      <w:pPr/>
      <w:r>
        <w:rPr>
          <w:lang w:val="es_ES" w:bidi="es_ES"/>
        </w:rPr>
      </w:r>
      <w:r>
        <w:rPr>
          <w:lang w:val="es_ES" w:bidi="es_ES"/>
        </w:rPr>
        <w:t>manera</w:t>
      </w:r>
      <w:r>
        <w:rPr>
          <w:lang w:val="es_ES" w:bidi="es_ES"/>
        </w:rPr>
        <w:t xml:space="preserve">, </w:t>
      </w:r>
      <w:r>
        <w:rPr>
          <w:lang w:val="es_ES" w:bidi="es_ES"/>
        </w:rPr>
        <w:t>modo</w:t>
      </w:r>
      <w:r>
        <w:rPr>
          <w:lang w:val="es_ES" w:bidi="es_ES"/>
        </w:rPr>
        <w:t xml:space="preserve"> </w:t>
      </w:r>
      <w:r>
        <w:rPr>
          <w:lang w:val="es_ES" w:bidi="es_ES"/>
        </w:rPr>
        <w:t>la manera en que se hace algo</w:t>
      </w:r>
    </w:p>
    <w:p>
      <w:pPr/>
      <w:r>
        <w:rPr>
          <w:lang w:val="es_ES" w:bidi="es_ES"/>
        </w:rPr>
      </w:r>
      <w:r>
        <w:rPr>
          <w:lang w:val="es_ES" w:bidi="es_ES"/>
        </w:rPr>
        <w:t>MAT 23:37</w:t>
      </w:r>
      <w:r>
        <w:rPr>
          <w:lang w:val="es_ES" w:bidi="es_ES"/>
        </w:rPr>
        <w:t xml:space="preserve"> · </w:t>
      </w:r>
      <w:r>
        <w:rPr>
          <w:lang w:val="es_ES" w:bidi="es_ES"/>
        </w:rPr>
        <w:t>LUK 13:34</w:t>
      </w:r>
      <w:r>
        <w:rPr>
          <w:lang w:val="es_ES" w:bidi="es_ES"/>
        </w:rPr>
        <w:t xml:space="preserve"> · </w:t>
      </w:r>
      <w:r>
        <w:rPr>
          <w:lang w:val="es_ES" w:bidi="es_ES"/>
        </w:rPr>
        <w:t>ACT 1:11</w:t>
      </w:r>
      <w:r>
        <w:rPr>
          <w:lang w:val="es_ES" w:bidi="es_ES"/>
        </w:rPr>
        <w:t xml:space="preserve"> · </w:t>
      </w:r>
      <w:r>
        <w:rPr>
          <w:lang w:val="es_ES" w:bidi="es_ES"/>
        </w:rPr>
        <w:t>ACT 7:28</w:t>
      </w:r>
      <w:r>
        <w:rPr>
          <w:lang w:val="es_ES" w:bidi="es_ES"/>
        </w:rPr>
        <w:t xml:space="preserve"> · </w:t>
      </w:r>
      <w:r>
        <w:rPr>
          <w:lang w:val="es_ES" w:bidi="es_ES"/>
        </w:rPr>
        <w:t>ACT 15:11</w:t>
      </w:r>
      <w:r>
        <w:rPr>
          <w:lang w:val="es_ES" w:bidi="es_ES"/>
        </w:rPr>
        <w:t xml:space="preserve"> · </w:t>
      </w:r>
      <w:r>
        <w:rPr>
          <w:lang w:val="es_ES" w:bidi="es_ES"/>
        </w:rPr>
        <w:t>ACT 27:25</w:t>
      </w:r>
      <w:r>
        <w:rPr>
          <w:lang w:val="es_ES" w:bidi="es_ES"/>
        </w:rPr>
        <w:t xml:space="preserve"> · </w:t>
      </w:r>
      <w:r>
        <w:rPr>
          <w:lang w:val="es_ES" w:bidi="es_ES"/>
        </w:rPr>
        <w:t>ROM 3:2</w:t>
      </w:r>
      <w:r>
        <w:rPr>
          <w:lang w:val="es_ES" w:bidi="es_ES"/>
        </w:rPr>
        <w:t xml:space="preserve"> · </w:t>
      </w:r>
      <w:r>
        <w:rPr>
          <w:lang w:val="es_ES" w:bidi="es_ES"/>
        </w:rPr>
        <w:t>PHP 1:18</w:t>
      </w:r>
      <w:r>
        <w:rPr>
          <w:lang w:val="es_ES" w:bidi="es_ES"/>
        </w:rPr>
        <w:t xml:space="preserve"> · </w:t>
      </w:r>
      <w:r>
        <w:rPr>
          <w:lang w:val="es_ES" w:bidi="es_ES"/>
        </w:rPr>
        <w:t>2TH 2:3</w:t>
      </w:r>
      <w:r>
        <w:rPr>
          <w:lang w:val="es_ES" w:bidi="es_ES"/>
        </w:rPr>
        <w:t xml:space="preserve"> · </w:t>
      </w:r>
      <w:r>
        <w:rPr>
          <w:lang w:val="es_ES" w:bidi="es_ES"/>
        </w:rPr>
        <w:t>2TH 3:16</w:t>
      </w:r>
      <w:r>
        <w:rPr>
          <w:lang w:val="es_ES" w:bidi="es_ES"/>
        </w:rPr>
        <w:t xml:space="preserve"> · </w:t>
      </w:r>
      <w:r>
        <w:rPr>
          <w:lang w:val="es_ES" w:bidi="es_ES"/>
        </w:rPr>
        <w:t>2TI 3:8</w:t>
      </w:r>
    </w:p>
    <w:p>
      <w:pPr/>
      <w:r>
        <w:rPr>
          <w:lang w:val="es_ES" w:bidi="es_ES"/>
        </w:rPr>
      </w:r>
      <w:r>
        <w:rPr>
          <w:lang w:val="es_ES" w:bidi="es_ES"/>
        </w:rPr>
        <w:t>41.10</w:t>
      </w:r>
      <w:r>
        <w:rPr>
          <w:lang w:val="es_ES" w:bidi="es_ES"/>
        </w:rPr>
        <w:t xml:space="preserve"> · </w:t>
      </w:r>
      <w:r>
        <w:rPr>
          <w:lang w:val="es_ES" w:bidi="es_ES"/>
        </w:rPr>
        <w:t>Comportamiento y estados relacionados</w:t>
      </w:r>
      <w:r>
        <w:rPr>
          <w:lang w:val="es_ES" w:bidi="es_ES"/>
        </w:rPr>
        <w:t xml:space="preserve"> · </w:t>
      </w:r>
      <w:r>
        <w:rPr>
          <w:lang w:val="es_ES" w:bidi="es_ES"/>
        </w:rPr>
        <w:t>Comportamiento, conducta</w:t>
      </w:r>
    </w:p>
    <w:p>
      <w:pPr/>
      <w:r>
        <w:rPr>
          <w:lang w:val="es_ES" w:bidi="es_ES"/>
        </w:rPr>
      </w:r>
      <w:r>
        <w:rPr>
          <w:lang w:val="es_ES" w:bidi="es_ES"/>
        </w:rPr>
        <w:t>vida</w:t>
      </w:r>
      <w:r>
        <w:rPr>
          <w:lang w:val="es_ES" w:bidi="es_ES"/>
        </w:rPr>
        <w:t xml:space="preserve">, </w:t>
      </w:r>
      <w:r>
        <w:rPr>
          <w:lang w:val="es_ES" w:bidi="es_ES"/>
        </w:rPr>
        <w:t>estilo de vida</w:t>
      </w:r>
      <w:r>
        <w:rPr>
          <w:lang w:val="es_ES" w:bidi="es_ES"/>
        </w:rPr>
        <w:t xml:space="preserve">, </w:t>
      </w:r>
      <w:r>
        <w:rPr>
          <w:lang w:val="es_ES" w:bidi="es_ES"/>
        </w:rPr>
        <w:t>comportamiento</w:t>
      </w:r>
      <w:r>
        <w:rPr>
          <w:lang w:val="es_ES" w:bidi="es_ES"/>
        </w:rPr>
        <w:t xml:space="preserve">, </w:t>
      </w:r>
      <w:r>
        <w:rPr>
          <w:lang w:val="es_ES" w:bidi="es_ES"/>
        </w:rPr>
        <w:t>modo de vida</w:t>
      </w:r>
      <w:r>
        <w:rPr>
          <w:lang w:val="es_ES" w:bidi="es_ES"/>
        </w:rPr>
        <w:t xml:space="preserve"> </w:t>
      </w:r>
      <w:r>
        <w:rPr>
          <w:lang w:val="es_ES" w:bidi="es_ES"/>
        </w:rPr>
        <w:t>modo de vivir, a menudo con enfoque en actos habituales</w:t>
      </w:r>
      <w:r>
        <w:rPr>
          <w:lang w:val="es_ES" w:bidi="es_ES"/>
        </w:rPr>
        <w:t xml:space="preserve"> </w:t>
      </w:r>
      <w:r>
        <w:rPr>
          <w:lang w:val="es_ES" w:bidi="es_ES"/>
        </w:rPr>
        <w:t xml:space="preserve">También se puede traducir esta expresión en </w:t>
      </w:r>
      <w:r>
        <w:rPr>
          <w:lang w:val="es_ES" w:bidi="es_ES"/>
        </w:rPr>
        <w:t>HEB 13:5</w:t>
      </w:r>
      <w:r>
        <w:rPr>
          <w:lang w:val="es_ES" w:bidi="es_ES"/>
        </w:rPr>
        <w:t xml:space="preserve"> como "no debes ser como las personas que siempre aman el dinero".</w:t>
      </w:r>
    </w:p>
    <w:p>
      <w:pPr/>
      <w:r>
        <w:rPr>
          <w:lang w:val="es_ES" w:bidi="es_ES"/>
        </w:rPr>
      </w:r>
      <w:r>
        <w:rPr>
          <w:lang w:val="es_ES" w:bidi="es_ES"/>
        </w:rPr>
        <w:t>2TH 2:3</w:t>
      </w:r>
      <w:r>
        <w:rPr>
          <w:lang w:val="es_ES" w:bidi="es_ES"/>
        </w:rPr>
        <w:t xml:space="preserve"> · </w:t>
      </w:r>
      <w:r>
        <w:rPr>
          <w:lang w:val="es_ES" w:bidi="es_ES"/>
        </w:rPr>
        <w:t>HEB 13:5</w:t>
      </w:r>
      <w:r>
        <w:rPr>
          <w:lang w:val="es_ES" w:bidi="es_ES"/>
        </w:rPr>
        <w:t xml:space="preserve"> · </w:t>
      </w:r>
      <w:r>
        <w:rPr>
          <w:lang w:val="es_ES" w:bidi="es_ES"/>
        </w:rPr>
        <w:t>JUD 1:7</w:t>
      </w:r>
      <w:r>
        <w:rPr>
          <w:lang w:val="es_ES" w:bidi="es_ES"/>
        </w:rPr>
      </w:r>
      <w:r>
        <w:rPr>
          <w:lang w:val="es_ES" w:bidi="es_ES"/>
        </w:rPr>
      </w:r>
    </w:p>
    <w:p>
      <w:pPr/>
      <w:r>
        <w:rPr>
          <w:lang w:val="es_ES" w:bidi="es_ES"/>
        </w:rPr>
      </w:r>
    </w:p>
    <w:p>
      <w:pPr>
        <w:pStyle w:val="Heading2"/>
      </w:pPr>
      <w:r>
        <w:rPr>
          <w:lang w:val="es_ES" w:bidi="es_ES"/>
        </w:rPr>
        <w:t>τροποφορέω</w:t>
      </w:r>
      <w:r>
        <w:rPr>
          <w:lang w:val="es_ES" w:bidi="es_ES"/>
        </w:rPr>
      </w:r>
    </w:p>
    <w:p>
      <w:pPr>
        <w:pStyle w:val="Heading1"/>
      </w:pPr>
      <w:r>
        <w:rPr>
          <w:lang w:val="es_ES" w:bidi="es_ES"/>
        </w:rPr>
        <w:t>τροποφορέω</w:t>
      </w:r>
    </w:p>
    <w:p>
      <w:pPr/>
      <w:r>
        <w:rPr>
          <w:lang w:val="es_ES" w:bidi="es_ES"/>
        </w:rPr>
      </w:r>
      <w:r>
        <w:rPr>
          <w:lang w:val="es_ES" w:bidi="es_ES"/>
        </w:rPr>
        <w:t>τροποφορέω</w:t>
      </w:r>
      <w:r>
        <w:rPr>
          <w:lang w:val="es_ES" w:bidi="es_ES"/>
        </w:rPr>
        <w:t xml:space="preserve"> (</w:t>
      </w:r>
      <w:r>
        <w:rPr>
          <w:lang w:val="es_ES" w:bidi="es_ES"/>
        </w:rPr>
        <w:t>G5159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τροπή + φέρω</w:t>
      </w:r>
    </w:p>
    <w:p>
      <w:pPr/>
      <w:r>
        <w:rPr>
          <w:lang w:val="es_ES" w:bidi="es_ES"/>
        </w:rPr>
      </w:r>
      <w:r>
        <w:rPr>
          <w:lang w:val="es_ES" w:bidi="es_ES"/>
        </w:rPr>
        <w:t>25.173</w:t>
      </w:r>
      <w:r>
        <w:rPr>
          <w:lang w:val="es_ES" w:bidi="es_ES"/>
        </w:rPr>
        <w:t xml:space="preserve"> · </w:t>
      </w:r>
      <w:r>
        <w:rPr>
          <w:lang w:val="es_ES" w:bidi="es_ES"/>
        </w:rPr>
        <w:t>Actitudes y Emociones</w:t>
      </w:r>
      <w:r>
        <w:rPr>
          <w:lang w:val="es_ES" w:bidi="es_ES"/>
        </w:rPr>
        <w:t xml:space="preserve"> · </w:t>
      </w:r>
      <w:r>
        <w:rPr>
          <w:lang w:val="es_ES" w:bidi="es_ES"/>
        </w:rPr>
        <w:t>Paciencia, Resistencia, Perseverancia</w:t>
      </w:r>
    </w:p>
    <w:p>
      <w:pPr/>
      <w:r>
        <w:rPr>
          <w:lang w:val="es_ES" w:bidi="es_ES"/>
        </w:rPr>
      </w:r>
      <w:r>
        <w:rPr>
          <w:lang w:val="es_ES" w:bidi="es_ES"/>
        </w:rPr>
        <w:t>soportar</w:t>
      </w:r>
      <w:r>
        <w:rPr>
          <w:lang w:val="es_ES" w:bidi="es_ES"/>
        </w:rPr>
        <w:t xml:space="preserve">, </w:t>
      </w:r>
      <w:r>
        <w:rPr>
          <w:lang w:val="es_ES" w:bidi="es_ES"/>
        </w:rPr>
        <w:t>aguantar a</w:t>
      </w:r>
      <w:r>
        <w:rPr>
          <w:lang w:val="es_ES" w:bidi="es_ES"/>
        </w:rPr>
        <w:t xml:space="preserve">, </w:t>
      </w:r>
      <w:r>
        <w:rPr>
          <w:lang w:val="es_ES" w:bidi="es_ES"/>
        </w:rPr>
        <w:t>ser muy paciente con</w:t>
      </w:r>
      <w:r>
        <w:rPr>
          <w:lang w:val="es_ES" w:bidi="es_ES"/>
        </w:rPr>
        <w:t xml:space="preserve"> </w:t>
      </w:r>
      <w:r>
        <w:rPr>
          <w:lang w:val="es_ES" w:bidi="es_ES"/>
        </w:rPr>
        <w:t>tolerar a alguien o algo, lo que implica mucha paciencia</w:t>
      </w:r>
    </w:p>
    <w:p>
      <w:pPr/>
      <w:r>
        <w:rPr>
          <w:lang w:val="es_ES" w:bidi="es_ES"/>
        </w:rPr>
      </w:r>
      <w:r>
        <w:rPr>
          <w:lang w:val="es_ES" w:bidi="es_ES"/>
        </w:rPr>
        <w:t>ACT 13:18</w:t>
      </w:r>
      <w:r>
        <w:rPr>
          <w:lang w:val="es_ES" w:bidi="es_ES"/>
        </w:rPr>
      </w:r>
      <w:r>
        <w:rPr>
          <w:lang w:val="es_ES" w:bidi="es_ES"/>
        </w:rPr>
      </w:r>
    </w:p>
    <w:p>
      <w:pPr/>
      <w:r>
        <w:rPr>
          <w:lang w:val="es_ES" w:bidi="es_ES"/>
        </w:rPr>
      </w:r>
    </w:p>
    <w:p>
      <w:pPr>
        <w:pStyle w:val="Heading2"/>
      </w:pPr>
      <w:r>
        <w:rPr>
          <w:lang w:val="es_ES" w:bidi="es_ES"/>
        </w:rPr>
        <w:t>τροφή</w:t>
      </w:r>
      <w:r>
        <w:rPr>
          <w:lang w:val="es_ES" w:bidi="es_ES"/>
        </w:rPr>
      </w:r>
    </w:p>
    <w:p>
      <w:pPr>
        <w:pStyle w:val="Heading1"/>
      </w:pPr>
      <w:r>
        <w:rPr>
          <w:lang w:val="es_ES" w:bidi="es_ES"/>
        </w:rPr>
        <w:t>τροφή</w:t>
      </w:r>
    </w:p>
    <w:p>
      <w:pPr/>
      <w:r>
        <w:rPr>
          <w:lang w:val="es_ES" w:bidi="es_ES"/>
        </w:rPr>
      </w:r>
      <w:r>
        <w:rPr>
          <w:lang w:val="es_ES" w:bidi="es_ES"/>
        </w:rPr>
        <w:t>τροφή</w:t>
      </w:r>
      <w:r>
        <w:rPr>
          <w:lang w:val="es_ES" w:bidi="es_ES"/>
        </w:rPr>
        <w:t xml:space="preserve"> (</w:t>
      </w:r>
      <w:r>
        <w:rPr>
          <w:lang w:val="es_ES" w:bidi="es_ES"/>
        </w:rPr>
        <w:t>G5160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τρέφω</w:t>
      </w:r>
    </w:p>
    <w:p>
      <w:pPr/>
      <w:r>
        <w:rPr>
          <w:lang w:val="es_ES" w:bidi="es_ES"/>
        </w:rPr>
      </w:r>
      <w:r>
        <w:rPr>
          <w:lang w:val="es_ES" w:bidi="es_ES"/>
        </w:rPr>
        <w:t>5.1</w:t>
      </w:r>
      <w:r>
        <w:rPr>
          <w:lang w:val="es_ES" w:bidi="es_ES"/>
        </w:rPr>
        <w:t xml:space="preserve"> · </w:t>
      </w:r>
      <w:r>
        <w:rPr>
          <w:lang w:val="es_ES" w:bidi="es_ES"/>
        </w:rPr>
        <w:t>Alimentos y condimentos</w:t>
      </w:r>
      <w:r>
        <w:rPr>
          <w:lang w:val="es_ES" w:bidi="es_ES"/>
        </w:rPr>
        <w:t xml:space="preserve"> · </w:t>
      </w:r>
      <w:r>
        <w:rPr>
          <w:lang w:val="es_ES" w:bidi="es_ES"/>
        </w:rPr>
        <w:t>Alimentos</w:t>
      </w:r>
    </w:p>
    <w:p>
      <w:pPr/>
      <w:r>
        <w:rPr>
          <w:lang w:val="es_ES" w:bidi="es_ES"/>
        </w:rPr>
      </w:r>
      <w:r>
        <w:rPr>
          <w:lang w:val="es_ES" w:bidi="es_ES"/>
        </w:rPr>
        <w:t>comida</w:t>
      </w:r>
      <w:r>
        <w:rPr>
          <w:lang w:val="es_ES" w:bidi="es_ES"/>
        </w:rPr>
        <w:t xml:space="preserve"> </w:t>
      </w:r>
      <w:r>
        <w:rPr>
          <w:lang w:val="es_ES" w:bidi="es_ES"/>
        </w:rPr>
        <w:t>cualquier tipo de comida o alimento</w:t>
      </w:r>
      <w:r>
        <w:rPr>
          <w:vertAlign w:val="superscript"/>
          <w:lang w:val="es_ES" w:bidi="es_ES"/>
        </w:rPr>
        <w:t>1</w:t>
      </w:r>
      <w:r>
        <w:rPr>
          <w:lang w:val="es_ES" w:bidi="es_ES"/>
        </w:rPr>
        <w:t xml:space="preserve"> </w:t>
      </w:r>
      <w:r>
        <w:rPr>
          <w:lang w:val="es_ES" w:bidi="es_ES"/>
        </w:rPr>
        <w:t xml:space="preserve">Casi todos los idiomas tienen al menos algunos términos generales para comida, aunque estos pueden derivarse de expresiones verbales que significan esencialmente "lo que se come". En algunos casos se puede hacer una distinción entre "lo que se mastica" y "lo que se bebe" y, por lo tanto, en ciertos contextos podría ser importante hablar de comida en general usando una frase que signifique "lo que se mastica o se bebe". Si uno no incluye ambos tipos de comida el lector podría interpretar un pasaje como </w:t>
      </w:r>
      <w:r>
        <w:rPr>
          <w:lang w:val="es_ES" w:bidi="es_ES"/>
        </w:rPr>
        <w:t>MAT 6:11</w:t>
      </w:r>
      <w:r>
        <w:rPr>
          <w:lang w:val="es_ES" w:bidi="es_ES"/>
        </w:rPr>
        <w:t xml:space="preserve"> como solicitando solo alimentos sólidos.</w:t>
        <w:br/>
      </w:r>
      <w:r>
        <w:rPr>
          <w:lang w:val="es_ES" w:bidi="es_ES"/>
        </w:rPr>
        <w:t xml:space="preserve">En lugar de un término general o una frase como "lo que se come" o "lo que se consume", algunos idiomas generalizan el significado de un término en particular. Por ejemplo, en ciertas partes del Oriente el término que significa específicamente "arroz" también se usa para "alimentos" en general. De hecho, algunas personas dirán "¡No he comido!", si no han comido arroz como parte de su almuerzo. Un significado similar se ha desarrollado con respecto al pan. Por ejemplo, al traducir </w:t>
      </w:r>
      <w:r>
        <w:rPr>
          <w:lang w:val="es_ES" w:bidi="es_ES"/>
        </w:rPr>
        <w:t>LUK 4:4</w:t>
      </w:r>
      <w:r>
        <w:rPr>
          <w:lang w:val="es_ES" w:bidi="es_ES"/>
        </w:rPr>
        <w:t xml:space="preserve"> (οὐκ ἐπ 'ἄρτῳ μόνῳ ζήσεται ὁ ἄνθρωπος "el hombre no vivirá solo de pan") sería incorrecto emplear una interpretación estrictamente literal, ya que esto podría significar simplemente que las personas no deben vivir con una dieta que consistq únicamente de pan. El significado de </w:t>
      </w:r>
      <w:r>
        <w:rPr>
          <w:lang w:val="es_ES" w:bidi="es_ES"/>
        </w:rPr>
        <w:t>LUK 4:4</w:t>
      </w:r>
      <w:r>
        <w:rPr>
          <w:lang w:val="es_ES" w:bidi="es_ES"/>
        </w:rPr>
        <w:t xml:space="preserve"> es, por supuesto, "vivir significa más que meramente comer".</w:t>
      </w:r>
    </w:p>
    <w:p>
      <w:pPr/>
      <w:r>
        <w:rPr>
          <w:lang w:val="es_ES" w:bidi="es_ES"/>
        </w:rPr>
      </w:r>
      <w:r>
        <w:rPr>
          <w:lang w:val="es_ES" w:bidi="es_ES"/>
        </w:rPr>
        <w:t>MAT 3:4</w:t>
      </w:r>
      <w:r>
        <w:rPr>
          <w:lang w:val="es_ES" w:bidi="es_ES"/>
        </w:rPr>
        <w:t xml:space="preserve"> · </w:t>
      </w:r>
      <w:r>
        <w:rPr>
          <w:lang w:val="es_ES" w:bidi="es_ES"/>
        </w:rPr>
        <w:t>MAT 6:25</w:t>
      </w:r>
      <w:r>
        <w:rPr>
          <w:lang w:val="es_ES" w:bidi="es_ES"/>
        </w:rPr>
        <w:t xml:space="preserve"> · </w:t>
      </w:r>
      <w:r>
        <w:rPr>
          <w:lang w:val="es_ES" w:bidi="es_ES"/>
        </w:rPr>
        <w:t>MAT 10:10</w:t>
      </w:r>
      <w:r>
        <w:rPr>
          <w:lang w:val="es_ES" w:bidi="es_ES"/>
        </w:rPr>
        <w:t xml:space="preserve"> · </w:t>
      </w:r>
      <w:r>
        <w:rPr>
          <w:lang w:val="es_ES" w:bidi="es_ES"/>
        </w:rPr>
        <w:t>MAT 24:45</w:t>
      </w:r>
      <w:r>
        <w:rPr>
          <w:lang w:val="es_ES" w:bidi="es_ES"/>
        </w:rPr>
        <w:t xml:space="preserve"> · </w:t>
      </w:r>
      <w:r>
        <w:rPr>
          <w:lang w:val="es_ES" w:bidi="es_ES"/>
        </w:rPr>
        <w:t>LUK 12:23</w:t>
      </w:r>
      <w:r>
        <w:rPr>
          <w:lang w:val="es_ES" w:bidi="es_ES"/>
        </w:rPr>
        <w:t xml:space="preserve"> · </w:t>
      </w:r>
      <w:r>
        <w:rPr>
          <w:lang w:val="es_ES" w:bidi="es_ES"/>
        </w:rPr>
        <w:t>JHN 4:8</w:t>
      </w:r>
      <w:r>
        <w:rPr>
          <w:lang w:val="es_ES" w:bidi="es_ES"/>
        </w:rPr>
        <w:t xml:space="preserve"> · </w:t>
      </w:r>
      <w:r>
        <w:rPr>
          <w:lang w:val="es_ES" w:bidi="es_ES"/>
        </w:rPr>
        <w:t>ACT 2:46</w:t>
      </w:r>
      <w:r>
        <w:rPr>
          <w:lang w:val="es_ES" w:bidi="es_ES"/>
        </w:rPr>
        <w:t xml:space="preserve"> · </w:t>
      </w:r>
      <w:r>
        <w:rPr>
          <w:lang w:val="es_ES" w:bidi="es_ES"/>
        </w:rPr>
        <w:t>ACT 9:19</w:t>
      </w:r>
      <w:r>
        <w:rPr>
          <w:lang w:val="es_ES" w:bidi="es_ES"/>
        </w:rPr>
        <w:t xml:space="preserve"> · </w:t>
      </w:r>
      <w:r>
        <w:rPr>
          <w:lang w:val="es_ES" w:bidi="es_ES"/>
        </w:rPr>
        <w:t>ACT 14:17</w:t>
      </w:r>
      <w:r>
        <w:rPr>
          <w:lang w:val="es_ES" w:bidi="es_ES"/>
        </w:rPr>
        <w:t xml:space="preserve"> · </w:t>
      </w:r>
      <w:r>
        <w:rPr>
          <w:lang w:val="es_ES" w:bidi="es_ES"/>
        </w:rPr>
        <w:t>ACT 27:33</w:t>
      </w:r>
      <w:r>
        <w:rPr>
          <w:lang w:val="es_ES" w:bidi="es_ES"/>
        </w:rPr>
        <w:t xml:space="preserve"> · </w:t>
      </w:r>
      <w:r>
        <w:rPr>
          <w:lang w:val="es_ES" w:bidi="es_ES"/>
        </w:rPr>
        <w:t>ACT 27:34</w:t>
      </w:r>
      <w:r>
        <w:rPr>
          <w:lang w:val="es_ES" w:bidi="es_ES"/>
        </w:rPr>
        <w:t xml:space="preserve"> · </w:t>
      </w:r>
      <w:r>
        <w:rPr>
          <w:lang w:val="es_ES" w:bidi="es_ES"/>
        </w:rPr>
        <w:t>ACT 27:36</w:t>
      </w:r>
      <w:r>
        <w:rPr>
          <w:lang w:val="es_ES" w:bidi="es_ES"/>
        </w:rPr>
        <w:t xml:space="preserve"> · </w:t>
      </w:r>
      <w:r>
        <w:rPr>
          <w:lang w:val="es_ES" w:bidi="es_ES"/>
        </w:rPr>
        <w:t>ACT 27:38</w:t>
      </w:r>
      <w:r>
        <w:rPr>
          <w:lang w:val="es_ES" w:bidi="es_ES"/>
        </w:rPr>
        <w:t xml:space="preserve"> · </w:t>
      </w:r>
      <w:r>
        <w:rPr>
          <w:lang w:val="es_ES" w:bidi="es_ES"/>
        </w:rPr>
        <w:t>HEB 5:12</w:t>
      </w:r>
      <w:r>
        <w:rPr>
          <w:lang w:val="es_ES" w:bidi="es_ES"/>
        </w:rPr>
        <w:t xml:space="preserve"> · </w:t>
      </w:r>
      <w:r>
        <w:rPr>
          <w:lang w:val="es_ES" w:bidi="es_ES"/>
        </w:rPr>
        <w:t>HEB 5:14</w:t>
      </w:r>
      <w:r>
        <w:rPr>
          <w:lang w:val="es_ES" w:bidi="es_ES"/>
        </w:rPr>
        <w:t xml:space="preserve"> · </w:t>
      </w:r>
      <w:r>
        <w:rPr>
          <w:lang w:val="es_ES" w:bidi="es_ES"/>
        </w:rPr>
        <w:t>JAS 2:15</w:t>
      </w:r>
    </w:p>
    <w:p>
      <w:pPr/>
      <w:r>
        <w:rPr>
          <w:lang w:val="es_ES" w:bidi="es_ES"/>
        </w:rPr>
      </w:r>
      <w:r>
        <w:rPr>
          <w:vertAlign w:val="superscript"/>
          <w:lang w:val="es_ES" w:bidi="es_ES"/>
        </w:rPr>
        <w:t>1</w:t>
      </w:r>
      <w:r>
        <w:rPr>
          <w:lang w:val="es_ES" w:bidi="es_ES"/>
        </w:rPr>
        <w:t xml:space="preserve"> No hay duda de que hay diferencias sutiles de significado entre los diferentes términos que están en la lista de comidas, pero es imposible determinar tales distinciones desde los contextos del NT. Quizás τροφή y διατροφή son más genéricas en significado y pueden sugerir un mayor énfasis en nutrirse (ver nota al pié de página b). Al mismo tiempo, βρῶσις[c] y βρῶμα[a] pueden implicar comida sustanciosa y sólida, pero es difícil, si no imposible, defender estas sutiles distinciones connotativas de significado que son esencialmente genéricas.</w:t>
      </w:r>
      <w:r>
        <w:rPr>
          <w:lang w:val="es_ES" w:bidi="es_ES"/>
        </w:rPr>
        <w:t xml:space="preserve"> </w:t>
      </w:r>
      <w:r>
        <w:rPr>
          <w:vertAlign w:val="superscript"/>
          <w:lang w:val="es_ES" w:bidi="es_ES"/>
        </w:rPr>
        <w:t>2</w:t>
      </w:r>
      <w:r>
        <w:rPr>
          <w:lang w:val="es_ES" w:bidi="es_ES"/>
        </w:rPr>
        <w:t xml:space="preserve"> Es posible que τροφή y διατροφή tengan su enfoque primario en el significado de la comida como nutriente y, en S:</w:t>
      </w:r>
      <w:r>
        <w:rPr>
          <w:lang w:val="es_ES" w:bidi="es_ES"/>
        </w:rPr>
        <w:t>MAT 10:10</w:t>
      </w:r>
      <w:r>
        <w:rPr>
          <w:lang w:val="es_ES" w:bidi="es_ES"/>
        </w:rPr>
        <w:t xml:space="preserve"> y S:</w:t>
      </w:r>
      <w:r>
        <w:rPr>
          <w:lang w:val="es_ES" w:bidi="es_ES"/>
        </w:rPr>
        <w:t>1TI 6:8</w:t>
      </w:r>
      <w:r>
        <w:rPr>
          <w:lang w:val="es_ES" w:bidi="es_ES"/>
        </w:rPr>
        <w:t>, sería perfectamente apropiado traducir como ‘nutriente’ en vez de solo ‘comida’.</w:t>
      </w:r>
      <w:r>
        <w:rPr>
          <w:lang w:val="es_ES" w:bidi="es_ES"/>
        </w:rPr>
      </w:r>
      <w:r>
        <w:rPr>
          <w:lang w:val="es_ES" w:bidi="es_ES"/>
        </w:rPr>
      </w:r>
    </w:p>
    <w:p>
      <w:pPr/>
      <w:r>
        <w:rPr>
          <w:lang w:val="es_ES" w:bidi="es_ES"/>
        </w:rPr>
      </w:r>
    </w:p>
    <w:p>
      <w:pPr>
        <w:pStyle w:val="Heading2"/>
      </w:pPr>
      <w:r>
        <w:rPr>
          <w:lang w:val="es_ES" w:bidi="es_ES"/>
        </w:rPr>
        <w:t>Τρόφιμος</w:t>
      </w:r>
      <w:r>
        <w:rPr>
          <w:lang w:val="es_ES" w:bidi="es_ES"/>
        </w:rPr>
      </w:r>
    </w:p>
    <w:p>
      <w:pPr>
        <w:pStyle w:val="Heading1"/>
      </w:pPr>
      <w:r>
        <w:rPr>
          <w:lang w:val="es_ES" w:bidi="es_ES"/>
        </w:rPr>
        <w:t>Τρόφιμος</w:t>
      </w:r>
    </w:p>
    <w:p>
      <w:pPr/>
      <w:r>
        <w:rPr>
          <w:lang w:val="es_ES" w:bidi="es_ES"/>
        </w:rPr>
      </w:r>
      <w:r>
        <w:rPr>
          <w:lang w:val="es_ES" w:bidi="es_ES"/>
        </w:rPr>
        <w:t>Τρόφιμος</w:t>
      </w:r>
      <w:r>
        <w:rPr>
          <w:lang w:val="es_ES" w:bidi="es_ES"/>
        </w:rPr>
        <w:t xml:space="preserve"> (</w:t>
      </w:r>
      <w:r>
        <w:rPr>
          <w:lang w:val="es_ES" w:bidi="es_ES"/>
        </w:rPr>
        <w:t>G5161</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93.365</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Trófimo</w:t>
      </w:r>
      <w:r>
        <w:rPr>
          <w:lang w:val="es_ES" w:bidi="es_ES"/>
        </w:rPr>
        <w:t xml:space="preserve"> </w:t>
      </w:r>
      <w:r>
        <w:rPr>
          <w:lang w:val="es_ES" w:bidi="es_ES"/>
        </w:rPr>
        <w:t>cristiano de Éfeso y compañero de Pablo</w:t>
      </w:r>
    </w:p>
    <w:p>
      <w:pPr/>
      <w:r>
        <w:rPr>
          <w:lang w:val="es_ES" w:bidi="es_ES"/>
        </w:rPr>
      </w:r>
      <w:r>
        <w:rPr>
          <w:lang w:val="es_ES" w:bidi="es_ES"/>
        </w:rPr>
        <w:t>ACT 20:4</w:t>
      </w:r>
      <w:r>
        <w:rPr>
          <w:lang w:val="es_ES" w:bidi="es_ES"/>
        </w:rPr>
        <w:t xml:space="preserve"> · </w:t>
      </w:r>
      <w:r>
        <w:rPr>
          <w:lang w:val="es_ES" w:bidi="es_ES"/>
        </w:rPr>
        <w:t>ACT 21:29</w:t>
      </w:r>
      <w:r>
        <w:rPr>
          <w:lang w:val="es_ES" w:bidi="es_ES"/>
        </w:rPr>
        <w:t xml:space="preserve"> · </w:t>
      </w:r>
      <w:r>
        <w:rPr>
          <w:lang w:val="es_ES" w:bidi="es_ES"/>
        </w:rPr>
        <w:t>2TI 4:20</w:t>
      </w:r>
      <w:r>
        <w:rPr>
          <w:lang w:val="es_ES" w:bidi="es_ES"/>
        </w:rPr>
      </w:r>
      <w:r>
        <w:rPr>
          <w:lang w:val="es_ES" w:bidi="es_ES"/>
        </w:rPr>
      </w:r>
    </w:p>
    <w:p>
      <w:pPr/>
      <w:r>
        <w:rPr>
          <w:lang w:val="es_ES" w:bidi="es_ES"/>
        </w:rPr>
      </w:r>
    </w:p>
    <w:p>
      <w:pPr>
        <w:pStyle w:val="Heading2"/>
      </w:pPr>
      <w:r>
        <w:rPr>
          <w:lang w:val="es_ES" w:bidi="es_ES"/>
        </w:rPr>
        <w:t>τροφός</w:t>
      </w:r>
      <w:r>
        <w:rPr>
          <w:lang w:val="es_ES" w:bidi="es_ES"/>
        </w:rPr>
      </w:r>
    </w:p>
    <w:p>
      <w:pPr>
        <w:pStyle w:val="Heading1"/>
      </w:pPr>
      <w:r>
        <w:rPr>
          <w:lang w:val="es_ES" w:bidi="es_ES"/>
        </w:rPr>
        <w:t>τροφός</w:t>
      </w:r>
    </w:p>
    <w:p>
      <w:pPr/>
      <w:r>
        <w:rPr>
          <w:lang w:val="es_ES" w:bidi="es_ES"/>
        </w:rPr>
      </w:r>
      <w:r>
        <w:rPr>
          <w:lang w:val="es_ES" w:bidi="es_ES"/>
        </w:rPr>
        <w:t>τροφός</w:t>
      </w:r>
      <w:r>
        <w:rPr>
          <w:lang w:val="es_ES" w:bidi="es_ES"/>
        </w:rPr>
        <w:t xml:space="preserve"> (</w:t>
      </w:r>
      <w:r>
        <w:rPr>
          <w:lang w:val="es_ES" w:bidi="es_ES"/>
        </w:rPr>
        <w:t>G5162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τρέφω</w:t>
      </w:r>
    </w:p>
    <w:p>
      <w:pPr/>
      <w:r>
        <w:rPr>
          <w:lang w:val="es_ES" w:bidi="es_ES"/>
        </w:rPr>
      </w:r>
      <w:r>
        <w:rPr>
          <w:lang w:val="es_ES" w:bidi="es_ES"/>
        </w:rPr>
        <w:t>35.52</w:t>
      </w:r>
      <w:r>
        <w:rPr>
          <w:lang w:val="es_ES" w:bidi="es_ES"/>
        </w:rPr>
        <w:t xml:space="preserve"> · </w:t>
      </w:r>
      <w:r>
        <w:rPr>
          <w:lang w:val="es_ES" w:bidi="es_ES"/>
        </w:rPr>
        <w:t>Ayudar, Cuidar de</w:t>
      </w:r>
      <w:r>
        <w:rPr>
          <w:lang w:val="es_ES" w:bidi="es_ES"/>
        </w:rPr>
        <w:t xml:space="preserve"> · </w:t>
      </w:r>
      <w:r>
        <w:rPr>
          <w:lang w:val="es_ES" w:bidi="es_ES"/>
        </w:rPr>
        <w:t>Criar, educar</w:t>
      </w:r>
    </w:p>
    <w:p>
      <w:pPr/>
      <w:r>
        <w:rPr>
          <w:lang w:val="es_ES" w:bidi="es_ES"/>
        </w:rPr>
      </w:r>
      <w:r>
        <w:rPr>
          <w:lang w:val="es_ES" w:bidi="es_ES"/>
        </w:rPr>
        <w:t>niñera</w:t>
      </w:r>
      <w:r>
        <w:rPr>
          <w:lang w:val="es_ES" w:bidi="es_ES"/>
        </w:rPr>
        <w:t xml:space="preserve">, </w:t>
      </w:r>
      <w:r>
        <w:rPr>
          <w:lang w:val="es_ES" w:bidi="es_ES"/>
        </w:rPr>
        <w:t>nodriza</w:t>
      </w:r>
      <w:r>
        <w:rPr>
          <w:lang w:val="es_ES" w:bidi="es_ES"/>
        </w:rPr>
        <w:t xml:space="preserve"> </w:t>
      </w:r>
      <w:r>
        <w:rPr>
          <w:lang w:val="es_ES" w:bidi="es_ES"/>
        </w:rPr>
        <w:t>persona que funciona como sustituto de una madre en el proceso de criar hijos</w:t>
      </w:r>
      <w:r>
        <w:rPr>
          <w:lang w:val="es_ES" w:bidi="es_ES"/>
        </w:rPr>
        <w:t xml:space="preserve"> </w:t>
      </w:r>
      <w:r>
        <w:rPr>
          <w:lang w:val="es_ES" w:bidi="es_ES"/>
        </w:rPr>
        <w:t xml:space="preserve">Es posible que en </w:t>
      </w:r>
      <w:r>
        <w:rPr>
          <w:lang w:val="es_ES" w:bidi="es_ES"/>
        </w:rPr>
        <w:t>1TH 2:7</w:t>
      </w:r>
      <w:r>
        <w:rPr>
          <w:lang w:val="es_ES" w:bidi="es_ES"/>
        </w:rPr>
        <w:t xml:space="preserve"> τροφός pueda significar que una madre amamanta y cría a sus hijos.</w:t>
      </w:r>
    </w:p>
    <w:p>
      <w:pPr/>
      <w:r>
        <w:rPr>
          <w:lang w:val="es_ES" w:bidi="es_ES"/>
        </w:rPr>
      </w:r>
      <w:r>
        <w:rPr>
          <w:lang w:val="es_ES" w:bidi="es_ES"/>
        </w:rPr>
        <w:t>1TH 2:7</w:t>
      </w:r>
      <w:r>
        <w:rPr>
          <w:lang w:val="es_ES" w:bidi="es_ES"/>
        </w:rPr>
      </w:r>
      <w:r>
        <w:rPr>
          <w:lang w:val="es_ES" w:bidi="es_ES"/>
        </w:rPr>
      </w:r>
    </w:p>
    <w:p>
      <w:pPr/>
      <w:r>
        <w:rPr>
          <w:lang w:val="es_ES" w:bidi="es_ES"/>
        </w:rPr>
      </w:r>
    </w:p>
    <w:p>
      <w:pPr>
        <w:pStyle w:val="Heading2"/>
      </w:pPr>
      <w:r>
        <w:rPr>
          <w:lang w:val="es_ES" w:bidi="es_ES"/>
        </w:rPr>
        <w:t>τροφοφορέω</w:t>
      </w:r>
      <w:r>
        <w:rPr>
          <w:lang w:val="es_ES" w:bidi="es_ES"/>
        </w:rPr>
      </w:r>
    </w:p>
    <w:p>
      <w:pPr>
        <w:pStyle w:val="Heading1"/>
      </w:pPr>
      <w:r>
        <w:rPr>
          <w:lang w:val="es_ES" w:bidi="es_ES"/>
        </w:rPr>
        <w:t>τροφοφορέω</w:t>
      </w:r>
    </w:p>
    <w:p>
      <w:pPr/>
      <w:r>
        <w:rPr>
          <w:lang w:val="es_ES" w:bidi="es_ES"/>
        </w:rPr>
      </w:r>
      <w:r>
        <w:rPr>
          <w:lang w:val="es_ES" w:bidi="es_ES"/>
        </w:rPr>
        <w:t>τροφοφορέω</w:t>
      </w:r>
    </w:p>
    <w:p>
      <w:pPr/>
      <w:r>
        <w:rPr>
          <w:lang w:val="es_ES" w:bidi="es_ES"/>
        </w:rPr>
      </w:r>
      <w:r>
        <w:rPr>
          <w:lang w:val="es_ES" w:bidi="es_ES"/>
        </w:rPr>
        <w:t xml:space="preserve">verbe </w:t>
      </w:r>
      <w:r>
        <w:rPr>
          <w:lang w:val="es_ES" w:bidi="es_ES"/>
        </w:rPr>
        <w:t>|</w:t>
      </w:r>
      <w:r>
        <w:rPr>
          <w:lang w:val="es_ES" w:bidi="es_ES"/>
        </w:rPr>
        <w:t xml:space="preserve"> τρέφω + φέρω</w:t>
      </w:r>
    </w:p>
    <w:p>
      <w:pPr/>
      <w:r>
        <w:rPr>
          <w:lang w:val="es_ES" w:bidi="es_ES"/>
        </w:rPr>
      </w:r>
      <w:r>
        <w:rPr>
          <w:lang w:val="es_ES" w:bidi="es_ES"/>
        </w:rPr>
        <w:t>35.45</w:t>
      </w:r>
      <w:r>
        <w:rPr>
          <w:lang w:val="es_ES" w:bidi="es_ES"/>
        </w:rPr>
        <w:t xml:space="preserve"> · </w:t>
      </w:r>
      <w:r>
        <w:rPr>
          <w:lang w:val="es_ES" w:bidi="es_ES"/>
        </w:rPr>
        <w:t>Ayudar, Cuidar de</w:t>
      </w:r>
      <w:r>
        <w:rPr>
          <w:lang w:val="es_ES" w:bidi="es_ES"/>
        </w:rPr>
        <w:t xml:space="preserve"> · </w:t>
      </w:r>
      <w:r>
        <w:rPr>
          <w:lang w:val="es_ES" w:bidi="es_ES"/>
        </w:rPr>
        <w:t>Cuidar a, atender a</w:t>
      </w:r>
    </w:p>
    <w:p>
      <w:pPr/>
      <w:r>
        <w:rPr>
          <w:lang w:val="es_ES" w:bidi="es_ES"/>
        </w:rPr>
      </w:r>
      <w:r>
        <w:rPr>
          <w:lang w:val="es_ES" w:bidi="es_ES"/>
        </w:rPr>
        <w:t>cuidar de</w:t>
      </w:r>
      <w:r>
        <w:rPr>
          <w:lang w:val="es_ES" w:bidi="es_ES"/>
        </w:rPr>
        <w:t xml:space="preserve"> </w:t>
      </w:r>
      <w:r>
        <w:rPr>
          <w:lang w:val="es_ES" w:bidi="es_ES"/>
        </w:rPr>
        <w:t>cuidar de, con especial referencia a suministrar la nutrición necesaria</w:t>
      </w:r>
      <w:r>
        <w:rPr>
          <w:lang w:val="es_ES" w:bidi="es_ES"/>
        </w:rPr>
        <w:t xml:space="preserve"> </w:t>
      </w:r>
      <w:r>
        <w:rPr>
          <w:lang w:val="es_ES" w:bidi="es_ES"/>
        </w:rPr>
        <w:t xml:space="preserve">Esta palabra se encuentra como una variante de lectura: καὶ ὡς τεσσερακονταετῆ χρόνον ἐτροφοφόρησεν αὐτοὺς ἐν τῇ ἐρήμῳ "y durante cuarenta años los cuidó en el desierto" </w:t>
      </w:r>
      <w:r>
        <w:rPr>
          <w:lang w:val="es_ES" w:bidi="es_ES"/>
        </w:rPr>
        <w:t>ACT 13:18</w:t>
      </w:r>
      <w:r>
        <w:rPr>
          <w:lang w:val="es_ES" w:bidi="es_ES"/>
        </w:rPr>
        <w:t xml:space="preserve"> (aparato).</w:t>
      </w:r>
    </w:p>
    <w:p>
      <w:pPr/>
      <w:r>
        <w:rPr>
          <w:lang w:val="es_ES" w:bidi="es_ES"/>
        </w:rPr>
      </w:r>
      <w:r>
        <w:rPr>
          <w:lang w:val="es_ES" w:bidi="es_ES"/>
        </w:rPr>
        <w:t>ACT 13:18</w:t>
      </w:r>
      <w:r>
        <w:rPr>
          <w:lang w:val="es_ES" w:bidi="es_ES"/>
        </w:rPr>
      </w:r>
      <w:r>
        <w:rPr>
          <w:lang w:val="es_ES" w:bidi="es_ES"/>
        </w:rPr>
      </w:r>
    </w:p>
    <w:p>
      <w:pPr/>
      <w:r>
        <w:rPr>
          <w:lang w:val="es_ES" w:bidi="es_ES"/>
        </w:rPr>
      </w:r>
    </w:p>
    <w:p>
      <w:pPr>
        <w:pStyle w:val="Heading2"/>
      </w:pPr>
      <w:r>
        <w:rPr>
          <w:lang w:val="es_ES" w:bidi="es_ES"/>
        </w:rPr>
        <w:t>τροχιά</w:t>
      </w:r>
      <w:r>
        <w:rPr>
          <w:lang w:val="es_ES" w:bidi="es_ES"/>
        </w:rPr>
      </w:r>
    </w:p>
    <w:p>
      <w:pPr>
        <w:pStyle w:val="Heading1"/>
      </w:pPr>
      <w:r>
        <w:rPr>
          <w:lang w:val="es_ES" w:bidi="es_ES"/>
        </w:rPr>
        <w:t>τροχιά</w:t>
      </w:r>
    </w:p>
    <w:p>
      <w:pPr/>
      <w:r>
        <w:rPr>
          <w:lang w:val="es_ES" w:bidi="es_ES"/>
        </w:rPr>
      </w:r>
      <w:r>
        <w:rPr>
          <w:lang w:val="es_ES" w:bidi="es_ES"/>
        </w:rPr>
        <w:t>τροχιά</w:t>
      </w:r>
      <w:r>
        <w:rPr>
          <w:lang w:val="es_ES" w:bidi="es_ES"/>
        </w:rPr>
        <w:t xml:space="preserve"> (</w:t>
      </w:r>
      <w:r>
        <w:rPr>
          <w:lang w:val="es_ES" w:bidi="es_ES"/>
        </w:rPr>
        <w:t>G5163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-ᾶς </w:t>
      </w:r>
      <w:r>
        <w:rPr>
          <w:lang w:val="es_ES" w:bidi="es_ES"/>
        </w:rPr>
        <w:t>|</w:t>
      </w:r>
      <w:r>
        <w:rPr>
          <w:lang w:val="es_ES" w:bidi="es_ES"/>
        </w:rPr>
        <w:t xml:space="preserve"> </w:t>
      </w:r>
      <w:r>
        <w:rPr>
          <w:lang w:val="es_ES" w:bidi="es_ES"/>
        </w:rPr>
        <w:t>τρέχω</w:t>
      </w:r>
    </w:p>
    <w:p>
      <w:pPr/>
      <w:r>
        <w:rPr>
          <w:lang w:val="es_ES" w:bidi="es_ES"/>
        </w:rPr>
      </w:r>
      <w:r>
        <w:rPr>
          <w:lang w:val="es_ES" w:bidi="es_ES"/>
        </w:rPr>
        <w:t>41.30</w:t>
      </w:r>
      <w:r>
        <w:rPr>
          <w:lang w:val="es_ES" w:bidi="es_ES"/>
        </w:rPr>
        <w:t xml:space="preserve"> · </w:t>
      </w:r>
      <w:r>
        <w:rPr>
          <w:lang w:val="es_ES" w:bidi="es_ES"/>
        </w:rPr>
        <w:t>Comportamiento y estados relacionados</w:t>
      </w:r>
      <w:r>
        <w:rPr>
          <w:lang w:val="es_ES" w:bidi="es_ES"/>
        </w:rPr>
        <w:t xml:space="preserve"> · </w:t>
      </w:r>
      <w:r>
        <w:rPr>
          <w:lang w:val="es_ES" w:bidi="es_ES"/>
        </w:rPr>
        <w:t>Patrones particulares de comportamiento</w:t>
      </w:r>
    </w:p>
    <w:p>
      <w:pPr/>
      <w:r>
        <w:rPr>
          <w:lang w:val="es_ES" w:bidi="es_ES"/>
        </w:rPr>
      </w:r>
      <w:r>
        <w:rPr>
          <w:b/>
          <w:lang w:val="es_ES" w:bidi="es_ES"/>
        </w:rPr>
        <w:t>Collocation:</w:t>
      </w:r>
      <w:r>
        <w:rPr>
          <w:lang w:val="es_ES" w:bidi="es_ES"/>
        </w:rPr>
        <w:t xml:space="preserve"> </w:t>
      </w:r>
      <w:r>
        <w:rPr>
          <w:lang w:val="es_ES" w:bidi="es_ES"/>
        </w:rPr>
        <w:t>τροχιὰς ὀρθὰς ποιέω τοῖς ποσίν</w:t>
      </w:r>
    </w:p>
    <w:p>
      <w:pPr/>
      <w:r>
        <w:rPr>
          <w:lang w:val="es_ES" w:bidi="es_ES"/>
        </w:rPr>
      </w:r>
      <w:r>
        <w:rPr>
          <w:lang w:val="es_ES" w:bidi="es_ES"/>
        </w:rPr>
        <w:t>vivir</w:t>
      </w:r>
      <w:r>
        <w:rPr>
          <w:lang w:val="es_ES" w:bidi="es_ES"/>
        </w:rPr>
        <w:t xml:space="preserve">, </w:t>
      </w:r>
      <w:r>
        <w:rPr>
          <w:lang w:val="es_ES" w:bidi="es_ES"/>
        </w:rPr>
        <w:t>comportarse</w:t>
      </w:r>
      <w:r>
        <w:rPr>
          <w:lang w:val="es_ES" w:bidi="es_ES"/>
        </w:rPr>
        <w:t xml:space="preserve">, </w:t>
      </w:r>
      <w:r>
        <w:rPr>
          <w:lang w:val="es_ES" w:bidi="es_ES"/>
        </w:rPr>
        <w:t>conducirse correctamente</w:t>
      </w:r>
      <w:r>
        <w:rPr>
          <w:lang w:val="es_ES" w:bidi="es_ES"/>
        </w:rPr>
        <w:t xml:space="preserve"> </w:t>
      </w:r>
      <w:r>
        <w:rPr>
          <w:lang w:val="es_ES" w:bidi="es_ES"/>
        </w:rPr>
        <w:t>(expresión idiomática, literalmente: 'hacer sendas derechas para los pies') vivir o comportarse en estricta conformidad con un modelo predeterminado de comportamiento</w:t>
      </w:r>
    </w:p>
    <w:p>
      <w:pPr/>
      <w:r>
        <w:rPr>
          <w:lang w:val="es_ES" w:bidi="es_ES"/>
        </w:rPr>
      </w:r>
      <w:r>
        <w:rPr>
          <w:lang w:val="es_ES" w:bidi="es_ES"/>
        </w:rPr>
        <w:t>HEB 12:13</w:t>
      </w:r>
      <w:r>
        <w:rPr>
          <w:lang w:val="es_ES" w:bidi="es_ES"/>
        </w:rPr>
      </w:r>
      <w:r>
        <w:rPr>
          <w:lang w:val="es_ES" w:bidi="es_ES"/>
        </w:rPr>
      </w:r>
    </w:p>
    <w:p>
      <w:pPr/>
      <w:r>
        <w:rPr>
          <w:lang w:val="es_ES" w:bidi="es_ES"/>
        </w:rPr>
      </w:r>
    </w:p>
    <w:p>
      <w:pPr>
        <w:pStyle w:val="Heading2"/>
      </w:pPr>
      <w:r>
        <w:rPr>
          <w:lang w:val="es_ES" w:bidi="es_ES"/>
        </w:rPr>
        <w:t>τροχός</w:t>
      </w:r>
      <w:r>
        <w:rPr>
          <w:lang w:val="es_ES" w:bidi="es_ES"/>
        </w:rPr>
      </w:r>
    </w:p>
    <w:p>
      <w:pPr>
        <w:pStyle w:val="Heading1"/>
      </w:pPr>
      <w:r>
        <w:rPr>
          <w:lang w:val="es_ES" w:bidi="es_ES"/>
        </w:rPr>
        <w:t>τροχός</w:t>
      </w:r>
    </w:p>
    <w:p>
      <w:pPr/>
      <w:r>
        <w:rPr>
          <w:lang w:val="es_ES" w:bidi="es_ES"/>
        </w:rPr>
      </w:r>
      <w:r>
        <w:rPr>
          <w:lang w:val="es_ES" w:bidi="es_ES"/>
        </w:rPr>
        <w:t>τροχός</w:t>
      </w:r>
      <w:r>
        <w:rPr>
          <w:lang w:val="es_ES" w:bidi="es_ES"/>
        </w:rPr>
        <w:t xml:space="preserve"> (</w:t>
      </w:r>
      <w:r>
        <w:rPr>
          <w:lang w:val="es_ES" w:bidi="es_ES"/>
        </w:rPr>
        <w:t>G5164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τρέχω</w:t>
      </w:r>
    </w:p>
    <w:p>
      <w:pPr/>
      <w:r>
        <w:rPr>
          <w:lang w:val="es_ES" w:bidi="es_ES"/>
        </w:rPr>
      </w:r>
      <w:r>
        <w:rPr>
          <w:lang w:val="es_ES" w:bidi="es_ES"/>
        </w:rPr>
        <w:t>61.5</w:t>
      </w:r>
      <w:r>
        <w:rPr>
          <w:lang w:val="es_ES" w:bidi="es_ES"/>
        </w:rPr>
        <w:t xml:space="preserve"> · </w:t>
      </w:r>
      <w:r>
        <w:rPr>
          <w:lang w:val="es_ES" w:bidi="es_ES"/>
        </w:rPr>
        <w:t>Secuencia</w:t>
      </w:r>
    </w:p>
    <w:p>
      <w:pPr/>
      <w:r>
        <w:rPr>
          <w:lang w:val="es_ES" w:bidi="es_ES"/>
        </w:rPr>
      </w:r>
      <w:r>
        <w:rPr>
          <w:lang w:val="es_ES" w:bidi="es_ES"/>
        </w:rPr>
        <w:t>curso</w:t>
      </w:r>
      <w:r>
        <w:rPr>
          <w:lang w:val="es_ES" w:bidi="es_ES"/>
        </w:rPr>
        <w:t xml:space="preserve">, </w:t>
      </w:r>
      <w:r>
        <w:rPr>
          <w:lang w:val="es_ES" w:bidi="es_ES"/>
        </w:rPr>
        <w:t>patrón</w:t>
      </w:r>
      <w:r>
        <w:rPr>
          <w:lang w:val="es_ES" w:bidi="es_ES"/>
        </w:rPr>
        <w:t xml:space="preserve"> </w:t>
      </w:r>
      <w:r>
        <w:rPr>
          <w:lang w:val="es_ES" w:bidi="es_ES"/>
        </w:rPr>
        <w:t>(extensión figurativa del significado de τροχός ‘rueda', que no ocurre en el NT) serie ordenada de eventos, que involucra patrones repetidos</w:t>
      </w:r>
      <w:r>
        <w:rPr>
          <w:lang w:val="es_ES" w:bidi="es_ES"/>
        </w:rPr>
        <w:t xml:space="preserve"> </w:t>
      </w:r>
      <w:r>
        <w:rPr>
          <w:lang w:val="es_ES" w:bidi="es_ES"/>
        </w:rPr>
        <w:t xml:space="preserve">Para otra interpretación de </w:t>
      </w:r>
      <w:r>
        <w:rPr>
          <w:lang w:val="es_ES" w:bidi="es_ES"/>
        </w:rPr>
        <w:t>τροχός</w:t>
      </w:r>
      <w:r>
        <w:rPr>
          <w:lang w:val="es_ES" w:bidi="es_ES"/>
        </w:rPr>
        <w:t xml:space="preserve"> en </w:t>
      </w:r>
      <w:r>
        <w:rPr>
          <w:lang w:val="es_ES" w:bidi="es_ES"/>
        </w:rPr>
        <w:t>JAS 3:6</w:t>
      </w:r>
      <w:r>
        <w:rPr>
          <w:lang w:val="es_ES" w:bidi="es_ES"/>
        </w:rPr>
        <w:t xml:space="preserve">, ver </w:t>
      </w:r>
      <w:hyperlink r:id="rId73">
        <w:r>
          <w:rPr>
            <w:lang w:val="es_ES" w:bidi="es_ES"/>
          </w:rPr>
          <w:rPr>
            <w:color w:val="0000EE"/>
            <w:u w:val="single"/>
          </w:rPr>
          <w:t>67.83</w:t>
        </w:r>
      </w:hyperlink>
      <w:r>
        <w:rPr>
          <w:lang w:val="es_ES" w:bidi="es_ES"/>
        </w:rPr>
        <w:t>.</w:t>
      </w:r>
    </w:p>
    <w:p>
      <w:pPr/>
      <w:r>
        <w:rPr>
          <w:lang w:val="es_ES" w:bidi="es_ES"/>
        </w:rPr>
      </w:r>
      <w:r>
        <w:rPr>
          <w:lang w:val="es_ES" w:bidi="es_ES"/>
        </w:rPr>
        <w:t>JAS 3:6</w:t>
      </w:r>
    </w:p>
    <w:p>
      <w:pPr/>
      <w:r>
        <w:rPr>
          <w:lang w:val="es_ES" w:bidi="es_ES"/>
        </w:rPr>
      </w:r>
      <w:r>
        <w:rPr>
          <w:lang w:val="es_ES" w:bidi="es_ES"/>
        </w:rPr>
        <w:t>67.83</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curso</w:t>
      </w:r>
      <w:r>
        <w:rPr>
          <w:lang w:val="es_ES" w:bidi="es_ES"/>
        </w:rPr>
        <w:t xml:space="preserve">, </w:t>
      </w:r>
      <w:r>
        <w:rPr>
          <w:lang w:val="es_ES" w:bidi="es_ES"/>
        </w:rPr>
        <w:t>ciclo</w:t>
      </w:r>
      <w:r>
        <w:rPr>
          <w:lang w:val="es_ES" w:bidi="es_ES"/>
        </w:rPr>
        <w:t xml:space="preserve"> </w:t>
      </w:r>
      <w:r>
        <w:rPr>
          <w:lang w:val="es_ES" w:bidi="es_ES"/>
        </w:rPr>
        <w:t>(extensión figurativa del significado de τροχός 'rueda', que no ocurre en el NT) período de tiempo de duración indefinida, caracterizado por eventos o patrones recurrentes</w:t>
      </w:r>
      <w:r>
        <w:rPr>
          <w:lang w:val="es_ES" w:bidi="es_ES"/>
        </w:rPr>
        <w:t xml:space="preserve"> </w:t>
      </w:r>
      <w:r>
        <w:rPr>
          <w:lang w:val="es_ES" w:bidi="es_ES"/>
        </w:rPr>
        <w:t xml:space="preserve">En algunos idiomas τὸν τροχὸν τῆς γενέσεως podría traducirse mejor como "la forma en que vivimos" o "la forma de nuestra vida". Para otra interpretación de </w:t>
      </w:r>
      <w:r>
        <w:rPr>
          <w:lang w:val="es_ES" w:bidi="es_ES"/>
        </w:rPr>
        <w:t>τροχός</w:t>
      </w:r>
      <w:r>
        <w:rPr>
          <w:lang w:val="es_ES" w:bidi="es_ES"/>
        </w:rPr>
        <w:t xml:space="preserve"> en </w:t>
      </w:r>
      <w:r>
        <w:rPr>
          <w:lang w:val="es_ES" w:bidi="es_ES"/>
        </w:rPr>
        <w:t>JAS 3:6</w:t>
      </w:r>
      <w:r>
        <w:rPr>
          <w:lang w:val="es_ES" w:bidi="es_ES"/>
        </w:rPr>
        <w:t xml:space="preserve">, ver </w:t>
      </w:r>
      <w:hyperlink r:id="rId74">
        <w:r>
          <w:rPr>
            <w:lang w:val="es_ES" w:bidi="es_ES"/>
          </w:rPr>
          <w:rPr>
            <w:color w:val="0000EE"/>
            <w:u w:val="single"/>
          </w:rPr>
          <w:t>61.5</w:t>
        </w:r>
      </w:hyperlink>
      <w:r>
        <w:rPr>
          <w:lang w:val="es_ES" w:bidi="es_ES"/>
        </w:rPr>
        <w:t>.</w:t>
      </w:r>
    </w:p>
    <w:p>
      <w:pPr/>
      <w:r>
        <w:rPr>
          <w:lang w:val="es_ES" w:bidi="es_ES"/>
        </w:rPr>
      </w:r>
      <w:r>
        <w:rPr>
          <w:lang w:val="es_ES" w:bidi="es_ES"/>
        </w:rPr>
        <w:t>JAS 3:6</w:t>
      </w:r>
    </w:p>
    <w:p>
      <w:pPr/>
      <w:r>
        <w:rPr>
          <w:lang w:val="es_ES" w:bidi="es_ES"/>
        </w:rPr>
      </w:r>
      <w:r>
        <w:rPr>
          <w:vertAlign w:val="superscript"/>
          <w:lang w:val="es_ES" w:bidi="es_ES"/>
        </w:rPr>
        <w:t>1</w:t>
      </w:r>
      <w:r>
        <w:rPr>
          <w:lang w:val="es_ES" w:bidi="es_ES"/>
        </w:rPr>
        <w:t xml:space="preserve"> La expresión τὸν τροχὸν τῆς γενέσεως en S:</w:t>
      </w:r>
      <w:r>
        <w:rPr>
          <w:lang w:val="es_ES" w:bidi="es_ES"/>
        </w:rPr>
        <w:t>JAS 3:6</w:t>
      </w:r>
      <w:r>
        <w:rPr>
          <w:lang w:val="es_ES" w:bidi="es_ES"/>
        </w:rPr>
        <w:t xml:space="preserve"> es similar en significado a los elementos léxicos encontrados en el Dominio 41 'Conducta y Estados Relacionados', Subdominio B 'Costumbre, Tradición'.</w:t>
      </w:r>
      <w:r>
        <w:rPr>
          <w:lang w:val="es_ES" w:bidi="es_ES"/>
        </w:rPr>
      </w:r>
      <w:r>
        <w:rPr>
          <w:lang w:val="es_ES" w:bidi="es_ES"/>
        </w:rPr>
      </w:r>
    </w:p>
    <w:p>
      <w:pPr/>
      <w:r>
        <w:rPr>
          <w:lang w:val="es_ES" w:bidi="es_ES"/>
        </w:rPr>
      </w:r>
    </w:p>
    <w:p>
      <w:pPr>
        <w:pStyle w:val="Heading2"/>
      </w:pPr>
      <w:r>
        <w:rPr>
          <w:lang w:val="es_ES" w:bidi="es_ES"/>
        </w:rPr>
        <w:t>τρύβλιον</w:t>
      </w:r>
      <w:r>
        <w:rPr>
          <w:lang w:val="es_ES" w:bidi="es_ES"/>
        </w:rPr>
      </w:r>
    </w:p>
    <w:p>
      <w:pPr>
        <w:pStyle w:val="Heading1"/>
      </w:pPr>
      <w:r>
        <w:rPr>
          <w:lang w:val="es_ES" w:bidi="es_ES"/>
        </w:rPr>
        <w:t>τρύβλιον</w:t>
      </w:r>
    </w:p>
    <w:p>
      <w:pPr/>
      <w:r>
        <w:rPr>
          <w:lang w:val="es_ES" w:bidi="es_ES"/>
        </w:rPr>
      </w:r>
      <w:r>
        <w:rPr>
          <w:lang w:val="es_ES" w:bidi="es_ES"/>
        </w:rPr>
        <w:t>τρύβλιον</w:t>
      </w:r>
      <w:r>
        <w:rPr>
          <w:lang w:val="es_ES" w:bidi="es_ES"/>
        </w:rPr>
        <w:t xml:space="preserve"> (</w:t>
      </w:r>
      <w:r>
        <w:rPr>
          <w:lang w:val="es_ES" w:bidi="es_ES"/>
        </w:rPr>
        <w:t>G5165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6.136</w:t>
      </w:r>
      <w:r>
        <w:rPr>
          <w:lang w:val="es_ES" w:bidi="es_ES"/>
        </w:rPr>
        <w:t xml:space="preserve"> · </w:t>
      </w:r>
      <w:r>
        <w:rPr>
          <w:lang w:val="es_ES" w:bidi="es_ES"/>
        </w:rPr>
        <w:t>Artefactos</w:t>
      </w:r>
      <w:r>
        <w:rPr>
          <w:lang w:val="es_ES" w:bidi="es_ES"/>
        </w:rPr>
        <w:t xml:space="preserve"> · </w:t>
      </w:r>
      <w:r>
        <w:rPr>
          <w:lang w:val="es_ES" w:bidi="es_ES"/>
        </w:rPr>
        <w:t>Contenedores</w:t>
      </w:r>
    </w:p>
    <w:p>
      <w:pPr/>
      <w:r>
        <w:rPr>
          <w:lang w:val="es_ES" w:bidi="es_ES"/>
        </w:rPr>
      </w:r>
      <w:r>
        <w:rPr>
          <w:lang w:val="es_ES" w:bidi="es_ES"/>
        </w:rPr>
        <w:t>plato</w:t>
      </w:r>
      <w:r>
        <w:rPr>
          <w:lang w:val="es_ES" w:bidi="es_ES"/>
        </w:rPr>
        <w:t xml:space="preserve">, </w:t>
      </w:r>
      <w:r>
        <w:rPr>
          <w:lang w:val="es_ES" w:bidi="es_ES"/>
        </w:rPr>
        <w:t>tazón</w:t>
      </w:r>
      <w:r>
        <w:rPr>
          <w:lang w:val="es_ES" w:bidi="es_ES"/>
        </w:rPr>
        <w:t xml:space="preserve">, </w:t>
      </w:r>
      <w:r>
        <w:rPr>
          <w:lang w:val="es_ES" w:bidi="es_ES"/>
        </w:rPr>
        <w:t>cuenco</w:t>
      </w:r>
      <w:r>
        <w:rPr>
          <w:lang w:val="es_ES" w:bidi="es_ES"/>
        </w:rPr>
        <w:t xml:space="preserve"> </w:t>
      </w:r>
      <w:r>
        <w:rPr>
          <w:lang w:val="es_ES" w:bidi="es_ES"/>
        </w:rPr>
        <w:t>plato cóncavo relativamente profundo utilizado para sostener o cocinar alimentos o líquidos; usualmente hecho de arcilla, pero también de metales</w:t>
      </w:r>
      <w:r>
        <w:rPr>
          <w:lang w:val="es_ES" w:bidi="es_ES"/>
        </w:rPr>
        <w:t xml:space="preserve"> </w:t>
      </w:r>
      <w:r>
        <w:rPr>
          <w:lang w:val="es_ES" w:bidi="es_ES"/>
        </w:rPr>
        <w:t>En las dos ocurrencias del NT (</w:t>
      </w:r>
      <w:r>
        <w:rPr>
          <w:lang w:val="es_ES" w:bidi="es_ES"/>
        </w:rPr>
        <w:t>MAT 26:23</w:t>
      </w:r>
      <w:r>
        <w:rPr>
          <w:lang w:val="es_ES" w:bidi="es_ES"/>
        </w:rPr>
        <w:t xml:space="preserve">; </w:t>
      </w:r>
      <w:r>
        <w:rPr>
          <w:lang w:val="es_ES" w:bidi="es_ES"/>
        </w:rPr>
        <w:t>MRK 14:20</w:t>
      </w:r>
      <w:r>
        <w:rPr>
          <w:lang w:val="es_ES" w:bidi="es_ES"/>
        </w:rPr>
        <w:t>) τρύβλιον se puede entender como parte de una expresión idiomática (literalmente "meter las manos en el tazón con alguien") significa "compartir comida con alguien". Sin embargo, si la expresión se traduce literalmente (y este suele ser el caso), existen ciertas dificultades, ya que una traducción literal de "meter la mano en un tazón" podría significar poner literalmente los dedos o la mano en un tazón en lugar de sumergir en el tazón los alimentos que uno tiene en la mano. Una interpretación idiomática de "compartir una comida con alguien" o "comer juntos" es preferible. Pero si uno traduce la expresión idiomática con cierta literalidad, es importante que, en algunos idiomas, se traduzca esta frase como "meter los alimentos en un tazón junto a alguien" o "meter conjuntamente los alimentos en la salsa".</w:t>
      </w:r>
    </w:p>
    <w:p>
      <w:pPr/>
      <w:r>
        <w:rPr>
          <w:lang w:val="es_ES" w:bidi="es_ES"/>
        </w:rPr>
      </w:r>
      <w:r>
        <w:rPr>
          <w:lang w:val="es_ES" w:bidi="es_ES"/>
        </w:rPr>
        <w:t>MAT 26:23</w:t>
      </w:r>
      <w:r>
        <w:rPr>
          <w:lang w:val="es_ES" w:bidi="es_ES"/>
        </w:rPr>
        <w:t xml:space="preserve"> · </w:t>
      </w:r>
      <w:r>
        <w:rPr>
          <w:lang w:val="es_ES" w:bidi="es_ES"/>
        </w:rPr>
        <w:t>MRK 14:20</w:t>
      </w:r>
      <w:r>
        <w:rPr>
          <w:lang w:val="es_ES" w:bidi="es_ES"/>
        </w:rPr>
      </w:r>
      <w:r>
        <w:rPr>
          <w:lang w:val="es_ES" w:bidi="es_ES"/>
        </w:rPr>
      </w:r>
    </w:p>
    <w:p>
      <w:pPr/>
      <w:r>
        <w:rPr>
          <w:lang w:val="es_ES" w:bidi="es_ES"/>
        </w:rPr>
      </w:r>
    </w:p>
    <w:p>
      <w:pPr>
        <w:pStyle w:val="Heading2"/>
      </w:pPr>
      <w:r>
        <w:rPr>
          <w:lang w:val="es_ES" w:bidi="es_ES"/>
        </w:rPr>
        <w:t>τρυγάω</w:t>
      </w:r>
      <w:r>
        <w:rPr>
          <w:lang w:val="es_ES" w:bidi="es_ES"/>
        </w:rPr>
      </w:r>
    </w:p>
    <w:p>
      <w:pPr>
        <w:pStyle w:val="Heading1"/>
      </w:pPr>
      <w:r>
        <w:rPr>
          <w:lang w:val="es_ES" w:bidi="es_ES"/>
        </w:rPr>
        <w:t>τρυγάω</w:t>
      </w:r>
    </w:p>
    <w:p>
      <w:pPr/>
      <w:r>
        <w:rPr>
          <w:lang w:val="es_ES" w:bidi="es_ES"/>
        </w:rPr>
      </w:r>
      <w:r>
        <w:rPr>
          <w:lang w:val="es_ES" w:bidi="es_ES"/>
        </w:rPr>
        <w:t>τρυγάω</w:t>
      </w:r>
      <w:r>
        <w:rPr>
          <w:lang w:val="es_ES" w:bidi="es_ES"/>
        </w:rPr>
        <w:t xml:space="preserve"> (</w:t>
      </w:r>
      <w:r>
        <w:rPr>
          <w:lang w:val="es_ES" w:bidi="es_ES"/>
        </w:rPr>
        <w:t>G5166</w:t>
      </w:r>
      <w:r>
        <w:rPr>
          <w:lang w:val="es_ES" w:bidi="es_ES"/>
        </w:rPr>
        <w:t>)</w:t>
      </w:r>
    </w:p>
    <w:p>
      <w:pPr/>
      <w:r>
        <w:rPr>
          <w:lang w:val="es_ES" w:bidi="es_ES"/>
        </w:rPr>
      </w:r>
      <w:r>
        <w:rPr>
          <w:lang w:val="es_ES" w:bidi="es_ES"/>
        </w:rPr>
        <w:t>verbe</w:t>
      </w:r>
    </w:p>
    <w:p>
      <w:pPr/>
      <w:r>
        <w:rPr>
          <w:lang w:val="es_ES" w:bidi="es_ES"/>
        </w:rPr>
      </w:r>
      <w:r>
        <w:rPr>
          <w:lang w:val="es_ES" w:bidi="es_ES"/>
        </w:rPr>
        <w:t>43.18</w:t>
      </w:r>
      <w:r>
        <w:rPr>
          <w:lang w:val="es_ES" w:bidi="es_ES"/>
        </w:rPr>
        <w:t xml:space="preserve"> · </w:t>
      </w:r>
      <w:r>
        <w:rPr>
          <w:lang w:val="es_ES" w:bidi="es_ES"/>
        </w:rPr>
        <w:t>Agricultura</w:t>
      </w:r>
    </w:p>
    <w:p>
      <w:pPr/>
      <w:r>
        <w:rPr>
          <w:lang w:val="es_ES" w:bidi="es_ES"/>
        </w:rPr>
      </w:r>
      <w:r>
        <w:rPr>
          <w:lang w:val="es_ES" w:bidi="es_ES"/>
        </w:rPr>
        <w:t>recoger</w:t>
      </w:r>
      <w:r>
        <w:rPr>
          <w:lang w:val="es_ES" w:bidi="es_ES"/>
        </w:rPr>
        <w:t xml:space="preserve">, </w:t>
      </w:r>
      <w:r>
        <w:rPr>
          <w:lang w:val="es_ES" w:bidi="es_ES"/>
        </w:rPr>
        <w:t>cosechar</w:t>
      </w:r>
      <w:r>
        <w:rPr>
          <w:lang w:val="es_ES" w:bidi="es_ES"/>
        </w:rPr>
        <w:t xml:space="preserve"> </w:t>
      </w:r>
      <w:r>
        <w:rPr>
          <w:lang w:val="es_ES" w:bidi="es_ES"/>
        </w:rPr>
        <w:t>recoger o recolectar fruta madura (especialmente usado para las uvas)</w:t>
      </w:r>
      <w:r>
        <w:rPr>
          <w:vertAlign w:val="superscript"/>
          <w:lang w:val="es_ES" w:bidi="es_ES"/>
        </w:rPr>
        <w:t>1</w:t>
      </w:r>
    </w:p>
    <w:p>
      <w:pPr/>
      <w:r>
        <w:rPr>
          <w:lang w:val="es_ES" w:bidi="es_ES"/>
        </w:rPr>
      </w:r>
      <w:r>
        <w:rPr>
          <w:lang w:val="es_ES" w:bidi="es_ES"/>
        </w:rPr>
        <w:t>LUK 6:44</w:t>
      </w:r>
      <w:r>
        <w:rPr>
          <w:lang w:val="es_ES" w:bidi="es_ES"/>
        </w:rPr>
        <w:t xml:space="preserve"> · </w:t>
      </w:r>
      <w:r>
        <w:rPr>
          <w:lang w:val="es_ES" w:bidi="es_ES"/>
        </w:rPr>
        <w:t>REV 14:18</w:t>
      </w:r>
      <w:r>
        <w:rPr>
          <w:lang w:val="es_ES" w:bidi="es_ES"/>
        </w:rPr>
        <w:t xml:space="preserve"> · </w:t>
      </w:r>
      <w:r>
        <w:rPr>
          <w:lang w:val="es_ES" w:bidi="es_ES"/>
        </w:rPr>
        <w:t>REV 14:19</w:t>
      </w:r>
    </w:p>
    <w:p>
      <w:pPr/>
      <w:r>
        <w:rPr>
          <w:lang w:val="es_ES" w:bidi="es_ES"/>
        </w:rPr>
      </w:r>
      <w:r>
        <w:rPr>
          <w:vertAlign w:val="superscript"/>
          <w:lang w:val="es_ES" w:bidi="es_ES"/>
        </w:rPr>
        <w:t>1</w:t>
      </w:r>
      <w:r>
        <w:rPr>
          <w:lang w:val="es_ES" w:bidi="es_ES"/>
        </w:rPr>
        <w:t xml:space="preserve"> En el uso griego τρυγάω parece ser un término agrícola, en contraste con τίλλω (D:18.9) y συλλέγω (D:18.10).</w:t>
      </w:r>
      <w:r>
        <w:rPr>
          <w:lang w:val="es_ES" w:bidi="es_ES"/>
        </w:rPr>
      </w:r>
      <w:r>
        <w:rPr>
          <w:lang w:val="es_ES" w:bidi="es_ES"/>
        </w:rPr>
      </w:r>
    </w:p>
    <w:p>
      <w:pPr/>
      <w:r>
        <w:rPr>
          <w:lang w:val="es_ES" w:bidi="es_ES"/>
        </w:rPr>
      </w:r>
    </w:p>
    <w:p>
      <w:pPr>
        <w:pStyle w:val="Heading2"/>
      </w:pPr>
      <w:r>
        <w:rPr>
          <w:lang w:val="es_ES" w:bidi="es_ES"/>
        </w:rPr>
        <w:t>τρυγών</w:t>
      </w:r>
      <w:r>
        <w:rPr>
          <w:lang w:val="es_ES" w:bidi="es_ES"/>
        </w:rPr>
      </w:r>
    </w:p>
    <w:p>
      <w:pPr>
        <w:pStyle w:val="Heading1"/>
      </w:pPr>
      <w:r>
        <w:rPr>
          <w:lang w:val="es_ES" w:bidi="es_ES"/>
        </w:rPr>
        <w:t>τρυγών</w:t>
      </w:r>
    </w:p>
    <w:p>
      <w:pPr/>
      <w:r>
        <w:rPr>
          <w:lang w:val="es_ES" w:bidi="es_ES"/>
        </w:rPr>
      </w:r>
      <w:r>
        <w:rPr>
          <w:lang w:val="es_ES" w:bidi="es_ES"/>
        </w:rPr>
        <w:t>τρυγών</w:t>
      </w:r>
      <w:r>
        <w:rPr>
          <w:lang w:val="es_ES" w:bidi="es_ES"/>
        </w:rPr>
        <w:t xml:space="preserve"> (</w:t>
      </w:r>
      <w:r>
        <w:rPr>
          <w:lang w:val="es_ES" w:bidi="es_ES"/>
        </w:rPr>
        <w:t>G5167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-όνος</w:t>
      </w:r>
    </w:p>
    <w:p>
      <w:pPr/>
      <w:r>
        <w:rPr>
          <w:lang w:val="es_ES" w:bidi="es_ES"/>
        </w:rPr>
      </w:r>
      <w:r>
        <w:rPr>
          <w:lang w:val="es_ES" w:bidi="es_ES"/>
        </w:rPr>
        <w:t>4.44</w:t>
      </w:r>
      <w:r>
        <w:rPr>
          <w:lang w:val="es_ES" w:bidi="es_ES"/>
        </w:rPr>
        <w:t xml:space="preserve"> · </w:t>
      </w:r>
      <w:r>
        <w:rPr>
          <w:lang w:val="es_ES" w:bidi="es_ES"/>
        </w:rPr>
        <w:t>Animales</w:t>
      </w:r>
      <w:r>
        <w:rPr>
          <w:lang w:val="es_ES" w:bidi="es_ES"/>
        </w:rPr>
        <w:t xml:space="preserve"> · </w:t>
      </w:r>
      <w:r>
        <w:rPr>
          <w:lang w:val="es_ES" w:bidi="es_ES"/>
        </w:rPr>
        <w:t>Aves</w:t>
      </w:r>
    </w:p>
    <w:p>
      <w:pPr/>
      <w:r>
        <w:rPr>
          <w:lang w:val="es_ES" w:bidi="es_ES"/>
        </w:rPr>
      </w:r>
      <w:r>
        <w:rPr>
          <w:lang w:val="es_ES" w:bidi="es_ES"/>
        </w:rPr>
        <w:t>paloma</w:t>
      </w:r>
      <w:r>
        <w:rPr>
          <w:lang w:val="es_ES" w:bidi="es_ES"/>
        </w:rPr>
        <w:t xml:space="preserve">, </w:t>
      </w:r>
      <w:r>
        <w:rPr>
          <w:lang w:val="es_ES" w:bidi="es_ES"/>
        </w:rPr>
        <w:t>palomino</w:t>
      </w:r>
      <w:r>
        <w:rPr>
          <w:lang w:val="es_ES" w:bidi="es_ES"/>
        </w:rPr>
        <w:t xml:space="preserve"> </w:t>
      </w:r>
      <w:r>
        <w:rPr>
          <w:lang w:val="es_ES" w:bidi="es_ES"/>
        </w:rPr>
        <w:t>paloma asiática: pájaro de color azul grisáceo con un brillo rosado en las plumas del cuello y una punta negra en la cola; vive en grandes colonias y come principalmente semillas; corteja, aparea, y da crías varias veces al año; hace nidos en cornisas de roca; Columba via; usada como alimento y para sacrificios; considerada como veloz, dócil e inocente</w:t>
      </w:r>
      <w:r>
        <w:rPr>
          <w:lang w:val="es_ES" w:bidi="es_ES"/>
        </w:rPr>
        <w:t xml:space="preserve"> </w:t>
      </w:r>
      <w:r>
        <w:rPr>
          <w:lang w:val="es_ES" w:bidi="es_ES"/>
        </w:rPr>
        <w:t>Aunque haya una distinción relativamente clara en otros idiomas para "palomas", no parece haber tal distinción en el uso de περιστερά y τρυγών en el griego de Nuevo Testamento.</w:t>
        <w:br/>
      </w:r>
      <w:r>
        <w:rPr>
          <w:lang w:val="es_ES" w:bidi="es_ES"/>
        </w:rPr>
        <w:t xml:space="preserve">Sin embargo, existen ciertos problemas relacionados con las connotaciones de términos relacionados con palomas. Según la zoología antigua, se pensaba que la paloma no tenía bilis y, por consiguiente, era un ave muy pacífica y limpia. Así se convirtió en un símbolo de la virtud cristiana y de dulzura (como en </w:t>
      </w:r>
      <w:r>
        <w:rPr>
          <w:lang w:val="es_ES" w:bidi="es_ES"/>
        </w:rPr>
        <w:t>MAT 10:16</w:t>
      </w:r>
      <w:r>
        <w:rPr>
          <w:lang w:val="es_ES" w:bidi="es_ES"/>
        </w:rPr>
        <w:t>). Sin embargo, en realidad, las palomas son bastante agresivas, y se sabe que con frecuencia un grupo de palomas atacan a un pájaro herido para matarlo. Por lo tanto, en algunas sociedades las palomas no son consideradas como gentiles o pacíficas, sino más bien como malvadas y dañinas. De hecho, en algunas culturas se piensa que las palomas son símbolos de muerte y del mal. Bajo tales circunstancias, es importante, por lo tanto, tener alguna nota al margen para indicar claramente el significado simbólico de tales aves en contextos bíblicos.</w:t>
      </w:r>
    </w:p>
    <w:p>
      <w:pPr/>
      <w:r>
        <w:rPr>
          <w:lang w:val="es_ES" w:bidi="es_ES"/>
        </w:rPr>
      </w:r>
      <w:r>
        <w:rPr>
          <w:lang w:val="es_ES" w:bidi="es_ES"/>
        </w:rPr>
        <w:t>LUK 2:24</w:t>
      </w:r>
      <w:r>
        <w:rPr>
          <w:lang w:val="es_ES" w:bidi="es_ES"/>
        </w:rPr>
      </w:r>
      <w:r>
        <w:rPr>
          <w:lang w:val="es_ES" w:bidi="es_ES"/>
        </w:rPr>
      </w:r>
    </w:p>
    <w:p>
      <w:pPr/>
      <w:r>
        <w:rPr>
          <w:lang w:val="es_ES" w:bidi="es_ES"/>
        </w:rPr>
      </w:r>
    </w:p>
    <w:p>
      <w:pPr>
        <w:pStyle w:val="Heading2"/>
      </w:pPr>
      <w:r>
        <w:rPr>
          <w:lang w:val="es_ES" w:bidi="es_ES"/>
        </w:rPr>
        <w:t>τρυμαλιά</w:t>
      </w:r>
      <w:r>
        <w:rPr>
          <w:lang w:val="es_ES" w:bidi="es_ES"/>
        </w:rPr>
      </w:r>
    </w:p>
    <w:p>
      <w:pPr>
        <w:pStyle w:val="Heading1"/>
      </w:pPr>
      <w:r>
        <w:rPr>
          <w:lang w:val="es_ES" w:bidi="es_ES"/>
        </w:rPr>
        <w:t>τρυμαλιά</w:t>
      </w:r>
    </w:p>
    <w:p>
      <w:pPr/>
      <w:r>
        <w:rPr>
          <w:lang w:val="es_ES" w:bidi="es_ES"/>
        </w:rPr>
      </w:r>
      <w:r>
        <w:rPr>
          <w:lang w:val="es_ES" w:bidi="es_ES"/>
        </w:rPr>
        <w:t>τρυμαλιά</w:t>
      </w:r>
      <w:r>
        <w:rPr>
          <w:lang w:val="es_ES" w:bidi="es_ES"/>
        </w:rPr>
        <w:t xml:space="preserve"> (</w:t>
      </w:r>
      <w:r>
        <w:rPr>
          <w:lang w:val="es_ES" w:bidi="es_ES"/>
        </w:rPr>
        <w:t>G5168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-ᾶς </w:t>
      </w:r>
      <w:r>
        <w:rPr>
          <w:lang w:val="es_ES" w:bidi="es_ES"/>
        </w:rPr>
        <w:t>|</w:t>
      </w:r>
      <w:r>
        <w:rPr>
          <w:lang w:val="es_ES" w:bidi="es_ES"/>
        </w:rPr>
        <w:t xml:space="preserve"> </w:t>
      </w:r>
      <w:r>
        <w:rPr>
          <w:lang w:val="es_ES" w:bidi="es_ES"/>
        </w:rPr>
        <w:t>τρύπημα</w:t>
      </w:r>
    </w:p>
    <w:p>
      <w:pPr/>
      <w:r>
        <w:rPr>
          <w:lang w:val="es_ES" w:bidi="es_ES"/>
        </w:rPr>
      </w:r>
      <w:r>
        <w:rPr>
          <w:lang w:val="es_ES" w:bidi="es_ES"/>
        </w:rPr>
        <w:t>6.216</w:t>
      </w:r>
      <w:r>
        <w:rPr>
          <w:lang w:val="es_ES" w:bidi="es_ES"/>
        </w:rPr>
        <w:t xml:space="preserve"> · </w:t>
      </w:r>
      <w:r>
        <w:rPr>
          <w:lang w:val="es_ES" w:bidi="es_ES"/>
        </w:rPr>
        <w:t>Artefactos</w:t>
      </w:r>
      <w:r>
        <w:rPr>
          <w:lang w:val="es_ES" w:bidi="es_ES"/>
        </w:rPr>
        <w:t xml:space="preserve"> · </w:t>
      </w:r>
      <w:r>
        <w:rPr>
          <w:lang w:val="es_ES" w:bidi="es_ES"/>
        </w:rPr>
        <w:t>Misceláneos</w:t>
      </w:r>
    </w:p>
    <w:p>
      <w:pPr/>
      <w:r>
        <w:rPr>
          <w:lang w:val="es_ES" w:bidi="es_ES"/>
        </w:rPr>
      </w:r>
      <w:r>
        <w:rPr>
          <w:lang w:val="es_ES" w:bidi="es_ES"/>
        </w:rPr>
        <w:t>agujero</w:t>
      </w:r>
      <w:r>
        <w:rPr>
          <w:lang w:val="es_ES" w:bidi="es_ES"/>
        </w:rPr>
        <w:t xml:space="preserve"> </w:t>
      </w:r>
      <w:r>
        <w:rPr>
          <w:lang w:val="es_ES" w:bidi="es_ES"/>
        </w:rPr>
        <w:t>abertura pequeña</w:t>
      </w:r>
      <w:r>
        <w:rPr>
          <w:vertAlign w:val="superscript"/>
          <w:lang w:val="es_ES" w:bidi="es_ES"/>
        </w:rPr>
        <w:t>1</w:t>
      </w:r>
      <w:r>
        <w:rPr>
          <w:lang w:val="es_ES" w:bidi="es_ES"/>
        </w:rPr>
        <w:t xml:space="preserve"> (utilizada en el NT solo con referencia al llamado "ojo" de una aguja).</w:t>
      </w:r>
      <w:r>
        <w:rPr>
          <w:lang w:val="es_ES" w:bidi="es_ES"/>
        </w:rPr>
        <w:t xml:space="preserve"> </w:t>
      </w:r>
      <w:r>
        <w:rPr>
          <w:lang w:val="es_ES" w:bidi="es_ES"/>
        </w:rPr>
        <w:t>Hay varias formas de referirse al orificio de una aguja en diferentes idiomas, por ejemplo, "la nariz de la aguja", "la oreja de la aguja", "la boca de la aguja", e incluso "el ano de la aguja".</w:t>
      </w:r>
    </w:p>
    <w:p>
      <w:pPr/>
      <w:r>
        <w:rPr>
          <w:lang w:val="es_ES" w:bidi="es_ES"/>
        </w:rPr>
      </w:r>
      <w:r>
        <w:rPr>
          <w:lang w:val="es_ES" w:bidi="es_ES"/>
        </w:rPr>
        <w:t>MRK 10:25</w:t>
      </w:r>
    </w:p>
    <w:p>
      <w:pPr/>
      <w:r>
        <w:rPr>
          <w:lang w:val="es_ES" w:bidi="es_ES"/>
        </w:rPr>
      </w:r>
      <w:r>
        <w:rPr>
          <w:vertAlign w:val="superscript"/>
          <w:lang w:val="es_ES" w:bidi="es_ES"/>
        </w:rPr>
        <w:t>1</w:t>
      </w:r>
      <w:r>
        <w:rPr>
          <w:lang w:val="es_ES" w:bidi="es_ES"/>
        </w:rPr>
        <w:t xml:space="preserve"> Los términos τρῆμα, τρύπημα, y τρυμαλιά realmente pertenecerían teóricamente a un dominio de aperturas, agujeros, y aberturas, pero ya que estos términos en el NT están asociados de manera tan cercana a una aguja, parecería más satisfactorio tratarlos juntos con ῥαφίς y βελόνη 'aguja' (D:6.215).</w:t>
      </w:r>
      <w:r>
        <w:rPr>
          <w:lang w:val="es_ES" w:bidi="es_ES"/>
        </w:rPr>
      </w:r>
      <w:r>
        <w:rPr>
          <w:lang w:val="es_ES" w:bidi="es_ES"/>
        </w:rPr>
      </w:r>
    </w:p>
    <w:p>
      <w:pPr/>
      <w:r>
        <w:rPr>
          <w:lang w:val="es_ES" w:bidi="es_ES"/>
        </w:rPr>
      </w:r>
    </w:p>
    <w:p>
      <w:pPr>
        <w:pStyle w:val="Heading2"/>
      </w:pPr>
      <w:r>
        <w:rPr>
          <w:lang w:val="es_ES" w:bidi="es_ES"/>
        </w:rPr>
        <w:t>τρύπημα</w:t>
      </w:r>
      <w:r>
        <w:rPr>
          <w:lang w:val="es_ES" w:bidi="es_ES"/>
        </w:rPr>
      </w:r>
    </w:p>
    <w:p>
      <w:pPr>
        <w:pStyle w:val="Heading1"/>
      </w:pPr>
      <w:r>
        <w:rPr>
          <w:lang w:val="es_ES" w:bidi="es_ES"/>
        </w:rPr>
        <w:t>τρύπημα</w:t>
      </w:r>
    </w:p>
    <w:p>
      <w:pPr/>
      <w:r>
        <w:rPr>
          <w:lang w:val="es_ES" w:bidi="es_ES"/>
        </w:rPr>
      </w:r>
      <w:r>
        <w:rPr>
          <w:lang w:val="es_ES" w:bidi="es_ES"/>
        </w:rPr>
        <w:t>τρύπημα</w:t>
      </w:r>
      <w:r>
        <w:rPr>
          <w:lang w:val="es_ES" w:bidi="es_ES"/>
        </w:rPr>
        <w:t xml:space="preserve"> (</w:t>
      </w:r>
      <w:r>
        <w:rPr>
          <w:lang w:val="es_ES" w:bidi="es_ES"/>
        </w:rPr>
        <w:t>G5169</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-ατος </w:t>
      </w:r>
      <w:r>
        <w:rPr>
          <w:lang w:val="es_ES" w:bidi="es_ES"/>
        </w:rPr>
        <w:t>|</w:t>
      </w:r>
      <w:r>
        <w:rPr>
          <w:lang w:val="es_ES" w:bidi="es_ES"/>
        </w:rPr>
        <w:t xml:space="preserve"> </w:t>
      </w:r>
      <w:r>
        <w:rPr>
          <w:lang w:val="es_ES" w:bidi="es_ES"/>
        </w:rPr>
        <w:t>τρυμαλιά</w:t>
      </w:r>
    </w:p>
    <w:p>
      <w:pPr/>
      <w:r>
        <w:rPr>
          <w:lang w:val="es_ES" w:bidi="es_ES"/>
        </w:rPr>
      </w:r>
      <w:r>
        <w:rPr>
          <w:lang w:val="es_ES" w:bidi="es_ES"/>
        </w:rPr>
        <w:t>6.216</w:t>
      </w:r>
      <w:r>
        <w:rPr>
          <w:lang w:val="es_ES" w:bidi="es_ES"/>
        </w:rPr>
        <w:t xml:space="preserve"> · </w:t>
      </w:r>
      <w:r>
        <w:rPr>
          <w:lang w:val="es_ES" w:bidi="es_ES"/>
        </w:rPr>
        <w:t>Artefactos</w:t>
      </w:r>
      <w:r>
        <w:rPr>
          <w:lang w:val="es_ES" w:bidi="es_ES"/>
        </w:rPr>
        <w:t xml:space="preserve"> · </w:t>
      </w:r>
      <w:r>
        <w:rPr>
          <w:lang w:val="es_ES" w:bidi="es_ES"/>
        </w:rPr>
        <w:t>Misceláneos</w:t>
      </w:r>
    </w:p>
    <w:p>
      <w:pPr/>
      <w:r>
        <w:rPr>
          <w:lang w:val="es_ES" w:bidi="es_ES"/>
        </w:rPr>
      </w:r>
      <w:r>
        <w:rPr>
          <w:lang w:val="es_ES" w:bidi="es_ES"/>
        </w:rPr>
        <w:t>agujero</w:t>
      </w:r>
      <w:r>
        <w:rPr>
          <w:lang w:val="es_ES" w:bidi="es_ES"/>
        </w:rPr>
        <w:t xml:space="preserve"> </w:t>
      </w:r>
      <w:r>
        <w:rPr>
          <w:lang w:val="es_ES" w:bidi="es_ES"/>
        </w:rPr>
        <w:t>abertura pequeña</w:t>
      </w:r>
      <w:r>
        <w:rPr>
          <w:vertAlign w:val="superscript"/>
          <w:lang w:val="es_ES" w:bidi="es_ES"/>
        </w:rPr>
        <w:t>1</w:t>
      </w:r>
      <w:r>
        <w:rPr>
          <w:lang w:val="es_ES" w:bidi="es_ES"/>
        </w:rPr>
        <w:t xml:space="preserve"> (utilizada en el NT solo con referencia al llamado "ojo" de una aguja).</w:t>
      </w:r>
      <w:r>
        <w:rPr>
          <w:lang w:val="es_ES" w:bidi="es_ES"/>
        </w:rPr>
        <w:t xml:space="preserve"> </w:t>
      </w:r>
      <w:r>
        <w:rPr>
          <w:lang w:val="es_ES" w:bidi="es_ES"/>
        </w:rPr>
        <w:t>Hay varias formas de referirse al orificio de una aguja en diferentes idiomas, por ejemplo, "la nariz de la aguja", "la oreja de la aguja", "la boca de la aguja", e incluso "el ano de la aguja".</w:t>
      </w:r>
    </w:p>
    <w:p>
      <w:pPr/>
      <w:r>
        <w:rPr>
          <w:lang w:val="es_ES" w:bidi="es_ES"/>
        </w:rPr>
      </w:r>
      <w:r>
        <w:rPr>
          <w:lang w:val="es_ES" w:bidi="es_ES"/>
        </w:rPr>
        <w:t>MAT 19:24</w:t>
      </w:r>
    </w:p>
    <w:p>
      <w:pPr/>
      <w:r>
        <w:rPr>
          <w:lang w:val="es_ES" w:bidi="es_ES"/>
        </w:rPr>
      </w:r>
      <w:r>
        <w:rPr>
          <w:vertAlign w:val="superscript"/>
          <w:lang w:val="es_ES" w:bidi="es_ES"/>
        </w:rPr>
        <w:t>1</w:t>
      </w:r>
      <w:r>
        <w:rPr>
          <w:lang w:val="es_ES" w:bidi="es_ES"/>
        </w:rPr>
        <w:t xml:space="preserve"> Los términos τρῆμα, τρύπημα, y τρυμαλιά realmente pertenecerían teóricamente a un dominio de aperturas, agujeros, y aberturas, pero ya que estos términos en el NT están asociados de manera tan cercana a una aguja, parecería más satisfactorio tratarlos juntos con ῥαφίς y βελόνη 'aguja' (D:6.215).</w:t>
      </w:r>
      <w:r>
        <w:rPr>
          <w:lang w:val="es_ES" w:bidi="es_ES"/>
        </w:rPr>
      </w:r>
      <w:r>
        <w:rPr>
          <w:lang w:val="es_ES" w:bidi="es_ES"/>
        </w:rPr>
      </w:r>
    </w:p>
    <w:p>
      <w:pPr/>
      <w:r>
        <w:rPr>
          <w:lang w:val="es_ES" w:bidi="es_ES"/>
        </w:rPr>
      </w:r>
    </w:p>
    <w:p>
      <w:pPr>
        <w:pStyle w:val="Heading2"/>
      </w:pPr>
      <w:r>
        <w:rPr>
          <w:lang w:val="es_ES" w:bidi="es_ES"/>
        </w:rPr>
        <w:t>Τρύφαινα</w:t>
      </w:r>
      <w:r>
        <w:rPr>
          <w:lang w:val="es_ES" w:bidi="es_ES"/>
        </w:rPr>
      </w:r>
    </w:p>
    <w:p>
      <w:pPr>
        <w:pStyle w:val="Heading1"/>
      </w:pPr>
      <w:r>
        <w:rPr>
          <w:lang w:val="es_ES" w:bidi="es_ES"/>
        </w:rPr>
        <w:t>Τρύφαινα</w:t>
      </w:r>
    </w:p>
    <w:p>
      <w:pPr/>
      <w:r>
        <w:rPr>
          <w:lang w:val="es_ES" w:bidi="es_ES"/>
        </w:rPr>
      </w:r>
      <w:r>
        <w:rPr>
          <w:lang w:val="es_ES" w:bidi="es_ES"/>
        </w:rPr>
        <w:t>Τρύφαινα</w:t>
      </w:r>
      <w:r>
        <w:rPr>
          <w:lang w:val="es_ES" w:bidi="es_ES"/>
        </w:rPr>
        <w:t xml:space="preserve"> (</w:t>
      </w:r>
      <w:r>
        <w:rPr>
          <w:lang w:val="es_ES" w:bidi="es_ES"/>
        </w:rPr>
        <w:t>G5170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93.366</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Trifena</w:t>
      </w:r>
      <w:r>
        <w:rPr>
          <w:lang w:val="es_ES" w:bidi="es_ES"/>
        </w:rPr>
        <w:t xml:space="preserve"> </w:t>
      </w:r>
      <w:r>
        <w:rPr>
          <w:lang w:val="es_ES" w:bidi="es_ES"/>
        </w:rPr>
        <w:t xml:space="preserve">una de las personas saludadas en </w:t>
      </w:r>
      <w:r>
        <w:rPr>
          <w:lang w:val="es_ES" w:bidi="es_ES"/>
        </w:rPr>
        <w:t>ROM 16:12</w:t>
      </w:r>
    </w:p>
    <w:p>
      <w:pPr/>
      <w:r>
        <w:rPr>
          <w:lang w:val="es_ES" w:bidi="es_ES"/>
        </w:rPr>
      </w:r>
      <w:r>
        <w:rPr>
          <w:lang w:val="es_ES" w:bidi="es_ES"/>
        </w:rPr>
        <w:t>ROM 16:12</w:t>
      </w:r>
      <w:r>
        <w:rPr>
          <w:lang w:val="es_ES" w:bidi="es_ES"/>
        </w:rPr>
      </w:r>
      <w:r>
        <w:rPr>
          <w:lang w:val="es_ES" w:bidi="es_ES"/>
        </w:rPr>
      </w:r>
    </w:p>
    <w:p>
      <w:pPr/>
      <w:r>
        <w:rPr>
          <w:lang w:val="es_ES" w:bidi="es_ES"/>
        </w:rPr>
      </w:r>
    </w:p>
    <w:p>
      <w:pPr>
        <w:pStyle w:val="Heading2"/>
      </w:pPr>
      <w:r>
        <w:rPr>
          <w:lang w:val="es_ES" w:bidi="es_ES"/>
        </w:rPr>
        <w:t>τρυφάω</w:t>
      </w:r>
      <w:r>
        <w:rPr>
          <w:lang w:val="es_ES" w:bidi="es_ES"/>
        </w:rPr>
      </w:r>
    </w:p>
    <w:p>
      <w:pPr>
        <w:pStyle w:val="Heading1"/>
      </w:pPr>
      <w:r>
        <w:rPr>
          <w:lang w:val="es_ES" w:bidi="es_ES"/>
        </w:rPr>
        <w:t>τρυφάω</w:t>
      </w:r>
    </w:p>
    <w:p>
      <w:pPr/>
      <w:r>
        <w:rPr>
          <w:lang w:val="es_ES" w:bidi="es_ES"/>
        </w:rPr>
      </w:r>
      <w:r>
        <w:rPr>
          <w:lang w:val="es_ES" w:bidi="es_ES"/>
        </w:rPr>
        <w:t>τρυφάω</w:t>
      </w:r>
      <w:r>
        <w:rPr>
          <w:lang w:val="es_ES" w:bidi="es_ES"/>
        </w:rPr>
        <w:t xml:space="preserve"> (</w:t>
      </w:r>
      <w:r>
        <w:rPr>
          <w:lang w:val="es_ES" w:bidi="es_ES"/>
        </w:rPr>
        <w:t>G5171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ἐντρυφάω</w:t>
      </w:r>
      <w:r>
        <w:rPr>
          <w:lang w:val="es_ES" w:bidi="es_ES"/>
        </w:rPr>
        <w:t xml:space="preserve"> · </w:t>
      </w:r>
      <w:r>
        <w:rPr>
          <w:lang w:val="es_ES" w:bidi="es_ES"/>
        </w:rPr>
        <w:t>συνθρύπτω</w:t>
      </w:r>
      <w:r>
        <w:rPr>
          <w:lang w:val="es_ES" w:bidi="es_ES"/>
        </w:rPr>
        <w:t xml:space="preserve"> · </w:t>
      </w:r>
      <w:r>
        <w:rPr>
          <w:lang w:val="es_ES" w:bidi="es_ES"/>
        </w:rPr>
        <w:t>τρυφή</w:t>
      </w:r>
    </w:p>
    <w:p>
      <w:pPr/>
      <w:r>
        <w:rPr>
          <w:lang w:val="es_ES" w:bidi="es_ES"/>
        </w:rPr>
      </w:r>
      <w:r>
        <w:rPr>
          <w:lang w:val="es_ES" w:bidi="es_ES"/>
        </w:rPr>
        <w:t>88.253</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Vida extravagante, Vida destemplada</w:t>
      </w:r>
    </w:p>
    <w:p>
      <w:pPr/>
      <w:r>
        <w:rPr>
          <w:lang w:val="es_ES" w:bidi="es_ES"/>
        </w:rPr>
      </w:r>
      <w:r>
        <w:rPr>
          <w:lang w:val="es_ES" w:bidi="es_ES"/>
        </w:rPr>
        <w:t>parrandear</w:t>
      </w:r>
      <w:r>
        <w:rPr>
          <w:lang w:val="es_ES" w:bidi="es_ES"/>
        </w:rPr>
        <w:t xml:space="preserve">, </w:t>
      </w:r>
      <w:r>
        <w:rPr>
          <w:lang w:val="es_ES" w:bidi="es_ES"/>
        </w:rPr>
        <w:t>rebelarse</w:t>
      </w:r>
      <w:r>
        <w:rPr>
          <w:lang w:val="es_ES" w:bidi="es_ES"/>
        </w:rPr>
        <w:t xml:space="preserve">, </w:t>
      </w:r>
      <w:r>
        <w:rPr>
          <w:lang w:val="es_ES" w:bidi="es_ES"/>
        </w:rPr>
        <w:t>vivir una vida lujosa</w:t>
      </w:r>
      <w:r>
        <w:rPr>
          <w:lang w:val="es_ES" w:bidi="es_ES"/>
        </w:rPr>
        <w:t xml:space="preserve"> </w:t>
      </w:r>
      <w:r>
        <w:rPr>
          <w:lang w:val="es_ES" w:bidi="es_ES"/>
        </w:rPr>
        <w:t>vivir una vida de lujo, generalmente asociada con comer y beber desenfrenadamente</w:t>
      </w:r>
    </w:p>
    <w:p>
      <w:pPr/>
      <w:r>
        <w:rPr>
          <w:lang w:val="es_ES" w:bidi="es_ES"/>
        </w:rPr>
      </w:r>
      <w:r>
        <w:rPr>
          <w:lang w:val="es_ES" w:bidi="es_ES"/>
        </w:rPr>
        <w:t>JAS 5:5</w:t>
      </w:r>
      <w:r>
        <w:rPr>
          <w:lang w:val="es_ES" w:bidi="es_ES"/>
        </w:rPr>
      </w:r>
      <w:r>
        <w:rPr>
          <w:lang w:val="es_ES" w:bidi="es_ES"/>
        </w:rPr>
      </w:r>
    </w:p>
    <w:p>
      <w:pPr/>
      <w:r>
        <w:rPr>
          <w:lang w:val="es_ES" w:bidi="es_ES"/>
        </w:rPr>
      </w:r>
    </w:p>
    <w:p>
      <w:pPr>
        <w:pStyle w:val="Heading2"/>
      </w:pPr>
      <w:r>
        <w:rPr>
          <w:lang w:val="es_ES" w:bidi="es_ES"/>
        </w:rPr>
        <w:t>τρυφή</w:t>
      </w:r>
      <w:r>
        <w:rPr>
          <w:lang w:val="es_ES" w:bidi="es_ES"/>
        </w:rPr>
      </w:r>
    </w:p>
    <w:p>
      <w:pPr>
        <w:pStyle w:val="Heading1"/>
      </w:pPr>
      <w:r>
        <w:rPr>
          <w:lang w:val="es_ES" w:bidi="es_ES"/>
        </w:rPr>
        <w:t>τρυφή</w:t>
      </w:r>
    </w:p>
    <w:p>
      <w:pPr/>
      <w:r>
        <w:rPr>
          <w:lang w:val="es_ES" w:bidi="es_ES"/>
        </w:rPr>
      </w:r>
      <w:r>
        <w:rPr>
          <w:lang w:val="es_ES" w:bidi="es_ES"/>
        </w:rPr>
        <w:t>τρυφή</w:t>
      </w:r>
      <w:r>
        <w:rPr>
          <w:lang w:val="es_ES" w:bidi="es_ES"/>
        </w:rPr>
        <w:t xml:space="preserve"> (</w:t>
      </w:r>
      <w:r>
        <w:rPr>
          <w:lang w:val="es_ES" w:bidi="es_ES"/>
        </w:rPr>
        <w:t>G5172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τρυφάω</w:t>
      </w:r>
    </w:p>
    <w:p>
      <w:pPr/>
      <w:r>
        <w:rPr>
          <w:lang w:val="es_ES" w:bidi="es_ES"/>
        </w:rPr>
      </w:r>
      <w:r>
        <w:rPr>
          <w:lang w:val="es_ES" w:bidi="es_ES"/>
        </w:rPr>
        <w:t>88.253</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Vida extravagante, Vida destemplada</w:t>
      </w:r>
    </w:p>
    <w:p>
      <w:pPr/>
      <w:r>
        <w:rPr>
          <w:lang w:val="es_ES" w:bidi="es_ES"/>
        </w:rPr>
      </w:r>
      <w:r>
        <w:rPr>
          <w:lang w:val="es_ES" w:bidi="es_ES"/>
        </w:rPr>
        <w:t>rebelarse</w:t>
      </w:r>
      <w:r>
        <w:rPr>
          <w:lang w:val="es_ES" w:bidi="es_ES"/>
        </w:rPr>
        <w:t xml:space="preserve">, </w:t>
      </w:r>
      <w:r>
        <w:rPr>
          <w:lang w:val="es_ES" w:bidi="es_ES"/>
        </w:rPr>
        <w:t>parrandear</w:t>
      </w:r>
      <w:r>
        <w:rPr>
          <w:lang w:val="es_ES" w:bidi="es_ES"/>
        </w:rPr>
        <w:t xml:space="preserve">, </w:t>
      </w:r>
      <w:r>
        <w:rPr>
          <w:lang w:val="es_ES" w:bidi="es_ES"/>
        </w:rPr>
        <w:t>vivir una vida lujosa</w:t>
      </w:r>
      <w:r>
        <w:rPr>
          <w:lang w:val="es_ES" w:bidi="es_ES"/>
        </w:rPr>
        <w:t xml:space="preserve"> </w:t>
      </w:r>
      <w:r>
        <w:rPr>
          <w:lang w:val="es_ES" w:bidi="es_ES"/>
        </w:rPr>
        <w:t>vivir una vida lujosa, generalmente asociada con comer y beber desenfrenadamente</w:t>
      </w:r>
    </w:p>
    <w:p>
      <w:pPr/>
      <w:r>
        <w:rPr>
          <w:lang w:val="es_ES" w:bidi="es_ES"/>
        </w:rPr>
      </w:r>
      <w:r>
        <w:rPr>
          <w:lang w:val="es_ES" w:bidi="es_ES"/>
        </w:rPr>
        <w:t>LUK 7:25</w:t>
      </w:r>
      <w:r>
        <w:rPr>
          <w:lang w:val="es_ES" w:bidi="es_ES"/>
        </w:rPr>
        <w:t xml:space="preserve"> · </w:t>
      </w:r>
      <w:r>
        <w:rPr>
          <w:lang w:val="es_ES" w:bidi="es_ES"/>
        </w:rPr>
        <w:t>2PE 2:13</w:t>
      </w:r>
      <w:r>
        <w:rPr>
          <w:lang w:val="es_ES" w:bidi="es_ES"/>
        </w:rPr>
      </w:r>
      <w:r>
        <w:rPr>
          <w:lang w:val="es_ES" w:bidi="es_ES"/>
        </w:rPr>
      </w:r>
    </w:p>
    <w:p>
      <w:pPr/>
      <w:r>
        <w:rPr>
          <w:lang w:val="es_ES" w:bidi="es_ES"/>
        </w:rPr>
      </w:r>
    </w:p>
    <w:p>
      <w:pPr>
        <w:pStyle w:val="Heading2"/>
      </w:pPr>
      <w:r>
        <w:rPr>
          <w:lang w:val="es_ES" w:bidi="es_ES"/>
        </w:rPr>
        <w:t>Τρυφῶσα</w:t>
      </w:r>
      <w:r>
        <w:rPr>
          <w:lang w:val="es_ES" w:bidi="es_ES"/>
        </w:rPr>
      </w:r>
    </w:p>
    <w:p>
      <w:pPr>
        <w:pStyle w:val="Heading1"/>
      </w:pPr>
      <w:r>
        <w:rPr>
          <w:lang w:val="es_ES" w:bidi="es_ES"/>
        </w:rPr>
        <w:t>Τρυφῶσα</w:t>
      </w:r>
    </w:p>
    <w:p>
      <w:pPr/>
      <w:r>
        <w:rPr>
          <w:lang w:val="es_ES" w:bidi="es_ES"/>
        </w:rPr>
      </w:r>
      <w:r>
        <w:rPr>
          <w:lang w:val="es_ES" w:bidi="es_ES"/>
        </w:rPr>
        <w:t>Τρυφῶσα</w:t>
      </w:r>
      <w:r>
        <w:rPr>
          <w:lang w:val="es_ES" w:bidi="es_ES"/>
        </w:rPr>
        <w:t xml:space="preserve"> (</w:t>
      </w:r>
      <w:r>
        <w:rPr>
          <w:lang w:val="es_ES" w:bidi="es_ES"/>
        </w:rPr>
        <w:t>G5173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93.367</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Trifosa</w:t>
      </w:r>
      <w:r>
        <w:rPr>
          <w:lang w:val="es_ES" w:bidi="es_ES"/>
        </w:rPr>
        <w:t xml:space="preserve"> </w:t>
      </w:r>
      <w:r>
        <w:rPr>
          <w:lang w:val="es_ES" w:bidi="es_ES"/>
        </w:rPr>
        <w:t xml:space="preserve">una de las personas saludadas en </w:t>
      </w:r>
      <w:r>
        <w:rPr>
          <w:lang w:val="es_ES" w:bidi="es_ES"/>
        </w:rPr>
        <w:t>ROM 16:12</w:t>
      </w:r>
    </w:p>
    <w:p>
      <w:pPr/>
      <w:r>
        <w:rPr>
          <w:lang w:val="es_ES" w:bidi="es_ES"/>
        </w:rPr>
      </w:r>
      <w:r>
        <w:rPr>
          <w:lang w:val="es_ES" w:bidi="es_ES"/>
        </w:rPr>
        <w:t>ROM 16:12</w:t>
      </w:r>
      <w:r>
        <w:rPr>
          <w:lang w:val="es_ES" w:bidi="es_ES"/>
        </w:rPr>
      </w:r>
      <w:r>
        <w:rPr>
          <w:lang w:val="es_ES" w:bidi="es_ES"/>
        </w:rPr>
      </w:r>
    </w:p>
    <w:p>
      <w:pPr/>
      <w:r>
        <w:rPr>
          <w:lang w:val="es_ES" w:bidi="es_ES"/>
        </w:rPr>
      </w:r>
    </w:p>
    <w:p>
      <w:pPr>
        <w:pStyle w:val="Heading2"/>
      </w:pPr>
      <w:r>
        <w:rPr>
          <w:lang w:val="es_ES" w:bidi="es_ES"/>
        </w:rPr>
        <w:t>Τρῳάς</w:t>
      </w:r>
      <w:r>
        <w:rPr>
          <w:lang w:val="es_ES" w:bidi="es_ES"/>
        </w:rPr>
      </w:r>
    </w:p>
    <w:p>
      <w:pPr>
        <w:pStyle w:val="Heading1"/>
      </w:pPr>
      <w:r>
        <w:rPr>
          <w:lang w:val="es_ES" w:bidi="es_ES"/>
        </w:rPr>
        <w:t>Τρῳάς</w:t>
      </w:r>
    </w:p>
    <w:p>
      <w:pPr/>
      <w:r>
        <w:rPr>
          <w:lang w:val="es_ES" w:bidi="es_ES"/>
        </w:rPr>
      </w:r>
      <w:r>
        <w:rPr>
          <w:lang w:val="es_ES" w:bidi="es_ES"/>
        </w:rPr>
        <w:t>Τρῳάς</w:t>
      </w:r>
      <w:r>
        <w:rPr>
          <w:lang w:val="es_ES" w:bidi="es_ES"/>
        </w:rPr>
        <w:t xml:space="preserve"> (</w:t>
      </w:r>
      <w:r>
        <w:rPr>
          <w:lang w:val="es_ES" w:bidi="es_ES"/>
        </w:rPr>
        <w:t>G5174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-άδος</w:t>
      </w:r>
    </w:p>
    <w:p>
      <w:pPr/>
      <w:r>
        <w:rPr>
          <w:lang w:val="es_ES" w:bidi="es_ES"/>
        </w:rPr>
      </w:r>
      <w:r>
        <w:rPr>
          <w:lang w:val="es_ES" w:bidi="es_ES"/>
        </w:rPr>
        <w:t>93.599</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Troas</w:t>
      </w:r>
      <w:r>
        <w:rPr>
          <w:lang w:val="es_ES" w:bidi="es_ES"/>
        </w:rPr>
        <w:t xml:space="preserve"> </w:t>
      </w:r>
      <w:r>
        <w:rPr>
          <w:lang w:val="es_ES" w:bidi="es_ES"/>
        </w:rPr>
        <w:t>ciudad y región en la punta noroeste de Asia Menor</w:t>
      </w:r>
    </w:p>
    <w:p>
      <w:pPr/>
      <w:r>
        <w:rPr>
          <w:lang w:val="es_ES" w:bidi="es_ES"/>
        </w:rPr>
      </w:r>
      <w:r>
        <w:rPr>
          <w:lang w:val="es_ES" w:bidi="es_ES"/>
        </w:rPr>
        <w:t>ACT 16:8</w:t>
      </w:r>
      <w:r>
        <w:rPr>
          <w:lang w:val="es_ES" w:bidi="es_ES"/>
        </w:rPr>
        <w:t xml:space="preserve"> · </w:t>
      </w:r>
      <w:r>
        <w:rPr>
          <w:lang w:val="es_ES" w:bidi="es_ES"/>
        </w:rPr>
        <w:t>ACT 16:11</w:t>
      </w:r>
      <w:r>
        <w:rPr>
          <w:lang w:val="es_ES" w:bidi="es_ES"/>
        </w:rPr>
        <w:t xml:space="preserve"> · </w:t>
      </w:r>
      <w:r>
        <w:rPr>
          <w:lang w:val="es_ES" w:bidi="es_ES"/>
        </w:rPr>
        <w:t>ACT 20:5</w:t>
      </w:r>
      <w:r>
        <w:rPr>
          <w:lang w:val="es_ES" w:bidi="es_ES"/>
        </w:rPr>
        <w:t xml:space="preserve"> · </w:t>
      </w:r>
      <w:r>
        <w:rPr>
          <w:lang w:val="es_ES" w:bidi="es_ES"/>
        </w:rPr>
        <w:t>ACT 20:6</w:t>
      </w:r>
      <w:r>
        <w:rPr>
          <w:lang w:val="es_ES" w:bidi="es_ES"/>
        </w:rPr>
        <w:t xml:space="preserve"> · </w:t>
      </w:r>
      <w:r>
        <w:rPr>
          <w:lang w:val="es_ES" w:bidi="es_ES"/>
        </w:rPr>
        <w:t>2CO 2:12</w:t>
      </w:r>
      <w:r>
        <w:rPr>
          <w:lang w:val="es_ES" w:bidi="es_ES"/>
        </w:rPr>
        <w:t xml:space="preserve"> · </w:t>
      </w:r>
      <w:r>
        <w:rPr>
          <w:lang w:val="es_ES" w:bidi="es_ES"/>
        </w:rPr>
        <w:t>2TI 4:13</w:t>
      </w:r>
      <w:r>
        <w:rPr>
          <w:lang w:val="es_ES" w:bidi="es_ES"/>
        </w:rPr>
      </w:r>
      <w:r>
        <w:rPr>
          <w:lang w:val="es_ES" w:bidi="es_ES"/>
        </w:rPr>
      </w:r>
    </w:p>
    <w:p>
      <w:pPr/>
      <w:r>
        <w:rPr>
          <w:lang w:val="es_ES" w:bidi="es_ES"/>
        </w:rPr>
      </w:r>
    </w:p>
    <w:p>
      <w:pPr>
        <w:pStyle w:val="Heading2"/>
      </w:pPr>
      <w:r>
        <w:rPr>
          <w:lang w:val="es_ES" w:bidi="es_ES"/>
        </w:rPr>
        <w:t>Τρωγύλλιον</w:t>
      </w:r>
      <w:r>
        <w:rPr>
          <w:lang w:val="es_ES" w:bidi="es_ES"/>
        </w:rPr>
      </w:r>
    </w:p>
    <w:p>
      <w:pPr>
        <w:pStyle w:val="Heading1"/>
      </w:pPr>
      <w:r>
        <w:rPr>
          <w:lang w:val="es_ES" w:bidi="es_ES"/>
        </w:rPr>
        <w:t>Τρωγύλλιον</w:t>
      </w:r>
    </w:p>
    <w:p>
      <w:pPr/>
      <w:r>
        <w:rPr>
          <w:lang w:val="es_ES" w:bidi="es_ES"/>
        </w:rPr>
      </w:r>
      <w:r>
        <w:rPr>
          <w:lang w:val="es_ES" w:bidi="es_ES"/>
        </w:rPr>
        <w:t>Τρωγύλλιον</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93.600</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Trogilio</w:t>
      </w:r>
      <w:r>
        <w:rPr>
          <w:lang w:val="es_ES" w:bidi="es_ES"/>
        </w:rPr>
        <w:t xml:space="preserve"> </w:t>
      </w:r>
      <w:r>
        <w:rPr>
          <w:lang w:val="es_ES" w:bidi="es_ES"/>
        </w:rPr>
        <w:t>promontorio y ciudad al sur de Éfeso en Asia Menor (</w:t>
      </w:r>
      <w:r>
        <w:rPr>
          <w:lang w:val="es_ES" w:bidi="es_ES"/>
        </w:rPr>
        <w:t>ACT 20:15</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τρώγω</w:t>
      </w:r>
      <w:r>
        <w:rPr>
          <w:lang w:val="es_ES" w:bidi="es_ES"/>
        </w:rPr>
      </w:r>
    </w:p>
    <w:p>
      <w:pPr>
        <w:pStyle w:val="Heading1"/>
      </w:pPr>
      <w:r>
        <w:rPr>
          <w:lang w:val="es_ES" w:bidi="es_ES"/>
        </w:rPr>
        <w:t>τρώγω</w:t>
      </w:r>
    </w:p>
    <w:p>
      <w:pPr/>
      <w:r>
        <w:rPr>
          <w:lang w:val="es_ES" w:bidi="es_ES"/>
        </w:rPr>
      </w:r>
      <w:r>
        <w:rPr>
          <w:lang w:val="es_ES" w:bidi="es_ES"/>
        </w:rPr>
        <w:t>τρώγω</w:t>
      </w:r>
      <w:r>
        <w:rPr>
          <w:lang w:val="es_ES" w:bidi="es_ES"/>
        </w:rPr>
        <w:t xml:space="preserve"> (</w:t>
      </w:r>
      <w:r>
        <w:rPr>
          <w:lang w:val="es_ES" w:bidi="es_ES"/>
        </w:rPr>
        <w:t>G5176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τράγος</w:t>
      </w:r>
    </w:p>
    <w:p>
      <w:pPr/>
      <w:r>
        <w:rPr>
          <w:lang w:val="es_ES" w:bidi="es_ES"/>
        </w:rPr>
      </w:r>
      <w:r>
        <w:rPr>
          <w:lang w:val="es_ES" w:bidi="es_ES"/>
        </w:rPr>
        <w:t>23.3</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comer</w:t>
      </w:r>
      <w:r>
        <w:rPr>
          <w:lang w:val="es_ES" w:bidi="es_ES"/>
        </w:rPr>
        <w:t xml:space="preserve">, </w:t>
      </w:r>
      <w:r>
        <w:rPr>
          <w:lang w:val="es_ES" w:bidi="es_ES"/>
        </w:rPr>
        <w:t>comiendo</w:t>
      </w:r>
      <w:r>
        <w:rPr>
          <w:lang w:val="es_ES" w:bidi="es_ES"/>
        </w:rPr>
        <w:t xml:space="preserve"> </w:t>
      </w:r>
      <w:r>
        <w:rPr>
          <w:lang w:val="es_ES" w:bidi="es_ES"/>
        </w:rPr>
        <w:t>consumir alimentos sólidos</w:t>
      </w:r>
    </w:p>
    <w:p>
      <w:pPr/>
      <w:r>
        <w:rPr>
          <w:lang w:val="es_ES" w:bidi="es_ES"/>
        </w:rPr>
      </w:r>
      <w:r>
        <w:rPr>
          <w:lang w:val="es_ES" w:bidi="es_ES"/>
        </w:rPr>
        <w:t>MAT 24:38</w:t>
      </w:r>
      <w:r>
        <w:rPr>
          <w:lang w:val="es_ES" w:bidi="es_ES"/>
        </w:rPr>
        <w:t xml:space="preserve"> · </w:t>
      </w:r>
      <w:r>
        <w:rPr>
          <w:lang w:val="es_ES" w:bidi="es_ES"/>
        </w:rPr>
        <w:t>JHN 6:54</w:t>
      </w:r>
      <w:r>
        <w:rPr>
          <w:lang w:val="es_ES" w:bidi="es_ES"/>
        </w:rPr>
        <w:t xml:space="preserve"> · </w:t>
      </w:r>
      <w:r>
        <w:rPr>
          <w:lang w:val="es_ES" w:bidi="es_ES"/>
        </w:rPr>
        <w:t>JHN 6:56</w:t>
      </w:r>
      <w:r>
        <w:rPr>
          <w:lang w:val="es_ES" w:bidi="es_ES"/>
        </w:rPr>
        <w:t xml:space="preserve"> · </w:t>
      </w:r>
      <w:r>
        <w:rPr>
          <w:lang w:val="es_ES" w:bidi="es_ES"/>
        </w:rPr>
        <w:t>JHN 6:57</w:t>
      </w:r>
      <w:r>
        <w:rPr>
          <w:lang w:val="es_ES" w:bidi="es_ES"/>
        </w:rPr>
        <w:t xml:space="preserve"> · </w:t>
      </w:r>
      <w:r>
        <w:rPr>
          <w:lang w:val="es_ES" w:bidi="es_ES"/>
        </w:rPr>
        <w:t>JHN 6:58</w:t>
      </w:r>
      <w:r>
        <w:rPr>
          <w:lang w:val="es_ES" w:bidi="es_ES"/>
        </w:rPr>
        <w:t xml:space="preserve"> · </w:t>
      </w:r>
      <w:r>
        <w:rPr>
          <w:lang w:val="es_ES" w:bidi="es_ES"/>
        </w:rPr>
        <w:t>JHN 13:18</w:t>
      </w:r>
      <w:r>
        <w:rPr>
          <w:lang w:val="es_ES" w:bidi="es_ES"/>
        </w:rPr>
      </w:r>
      <w:r>
        <w:rPr>
          <w:lang w:val="es_ES" w:bidi="es_ES"/>
        </w:rPr>
      </w:r>
    </w:p>
    <w:p>
      <w:pPr/>
      <w:r>
        <w:rPr>
          <w:lang w:val="es_ES" w:bidi="es_ES"/>
        </w:rPr>
      </w:r>
    </w:p>
    <w:p>
      <w:pPr>
        <w:pStyle w:val="Heading2"/>
      </w:pPr>
      <w:r>
        <w:rPr>
          <w:lang w:val="es_ES" w:bidi="es_ES"/>
        </w:rPr>
        <w:t>τυγχάνω</w:t>
      </w:r>
      <w:r>
        <w:rPr>
          <w:lang w:val="es_ES" w:bidi="es_ES"/>
        </w:rPr>
      </w:r>
    </w:p>
    <w:p>
      <w:pPr>
        <w:pStyle w:val="Heading1"/>
      </w:pPr>
      <w:r>
        <w:rPr>
          <w:lang w:val="es_ES" w:bidi="es_ES"/>
        </w:rPr>
        <w:t>τυγχάνω</w:t>
      </w:r>
    </w:p>
    <w:p>
      <w:pPr/>
      <w:r>
        <w:rPr>
          <w:lang w:val="es_ES" w:bidi="es_ES"/>
        </w:rPr>
      </w:r>
      <w:r>
        <w:rPr>
          <w:lang w:val="es_ES" w:bidi="es_ES"/>
        </w:rPr>
        <w:t>τυγχάνω</w:t>
      </w:r>
      <w:r>
        <w:rPr>
          <w:lang w:val="es_ES" w:bidi="es_ES"/>
        </w:rPr>
        <w:t xml:space="preserve"> (</w:t>
      </w:r>
      <w:r>
        <w:rPr>
          <w:lang w:val="es_ES" w:bidi="es_ES"/>
        </w:rPr>
        <w:t>G5177</w:t>
      </w:r>
      <w:r>
        <w:rPr>
          <w:lang w:val="es_ES" w:bidi="es_ES"/>
        </w:rPr>
        <w:t xml:space="preserve">) — </w:t>
      </w:r>
      <w:r>
        <w:rPr>
          <w:lang w:val="es_ES" w:bidi="es_ES"/>
        </w:rPr>
        <w:t>τυχόν</w:t>
      </w:r>
    </w:p>
    <w:p>
      <w:pPr/>
      <w:r>
        <w:rPr>
          <w:lang w:val="es_ES" w:bidi="es_ES"/>
        </w:rPr>
      </w:r>
      <w:r>
        <w:rPr>
          <w:lang w:val="es_ES" w:bidi="es_ES"/>
        </w:rPr>
        <w:t xml:space="preserve">verbe </w:t>
      </w:r>
      <w:r>
        <w:rPr>
          <w:lang w:val="es_ES" w:bidi="es_ES"/>
        </w:rPr>
        <w:t>|</w:t>
      </w:r>
      <w:r>
        <w:rPr>
          <w:lang w:val="es_ES" w:bidi="es_ES"/>
        </w:rPr>
        <w:t xml:space="preserve"> aor.opt.3sg. τύχοι · inf. τυχεῖν · ptc.neut. τυχόν · pf. τέτυχα </w:t>
      </w:r>
      <w:r>
        <w:rPr>
          <w:lang w:val="es_ES" w:bidi="es_ES"/>
        </w:rPr>
        <w:t>|</w:t>
      </w:r>
      <w:r>
        <w:rPr>
          <w:lang w:val="es_ES" w:bidi="es_ES"/>
        </w:rPr>
        <w:t xml:space="preserve"> </w:t>
      </w:r>
      <w:r>
        <w:rPr>
          <w:lang w:val="es_ES" w:bidi="es_ES"/>
        </w:rPr>
        <w:t>ἔντευξις</w:t>
      </w:r>
      <w:r>
        <w:rPr>
          <w:lang w:val="es_ES" w:bidi="es_ES"/>
        </w:rPr>
        <w:t xml:space="preserve"> · </w:t>
      </w:r>
      <w:r>
        <w:rPr>
          <w:lang w:val="es_ES" w:bidi="es_ES"/>
        </w:rPr>
        <w:t>ἐντυγχάνω</w:t>
      </w:r>
      <w:r>
        <w:rPr>
          <w:lang w:val="es_ES" w:bidi="es_ES"/>
        </w:rPr>
        <w:t xml:space="preserve"> · </w:t>
      </w:r>
      <w:r>
        <w:rPr>
          <w:lang w:val="es_ES" w:bidi="es_ES"/>
        </w:rPr>
        <w:t>ἐπιτυγχάνω</w:t>
      </w:r>
      <w:r>
        <w:rPr>
          <w:lang w:val="es_ES" w:bidi="es_ES"/>
        </w:rPr>
        <w:t xml:space="preserve"> · </w:t>
      </w:r>
      <w:r>
        <w:rPr>
          <w:lang w:val="es_ES" w:bidi="es_ES"/>
        </w:rPr>
        <w:t>παρατυγχάνω</w:t>
      </w:r>
      <w:r>
        <w:rPr>
          <w:lang w:val="es_ES" w:bidi="es_ES"/>
        </w:rPr>
        <w:t xml:space="preserve"> · </w:t>
      </w:r>
      <w:r>
        <w:rPr>
          <w:lang w:val="es_ES" w:bidi="es_ES"/>
        </w:rPr>
        <w:t>συντυγχάνω</w:t>
      </w:r>
      <w:r>
        <w:rPr>
          <w:lang w:val="es_ES" w:bidi="es_ES"/>
        </w:rPr>
        <w:t xml:space="preserve"> · </w:t>
      </w:r>
      <w:r>
        <w:rPr>
          <w:lang w:val="es_ES" w:bidi="es_ES"/>
        </w:rPr>
        <w:t>ὑπερεντυγχάνω</w:t>
      </w:r>
    </w:p>
    <w:p>
      <w:pPr/>
      <w:r>
        <w:rPr>
          <w:lang w:val="es_ES" w:bidi="es_ES"/>
        </w:rPr>
      </w:r>
      <w:r>
        <w:rPr>
          <w:lang w:val="es_ES" w:bidi="es_ES"/>
        </w:rPr>
        <w:t>90.61</w:t>
      </w:r>
      <w:r>
        <w:rPr>
          <w:lang w:val="es_ES" w:bidi="es_ES"/>
        </w:rPr>
        <w:t xml:space="preserve"> · </w:t>
      </w:r>
      <w:r>
        <w:rPr>
          <w:lang w:val="es_ES" w:bidi="es_ES"/>
        </w:rPr>
        <w:t>Caso</w:t>
      </w:r>
      <w:r>
        <w:rPr>
          <w:lang w:val="es_ES" w:bidi="es_ES"/>
        </w:rPr>
        <w:t xml:space="preserve"> · </w:t>
      </w:r>
      <w:r>
        <w:rPr>
          <w:lang w:val="es_ES" w:bidi="es_ES"/>
        </w:rPr>
        <w:t>El que experimenta</w:t>
      </w:r>
    </w:p>
    <w:p>
      <w:pPr/>
      <w:r>
        <w:rPr>
          <w:lang w:val="es_ES" w:bidi="es_ES"/>
        </w:rPr>
      </w:r>
      <w:r>
        <w:rPr>
          <w:lang w:val="es_ES" w:bidi="es_ES"/>
        </w:rPr>
        <w:t>experimentar</w:t>
      </w:r>
      <w:r>
        <w:rPr>
          <w:lang w:val="es_ES" w:bidi="es_ES"/>
        </w:rPr>
        <w:t xml:space="preserve">, </w:t>
      </w:r>
      <w:r>
        <w:rPr>
          <w:lang w:val="es_ES" w:bidi="es_ES"/>
        </w:rPr>
        <w:t>hacer que suceda</w:t>
      </w:r>
      <w:r>
        <w:rPr>
          <w:lang w:val="es_ES" w:bidi="es_ES"/>
        </w:rPr>
        <w:t xml:space="preserve"> </w:t>
      </w:r>
      <w:r>
        <w:rPr>
          <w:lang w:val="es_ES" w:bidi="es_ES"/>
        </w:rPr>
        <w:t>experimentar algún suceso (generalmente de connotación neutral)</w:t>
      </w:r>
    </w:p>
    <w:p>
      <w:pPr/>
      <w:r>
        <w:rPr>
          <w:lang w:val="es_ES" w:bidi="es_ES"/>
        </w:rPr>
      </w:r>
      <w:r>
        <w:rPr>
          <w:lang w:val="es_ES" w:bidi="es_ES"/>
        </w:rPr>
        <w:t>LUK 20:35</w:t>
      </w:r>
      <w:r>
        <w:rPr>
          <w:lang w:val="es_ES" w:bidi="es_ES"/>
        </w:rPr>
        <w:t xml:space="preserve"> · </w:t>
      </w:r>
      <w:r>
        <w:rPr>
          <w:lang w:val="es_ES" w:bidi="es_ES"/>
        </w:rPr>
        <w:t>ACT 19:11</w:t>
      </w:r>
      <w:r>
        <w:rPr>
          <w:lang w:val="es_ES" w:bidi="es_ES"/>
        </w:rPr>
        <w:t xml:space="preserve"> · </w:t>
      </w:r>
      <w:r>
        <w:rPr>
          <w:lang w:val="es_ES" w:bidi="es_ES"/>
        </w:rPr>
        <w:t>ACT 24:2</w:t>
      </w:r>
      <w:r>
        <w:rPr>
          <w:lang w:val="es_ES" w:bidi="es_ES"/>
        </w:rPr>
        <w:t xml:space="preserve"> · </w:t>
      </w:r>
      <w:r>
        <w:rPr>
          <w:lang w:val="es_ES" w:bidi="es_ES"/>
        </w:rPr>
        <w:t>ACT 26:22</w:t>
      </w:r>
      <w:r>
        <w:rPr>
          <w:lang w:val="es_ES" w:bidi="es_ES"/>
        </w:rPr>
        <w:t xml:space="preserve"> · </w:t>
      </w:r>
      <w:r>
        <w:rPr>
          <w:lang w:val="es_ES" w:bidi="es_ES"/>
        </w:rPr>
        <w:t>ACT 27:3</w:t>
      </w:r>
      <w:r>
        <w:rPr>
          <w:lang w:val="es_ES" w:bidi="es_ES"/>
        </w:rPr>
        <w:t xml:space="preserve"> · </w:t>
      </w:r>
      <w:r>
        <w:rPr>
          <w:lang w:val="es_ES" w:bidi="es_ES"/>
        </w:rPr>
        <w:t>ACT 28:2</w:t>
      </w:r>
      <w:r>
        <w:rPr>
          <w:lang w:val="es_ES" w:bidi="es_ES"/>
        </w:rPr>
        <w:t xml:space="preserve"> · </w:t>
      </w:r>
      <w:r>
        <w:rPr>
          <w:lang w:val="es_ES" w:bidi="es_ES"/>
        </w:rPr>
        <w:t>2TI 2:10</w:t>
      </w:r>
      <w:r>
        <w:rPr>
          <w:lang w:val="es_ES" w:bidi="es_ES"/>
        </w:rPr>
        <w:t xml:space="preserve"> · </w:t>
      </w:r>
      <w:r>
        <w:rPr>
          <w:lang w:val="es_ES" w:bidi="es_ES"/>
        </w:rPr>
        <w:t>HEB 8:6</w:t>
      </w:r>
      <w:r>
        <w:rPr>
          <w:lang w:val="es_ES" w:bidi="es_ES"/>
        </w:rPr>
        <w:t xml:space="preserve"> · </w:t>
      </w:r>
      <w:r>
        <w:rPr>
          <w:lang w:val="es_ES" w:bidi="es_ES"/>
        </w:rPr>
        <w:t>HEB 11:35</w:t>
      </w:r>
    </w:p>
    <w:p>
      <w:pPr/>
      <w:r>
        <w:rPr>
          <w:lang w:val="es_ES" w:bidi="es_ES"/>
        </w:rPr>
      </w:r>
      <w:r>
        <w:rPr>
          <w:lang w:val="es_ES" w:bidi="es_ES"/>
        </w:rPr>
        <w:t>71.10</w:t>
      </w:r>
      <w:r>
        <w:rPr>
          <w:lang w:val="es_ES" w:bidi="es_ES"/>
        </w:rPr>
        <w:t xml:space="preserve"> · </w:t>
      </w:r>
      <w:r>
        <w:rPr>
          <w:lang w:val="es_ES" w:bidi="es_ES"/>
        </w:rPr>
        <w:t>(τυχόν)</w:t>
      </w:r>
      <w:r>
        <w:rPr>
          <w:lang w:val="es_ES" w:bidi="es_ES"/>
        </w:rPr>
        <w:t xml:space="preserve"> · </w:t>
      </w:r>
      <w:r>
        <w:rPr>
          <w:lang w:val="es_ES" w:bidi="es_ES"/>
        </w:rPr>
        <w:t>Modo</w:t>
      </w:r>
      <w:r>
        <w:rPr>
          <w:lang w:val="es_ES" w:bidi="es_ES"/>
        </w:rPr>
        <w:t xml:space="preserve"> · </w:t>
      </w:r>
      <w:r>
        <w:rPr>
          <w:lang w:val="es_ES" w:bidi="es_ES"/>
        </w:rPr>
        <w:t>Posible, Imposible</w:t>
      </w:r>
    </w:p>
    <w:p>
      <w:pPr/>
      <w:r>
        <w:rPr>
          <w:lang w:val="es_ES" w:bidi="es_ES"/>
        </w:rPr>
      </w:r>
      <w:r>
        <w:rPr>
          <w:lang w:val="es_ES" w:bidi="es_ES"/>
        </w:rPr>
        <w:t>quizás</w:t>
      </w:r>
      <w:r>
        <w:rPr>
          <w:lang w:val="es_ES" w:bidi="es_ES"/>
        </w:rPr>
        <w:t xml:space="preserve">, </w:t>
      </w:r>
      <w:r>
        <w:rPr>
          <w:lang w:val="es_ES" w:bidi="es_ES"/>
        </w:rPr>
        <w:t>posiblemente</w:t>
      </w:r>
      <w:r>
        <w:rPr>
          <w:lang w:val="es_ES" w:bidi="es_ES"/>
        </w:rPr>
        <w:t xml:space="preserve"> </w:t>
      </w:r>
      <w:r>
        <w:rPr>
          <w:lang w:val="es_ES" w:bidi="es_ES"/>
        </w:rPr>
        <w:t>(participio neutro de τυγχάνω 'ocurrir, suceder, pasar', que no ocurre en el NT) relacionado con la posible ocurrencia de un evento o estado</w:t>
      </w:r>
    </w:p>
    <w:p>
      <w:pPr/>
      <w:r>
        <w:rPr>
          <w:lang w:val="es_ES" w:bidi="es_ES"/>
        </w:rPr>
      </w:r>
      <w:r>
        <w:rPr>
          <w:lang w:val="es_ES" w:bidi="es_ES"/>
        </w:rPr>
        <w:t>1CO 14:10</w:t>
      </w:r>
      <w:r>
        <w:rPr>
          <w:lang w:val="es_ES" w:bidi="es_ES"/>
        </w:rPr>
        <w:t xml:space="preserve"> · </w:t>
      </w:r>
      <w:r>
        <w:rPr>
          <w:lang w:val="es_ES" w:bidi="es_ES"/>
        </w:rPr>
        <w:t>1CO 15:37</w:t>
      </w:r>
      <w:r>
        <w:rPr>
          <w:lang w:val="es_ES" w:bidi="es_ES"/>
        </w:rPr>
        <w:t xml:space="preserve"> · </w:t>
      </w:r>
      <w:r>
        <w:rPr>
          <w:lang w:val="es_ES" w:bidi="es_ES"/>
        </w:rPr>
        <w:t>1CO 16:6</w:t>
      </w:r>
      <w:r>
        <w:rPr>
          <w:lang w:val="es_ES" w:bidi="es_ES"/>
        </w:rPr>
      </w:r>
      <w:r>
        <w:rPr>
          <w:lang w:val="es_ES" w:bidi="es_ES"/>
        </w:rPr>
      </w:r>
    </w:p>
    <w:p>
      <w:pPr/>
      <w:r>
        <w:rPr>
          <w:lang w:val="es_ES" w:bidi="es_ES"/>
        </w:rPr>
      </w:r>
    </w:p>
    <w:p>
      <w:pPr>
        <w:pStyle w:val="Heading2"/>
      </w:pPr>
      <w:r>
        <w:rPr>
          <w:lang w:val="es_ES" w:bidi="es_ES"/>
        </w:rPr>
        <w:t>τυμπανίζω</w:t>
      </w:r>
      <w:r>
        <w:rPr>
          <w:lang w:val="es_ES" w:bidi="es_ES"/>
        </w:rPr>
      </w:r>
    </w:p>
    <w:p>
      <w:pPr>
        <w:pStyle w:val="Heading1"/>
      </w:pPr>
      <w:r>
        <w:rPr>
          <w:lang w:val="es_ES" w:bidi="es_ES"/>
        </w:rPr>
        <w:t>τυμπανίζω</w:t>
      </w:r>
    </w:p>
    <w:p>
      <w:pPr/>
      <w:r>
        <w:rPr>
          <w:lang w:val="es_ES" w:bidi="es_ES"/>
        </w:rPr>
      </w:r>
      <w:r>
        <w:rPr>
          <w:lang w:val="es_ES" w:bidi="es_ES"/>
        </w:rPr>
        <w:t>τυμπανίζω</w:t>
      </w:r>
      <w:r>
        <w:rPr>
          <w:lang w:val="es_ES" w:bidi="es_ES"/>
        </w:rPr>
        <w:t xml:space="preserve"> (</w:t>
      </w:r>
      <w:r>
        <w:rPr>
          <w:lang w:val="es_ES" w:bidi="es_ES"/>
        </w:rPr>
        <w:t>G5178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τύπτω</w:t>
      </w:r>
    </w:p>
    <w:p>
      <w:pPr/>
      <w:r>
        <w:rPr>
          <w:lang w:val="es_ES" w:bidi="es_ES"/>
        </w:rPr>
      </w:r>
      <w:r>
        <w:rPr>
          <w:lang w:val="es_ES" w:bidi="es_ES"/>
        </w:rPr>
        <w:t>38.13</w:t>
      </w:r>
      <w:r>
        <w:rPr>
          <w:lang w:val="es_ES" w:bidi="es_ES"/>
        </w:rPr>
        <w:t xml:space="preserve"> · </w:t>
      </w:r>
      <w:r>
        <w:rPr>
          <w:lang w:val="es_ES" w:bidi="es_ES"/>
        </w:rPr>
        <w:t>Castigar, Recompensar</w:t>
      </w:r>
      <w:r>
        <w:rPr>
          <w:lang w:val="es_ES" w:bidi="es_ES"/>
        </w:rPr>
        <w:t xml:space="preserve"> · </w:t>
      </w:r>
      <w:r>
        <w:rPr>
          <w:lang w:val="es_ES" w:bidi="es_ES"/>
        </w:rPr>
        <w:t>Castigar</w:t>
      </w:r>
    </w:p>
    <w:p>
      <w:pPr/>
      <w:r>
        <w:rPr>
          <w:lang w:val="es_ES" w:bidi="es_ES"/>
        </w:rPr>
      </w:r>
      <w:r>
        <w:rPr>
          <w:lang w:val="es_ES" w:bidi="es_ES"/>
        </w:rPr>
        <w:t>torturar</w:t>
      </w:r>
      <w:r>
        <w:rPr>
          <w:lang w:val="es_ES" w:bidi="es_ES"/>
        </w:rPr>
        <w:t xml:space="preserve">, </w:t>
      </w:r>
      <w:r>
        <w:rPr>
          <w:lang w:val="es_ES" w:bidi="es_ES"/>
        </w:rPr>
        <w:t>tormentar</w:t>
      </w:r>
      <w:r>
        <w:rPr>
          <w:lang w:val="es_ES" w:bidi="es_ES"/>
        </w:rPr>
        <w:t xml:space="preserve"> </w:t>
      </w:r>
      <w:r>
        <w:rPr>
          <w:lang w:val="es_ES" w:bidi="es_ES"/>
        </w:rPr>
        <w:t>castigar con tortura o tormento físico</w:t>
      </w:r>
    </w:p>
    <w:p>
      <w:pPr/>
      <w:r>
        <w:rPr>
          <w:lang w:val="es_ES" w:bidi="es_ES"/>
        </w:rPr>
      </w:r>
      <w:r>
        <w:rPr>
          <w:lang w:val="es_ES" w:bidi="es_ES"/>
        </w:rPr>
        <w:t>HEB 11:35</w:t>
      </w:r>
    </w:p>
    <w:p>
      <w:pPr/>
      <w:r>
        <w:rPr>
          <w:lang w:val="es_ES" w:bidi="es_ES"/>
        </w:rPr>
      </w:r>
      <w:r>
        <w:rPr>
          <w:vertAlign w:val="superscript"/>
          <w:lang w:val="es_ES" w:bidi="es_ES"/>
        </w:rPr>
        <w:t>1</w:t>
      </w:r>
      <w:r>
        <w:rPr>
          <w:lang w:val="es_ES" w:bidi="es_ES"/>
        </w:rPr>
        <w:t xml:space="preserve"> Es posible que τυμπανίζω implique cierta forma especial de tortura, pero es probable que en S:</w:t>
      </w:r>
      <w:r>
        <w:rPr>
          <w:lang w:val="es_ES" w:bidi="es_ES"/>
        </w:rPr>
        <w:t>HEB 11:35</w:t>
      </w:r>
      <w:r>
        <w:rPr>
          <w:lang w:val="es_ES" w:bidi="es_ES"/>
        </w:rPr>
        <w:t xml:space="preserve"> esté siendo usada en un sentido más genérico.</w:t>
      </w:r>
      <w:r>
        <w:rPr>
          <w:lang w:val="es_ES" w:bidi="es_ES"/>
        </w:rPr>
      </w:r>
      <w:r>
        <w:rPr>
          <w:lang w:val="es_ES" w:bidi="es_ES"/>
        </w:rPr>
      </w:r>
    </w:p>
    <w:p>
      <w:pPr/>
      <w:r>
        <w:rPr>
          <w:lang w:val="es_ES" w:bidi="es_ES"/>
        </w:rPr>
      </w:r>
    </w:p>
    <w:p>
      <w:pPr>
        <w:pStyle w:val="Heading2"/>
      </w:pPr>
      <w:r>
        <w:rPr>
          <w:lang w:val="es_ES" w:bidi="es_ES"/>
        </w:rPr>
        <w:t>τυπικῶς</w:t>
      </w:r>
      <w:r>
        <w:rPr>
          <w:lang w:val="es_ES" w:bidi="es_ES"/>
        </w:rPr>
      </w:r>
    </w:p>
    <w:p>
      <w:pPr>
        <w:pStyle w:val="Heading1"/>
      </w:pPr>
      <w:r>
        <w:rPr>
          <w:lang w:val="es_ES" w:bidi="es_ES"/>
        </w:rPr>
        <w:t>τυπικῶς</w:t>
      </w:r>
    </w:p>
    <w:p>
      <w:pPr/>
      <w:r>
        <w:rPr>
          <w:lang w:val="es_ES" w:bidi="es_ES"/>
        </w:rPr>
      </w:r>
      <w:r>
        <w:rPr>
          <w:lang w:val="es_ES" w:bidi="es_ES"/>
        </w:rPr>
        <w:t>τυπικῶς</w:t>
      </w:r>
      <w:r>
        <w:rPr>
          <w:lang w:val="es_ES" w:bidi="es_ES"/>
        </w:rPr>
        <w:t xml:space="preserve"> (</w:t>
      </w:r>
      <w:r>
        <w:rPr>
          <w:lang w:val="es_ES" w:bidi="es_ES"/>
        </w:rPr>
        <w:t>G5179a</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τύπτω</w:t>
      </w:r>
    </w:p>
    <w:p>
      <w:pPr/>
      <w:r>
        <w:rPr>
          <w:lang w:val="es_ES" w:bidi="es_ES"/>
        </w:rPr>
      </w:r>
      <w:r>
        <w:rPr>
          <w:lang w:val="es_ES" w:bidi="es_ES"/>
        </w:rPr>
        <w:t>58.60</w:t>
      </w:r>
      <w:r>
        <w:rPr>
          <w:lang w:val="es_ES" w:bidi="es_ES"/>
        </w:rPr>
        <w:t xml:space="preserve"> · </w:t>
      </w:r>
      <w:r>
        <w:rPr>
          <w:lang w:val="es_ES" w:bidi="es_ES"/>
        </w:rPr>
        <w:t>Naturaleza, Clase, Ejemplo</w:t>
      </w:r>
      <w:r>
        <w:rPr>
          <w:lang w:val="es_ES" w:bidi="es_ES"/>
        </w:rPr>
        <w:t xml:space="preserve"> · </w:t>
      </w:r>
      <w:r>
        <w:rPr>
          <w:lang w:val="es_ES" w:bidi="es_ES"/>
        </w:rPr>
        <w:t>Patrón, Modelo, Ejemplo y Representación correspondiente</w:t>
      </w:r>
    </w:p>
    <w:p>
      <w:pPr/>
      <w:r>
        <w:rPr>
          <w:lang w:val="es_ES" w:bidi="es_ES"/>
        </w:rPr>
      </w:r>
      <w:r>
        <w:rPr>
          <w:lang w:val="es_ES" w:bidi="es_ES"/>
        </w:rPr>
        <w:t>ejemplo</w:t>
      </w:r>
      <w:r>
        <w:rPr>
          <w:lang w:val="es_ES" w:bidi="es_ES"/>
        </w:rPr>
        <w:t xml:space="preserve">, </w:t>
      </w:r>
      <w:r>
        <w:rPr>
          <w:lang w:val="es_ES" w:bidi="es_ES"/>
        </w:rPr>
        <w:t>modelo</w:t>
      </w:r>
      <w:r>
        <w:rPr>
          <w:lang w:val="es_ES" w:bidi="es_ES"/>
        </w:rPr>
        <w:t xml:space="preserve"> </w:t>
      </w:r>
      <w:r>
        <w:rPr>
          <w:lang w:val="es_ES" w:bidi="es_ES"/>
        </w:rPr>
        <w:t>pertinente a aquello que sirve de modelo o ejemplo</w:t>
      </w:r>
    </w:p>
    <w:p>
      <w:pPr/>
      <w:r>
        <w:rPr>
          <w:lang w:val="es_ES" w:bidi="es_ES"/>
        </w:rPr>
      </w:r>
      <w:r>
        <w:rPr>
          <w:lang w:val="es_ES" w:bidi="es_ES"/>
        </w:rPr>
        <w:t>1CO 10:11</w:t>
      </w:r>
      <w:r>
        <w:rPr>
          <w:lang w:val="es_ES" w:bidi="es_ES"/>
        </w:rPr>
      </w:r>
      <w:r>
        <w:rPr>
          <w:lang w:val="es_ES" w:bidi="es_ES"/>
        </w:rPr>
      </w:r>
    </w:p>
    <w:p>
      <w:pPr/>
      <w:r>
        <w:rPr>
          <w:lang w:val="es_ES" w:bidi="es_ES"/>
        </w:rPr>
      </w:r>
    </w:p>
    <w:p>
      <w:pPr>
        <w:pStyle w:val="Heading2"/>
      </w:pPr>
      <w:r>
        <w:rPr>
          <w:lang w:val="es_ES" w:bidi="es_ES"/>
        </w:rPr>
        <w:t>τύπος</w:t>
      </w:r>
      <w:r>
        <w:rPr>
          <w:lang w:val="es_ES" w:bidi="es_ES"/>
        </w:rPr>
      </w:r>
    </w:p>
    <w:p>
      <w:pPr>
        <w:pStyle w:val="Heading1"/>
      </w:pPr>
      <w:r>
        <w:rPr>
          <w:lang w:val="es_ES" w:bidi="es_ES"/>
        </w:rPr>
        <w:t>τύπος</w:t>
      </w:r>
    </w:p>
    <w:p>
      <w:pPr/>
      <w:r>
        <w:rPr>
          <w:lang w:val="es_ES" w:bidi="es_ES"/>
        </w:rPr>
      </w:r>
      <w:r>
        <w:rPr>
          <w:lang w:val="es_ES" w:bidi="es_ES"/>
        </w:rPr>
        <w:t>τύπος</w:t>
      </w:r>
      <w:r>
        <w:rPr>
          <w:lang w:val="es_ES" w:bidi="es_ES"/>
        </w:rPr>
        <w:t xml:space="preserve"> (</w:t>
      </w:r>
      <w:r>
        <w:rPr>
          <w:lang w:val="es_ES" w:bidi="es_ES"/>
        </w:rPr>
        <w:t>G5179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τύπτω</w:t>
      </w:r>
    </w:p>
    <w:p>
      <w:pPr/>
      <w:r>
        <w:rPr>
          <w:lang w:val="es_ES" w:bidi="es_ES"/>
        </w:rPr>
      </w:r>
      <w:r>
        <w:rPr>
          <w:lang w:val="es_ES" w:bidi="es_ES"/>
        </w:rPr>
        <w:t>8.56</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cicatriz</w:t>
      </w:r>
      <w:r>
        <w:rPr>
          <w:lang w:val="es_ES" w:bidi="es_ES"/>
        </w:rPr>
        <w:t xml:space="preserve">, </w:t>
      </w:r>
      <w:r>
        <w:rPr>
          <w:lang w:val="es_ES" w:bidi="es_ES"/>
        </w:rPr>
        <w:t>herida</w:t>
      </w:r>
      <w:r>
        <w:rPr>
          <w:lang w:val="es_ES" w:bidi="es_ES"/>
        </w:rPr>
        <w:t xml:space="preserve">, </w:t>
      </w:r>
      <w:r>
        <w:rPr>
          <w:lang w:val="es_ES" w:bidi="es_ES"/>
        </w:rPr>
        <w:t>llaga</w:t>
      </w:r>
      <w:r>
        <w:rPr>
          <w:lang w:val="es_ES" w:bidi="es_ES"/>
        </w:rPr>
        <w:t xml:space="preserve"> </w:t>
      </w:r>
      <w:r>
        <w:rPr>
          <w:lang w:val="es_ES" w:bidi="es_ES"/>
        </w:rPr>
        <w:t>una huella o rastro visible como resultado de un golpe o presión</w:t>
      </w:r>
      <w:r>
        <w:rPr>
          <w:vertAlign w:val="superscript"/>
          <w:lang w:val="es_ES" w:bidi="es_ES"/>
        </w:rPr>
        <w:t>1</w:t>
      </w:r>
      <w:r>
        <w:rPr>
          <w:lang w:val="es_ES" w:bidi="es_ES"/>
        </w:rPr>
        <w:t xml:space="preserve"> </w:t>
      </w:r>
      <w:r>
        <w:rPr>
          <w:lang w:val="es_ES" w:bidi="es_ES"/>
        </w:rPr>
        <w:t xml:space="preserve">Aunque tanto </w:t>
      </w:r>
      <w:r>
        <w:rPr>
          <w:lang w:val="es_ES" w:bidi="es_ES"/>
        </w:rPr>
        <w:t>στίγμα</w:t>
      </w:r>
      <w:r>
        <w:rPr>
          <w:lang w:val="es_ES" w:bidi="es_ES"/>
        </w:rPr>
        <w:t>[a] (</w:t>
      </w:r>
      <w:hyperlink r:id="rId75">
        <w:r>
          <w:rPr>
            <w:lang w:val="es_ES" w:bidi="es_ES"/>
          </w:rPr>
          <w:rPr>
            <w:color w:val="0000EE"/>
            <w:u w:val="single"/>
          </w:rPr>
          <w:t>8.55</w:t>
        </w:r>
      </w:hyperlink>
      <w:r>
        <w:rPr>
          <w:lang w:val="es_ES" w:bidi="es_ES"/>
        </w:rPr>
        <w:t xml:space="preserve">) como τύπος[a] pueden significar cicatrices, hay diferencias importantes en significado. </w:t>
      </w:r>
      <w:r>
        <w:rPr>
          <w:lang w:val="es_ES" w:bidi="es_ES"/>
        </w:rPr>
        <w:t>στίγμα</w:t>
      </w:r>
      <w:r>
        <w:rPr>
          <w:lang w:val="es_ES" w:bidi="es_ES"/>
        </w:rPr>
        <w:t xml:space="preserve">[a] lleva la connotación de marca de propiedad, mientras que τύπος[a] indica una herida o cicatriz que resulta de la forma de algún objeto, por ejemplo, clavos en el caso de </w:t>
      </w:r>
      <w:r>
        <w:rPr>
          <w:lang w:val="es_ES" w:bidi="es_ES"/>
        </w:rPr>
        <w:t>JHN 20:25</w:t>
      </w:r>
      <w:r>
        <w:rPr>
          <w:lang w:val="es_ES" w:bidi="es_ES"/>
        </w:rPr>
        <w:t>.</w:t>
      </w:r>
    </w:p>
    <w:p>
      <w:pPr/>
      <w:r>
        <w:rPr>
          <w:lang w:val="es_ES" w:bidi="es_ES"/>
        </w:rPr>
      </w:r>
      <w:r>
        <w:rPr>
          <w:lang w:val="es_ES" w:bidi="es_ES"/>
        </w:rPr>
        <w:t>JHN 20:25</w:t>
      </w:r>
      <w:r>
        <w:rPr>
          <w:lang w:val="es_ES" w:bidi="es_ES"/>
        </w:rPr>
        <w:t xml:space="preserve"> · </w:t>
      </w:r>
      <w:r>
        <w:rPr>
          <w:lang w:val="es_ES" w:bidi="es_ES"/>
        </w:rPr>
        <w:t>JHN 20:25</w:t>
      </w:r>
    </w:p>
    <w:p>
      <w:pPr/>
      <w:r>
        <w:rPr>
          <w:lang w:val="es_ES" w:bidi="es_ES"/>
        </w:rPr>
      </w:r>
      <w:r>
        <w:rPr>
          <w:lang w:val="es_ES" w:bidi="es_ES"/>
        </w:rPr>
        <w:t>6.96</w:t>
      </w:r>
      <w:r>
        <w:rPr>
          <w:lang w:val="es_ES" w:bidi="es_ES"/>
        </w:rPr>
        <w:t xml:space="preserve"> · </w:t>
      </w:r>
      <w:r>
        <w:rPr>
          <w:lang w:val="es_ES" w:bidi="es_ES"/>
        </w:rPr>
        <w:t>Artefactos</w:t>
      </w:r>
      <w:r>
        <w:rPr>
          <w:lang w:val="es_ES" w:bidi="es_ES"/>
        </w:rPr>
        <w:t xml:space="preserve"> · </w:t>
      </w:r>
      <w:r>
        <w:rPr>
          <w:lang w:val="es_ES" w:bidi="es_ES"/>
        </w:rPr>
        <w:t>Imágenes e ídolos</w:t>
      </w:r>
    </w:p>
    <w:p>
      <w:pPr/>
      <w:r>
        <w:rPr>
          <w:lang w:val="es_ES" w:bidi="es_ES"/>
        </w:rPr>
      </w:r>
      <w:r>
        <w:rPr>
          <w:lang w:val="es_ES" w:bidi="es_ES"/>
        </w:rPr>
        <w:t>semejanza</w:t>
      </w:r>
      <w:r>
        <w:rPr>
          <w:lang w:val="es_ES" w:bidi="es_ES"/>
        </w:rPr>
        <w:t xml:space="preserve">, </w:t>
      </w:r>
      <w:r>
        <w:rPr>
          <w:lang w:val="es_ES" w:bidi="es_ES"/>
        </w:rPr>
        <w:t>imagen (ver {D:58.35})</w:t>
      </w:r>
      <w:r>
        <w:rPr>
          <w:lang w:val="es_ES" w:bidi="es_ES"/>
        </w:rPr>
        <w:t xml:space="preserve"> </w:t>
      </w:r>
      <w:r>
        <w:rPr>
          <w:lang w:val="es_ES" w:bidi="es_ES"/>
        </w:rPr>
        <w:t>objeto (no necesariamente tridimensional) que se ha formado para parecerse a una persona, dios, animal, etc.</w:t>
      </w:r>
      <w:r>
        <w:rPr>
          <w:lang w:val="es_ES" w:bidi="es_ES"/>
        </w:rPr>
        <w:t xml:space="preserve"> </w:t>
      </w:r>
      <w:r>
        <w:rPr>
          <w:lang w:val="es_ES" w:bidi="es_ES"/>
        </w:rPr>
        <w:t xml:space="preserve">En ciertos contextos, los referentes de </w:t>
      </w:r>
      <w:r>
        <w:rPr>
          <w:lang w:val="es_ES" w:bidi="es_ES"/>
        </w:rPr>
        <w:t>εἰκών</w:t>
      </w:r>
      <w:r>
        <w:rPr>
          <w:lang w:val="es_ES" w:bidi="es_ES"/>
        </w:rPr>
        <w:t xml:space="preserve">[a], </w:t>
      </w:r>
      <w:r>
        <w:rPr>
          <w:lang w:val="es_ES" w:bidi="es_ES"/>
        </w:rPr>
        <w:t>τύπος</w:t>
      </w:r>
      <w:r>
        <w:rPr>
          <w:lang w:val="es_ES" w:bidi="es_ES"/>
        </w:rPr>
        <w:t xml:space="preserve">[b], y </w:t>
      </w:r>
      <w:r>
        <w:rPr>
          <w:lang w:val="es_ES" w:bidi="es_ES"/>
        </w:rPr>
        <w:t>χάραγμα</w:t>
      </w:r>
      <w:r>
        <w:rPr>
          <w:lang w:val="es_ES" w:bidi="es_ES"/>
        </w:rPr>
        <w:t xml:space="preserve">[b] pueden tener un significado religioso especial, ya que pueden referirse a ídolos, pero el componente focal para el traductor es el de una semejanza o parecido (ver </w:t>
      </w:r>
      <w:hyperlink r:id="rId76">
        <w:r>
          <w:rPr>
            <w:lang w:val="es_ES" w:bidi="es_ES"/>
          </w:rPr>
          <w:rPr>
            <w:color w:val="0000EE"/>
            <w:u w:val="single"/>
          </w:rPr>
          <w:t>58.35</w:t>
        </w:r>
      </w:hyperlink>
      <w:r>
        <w:rPr>
          <w:lang w:val="es_ES" w:bidi="es_ES"/>
        </w:rPr>
        <w:t xml:space="preserve">). En contextos como </w:t>
      </w:r>
      <w:r>
        <w:rPr>
          <w:lang w:val="es_ES" w:bidi="es_ES"/>
        </w:rPr>
        <w:t>MAT 22:20</w:t>
      </w:r>
      <w:r>
        <w:rPr>
          <w:lang w:val="es_ES" w:bidi="es_ES"/>
        </w:rPr>
        <w:t xml:space="preserve"> una traducción equivalente puede ser simplemente "una imagen", pero en </w:t>
      </w:r>
      <w:r>
        <w:rPr>
          <w:lang w:val="es_ES" w:bidi="es_ES"/>
        </w:rPr>
        <w:t>ROM 1:23</w:t>
      </w:r>
      <w:r>
        <w:rPr>
          <w:lang w:val="es_ES" w:bidi="es_ES"/>
        </w:rPr>
        <w:t xml:space="preserve"> y </w:t>
      </w:r>
      <w:r>
        <w:rPr>
          <w:lang w:val="es_ES" w:bidi="es_ES"/>
        </w:rPr>
        <w:t>ACT 7:43</w:t>
      </w:r>
      <w:r>
        <w:rPr>
          <w:lang w:val="es_ES" w:bidi="es_ES"/>
        </w:rPr>
        <w:t xml:space="preserve"> se puede usar la misma expresión que se emplea para traducir </w:t>
      </w:r>
      <w:r>
        <w:rPr>
          <w:lang w:val="es_ES" w:bidi="es_ES"/>
        </w:rPr>
        <w:t>εἴδωλον</w:t>
      </w:r>
      <w:r>
        <w:rPr>
          <w:lang w:val="es_ES" w:bidi="es_ES"/>
        </w:rPr>
        <w:t>[a] "ídolo" (</w:t>
      </w:r>
      <w:hyperlink r:id="rId77">
        <w:r>
          <w:rPr>
            <w:lang w:val="es_ES" w:bidi="es_ES"/>
          </w:rPr>
          <w:rPr>
            <w:color w:val="0000EE"/>
            <w:u w:val="single"/>
          </w:rPr>
          <w:t>6.97</w:t>
        </w:r>
      </w:hyperlink>
      <w:r>
        <w:rPr>
          <w:lang w:val="es_ES" w:bidi="es_ES"/>
        </w:rPr>
        <w:t>).</w:t>
      </w:r>
    </w:p>
    <w:p>
      <w:pPr/>
      <w:r>
        <w:rPr>
          <w:lang w:val="es_ES" w:bidi="es_ES"/>
        </w:rPr>
      </w:r>
      <w:r>
        <w:rPr>
          <w:lang w:val="es_ES" w:bidi="es_ES"/>
        </w:rPr>
        <w:t>ACT 7:43</w:t>
      </w:r>
    </w:p>
    <w:p>
      <w:pPr/>
      <w:r>
        <w:rPr>
          <w:lang w:val="es_ES" w:bidi="es_ES"/>
        </w:rPr>
      </w:r>
      <w:r>
        <w:rPr>
          <w:lang w:val="es_ES" w:bidi="es_ES"/>
        </w:rPr>
        <w:t>58.58</w:t>
      </w:r>
      <w:r>
        <w:rPr>
          <w:lang w:val="es_ES" w:bidi="es_ES"/>
        </w:rPr>
        <w:t xml:space="preserve"> · </w:t>
      </w:r>
      <w:r>
        <w:rPr>
          <w:lang w:val="es_ES" w:bidi="es_ES"/>
        </w:rPr>
        <w:t>Naturaleza, Clase, Ejemplo</w:t>
      </w:r>
      <w:r>
        <w:rPr>
          <w:lang w:val="es_ES" w:bidi="es_ES"/>
        </w:rPr>
        <w:t xml:space="preserve"> · </w:t>
      </w:r>
      <w:r>
        <w:rPr>
          <w:lang w:val="es_ES" w:bidi="es_ES"/>
        </w:rPr>
        <w:t>Patrón, Modelo, Ejemplo y Representación correspondiente</w:t>
      </w:r>
    </w:p>
    <w:p>
      <w:pPr/>
      <w:r>
        <w:rPr>
          <w:lang w:val="es_ES" w:bidi="es_ES"/>
        </w:rPr>
      </w:r>
      <w:r>
        <w:rPr>
          <w:lang w:val="es_ES" w:bidi="es_ES"/>
        </w:rPr>
        <w:t>modelo</w:t>
      </w:r>
      <w:r>
        <w:rPr>
          <w:lang w:val="es_ES" w:bidi="es_ES"/>
        </w:rPr>
        <w:t xml:space="preserve">, </w:t>
      </w:r>
      <w:r>
        <w:rPr>
          <w:lang w:val="es_ES" w:bidi="es_ES"/>
        </w:rPr>
        <w:t>patrón</w:t>
      </w:r>
      <w:r>
        <w:rPr>
          <w:lang w:val="es_ES" w:bidi="es_ES"/>
        </w:rPr>
        <w:t xml:space="preserve"> </w:t>
      </w:r>
      <w:r>
        <w:rPr>
          <w:lang w:val="es_ES" w:bidi="es_ES"/>
        </w:rPr>
        <w:t>forma visual diseñada para ser imitada o copiada</w:t>
      </w:r>
    </w:p>
    <w:p>
      <w:pPr/>
      <w:r>
        <w:rPr>
          <w:lang w:val="es_ES" w:bidi="es_ES"/>
        </w:rPr>
      </w:r>
      <w:r>
        <w:rPr>
          <w:lang w:val="es_ES" w:bidi="es_ES"/>
        </w:rPr>
        <w:t>ACT 7:44</w:t>
      </w:r>
      <w:r>
        <w:rPr>
          <w:lang w:val="es_ES" w:bidi="es_ES"/>
        </w:rPr>
        <w:t xml:space="preserve"> · </w:t>
      </w:r>
      <w:r>
        <w:rPr>
          <w:lang w:val="es_ES" w:bidi="es_ES"/>
        </w:rPr>
        <w:t>HEB 8:5</w:t>
      </w:r>
    </w:p>
    <w:p>
      <w:pPr/>
      <w:r>
        <w:rPr>
          <w:lang w:val="es_ES" w:bidi="es_ES"/>
        </w:rPr>
      </w:r>
      <w:r>
        <w:rPr>
          <w:lang w:val="es_ES" w:bidi="es_ES"/>
        </w:rPr>
        <w:t>58.59</w:t>
      </w:r>
      <w:r>
        <w:rPr>
          <w:lang w:val="es_ES" w:bidi="es_ES"/>
        </w:rPr>
        <w:t xml:space="preserve"> · </w:t>
      </w:r>
      <w:r>
        <w:rPr>
          <w:lang w:val="es_ES" w:bidi="es_ES"/>
        </w:rPr>
        <w:t>Naturaleza, Clase, Ejemplo</w:t>
      </w:r>
      <w:r>
        <w:rPr>
          <w:lang w:val="es_ES" w:bidi="es_ES"/>
        </w:rPr>
        <w:t xml:space="preserve"> · </w:t>
      </w:r>
      <w:r>
        <w:rPr>
          <w:lang w:val="es_ES" w:bidi="es_ES"/>
        </w:rPr>
        <w:t>Patrón, Modelo, Ejemplo y Representación correspondiente</w:t>
      </w:r>
    </w:p>
    <w:p>
      <w:pPr/>
      <w:r>
        <w:rPr>
          <w:lang w:val="es_ES" w:bidi="es_ES"/>
        </w:rPr>
      </w:r>
      <w:r>
        <w:rPr>
          <w:lang w:val="es_ES" w:bidi="es_ES"/>
        </w:rPr>
        <w:t>modelo</w:t>
      </w:r>
      <w:r>
        <w:rPr>
          <w:lang w:val="es_ES" w:bidi="es_ES"/>
        </w:rPr>
        <w:t xml:space="preserve">, </w:t>
      </w:r>
      <w:r>
        <w:rPr>
          <w:lang w:val="es_ES" w:bidi="es_ES"/>
        </w:rPr>
        <w:t>ejemplo</w:t>
      </w:r>
      <w:r>
        <w:rPr>
          <w:lang w:val="es_ES" w:bidi="es_ES"/>
        </w:rPr>
        <w:t xml:space="preserve"> </w:t>
      </w:r>
      <w:r>
        <w:rPr>
          <w:lang w:val="es_ES" w:bidi="es_ES"/>
        </w:rPr>
        <w:t>modelo de conducta, como ejemplo a imitar o evitar</w:t>
      </w:r>
    </w:p>
    <w:p>
      <w:pPr/>
      <w:r>
        <w:rPr>
          <w:lang w:val="es_ES" w:bidi="es_ES"/>
        </w:rPr>
      </w:r>
      <w:r>
        <w:rPr>
          <w:lang w:val="es_ES" w:bidi="es_ES"/>
        </w:rPr>
        <w:t>1CO 10:6</w:t>
      </w:r>
      <w:r>
        <w:rPr>
          <w:lang w:val="es_ES" w:bidi="es_ES"/>
        </w:rPr>
        <w:t xml:space="preserve"> · </w:t>
      </w:r>
      <w:r>
        <w:rPr>
          <w:lang w:val="es_ES" w:bidi="es_ES"/>
        </w:rPr>
        <w:t>PHP 3:17</w:t>
      </w:r>
      <w:r>
        <w:rPr>
          <w:lang w:val="es_ES" w:bidi="es_ES"/>
        </w:rPr>
        <w:t xml:space="preserve"> · </w:t>
      </w:r>
      <w:r>
        <w:rPr>
          <w:lang w:val="es_ES" w:bidi="es_ES"/>
        </w:rPr>
        <w:t>1TH 1:7</w:t>
      </w:r>
      <w:r>
        <w:rPr>
          <w:lang w:val="es_ES" w:bidi="es_ES"/>
        </w:rPr>
        <w:t xml:space="preserve"> · </w:t>
      </w:r>
      <w:r>
        <w:rPr>
          <w:lang w:val="es_ES" w:bidi="es_ES"/>
        </w:rPr>
        <w:t>2TH 3:9</w:t>
      </w:r>
      <w:r>
        <w:rPr>
          <w:lang w:val="es_ES" w:bidi="es_ES"/>
        </w:rPr>
        <w:t xml:space="preserve"> · </w:t>
      </w:r>
      <w:r>
        <w:rPr>
          <w:lang w:val="es_ES" w:bidi="es_ES"/>
        </w:rPr>
        <w:t>1TI 4:12</w:t>
      </w:r>
      <w:r>
        <w:rPr>
          <w:lang w:val="es_ES" w:bidi="es_ES"/>
        </w:rPr>
        <w:t xml:space="preserve"> · </w:t>
      </w:r>
      <w:r>
        <w:rPr>
          <w:lang w:val="es_ES" w:bidi="es_ES"/>
        </w:rPr>
        <w:t>TIT 2:7</w:t>
      </w:r>
      <w:r>
        <w:rPr>
          <w:lang w:val="es_ES" w:bidi="es_ES"/>
        </w:rPr>
        <w:t xml:space="preserve"> · </w:t>
      </w:r>
      <w:r>
        <w:rPr>
          <w:lang w:val="es_ES" w:bidi="es_ES"/>
        </w:rPr>
        <w:t>1PE 5:3</w:t>
      </w:r>
    </w:p>
    <w:p>
      <w:pPr/>
      <w:r>
        <w:rPr>
          <w:lang w:val="es_ES" w:bidi="es_ES"/>
        </w:rPr>
      </w:r>
      <w:r>
        <w:rPr>
          <w:lang w:val="es_ES" w:bidi="es_ES"/>
        </w:rPr>
        <w:t>58.63</w:t>
      </w:r>
      <w:r>
        <w:rPr>
          <w:lang w:val="es_ES" w:bidi="es_ES"/>
        </w:rPr>
        <w:t xml:space="preserve"> · </w:t>
      </w:r>
      <w:r>
        <w:rPr>
          <w:lang w:val="es_ES" w:bidi="es_ES"/>
        </w:rPr>
        <w:t>Naturaleza, Clase, Ejemplo</w:t>
      </w:r>
      <w:r>
        <w:rPr>
          <w:lang w:val="es_ES" w:bidi="es_ES"/>
        </w:rPr>
        <w:t xml:space="preserve"> · </w:t>
      </w:r>
      <w:r>
        <w:rPr>
          <w:lang w:val="es_ES" w:bidi="es_ES"/>
        </w:rPr>
        <w:t>Arquetipo, Tipo correspondiente [Antitipo]</w:t>
      </w:r>
    </w:p>
    <w:p>
      <w:pPr/>
      <w:r>
        <w:rPr>
          <w:lang w:val="es_ES" w:bidi="es_ES"/>
        </w:rPr>
      </w:r>
      <w:r>
        <w:rPr>
          <w:lang w:val="es_ES" w:bidi="es_ES"/>
        </w:rPr>
        <w:t>arquetipo</w:t>
      </w:r>
      <w:r>
        <w:rPr>
          <w:lang w:val="es_ES" w:bidi="es_ES"/>
        </w:rPr>
        <w:t xml:space="preserve">, </w:t>
      </w:r>
      <w:r>
        <w:rPr>
          <w:lang w:val="es_ES" w:bidi="es_ES"/>
        </w:rPr>
        <w:t>figura</w:t>
      </w:r>
      <w:r>
        <w:rPr>
          <w:lang w:val="es_ES" w:bidi="es_ES"/>
        </w:rPr>
        <w:t xml:space="preserve">, </w:t>
      </w:r>
      <w:r>
        <w:rPr>
          <w:lang w:val="es_ES" w:bidi="es_ES"/>
        </w:rPr>
        <w:t>prefigurar</w:t>
      </w:r>
      <w:r>
        <w:rPr>
          <w:lang w:val="es_ES" w:bidi="es_ES"/>
        </w:rPr>
        <w:t xml:space="preserve">, </w:t>
      </w:r>
      <w:r>
        <w:rPr>
          <w:lang w:val="es_ES" w:bidi="es_ES"/>
        </w:rPr>
        <w:t>símbolo</w:t>
      </w:r>
      <w:r>
        <w:rPr>
          <w:lang w:val="es_ES" w:bidi="es_ES"/>
        </w:rPr>
        <w:t xml:space="preserve"> </w:t>
      </w:r>
      <w:r>
        <w:rPr>
          <w:lang w:val="es_ES" w:bidi="es_ES"/>
        </w:rPr>
        <w:t>modelo o ejemplo que anticipa o precede a un entendimiento posterior</w:t>
      </w:r>
    </w:p>
    <w:p>
      <w:pPr/>
      <w:r>
        <w:rPr>
          <w:lang w:val="es_ES" w:bidi="es_ES"/>
        </w:rPr>
      </w:r>
      <w:r>
        <w:rPr>
          <w:lang w:val="es_ES" w:bidi="es_ES"/>
        </w:rPr>
        <w:t>ROM 5:14</w:t>
      </w:r>
    </w:p>
    <w:p>
      <w:pPr/>
      <w:r>
        <w:rPr>
          <w:lang w:val="es_ES" w:bidi="es_ES"/>
        </w:rPr>
      </w:r>
      <w:r>
        <w:rPr>
          <w:lang w:val="es_ES" w:bidi="es_ES"/>
        </w:rPr>
        <w:t>58.25</w:t>
      </w:r>
      <w:r>
        <w:rPr>
          <w:lang w:val="es_ES" w:bidi="es_ES"/>
        </w:rPr>
        <w:t xml:space="preserve"> · </w:t>
      </w:r>
      <w:r>
        <w:rPr>
          <w:lang w:val="es_ES" w:bidi="es_ES"/>
        </w:rPr>
        <w:t>Naturaleza, Clase, Ejemplo</w:t>
      </w:r>
      <w:r>
        <w:rPr>
          <w:lang w:val="es_ES" w:bidi="es_ES"/>
        </w:rPr>
        <w:t xml:space="preserve"> · </w:t>
      </w:r>
      <w:r>
        <w:rPr>
          <w:lang w:val="es_ES" w:bidi="es_ES"/>
        </w:rPr>
        <w:t>Clase, tipo</w:t>
      </w:r>
    </w:p>
    <w:p>
      <w:pPr/>
      <w:r>
        <w:rPr>
          <w:lang w:val="es_ES" w:bidi="es_ES"/>
        </w:rPr>
      </w:r>
      <w:r>
        <w:rPr>
          <w:lang w:val="es_ES" w:bidi="es_ES"/>
        </w:rPr>
        <w:t>especie</w:t>
      </w:r>
      <w:r>
        <w:rPr>
          <w:lang w:val="es_ES" w:bidi="es_ES"/>
        </w:rPr>
        <w:t xml:space="preserve">, </w:t>
      </w:r>
      <w:r>
        <w:rPr>
          <w:lang w:val="es_ES" w:bidi="es_ES"/>
        </w:rPr>
        <w:t>clase</w:t>
      </w:r>
      <w:r>
        <w:rPr>
          <w:lang w:val="es_ES" w:bidi="es_ES"/>
        </w:rPr>
        <w:t xml:space="preserve">, </w:t>
      </w:r>
      <w:r>
        <w:rPr>
          <w:lang w:val="es_ES" w:bidi="es_ES"/>
        </w:rPr>
        <w:t>tipo</w:t>
      </w:r>
      <w:r>
        <w:rPr>
          <w:lang w:val="es_ES" w:bidi="es_ES"/>
        </w:rPr>
        <w:t xml:space="preserve"> </w:t>
      </w:r>
      <w:r>
        <w:rPr>
          <w:lang w:val="es_ES" w:bidi="es_ES"/>
        </w:rPr>
        <w:t>tipo o clase, que implica una relación con algún modelo o patrón</w:t>
      </w:r>
      <w:r>
        <w:rPr>
          <w:lang w:val="es_ES" w:bidi="es_ES"/>
        </w:rPr>
        <w:t xml:space="preserve"> </w:t>
      </w:r>
      <w:r>
        <w:rPr>
          <w:lang w:val="es_ES" w:bidi="es_ES"/>
        </w:rPr>
        <w:t xml:space="preserve">Para otra interpretación de τύπος en </w:t>
      </w:r>
      <w:r>
        <w:rPr>
          <w:lang w:val="es_ES" w:bidi="es_ES"/>
        </w:rPr>
        <w:t>ACT 23:25</w:t>
      </w:r>
      <w:r>
        <w:rPr>
          <w:lang w:val="es_ES" w:bidi="es_ES"/>
        </w:rPr>
        <w:t xml:space="preserve">, ver </w:t>
      </w:r>
      <w:hyperlink r:id="rId78">
        <w:r>
          <w:rPr>
            <w:lang w:val="es_ES" w:bidi="es_ES"/>
          </w:rPr>
          <w:rPr>
            <w:color w:val="0000EE"/>
            <w:u w:val="single"/>
          </w:rPr>
          <w:t>90.28</w:t>
        </w:r>
      </w:hyperlink>
      <w:r>
        <w:rPr>
          <w:lang w:val="es_ES" w:bidi="es_ES"/>
        </w:rPr>
        <w:t>.</w:t>
      </w:r>
    </w:p>
    <w:p>
      <w:pPr/>
      <w:r>
        <w:rPr>
          <w:lang w:val="es_ES" w:bidi="es_ES"/>
        </w:rPr>
      </w:r>
      <w:r>
        <w:rPr>
          <w:lang w:val="es_ES" w:bidi="es_ES"/>
        </w:rPr>
        <w:t>ACT 23:25</w:t>
      </w:r>
      <w:r>
        <w:rPr>
          <w:lang w:val="es_ES" w:bidi="es_ES"/>
        </w:rPr>
        <w:t xml:space="preserve"> · </w:t>
      </w:r>
      <w:r>
        <w:rPr>
          <w:lang w:val="es_ES" w:bidi="es_ES"/>
        </w:rPr>
        <w:t>ROM 6:17</w:t>
      </w:r>
    </w:p>
    <w:p>
      <w:pPr/>
      <w:r>
        <w:rPr>
          <w:lang w:val="es_ES" w:bidi="es_ES"/>
        </w:rPr>
      </w:r>
      <w:r>
        <w:rPr>
          <w:lang w:val="es_ES" w:bidi="es_ES"/>
        </w:rPr>
        <w:t>90.28</w:t>
      </w:r>
      <w:r>
        <w:rPr>
          <w:lang w:val="es_ES" w:bidi="es_ES"/>
        </w:rPr>
        <w:t xml:space="preserve"> · </w:t>
      </w:r>
      <w:r>
        <w:rPr>
          <w:lang w:val="es_ES" w:bidi="es_ES"/>
        </w:rPr>
        <w:t>Caso</w:t>
      </w:r>
      <w:r>
        <w:rPr>
          <w:lang w:val="es_ES" w:bidi="es_ES"/>
        </w:rPr>
        <w:t xml:space="preserve"> · </w:t>
      </w:r>
      <w:r>
        <w:rPr>
          <w:lang w:val="es_ES" w:bidi="es_ES"/>
        </w:rPr>
        <w:t>Contenido</w:t>
      </w:r>
    </w:p>
    <w:p>
      <w:pPr/>
      <w:r>
        <w:rPr>
          <w:lang w:val="es_ES" w:bidi="es_ES"/>
        </w:rPr>
      </w:r>
      <w:r>
        <w:rPr>
          <w:lang w:val="es_ES" w:bidi="es_ES"/>
        </w:rPr>
        <w:t>contenido</w:t>
      </w:r>
      <w:r>
        <w:rPr>
          <w:lang w:val="es_ES" w:bidi="es_ES"/>
        </w:rPr>
        <w:t xml:space="preserve"> </w:t>
      </w:r>
      <w:r>
        <w:rPr>
          <w:lang w:val="es_ES" w:bidi="es_ES"/>
        </w:rPr>
        <w:t>el contenido de un discurso o documento</w:t>
      </w:r>
      <w:r>
        <w:rPr>
          <w:lang w:val="es_ES" w:bidi="es_ES"/>
        </w:rPr>
        <w:t xml:space="preserve"> </w:t>
      </w:r>
      <w:r>
        <w:rPr>
          <w:lang w:val="es_ES" w:bidi="es_ES"/>
        </w:rPr>
        <w:t xml:space="preserve">Para otra interpretación de τύπος en </w:t>
      </w:r>
      <w:r>
        <w:rPr>
          <w:lang w:val="es_ES" w:bidi="es_ES"/>
        </w:rPr>
        <w:t>ACT 23:25</w:t>
      </w:r>
      <w:r>
        <w:rPr>
          <w:lang w:val="es_ES" w:bidi="es_ES"/>
        </w:rPr>
        <w:t xml:space="preserve">, ver </w:t>
      </w:r>
      <w:hyperlink r:id="rId79">
        <w:r>
          <w:rPr>
            <w:lang w:val="es_ES" w:bidi="es_ES"/>
          </w:rPr>
          <w:rPr>
            <w:color w:val="0000EE"/>
            <w:u w:val="single"/>
          </w:rPr>
          <w:t>58.25</w:t>
        </w:r>
      </w:hyperlink>
      <w:r>
        <w:rPr>
          <w:lang w:val="es_ES" w:bidi="es_ES"/>
        </w:rPr>
        <w:t>.</w:t>
      </w:r>
    </w:p>
    <w:p>
      <w:pPr/>
      <w:r>
        <w:rPr>
          <w:lang w:val="es_ES" w:bidi="es_ES"/>
        </w:rPr>
      </w:r>
      <w:r>
        <w:rPr>
          <w:lang w:val="es_ES" w:bidi="es_ES"/>
        </w:rPr>
        <w:t>ACT 23:25</w:t>
      </w:r>
    </w:p>
    <w:p>
      <w:pPr/>
      <w:r>
        <w:rPr>
          <w:lang w:val="es_ES" w:bidi="es_ES"/>
        </w:rPr>
      </w:r>
      <w:r>
        <w:rPr>
          <w:vertAlign w:val="superscript"/>
          <w:lang w:val="es_ES" w:bidi="es_ES"/>
        </w:rPr>
        <w:t>1</w:t>
      </w:r>
      <w:r>
        <w:rPr>
          <w:lang w:val="es_ES" w:bidi="es_ES"/>
        </w:rPr>
        <w:t xml:space="preserve"> Hablando apropiadamente, στίγμα[a] (D:8.55) y τύπος[a] (D:8.56) no son partes del cuerpo, pero pueden referirse a características del cuerpo que resultan de alguna fuerza u objeto externo y podrían, de acuerdo a esto, ser clasificadas en el Dominio 19 "Impacto Físico". Estas son, sin embargo, incluídas en este punto porque pueden referirse a algún tipo de cicatrices, que se hacen una característica permanente del cuerpo.</w:t>
      </w:r>
      <w:r>
        <w:rPr>
          <w:lang w:val="es_ES" w:bidi="es_ES"/>
        </w:rPr>
      </w:r>
      <w:r>
        <w:rPr>
          <w:lang w:val="es_ES" w:bidi="es_ES"/>
        </w:rPr>
      </w:r>
    </w:p>
    <w:p>
      <w:pPr/>
      <w:r>
        <w:rPr>
          <w:lang w:val="es_ES" w:bidi="es_ES"/>
        </w:rPr>
      </w:r>
    </w:p>
    <w:p>
      <w:pPr>
        <w:pStyle w:val="Heading2"/>
      </w:pPr>
      <w:r>
        <w:rPr>
          <w:lang w:val="es_ES" w:bidi="es_ES"/>
        </w:rPr>
        <w:t>τύπτω</w:t>
      </w:r>
      <w:r>
        <w:rPr>
          <w:lang w:val="es_ES" w:bidi="es_ES"/>
        </w:rPr>
      </w:r>
    </w:p>
    <w:p>
      <w:pPr>
        <w:pStyle w:val="Heading1"/>
      </w:pPr>
      <w:r>
        <w:rPr>
          <w:lang w:val="es_ES" w:bidi="es_ES"/>
        </w:rPr>
        <w:t>τύπτω</w:t>
      </w:r>
    </w:p>
    <w:p>
      <w:pPr/>
      <w:r>
        <w:rPr>
          <w:lang w:val="es_ES" w:bidi="es_ES"/>
        </w:rPr>
      </w:r>
      <w:r>
        <w:rPr>
          <w:lang w:val="es_ES" w:bidi="es_ES"/>
        </w:rPr>
        <w:t>τύπτω</w:t>
      </w:r>
      <w:r>
        <w:rPr>
          <w:lang w:val="es_ES" w:bidi="es_ES"/>
        </w:rPr>
        <w:t xml:space="preserve"> (</w:t>
      </w:r>
      <w:r>
        <w:rPr>
          <w:lang w:val="es_ES" w:bidi="es_ES"/>
        </w:rPr>
        <w:t>G5180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ἀντίτυπος</w:t>
      </w:r>
      <w:r>
        <w:rPr>
          <w:lang w:val="es_ES" w:bidi="es_ES"/>
        </w:rPr>
        <w:t xml:space="preserve"> · </w:t>
      </w:r>
      <w:r>
        <w:rPr>
          <w:lang w:val="es_ES" w:bidi="es_ES"/>
        </w:rPr>
        <w:t>ἐντυπόω</w:t>
      </w:r>
      <w:r>
        <w:rPr>
          <w:lang w:val="es_ES" w:bidi="es_ES"/>
        </w:rPr>
        <w:t xml:space="preserve"> · </w:t>
      </w:r>
      <w:r>
        <w:rPr>
          <w:lang w:val="es_ES" w:bidi="es_ES"/>
        </w:rPr>
        <w:t>τυμπανίζω</w:t>
      </w:r>
      <w:r>
        <w:rPr>
          <w:lang w:val="es_ES" w:bidi="es_ES"/>
        </w:rPr>
        <w:t xml:space="preserve"> · </w:t>
      </w:r>
      <w:r>
        <w:rPr>
          <w:lang w:val="es_ES" w:bidi="es_ES"/>
        </w:rPr>
        <w:t>τυπικῶς</w:t>
      </w:r>
      <w:r>
        <w:rPr>
          <w:lang w:val="es_ES" w:bidi="es_ES"/>
        </w:rPr>
        <w:t xml:space="preserve"> · </w:t>
      </w:r>
      <w:r>
        <w:rPr>
          <w:lang w:val="es_ES" w:bidi="es_ES"/>
        </w:rPr>
        <w:t>τύπος</w:t>
      </w:r>
      <w:r>
        <w:rPr>
          <w:lang w:val="es_ES" w:bidi="es_ES"/>
        </w:rPr>
        <w:t xml:space="preserve"> · </w:t>
      </w:r>
      <w:r>
        <w:rPr>
          <w:lang w:val="es_ES" w:bidi="es_ES"/>
        </w:rPr>
        <w:t>ὑποτύπωσις</w:t>
      </w:r>
    </w:p>
    <w:p>
      <w:pPr/>
      <w:r>
        <w:rPr>
          <w:lang w:val="es_ES" w:bidi="es_ES"/>
        </w:rPr>
      </w:r>
      <w:r>
        <w:rPr>
          <w:lang w:val="es_ES" w:bidi="es_ES"/>
        </w:rPr>
        <w:t>19.1</w:t>
      </w:r>
      <w:r>
        <w:rPr>
          <w:lang w:val="es_ES" w:bidi="es_ES"/>
        </w:rPr>
        <w:t xml:space="preserve"> · </w:t>
      </w:r>
      <w:r>
        <w:rPr>
          <w:lang w:val="es_ES" w:bidi="es_ES"/>
        </w:rPr>
        <w:t>Impacto Físico</w:t>
      </w:r>
      <w:r>
        <w:rPr>
          <w:lang w:val="es_ES" w:bidi="es_ES"/>
        </w:rPr>
        <w:t xml:space="preserve"> · </w:t>
      </w:r>
      <w:r>
        <w:rPr>
          <w:lang w:val="es_ES" w:bidi="es_ES"/>
        </w:rPr>
        <w:t>Golpear, Pegar</w:t>
      </w:r>
    </w:p>
    <w:p>
      <w:pPr/>
      <w:r>
        <w:rPr>
          <w:lang w:val="es_ES" w:bidi="es_ES"/>
        </w:rPr>
      </w:r>
      <w:r>
        <w:rPr>
          <w:lang w:val="es_ES" w:bidi="es_ES"/>
        </w:rPr>
        <w:t>golpear</w:t>
      </w:r>
      <w:r>
        <w:rPr>
          <w:lang w:val="es_ES" w:bidi="es_ES"/>
        </w:rPr>
        <w:t xml:space="preserve">, </w:t>
      </w:r>
      <w:r>
        <w:rPr>
          <w:lang w:val="es_ES" w:bidi="es_ES"/>
        </w:rPr>
        <w:t>pegar</w:t>
      </w:r>
      <w:r>
        <w:rPr>
          <w:lang w:val="es_ES" w:bidi="es_ES"/>
        </w:rPr>
        <w:t xml:space="preserve">, </w:t>
      </w:r>
      <w:r>
        <w:rPr>
          <w:lang w:val="es_ES" w:bidi="es_ES"/>
        </w:rPr>
        <w:t>atacar</w:t>
      </w:r>
      <w:r>
        <w:rPr>
          <w:lang w:val="es_ES" w:bidi="es_ES"/>
        </w:rPr>
        <w:t xml:space="preserve"> </w:t>
      </w:r>
      <w:r>
        <w:rPr>
          <w:lang w:val="es_ES" w:bidi="es_ES"/>
        </w:rPr>
        <w:t>golpear o pegarle a un objeto, una o más veces</w:t>
      </w:r>
      <w:r>
        <w:rPr>
          <w:lang w:val="es_ES" w:bidi="es_ES"/>
        </w:rPr>
        <w:t xml:space="preserve"> </w:t>
      </w:r>
      <w:r>
        <w:rPr>
          <w:lang w:val="es_ES" w:bidi="es_ES"/>
        </w:rPr>
        <w:t xml:space="preserve">Se debe notar que se puede usar el tiempo imperfecto de una acción repetida y, por lo tanto, la traducción "golpear". ἔτυπτεν τὸ στῆθος αὐτοῦ "él golpeó su pecho" </w:t>
      </w:r>
      <w:r>
        <w:rPr>
          <w:lang w:val="es_ES" w:bidi="es_ES"/>
        </w:rPr>
        <w:t>LUK 18:13</w:t>
      </w:r>
      <w:r>
        <w:rPr>
          <w:lang w:val="es_ES" w:bidi="es_ES"/>
        </w:rPr>
        <w:t xml:space="preserve">. La acción de "golpear el pecho" en </w:t>
      </w:r>
      <w:r>
        <w:rPr>
          <w:lang w:val="es_ES" w:bidi="es_ES"/>
        </w:rPr>
        <w:t>LUK 18:13</w:t>
      </w:r>
      <w:r>
        <w:rPr>
          <w:lang w:val="es_ES" w:bidi="es_ES"/>
        </w:rPr>
        <w:t xml:space="preserve"> es simbólica en el sentido de que tiene el significado de arrepentimiento y contrición. En otros idiomas, sin embargo, la expresión "golpear el pecho" podría constituir un símbolo de orgullo o adulación. En algunos idiomas, el equivalente a la expresión bíblica "golpear el pecho" es "golpear la cabeza" o "agarrarse el abdomen".</w:t>
      </w:r>
    </w:p>
    <w:p>
      <w:pPr/>
      <w:r>
        <w:rPr>
          <w:lang w:val="es_ES" w:bidi="es_ES"/>
        </w:rPr>
      </w:r>
      <w:r>
        <w:rPr>
          <w:lang w:val="es_ES" w:bidi="es_ES"/>
        </w:rPr>
        <w:t>MAT 24:49</w:t>
      </w:r>
      <w:r>
        <w:rPr>
          <w:lang w:val="es_ES" w:bidi="es_ES"/>
        </w:rPr>
        <w:t xml:space="preserve"> · </w:t>
      </w:r>
      <w:r>
        <w:rPr>
          <w:lang w:val="es_ES" w:bidi="es_ES"/>
        </w:rPr>
        <w:t>MAT 27:30</w:t>
      </w:r>
      <w:r>
        <w:rPr>
          <w:lang w:val="es_ES" w:bidi="es_ES"/>
        </w:rPr>
        <w:t xml:space="preserve"> · </w:t>
      </w:r>
      <w:r>
        <w:rPr>
          <w:lang w:val="es_ES" w:bidi="es_ES"/>
        </w:rPr>
        <w:t>MRK 15:19</w:t>
      </w:r>
      <w:r>
        <w:rPr>
          <w:lang w:val="es_ES" w:bidi="es_ES"/>
        </w:rPr>
        <w:t xml:space="preserve"> · </w:t>
      </w:r>
      <w:r>
        <w:rPr>
          <w:lang w:val="es_ES" w:bidi="es_ES"/>
        </w:rPr>
        <w:t>LUK 6:29</w:t>
      </w:r>
      <w:r>
        <w:rPr>
          <w:lang w:val="es_ES" w:bidi="es_ES"/>
        </w:rPr>
        <w:t xml:space="preserve"> · </w:t>
      </w:r>
      <w:r>
        <w:rPr>
          <w:lang w:val="es_ES" w:bidi="es_ES"/>
        </w:rPr>
        <w:t>LUK 12:45</w:t>
      </w:r>
      <w:r>
        <w:rPr>
          <w:lang w:val="es_ES" w:bidi="es_ES"/>
        </w:rPr>
        <w:t xml:space="preserve"> · </w:t>
      </w:r>
      <w:r>
        <w:rPr>
          <w:lang w:val="es_ES" w:bidi="es_ES"/>
        </w:rPr>
        <w:t>LUK 18:13</w:t>
      </w:r>
      <w:r>
        <w:rPr>
          <w:lang w:val="es_ES" w:bidi="es_ES"/>
        </w:rPr>
        <w:t xml:space="preserve"> · </w:t>
      </w:r>
      <w:r>
        <w:rPr>
          <w:lang w:val="es_ES" w:bidi="es_ES"/>
        </w:rPr>
        <w:t>LUK 23:48</w:t>
      </w:r>
      <w:r>
        <w:rPr>
          <w:lang w:val="es_ES" w:bidi="es_ES"/>
        </w:rPr>
        <w:t xml:space="preserve"> · </w:t>
      </w:r>
      <w:r>
        <w:rPr>
          <w:lang w:val="es_ES" w:bidi="es_ES"/>
        </w:rPr>
        <w:t>ACT 18:17</w:t>
      </w:r>
      <w:r>
        <w:rPr>
          <w:lang w:val="es_ES" w:bidi="es_ES"/>
        </w:rPr>
        <w:t xml:space="preserve"> · </w:t>
      </w:r>
      <w:r>
        <w:rPr>
          <w:lang w:val="es_ES" w:bidi="es_ES"/>
        </w:rPr>
        <w:t>ACT 21:32</w:t>
      </w:r>
      <w:r>
        <w:rPr>
          <w:lang w:val="es_ES" w:bidi="es_ES"/>
        </w:rPr>
        <w:t xml:space="preserve"> · </w:t>
      </w:r>
      <w:r>
        <w:rPr>
          <w:lang w:val="es_ES" w:bidi="es_ES"/>
        </w:rPr>
        <w:t>ACT 23:2</w:t>
      </w:r>
      <w:r>
        <w:rPr>
          <w:lang w:val="es_ES" w:bidi="es_ES"/>
        </w:rPr>
        <w:t xml:space="preserve"> · </w:t>
      </w:r>
      <w:r>
        <w:rPr>
          <w:lang w:val="es_ES" w:bidi="es_ES"/>
        </w:rPr>
        <w:t>ACT 23:3</w:t>
      </w:r>
      <w:r>
        <w:rPr>
          <w:lang w:val="es_ES" w:bidi="es_ES"/>
        </w:rPr>
        <w:t xml:space="preserve"> · </w:t>
      </w:r>
      <w:r>
        <w:rPr>
          <w:lang w:val="es_ES" w:bidi="es_ES"/>
        </w:rPr>
        <w:t>ACT 23:3</w:t>
      </w:r>
    </w:p>
    <w:p>
      <w:pPr/>
      <w:r>
        <w:rPr>
          <w:lang w:val="es_ES" w:bidi="es_ES"/>
        </w:rPr>
      </w:r>
      <w:r>
        <w:rPr>
          <w:lang w:val="es_ES" w:bidi="es_ES"/>
        </w:rPr>
        <w:t>20.15</w:t>
      </w:r>
      <w:r>
        <w:rPr>
          <w:lang w:val="es_ES" w:bidi="es_ES"/>
        </w:rPr>
        <w:t xml:space="preserve"> · </w:t>
      </w:r>
      <w:r>
        <w:rPr>
          <w:lang w:val="es_ES" w:bidi="es_ES"/>
        </w:rPr>
        <w:t>Violencia, Daño, Destrucción, Matanza</w:t>
      </w:r>
      <w:r>
        <w:rPr>
          <w:lang w:val="es_ES" w:bidi="es_ES"/>
        </w:rPr>
        <w:t xml:space="preserve"> · </w:t>
      </w:r>
      <w:r>
        <w:rPr>
          <w:lang w:val="es_ES" w:bidi="es_ES"/>
        </w:rPr>
        <w:t>Dañar, Herir</w:t>
      </w:r>
    </w:p>
    <w:p>
      <w:pPr/>
      <w:r>
        <w:rPr>
          <w:lang w:val="es_ES" w:bidi="es_ES"/>
        </w:rPr>
      </w:r>
      <w:r>
        <w:rPr>
          <w:lang w:val="es_ES" w:bidi="es_ES"/>
        </w:rPr>
        <w:t>herir</w:t>
      </w:r>
      <w:r>
        <w:rPr>
          <w:lang w:val="es_ES" w:bidi="es_ES"/>
        </w:rPr>
        <w:t xml:space="preserve">, </w:t>
      </w:r>
      <w:r>
        <w:rPr>
          <w:lang w:val="es_ES" w:bidi="es_ES"/>
        </w:rPr>
        <w:t>lesionar</w:t>
      </w:r>
      <w:r>
        <w:rPr>
          <w:lang w:val="es_ES" w:bidi="es_ES"/>
        </w:rPr>
        <w:t xml:space="preserve">, </w:t>
      </w:r>
      <w:r>
        <w:rPr>
          <w:lang w:val="es_ES" w:bidi="es_ES"/>
        </w:rPr>
        <w:t>hacer daño</w:t>
      </w:r>
      <w:r>
        <w:rPr>
          <w:lang w:val="es_ES" w:bidi="es_ES"/>
        </w:rPr>
        <w:t xml:space="preserve"> </w:t>
      </w:r>
      <w:r>
        <w:rPr>
          <w:lang w:val="es_ES" w:bidi="es_ES"/>
        </w:rPr>
        <w:t xml:space="preserve">(extensión figurativa del significado de </w:t>
      </w:r>
      <w:r>
        <w:rPr>
          <w:lang w:val="es_ES" w:bidi="es_ES"/>
        </w:rPr>
        <w:t>τύπτω</w:t>
      </w:r>
      <w:r>
        <w:rPr>
          <w:lang w:val="es_ES" w:bidi="es_ES"/>
        </w:rPr>
        <w:t xml:space="preserve">[a] 'golpear, pegar', </w:t>
      </w:r>
      <w:hyperlink r:id="rId80">
        <w:r>
          <w:rPr>
            <w:lang w:val="es_ES" w:bidi="es_ES"/>
          </w:rPr>
          <w:rPr>
            <w:color w:val="0000EE"/>
            <w:u w:val="single"/>
          </w:rPr>
          <w:t>19.1</w:t>
        </w:r>
      </w:hyperlink>
      <w:r>
        <w:rPr>
          <w:lang w:val="es_ES" w:bidi="es_ES"/>
        </w:rPr>
        <w:t>) causar un daño grave a, en un sentido psicológico</w:t>
      </w:r>
    </w:p>
    <w:p>
      <w:pPr/>
      <w:r>
        <w:rPr>
          <w:lang w:val="es_ES" w:bidi="es_ES"/>
        </w:rPr>
      </w:r>
      <w:r>
        <w:rPr>
          <w:lang w:val="es_ES" w:bidi="es_ES"/>
        </w:rPr>
        <w:t>1CO 8:12</w:t>
      </w:r>
      <w:r>
        <w:rPr>
          <w:lang w:val="es_ES" w:bidi="es_ES"/>
        </w:rPr>
      </w:r>
      <w:r>
        <w:rPr>
          <w:lang w:val="es_ES" w:bidi="es_ES"/>
        </w:rPr>
      </w:r>
    </w:p>
    <w:p>
      <w:pPr/>
      <w:r>
        <w:rPr>
          <w:lang w:val="es_ES" w:bidi="es_ES"/>
        </w:rPr>
      </w:r>
    </w:p>
    <w:p>
      <w:pPr>
        <w:pStyle w:val="Heading2"/>
      </w:pPr>
      <w:r>
        <w:rPr>
          <w:lang w:val="es_ES" w:bidi="es_ES"/>
        </w:rPr>
        <w:t>Τύραννος</w:t>
      </w:r>
      <w:r>
        <w:rPr>
          <w:lang w:val="es_ES" w:bidi="es_ES"/>
        </w:rPr>
      </w:r>
    </w:p>
    <w:p>
      <w:pPr>
        <w:pStyle w:val="Heading1"/>
      </w:pPr>
      <w:r>
        <w:rPr>
          <w:lang w:val="es_ES" w:bidi="es_ES"/>
        </w:rPr>
        <w:t>Τύραννος</w:t>
      </w:r>
    </w:p>
    <w:p>
      <w:pPr/>
      <w:r>
        <w:rPr>
          <w:lang w:val="es_ES" w:bidi="es_ES"/>
        </w:rPr>
      </w:r>
      <w:r>
        <w:rPr>
          <w:lang w:val="es_ES" w:bidi="es_ES"/>
        </w:rPr>
        <w:t>Τύραννος</w:t>
      </w:r>
      <w:r>
        <w:rPr>
          <w:lang w:val="es_ES" w:bidi="es_ES"/>
        </w:rPr>
        <w:t xml:space="preserve"> (</w:t>
      </w:r>
      <w:r>
        <w:rPr>
          <w:lang w:val="es_ES" w:bidi="es_ES"/>
        </w:rPr>
        <w:t>G5181</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93.368</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Tirano</w:t>
      </w:r>
      <w:r>
        <w:rPr>
          <w:lang w:val="es_ES" w:bidi="es_ES"/>
        </w:rPr>
        <w:t xml:space="preserve"> </w:t>
      </w:r>
      <w:r>
        <w:rPr>
          <w:lang w:val="es_ES" w:bidi="es_ES"/>
        </w:rPr>
        <w:t>un efesio, en cuya escuela Pablo enseñaba</w:t>
      </w:r>
    </w:p>
    <w:p>
      <w:pPr/>
      <w:r>
        <w:rPr>
          <w:lang w:val="es_ES" w:bidi="es_ES"/>
        </w:rPr>
      </w:r>
      <w:r>
        <w:rPr>
          <w:lang w:val="es_ES" w:bidi="es_ES"/>
        </w:rPr>
        <w:t>ACT 19:9</w:t>
      </w:r>
      <w:r>
        <w:rPr>
          <w:lang w:val="es_ES" w:bidi="es_ES"/>
        </w:rPr>
      </w:r>
      <w:r>
        <w:rPr>
          <w:lang w:val="es_ES" w:bidi="es_ES"/>
        </w:rPr>
      </w:r>
    </w:p>
    <w:p>
      <w:pPr/>
      <w:r>
        <w:rPr>
          <w:lang w:val="es_ES" w:bidi="es_ES"/>
        </w:rPr>
      </w:r>
    </w:p>
    <w:p>
      <w:pPr>
        <w:pStyle w:val="Heading2"/>
      </w:pPr>
      <w:r>
        <w:rPr>
          <w:lang w:val="es_ES" w:bidi="es_ES"/>
        </w:rPr>
        <w:t>τυρβάζομαι</w:t>
      </w:r>
      <w:r>
        <w:rPr>
          <w:lang w:val="es_ES" w:bidi="es_ES"/>
        </w:rPr>
      </w:r>
    </w:p>
    <w:p>
      <w:pPr>
        <w:pStyle w:val="Heading1"/>
      </w:pPr>
      <w:r>
        <w:rPr>
          <w:lang w:val="es_ES" w:bidi="es_ES"/>
        </w:rPr>
        <w:t>τυρβάζομαι</w:t>
      </w:r>
    </w:p>
    <w:p>
      <w:pPr/>
      <w:r>
        <w:rPr>
          <w:lang w:val="es_ES" w:bidi="es_ES"/>
        </w:rPr>
      </w:r>
      <w:r>
        <w:rPr>
          <w:lang w:val="es_ES" w:bidi="es_ES"/>
        </w:rPr>
        <w:t>τυρβάζομαι</w:t>
      </w:r>
    </w:p>
    <w:p>
      <w:pPr/>
      <w:r>
        <w:rPr>
          <w:lang w:val="es_ES" w:bidi="es_ES"/>
        </w:rPr>
      </w:r>
      <w:r>
        <w:rPr>
          <w:lang w:val="es_ES" w:bidi="es_ES"/>
        </w:rPr>
        <w:t>verbe</w:t>
      </w:r>
    </w:p>
    <w:p>
      <w:pPr/>
      <w:r>
        <w:rPr>
          <w:lang w:val="es_ES" w:bidi="es_ES"/>
        </w:rPr>
      </w:r>
      <w:r>
        <w:rPr>
          <w:lang w:val="es_ES" w:bidi="es_ES"/>
        </w:rPr>
        <w:t>25.234</w:t>
      </w:r>
      <w:r>
        <w:rPr>
          <w:lang w:val="es_ES" w:bidi="es_ES"/>
        </w:rPr>
        <w:t xml:space="preserve"> · </w:t>
      </w:r>
      <w:r>
        <w:rPr>
          <w:lang w:val="es_ES" w:bidi="es_ES"/>
        </w:rPr>
        <w:t>Actitudes y Emociones</w:t>
      </w:r>
      <w:r>
        <w:rPr>
          <w:lang w:val="es_ES" w:bidi="es_ES"/>
        </w:rPr>
        <w:t xml:space="preserve"> · </w:t>
      </w:r>
      <w:r>
        <w:rPr>
          <w:lang w:val="es_ES" w:bidi="es_ES"/>
        </w:rPr>
        <w:t>Preocupación, Ansiedad, Angustia, Paz</w:t>
      </w:r>
    </w:p>
    <w:p>
      <w:pPr/>
      <w:r>
        <w:rPr>
          <w:lang w:val="es_ES" w:bidi="es_ES"/>
        </w:rPr>
      </w:r>
      <w:r>
        <w:rPr>
          <w:lang w:val="es_ES" w:bidi="es_ES"/>
        </w:rPr>
        <w:t>estar turbado</w:t>
      </w:r>
      <w:r>
        <w:rPr>
          <w:lang w:val="es_ES" w:bidi="es_ES"/>
        </w:rPr>
        <w:t xml:space="preserve">, </w:t>
      </w:r>
      <w:r>
        <w:rPr>
          <w:lang w:val="es_ES" w:bidi="es_ES"/>
        </w:rPr>
        <w:t>estar angustiado</w:t>
      </w:r>
      <w:r>
        <w:rPr>
          <w:lang w:val="es_ES" w:bidi="es_ES"/>
        </w:rPr>
        <w:t xml:space="preserve">, </w:t>
      </w:r>
      <w:r>
        <w:rPr>
          <w:lang w:val="es_ES" w:bidi="es_ES"/>
        </w:rPr>
        <w:t>estar pertubado</w:t>
      </w:r>
      <w:r>
        <w:rPr>
          <w:lang w:val="es_ES" w:bidi="es_ES"/>
        </w:rPr>
        <w:t xml:space="preserve"> </w:t>
      </w:r>
      <w:r>
        <w:rPr>
          <w:lang w:val="es_ES" w:bidi="es_ES"/>
        </w:rPr>
        <w:t>estar emocionalmente alterado por alguna preocupación o ansiedad</w:t>
      </w:r>
      <w:r>
        <w:rPr>
          <w:lang w:val="es_ES" w:bidi="es_ES"/>
        </w:rPr>
        <w:t xml:space="preserve"> </w:t>
      </w:r>
      <w:r>
        <w:rPr>
          <w:lang w:val="es_ES" w:bidi="es_ES"/>
        </w:rPr>
        <w:t xml:space="preserve">Esta palabra se encuentra como una variante de lectura: μεριμνᾷς καὶ τυρβάζω "estás preocupada e inquieta" </w:t>
      </w:r>
      <w:r>
        <w:rPr>
          <w:lang w:val="es_ES" w:bidi="es_ES"/>
        </w:rPr>
        <w:t>LUK 10:41</w:t>
      </w:r>
      <w:r>
        <w:rPr>
          <w:lang w:val="es_ES" w:bidi="es_ES"/>
        </w:rPr>
        <w:t xml:space="preserve"> (aparato).</w:t>
      </w:r>
    </w:p>
    <w:p>
      <w:pPr/>
      <w:r>
        <w:rPr>
          <w:lang w:val="es_ES" w:bidi="es_ES"/>
        </w:rPr>
      </w:r>
      <w:r>
        <w:rPr>
          <w:lang w:val="es_ES" w:bidi="es_ES"/>
        </w:rPr>
        <w:t>LUK 10:41</w:t>
      </w:r>
      <w:r>
        <w:rPr>
          <w:lang w:val="es_ES" w:bidi="es_ES"/>
        </w:rPr>
      </w:r>
      <w:r>
        <w:rPr>
          <w:lang w:val="es_ES" w:bidi="es_ES"/>
        </w:rPr>
      </w:r>
    </w:p>
    <w:p>
      <w:pPr/>
      <w:r>
        <w:rPr>
          <w:lang w:val="es_ES" w:bidi="es_ES"/>
        </w:rPr>
      </w:r>
    </w:p>
    <w:p>
      <w:pPr>
        <w:pStyle w:val="Heading2"/>
      </w:pPr>
      <w:r>
        <w:rPr>
          <w:lang w:val="es_ES" w:bidi="es_ES"/>
        </w:rPr>
        <w:t>Τύριος</w:t>
      </w:r>
      <w:r>
        <w:rPr>
          <w:lang w:val="es_ES" w:bidi="es_ES"/>
        </w:rPr>
      </w:r>
    </w:p>
    <w:p>
      <w:pPr>
        <w:pStyle w:val="Heading1"/>
      </w:pPr>
      <w:r>
        <w:rPr>
          <w:lang w:val="es_ES" w:bidi="es_ES"/>
        </w:rPr>
        <w:t>Τύριος</w:t>
      </w:r>
    </w:p>
    <w:p>
      <w:pPr/>
      <w:r>
        <w:rPr>
          <w:lang w:val="es_ES" w:bidi="es_ES"/>
        </w:rPr>
      </w:r>
      <w:r>
        <w:rPr>
          <w:lang w:val="es_ES" w:bidi="es_ES"/>
        </w:rPr>
        <w:t>Τύριος</w:t>
      </w:r>
      <w:r>
        <w:rPr>
          <w:lang w:val="es_ES" w:bidi="es_ES"/>
        </w:rPr>
        <w:t xml:space="preserve"> (</w:t>
      </w:r>
      <w:r>
        <w:rPr>
          <w:lang w:val="es_ES" w:bidi="es_ES"/>
        </w:rPr>
        <w:t>G5183</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93.601</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de Tiro</w:t>
      </w:r>
      <w:r>
        <w:rPr>
          <w:lang w:val="es_ES" w:bidi="es_ES"/>
        </w:rPr>
        <w:t xml:space="preserve"> </w:t>
      </w:r>
      <w:r>
        <w:rPr>
          <w:lang w:val="es_ES" w:bidi="es_ES"/>
        </w:rPr>
        <w:t xml:space="preserve">(derivado de </w:t>
      </w:r>
      <w:r>
        <w:rPr>
          <w:lang w:val="es_ES" w:bidi="es_ES"/>
        </w:rPr>
        <w:t>Τύρος</w:t>
      </w:r>
      <w:r>
        <w:rPr>
          <w:lang w:val="es_ES" w:bidi="es_ES"/>
        </w:rPr>
        <w:t xml:space="preserve"> 'Tiro', </w:t>
      </w:r>
      <w:hyperlink r:id="rId81">
        <w:r>
          <w:rPr>
            <w:lang w:val="es_ES" w:bidi="es_ES"/>
          </w:rPr>
          <w:rPr>
            <w:color w:val="0000EE"/>
            <w:u w:val="single"/>
          </w:rPr>
          <w:t>93.602</w:t>
        </w:r>
      </w:hyperlink>
      <w:r>
        <w:rPr>
          <w:lang w:val="es_ES" w:bidi="es_ES"/>
        </w:rPr>
        <w:t>) persona que vive o es nativa de Tiro</w:t>
      </w:r>
    </w:p>
    <w:p>
      <w:pPr/>
      <w:r>
        <w:rPr>
          <w:lang w:val="es_ES" w:bidi="es_ES"/>
        </w:rPr>
      </w:r>
      <w:r>
        <w:rPr>
          <w:lang w:val="es_ES" w:bidi="es_ES"/>
        </w:rPr>
        <w:t>ACT 12:20</w:t>
      </w:r>
      <w:r>
        <w:rPr>
          <w:lang w:val="es_ES" w:bidi="es_ES"/>
        </w:rPr>
      </w:r>
      <w:r>
        <w:rPr>
          <w:lang w:val="es_ES" w:bidi="es_ES"/>
        </w:rPr>
      </w:r>
    </w:p>
    <w:p>
      <w:pPr/>
      <w:r>
        <w:rPr>
          <w:lang w:val="es_ES" w:bidi="es_ES"/>
        </w:rPr>
      </w:r>
    </w:p>
    <w:p>
      <w:pPr>
        <w:pStyle w:val="Heading2"/>
      </w:pPr>
      <w:r>
        <w:rPr>
          <w:lang w:val="es_ES" w:bidi="es_ES"/>
        </w:rPr>
        <w:t>Τύρος</w:t>
      </w:r>
      <w:r>
        <w:rPr>
          <w:lang w:val="es_ES" w:bidi="es_ES"/>
        </w:rPr>
      </w:r>
    </w:p>
    <w:p>
      <w:pPr>
        <w:pStyle w:val="Heading1"/>
      </w:pPr>
      <w:r>
        <w:rPr>
          <w:lang w:val="es_ES" w:bidi="es_ES"/>
        </w:rPr>
        <w:t>Τύρος</w:t>
      </w:r>
    </w:p>
    <w:p>
      <w:pPr/>
      <w:r>
        <w:rPr>
          <w:lang w:val="es_ES" w:bidi="es_ES"/>
        </w:rPr>
      </w:r>
      <w:r>
        <w:rPr>
          <w:lang w:val="es_ES" w:bidi="es_ES"/>
        </w:rPr>
        <w:t>Τύρος</w:t>
      </w:r>
      <w:r>
        <w:rPr>
          <w:lang w:val="es_ES" w:bidi="es_ES"/>
        </w:rPr>
        <w:t xml:space="preserve"> (</w:t>
      </w:r>
      <w:r>
        <w:rPr>
          <w:lang w:val="es_ES" w:bidi="es_ES"/>
        </w:rPr>
        <w:t>G5184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93.602</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Tiro</w:t>
      </w:r>
      <w:r>
        <w:rPr>
          <w:lang w:val="es_ES" w:bidi="es_ES"/>
        </w:rPr>
        <w:t xml:space="preserve"> </w:t>
      </w:r>
      <w:r>
        <w:rPr>
          <w:lang w:val="es_ES" w:bidi="es_ES"/>
        </w:rPr>
        <w:t>ciudad en la costa fenicia</w:t>
      </w:r>
    </w:p>
    <w:p>
      <w:pPr/>
      <w:r>
        <w:rPr>
          <w:lang w:val="es_ES" w:bidi="es_ES"/>
        </w:rPr>
      </w:r>
      <w:r>
        <w:rPr>
          <w:lang w:val="es_ES" w:bidi="es_ES"/>
        </w:rPr>
        <w:t>MAT 11:21</w:t>
      </w:r>
      <w:r>
        <w:rPr>
          <w:lang w:val="es_ES" w:bidi="es_ES"/>
        </w:rPr>
        <w:t xml:space="preserve"> · </w:t>
      </w:r>
      <w:r>
        <w:rPr>
          <w:lang w:val="es_ES" w:bidi="es_ES"/>
        </w:rPr>
        <w:t>MAT 11:22</w:t>
      </w:r>
      <w:r>
        <w:rPr>
          <w:lang w:val="es_ES" w:bidi="es_ES"/>
        </w:rPr>
        <w:t xml:space="preserve"> · </w:t>
      </w:r>
      <w:r>
        <w:rPr>
          <w:lang w:val="es_ES" w:bidi="es_ES"/>
        </w:rPr>
        <w:t>MAT 15:21</w:t>
      </w:r>
      <w:r>
        <w:rPr>
          <w:lang w:val="es_ES" w:bidi="es_ES"/>
        </w:rPr>
        <w:t xml:space="preserve"> · </w:t>
      </w:r>
      <w:r>
        <w:rPr>
          <w:lang w:val="es_ES" w:bidi="es_ES"/>
        </w:rPr>
        <w:t>MRK 3:8</w:t>
      </w:r>
      <w:r>
        <w:rPr>
          <w:lang w:val="es_ES" w:bidi="es_ES"/>
        </w:rPr>
        <w:t xml:space="preserve"> · </w:t>
      </w:r>
      <w:r>
        <w:rPr>
          <w:lang w:val="es_ES" w:bidi="es_ES"/>
        </w:rPr>
        <w:t>MRK 7:24</w:t>
      </w:r>
      <w:r>
        <w:rPr>
          <w:lang w:val="es_ES" w:bidi="es_ES"/>
        </w:rPr>
        <w:t xml:space="preserve"> · </w:t>
      </w:r>
      <w:r>
        <w:rPr>
          <w:lang w:val="es_ES" w:bidi="es_ES"/>
        </w:rPr>
        <w:t>MRK 7:31</w:t>
      </w:r>
      <w:r>
        <w:rPr>
          <w:lang w:val="es_ES" w:bidi="es_ES"/>
        </w:rPr>
        <w:t xml:space="preserve"> · </w:t>
      </w:r>
      <w:r>
        <w:rPr>
          <w:lang w:val="es_ES" w:bidi="es_ES"/>
        </w:rPr>
        <w:t>LUK 6:17</w:t>
      </w:r>
      <w:r>
        <w:rPr>
          <w:lang w:val="es_ES" w:bidi="es_ES"/>
        </w:rPr>
        <w:t xml:space="preserve"> · </w:t>
      </w:r>
      <w:r>
        <w:rPr>
          <w:lang w:val="es_ES" w:bidi="es_ES"/>
        </w:rPr>
        <w:t>LUK 10:13</w:t>
      </w:r>
      <w:r>
        <w:rPr>
          <w:lang w:val="es_ES" w:bidi="es_ES"/>
        </w:rPr>
        <w:t xml:space="preserve"> · </w:t>
      </w:r>
      <w:r>
        <w:rPr>
          <w:lang w:val="es_ES" w:bidi="es_ES"/>
        </w:rPr>
        <w:t>LUK 10:14</w:t>
      </w:r>
      <w:r>
        <w:rPr>
          <w:lang w:val="es_ES" w:bidi="es_ES"/>
        </w:rPr>
        <w:t xml:space="preserve"> · </w:t>
      </w:r>
      <w:r>
        <w:rPr>
          <w:lang w:val="es_ES" w:bidi="es_ES"/>
        </w:rPr>
        <w:t>ACT 21:3</w:t>
      </w:r>
      <w:r>
        <w:rPr>
          <w:lang w:val="es_ES" w:bidi="es_ES"/>
        </w:rPr>
        <w:t xml:space="preserve"> · </w:t>
      </w:r>
      <w:r>
        <w:rPr>
          <w:lang w:val="es_ES" w:bidi="es_ES"/>
        </w:rPr>
        <w:t>ACT 21:7</w:t>
      </w:r>
      <w:r>
        <w:rPr>
          <w:lang w:val="es_ES" w:bidi="es_ES"/>
        </w:rPr>
      </w:r>
      <w:r>
        <w:rPr>
          <w:lang w:val="es_ES" w:bidi="es_ES"/>
        </w:rPr>
      </w:r>
    </w:p>
    <w:p>
      <w:pPr/>
      <w:r>
        <w:rPr>
          <w:lang w:val="es_ES" w:bidi="es_ES"/>
        </w:rPr>
      </w:r>
    </w:p>
    <w:p>
      <w:pPr>
        <w:pStyle w:val="Heading2"/>
      </w:pPr>
      <w:r>
        <w:rPr>
          <w:lang w:val="es_ES" w:bidi="es_ES"/>
        </w:rPr>
        <w:t>τυφλός</w:t>
      </w:r>
      <w:r>
        <w:rPr>
          <w:lang w:val="es_ES" w:bidi="es_ES"/>
        </w:rPr>
      </w:r>
    </w:p>
    <w:p>
      <w:pPr>
        <w:pStyle w:val="Heading1"/>
      </w:pPr>
      <w:r>
        <w:rPr>
          <w:lang w:val="es_ES" w:bidi="es_ES"/>
        </w:rPr>
        <w:t>τυφλός</w:t>
      </w:r>
    </w:p>
    <w:p>
      <w:pPr/>
      <w:r>
        <w:rPr>
          <w:lang w:val="es_ES" w:bidi="es_ES"/>
        </w:rPr>
      </w:r>
      <w:r>
        <w:rPr>
          <w:lang w:val="es_ES" w:bidi="es_ES"/>
        </w:rPr>
        <w:t>τυφλός</w:t>
      </w:r>
      <w:r>
        <w:rPr>
          <w:lang w:val="es_ES" w:bidi="es_ES"/>
        </w:rPr>
        <w:t xml:space="preserve"> (</w:t>
      </w:r>
      <w:r>
        <w:rPr>
          <w:lang w:val="es_ES" w:bidi="es_ES"/>
        </w:rPr>
        <w:t>G5185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τυφλόω</w:t>
      </w:r>
    </w:p>
    <w:p>
      <w:pPr/>
      <w:r>
        <w:rPr>
          <w:lang w:val="es_ES" w:bidi="es_ES"/>
        </w:rPr>
      </w:r>
      <w:r>
        <w:rPr>
          <w:lang w:val="es_ES" w:bidi="es_ES"/>
        </w:rPr>
        <w:t>24.38</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no poder ver</w:t>
      </w:r>
      <w:r>
        <w:rPr>
          <w:lang w:val="es_ES" w:bidi="es_ES"/>
        </w:rPr>
        <w:t xml:space="preserve">, </w:t>
      </w:r>
      <w:r>
        <w:rPr>
          <w:lang w:val="es_ES" w:bidi="es_ES"/>
        </w:rPr>
        <w:t>ciego</w:t>
      </w:r>
      <w:r>
        <w:rPr>
          <w:lang w:val="es_ES" w:bidi="es_ES"/>
        </w:rPr>
        <w:t xml:space="preserve"> </w:t>
      </w:r>
      <w:r>
        <w:rPr>
          <w:lang w:val="es_ES" w:bidi="es_ES"/>
        </w:rPr>
        <w:t>pertinente a no poder ver</w:t>
      </w:r>
    </w:p>
    <w:p>
      <w:pPr/>
      <w:r>
        <w:rPr>
          <w:lang w:val="es_ES" w:bidi="es_ES"/>
        </w:rPr>
      </w:r>
      <w:r>
        <w:rPr>
          <w:lang w:val="es_ES" w:bidi="es_ES"/>
        </w:rPr>
        <w:t>MAT 9:27</w:t>
      </w:r>
      <w:r>
        <w:rPr>
          <w:lang w:val="es_ES" w:bidi="es_ES"/>
        </w:rPr>
        <w:t xml:space="preserve"> · </w:t>
      </w:r>
      <w:r>
        <w:rPr>
          <w:lang w:val="es_ES" w:bidi="es_ES"/>
        </w:rPr>
        <w:t>MAT 9:28</w:t>
      </w:r>
      <w:r>
        <w:rPr>
          <w:lang w:val="es_ES" w:bidi="es_ES"/>
        </w:rPr>
        <w:t xml:space="preserve"> · </w:t>
      </w:r>
      <w:r>
        <w:rPr>
          <w:lang w:val="es_ES" w:bidi="es_ES"/>
        </w:rPr>
        <w:t>MAT 11:5</w:t>
      </w:r>
      <w:r>
        <w:rPr>
          <w:lang w:val="es_ES" w:bidi="es_ES"/>
        </w:rPr>
        <w:t xml:space="preserve"> · </w:t>
      </w:r>
      <w:r>
        <w:rPr>
          <w:lang w:val="es_ES" w:bidi="es_ES"/>
        </w:rPr>
        <w:t>MAT 12:22</w:t>
      </w:r>
      <w:r>
        <w:rPr>
          <w:lang w:val="es_ES" w:bidi="es_ES"/>
        </w:rPr>
        <w:t xml:space="preserve"> · </w:t>
      </w:r>
      <w:r>
        <w:rPr>
          <w:lang w:val="es_ES" w:bidi="es_ES"/>
        </w:rPr>
        <w:t>MAT 15:14</w:t>
      </w:r>
      <w:r>
        <w:rPr>
          <w:lang w:val="es_ES" w:bidi="es_ES"/>
        </w:rPr>
        <w:t xml:space="preserve"> · </w:t>
      </w:r>
      <w:r>
        <w:rPr>
          <w:lang w:val="es_ES" w:bidi="es_ES"/>
        </w:rPr>
        <w:t>MAT 15:14</w:t>
      </w:r>
      <w:r>
        <w:rPr>
          <w:lang w:val="es_ES" w:bidi="es_ES"/>
        </w:rPr>
        <w:t xml:space="preserve"> · </w:t>
      </w:r>
      <w:r>
        <w:rPr>
          <w:lang w:val="es_ES" w:bidi="es_ES"/>
        </w:rPr>
        <w:t>MAT 15:30</w:t>
      </w:r>
      <w:r>
        <w:rPr>
          <w:lang w:val="es_ES" w:bidi="es_ES"/>
        </w:rPr>
        <w:t xml:space="preserve"> · </w:t>
      </w:r>
      <w:r>
        <w:rPr>
          <w:lang w:val="es_ES" w:bidi="es_ES"/>
        </w:rPr>
        <w:t>MAT 15:31</w:t>
      </w:r>
      <w:r>
        <w:rPr>
          <w:lang w:val="es_ES" w:bidi="es_ES"/>
        </w:rPr>
        <w:t xml:space="preserve"> · </w:t>
      </w:r>
      <w:r>
        <w:rPr>
          <w:lang w:val="es_ES" w:bidi="es_ES"/>
        </w:rPr>
        <w:t>MAT 20:30</w:t>
      </w:r>
      <w:r>
        <w:rPr>
          <w:lang w:val="es_ES" w:bidi="es_ES"/>
        </w:rPr>
        <w:t xml:space="preserve"> · </w:t>
      </w:r>
      <w:r>
        <w:rPr>
          <w:lang w:val="es_ES" w:bidi="es_ES"/>
        </w:rPr>
        <w:t>MAT 21:14</w:t>
      </w:r>
      <w:r>
        <w:rPr>
          <w:lang w:val="es_ES" w:bidi="es_ES"/>
        </w:rPr>
        <w:t xml:space="preserve"> · </w:t>
      </w:r>
      <w:r>
        <w:rPr>
          <w:lang w:val="es_ES" w:bidi="es_ES"/>
        </w:rPr>
        <w:t>MRK 8:22</w:t>
      </w:r>
      <w:r>
        <w:rPr>
          <w:lang w:val="es_ES" w:bidi="es_ES"/>
        </w:rPr>
        <w:t xml:space="preserve"> · </w:t>
      </w:r>
      <w:r>
        <w:rPr>
          <w:lang w:val="es_ES" w:bidi="es_ES"/>
        </w:rPr>
        <w:t>MRK 8:23</w:t>
      </w:r>
      <w:r>
        <w:rPr>
          <w:lang w:val="es_ES" w:bidi="es_ES"/>
        </w:rPr>
        <w:t xml:space="preserve"> · </w:t>
      </w:r>
      <w:r>
        <w:rPr>
          <w:lang w:val="es_ES" w:bidi="es_ES"/>
        </w:rPr>
        <w:t>MRK 10:46</w:t>
      </w:r>
      <w:r>
        <w:rPr>
          <w:lang w:val="es_ES" w:bidi="es_ES"/>
        </w:rPr>
        <w:t xml:space="preserve"> · </w:t>
      </w:r>
      <w:r>
        <w:rPr>
          <w:lang w:val="es_ES" w:bidi="es_ES"/>
        </w:rPr>
        <w:t>MRK 10:49</w:t>
      </w:r>
      <w:r>
        <w:rPr>
          <w:lang w:val="es_ES" w:bidi="es_ES"/>
        </w:rPr>
        <w:t xml:space="preserve"> · </w:t>
      </w:r>
      <w:r>
        <w:rPr>
          <w:lang w:val="es_ES" w:bidi="es_ES"/>
        </w:rPr>
        <w:t>MRK 10:51</w:t>
      </w:r>
      <w:r>
        <w:rPr>
          <w:lang w:val="es_ES" w:bidi="es_ES"/>
        </w:rPr>
        <w:t xml:space="preserve"> · </w:t>
      </w:r>
      <w:r>
        <w:rPr>
          <w:lang w:val="es_ES" w:bidi="es_ES"/>
        </w:rPr>
        <w:t>LUK 4:18</w:t>
      </w:r>
      <w:r>
        <w:rPr>
          <w:lang w:val="es_ES" w:bidi="es_ES"/>
        </w:rPr>
        <w:t xml:space="preserve"> · </w:t>
      </w:r>
      <w:r>
        <w:rPr>
          <w:lang w:val="es_ES" w:bidi="es_ES"/>
        </w:rPr>
        <w:t>LUK 6:39</w:t>
      </w:r>
      <w:r>
        <w:rPr>
          <w:lang w:val="es_ES" w:bidi="es_ES"/>
        </w:rPr>
        <w:t xml:space="preserve"> · </w:t>
      </w:r>
      <w:r>
        <w:rPr>
          <w:lang w:val="es_ES" w:bidi="es_ES"/>
        </w:rPr>
        <w:t>LUK 6:39</w:t>
      </w:r>
      <w:r>
        <w:rPr>
          <w:lang w:val="es_ES" w:bidi="es_ES"/>
        </w:rPr>
        <w:t xml:space="preserve"> · </w:t>
      </w:r>
      <w:r>
        <w:rPr>
          <w:lang w:val="es_ES" w:bidi="es_ES"/>
        </w:rPr>
        <w:t>LUK 7:21</w:t>
      </w:r>
      <w:r>
        <w:rPr>
          <w:lang w:val="es_ES" w:bidi="es_ES"/>
        </w:rPr>
        <w:t xml:space="preserve"> · </w:t>
      </w:r>
      <w:r>
        <w:rPr>
          <w:lang w:val="es_ES" w:bidi="es_ES"/>
        </w:rPr>
        <w:t>LUK 7:22</w:t>
      </w:r>
      <w:r>
        <w:rPr>
          <w:lang w:val="es_ES" w:bidi="es_ES"/>
        </w:rPr>
        <w:t xml:space="preserve"> · </w:t>
      </w:r>
      <w:r>
        <w:rPr>
          <w:lang w:val="es_ES" w:bidi="es_ES"/>
        </w:rPr>
        <w:t>LUK 14:13</w:t>
      </w:r>
      <w:r>
        <w:rPr>
          <w:lang w:val="es_ES" w:bidi="es_ES"/>
        </w:rPr>
        <w:t xml:space="preserve"> · </w:t>
      </w:r>
      <w:r>
        <w:rPr>
          <w:lang w:val="es_ES" w:bidi="es_ES"/>
        </w:rPr>
        <w:t>LUK 14:21</w:t>
      </w:r>
      <w:r>
        <w:rPr>
          <w:lang w:val="es_ES" w:bidi="es_ES"/>
        </w:rPr>
        <w:t xml:space="preserve"> · </w:t>
      </w:r>
      <w:r>
        <w:rPr>
          <w:lang w:val="es_ES" w:bidi="es_ES"/>
        </w:rPr>
        <w:t>LUK 18:35</w:t>
      </w:r>
      <w:r>
        <w:rPr>
          <w:lang w:val="es_ES" w:bidi="es_ES"/>
        </w:rPr>
        <w:t xml:space="preserve"> · </w:t>
      </w:r>
      <w:r>
        <w:rPr>
          <w:lang w:val="es_ES" w:bidi="es_ES"/>
        </w:rPr>
        <w:t>JHN 5:3</w:t>
      </w:r>
      <w:r>
        <w:rPr>
          <w:lang w:val="es_ES" w:bidi="es_ES"/>
        </w:rPr>
        <w:t xml:space="preserve"> · </w:t>
      </w:r>
      <w:r>
        <w:rPr>
          <w:lang w:val="es_ES" w:bidi="es_ES"/>
        </w:rPr>
        <w:t>JHN 9:1</w:t>
      </w:r>
      <w:r>
        <w:rPr>
          <w:lang w:val="es_ES" w:bidi="es_ES"/>
        </w:rPr>
        <w:t xml:space="preserve"> · </w:t>
      </w:r>
      <w:r>
        <w:rPr>
          <w:lang w:val="es_ES" w:bidi="es_ES"/>
        </w:rPr>
        <w:t>JHN 9:2</w:t>
      </w:r>
      <w:r>
        <w:rPr>
          <w:lang w:val="es_ES" w:bidi="es_ES"/>
        </w:rPr>
        <w:t xml:space="preserve"> · </w:t>
      </w:r>
      <w:r>
        <w:rPr>
          <w:lang w:val="es_ES" w:bidi="es_ES"/>
        </w:rPr>
        <w:t>JHN 9:13</w:t>
      </w:r>
      <w:r>
        <w:rPr>
          <w:lang w:val="es_ES" w:bidi="es_ES"/>
        </w:rPr>
        <w:t xml:space="preserve"> · </w:t>
      </w:r>
      <w:r>
        <w:rPr>
          <w:lang w:val="es_ES" w:bidi="es_ES"/>
        </w:rPr>
        <w:t>JHN 9:17</w:t>
      </w:r>
      <w:r>
        <w:rPr>
          <w:lang w:val="es_ES" w:bidi="es_ES"/>
        </w:rPr>
        <w:t xml:space="preserve"> · </w:t>
      </w:r>
      <w:r>
        <w:rPr>
          <w:lang w:val="es_ES" w:bidi="es_ES"/>
        </w:rPr>
        <w:t>JHN 9:18</w:t>
      </w:r>
      <w:r>
        <w:rPr>
          <w:lang w:val="es_ES" w:bidi="es_ES"/>
        </w:rPr>
        <w:t xml:space="preserve"> · </w:t>
      </w:r>
      <w:r>
        <w:rPr>
          <w:lang w:val="es_ES" w:bidi="es_ES"/>
        </w:rPr>
        <w:t>JHN 9:19</w:t>
      </w:r>
      <w:r>
        <w:rPr>
          <w:lang w:val="es_ES" w:bidi="es_ES"/>
        </w:rPr>
        <w:t xml:space="preserve"> · </w:t>
      </w:r>
      <w:r>
        <w:rPr>
          <w:lang w:val="es_ES" w:bidi="es_ES"/>
        </w:rPr>
        <w:t>JHN 9:20</w:t>
      </w:r>
      <w:r>
        <w:rPr>
          <w:lang w:val="es_ES" w:bidi="es_ES"/>
        </w:rPr>
        <w:t xml:space="preserve"> · </w:t>
      </w:r>
      <w:r>
        <w:rPr>
          <w:lang w:val="es_ES" w:bidi="es_ES"/>
        </w:rPr>
        <w:t>JHN 9:24</w:t>
      </w:r>
      <w:r>
        <w:rPr>
          <w:lang w:val="es_ES" w:bidi="es_ES"/>
        </w:rPr>
        <w:t xml:space="preserve"> · </w:t>
      </w:r>
      <w:r>
        <w:rPr>
          <w:lang w:val="es_ES" w:bidi="es_ES"/>
        </w:rPr>
        <w:t>JHN 9:25</w:t>
      </w:r>
      <w:r>
        <w:rPr>
          <w:lang w:val="es_ES" w:bidi="es_ES"/>
        </w:rPr>
        <w:t xml:space="preserve"> · </w:t>
      </w:r>
      <w:r>
        <w:rPr>
          <w:lang w:val="es_ES" w:bidi="es_ES"/>
        </w:rPr>
        <w:t>JHN 9:32</w:t>
      </w:r>
      <w:r>
        <w:rPr>
          <w:lang w:val="es_ES" w:bidi="es_ES"/>
        </w:rPr>
        <w:t xml:space="preserve"> · </w:t>
      </w:r>
      <w:r>
        <w:rPr>
          <w:lang w:val="es_ES" w:bidi="es_ES"/>
        </w:rPr>
        <w:t>JHN 9:41</w:t>
      </w:r>
      <w:r>
        <w:rPr>
          <w:lang w:val="es_ES" w:bidi="es_ES"/>
        </w:rPr>
        <w:t xml:space="preserve"> · </w:t>
      </w:r>
      <w:r>
        <w:rPr>
          <w:lang w:val="es_ES" w:bidi="es_ES"/>
        </w:rPr>
        <w:t>JHN 10:21</w:t>
      </w:r>
      <w:r>
        <w:rPr>
          <w:lang w:val="es_ES" w:bidi="es_ES"/>
        </w:rPr>
        <w:t xml:space="preserve"> · </w:t>
      </w:r>
      <w:r>
        <w:rPr>
          <w:lang w:val="es_ES" w:bidi="es_ES"/>
        </w:rPr>
        <w:t>JHN 11:37</w:t>
      </w:r>
      <w:r>
        <w:rPr>
          <w:lang w:val="es_ES" w:bidi="es_ES"/>
        </w:rPr>
        <w:t xml:space="preserve"> · </w:t>
      </w:r>
      <w:r>
        <w:rPr>
          <w:lang w:val="es_ES" w:bidi="es_ES"/>
        </w:rPr>
        <w:t>ACT 13:11</w:t>
      </w:r>
    </w:p>
    <w:p>
      <w:pPr/>
      <w:r>
        <w:rPr>
          <w:lang w:val="es_ES" w:bidi="es_ES"/>
        </w:rPr>
      </w:r>
      <w:r>
        <w:rPr>
          <w:lang w:val="es_ES" w:bidi="es_ES"/>
        </w:rPr>
        <w:t>32.42</w:t>
      </w:r>
      <w:r>
        <w:rPr>
          <w:lang w:val="es_ES" w:bidi="es_ES"/>
        </w:rPr>
        <w:t xml:space="preserve"> · </w:t>
      </w:r>
      <w:r>
        <w:rPr>
          <w:lang w:val="es_ES" w:bidi="es_ES"/>
        </w:rPr>
        <w:t>Comprender</w:t>
      </w:r>
      <w:r>
        <w:rPr>
          <w:lang w:val="es_ES" w:bidi="es_ES"/>
        </w:rPr>
        <w:t xml:space="preserve"> · </w:t>
      </w:r>
      <w:r>
        <w:rPr>
          <w:lang w:val="es_ES" w:bidi="es_ES"/>
        </w:rPr>
        <w:t>Falta de capacidad para entender</w:t>
      </w:r>
    </w:p>
    <w:p>
      <w:pPr/>
      <w:r>
        <w:rPr>
          <w:lang w:val="es_ES" w:bidi="es_ES"/>
        </w:rPr>
      </w:r>
      <w:r>
        <w:rPr>
          <w:lang w:val="es_ES" w:bidi="es_ES"/>
        </w:rPr>
        <w:t>incapaz de entender</w:t>
      </w:r>
      <w:r>
        <w:rPr>
          <w:lang w:val="es_ES" w:bidi="es_ES"/>
        </w:rPr>
        <w:t xml:space="preserve">, </w:t>
      </w:r>
      <w:r>
        <w:rPr>
          <w:lang w:val="es_ES" w:bidi="es_ES"/>
        </w:rPr>
        <w:t>incapaz de comprender</w:t>
      </w:r>
      <w:r>
        <w:rPr>
          <w:lang w:val="es_ES" w:bidi="es_ES"/>
        </w:rPr>
        <w:t xml:space="preserve">, </w:t>
      </w:r>
      <w:r>
        <w:rPr>
          <w:lang w:val="es_ES" w:bidi="es_ES"/>
        </w:rPr>
        <w:t>ciego</w:t>
      </w:r>
      <w:r>
        <w:rPr>
          <w:lang w:val="es_ES" w:bidi="es_ES"/>
        </w:rPr>
        <w:t xml:space="preserve"> </w:t>
      </w:r>
      <w:r>
        <w:rPr>
          <w:lang w:val="es_ES" w:bidi="es_ES"/>
        </w:rPr>
        <w:t xml:space="preserve">(extensión figurativa del significado de </w:t>
      </w:r>
      <w:r>
        <w:rPr>
          <w:lang w:val="es_ES" w:bidi="es_ES"/>
        </w:rPr>
        <w:t>τυφλός</w:t>
      </w:r>
      <w:r>
        <w:rPr>
          <w:lang w:val="es_ES" w:bidi="es_ES"/>
        </w:rPr>
        <w:t xml:space="preserve">[a] 'no poder ver, ciego', </w:t>
      </w:r>
      <w:hyperlink r:id="rId82">
        <w:r>
          <w:rPr>
            <w:lang w:val="es_ES" w:bidi="es_ES"/>
          </w:rPr>
          <w:rPr>
            <w:color w:val="0000EE"/>
            <w:u w:val="single"/>
          </w:rPr>
          <w:t>24.38</w:t>
        </w:r>
      </w:hyperlink>
      <w:r>
        <w:rPr>
          <w:lang w:val="es_ES" w:bidi="es_ES"/>
        </w:rPr>
        <w:t>) pertinente a no poder entender</w:t>
      </w:r>
      <w:r>
        <w:rPr>
          <w:lang w:val="es_ES" w:bidi="es_ES"/>
        </w:rPr>
        <w:t xml:space="preserve"> </w:t>
      </w:r>
      <w:r>
        <w:rPr>
          <w:lang w:val="es_ES" w:bidi="es_ES"/>
        </w:rPr>
        <w:t>En algunos idiomas es posible preservar el significado figurativo de "ciego"; en ciertos casos, sin embargo, parte del significado figurativo se puede retener traduciendo "no poder ver cómo vivir" o "no poder ver la verdad".</w:t>
      </w:r>
    </w:p>
    <w:p>
      <w:pPr/>
      <w:r>
        <w:rPr>
          <w:lang w:val="es_ES" w:bidi="es_ES"/>
        </w:rPr>
      </w:r>
      <w:r>
        <w:rPr>
          <w:lang w:val="es_ES" w:bidi="es_ES"/>
        </w:rPr>
        <w:t>MAT 15:14</w:t>
      </w:r>
      <w:r>
        <w:rPr>
          <w:lang w:val="es_ES" w:bidi="es_ES"/>
        </w:rPr>
        <w:t xml:space="preserve"> · </w:t>
      </w:r>
      <w:r>
        <w:rPr>
          <w:lang w:val="es_ES" w:bidi="es_ES"/>
        </w:rPr>
        <w:t>MAT 15:14</w:t>
      </w:r>
      <w:r>
        <w:rPr>
          <w:lang w:val="es_ES" w:bidi="es_ES"/>
        </w:rPr>
        <w:t xml:space="preserve"> · </w:t>
      </w:r>
      <w:r>
        <w:rPr>
          <w:lang w:val="es_ES" w:bidi="es_ES"/>
        </w:rPr>
        <w:t>MAT 23:16</w:t>
      </w:r>
      <w:r>
        <w:rPr>
          <w:lang w:val="es_ES" w:bidi="es_ES"/>
        </w:rPr>
        <w:t xml:space="preserve"> · </w:t>
      </w:r>
      <w:r>
        <w:rPr>
          <w:lang w:val="es_ES" w:bidi="es_ES"/>
        </w:rPr>
        <w:t>MAT 23:17</w:t>
      </w:r>
      <w:r>
        <w:rPr>
          <w:lang w:val="es_ES" w:bidi="es_ES"/>
        </w:rPr>
        <w:t xml:space="preserve"> · </w:t>
      </w:r>
      <w:r>
        <w:rPr>
          <w:lang w:val="es_ES" w:bidi="es_ES"/>
        </w:rPr>
        <w:t>MAT 23:19</w:t>
      </w:r>
      <w:r>
        <w:rPr>
          <w:lang w:val="es_ES" w:bidi="es_ES"/>
        </w:rPr>
        <w:t xml:space="preserve"> · </w:t>
      </w:r>
      <w:r>
        <w:rPr>
          <w:lang w:val="es_ES" w:bidi="es_ES"/>
        </w:rPr>
        <w:t>MAT 23:24</w:t>
      </w:r>
      <w:r>
        <w:rPr>
          <w:lang w:val="es_ES" w:bidi="es_ES"/>
        </w:rPr>
        <w:t xml:space="preserve"> · </w:t>
      </w:r>
      <w:r>
        <w:rPr>
          <w:lang w:val="es_ES" w:bidi="es_ES"/>
        </w:rPr>
        <w:t>MAT 23:26</w:t>
      </w:r>
      <w:r>
        <w:rPr>
          <w:lang w:val="es_ES" w:bidi="es_ES"/>
        </w:rPr>
        <w:t xml:space="preserve"> · </w:t>
      </w:r>
      <w:r>
        <w:rPr>
          <w:lang w:val="es_ES" w:bidi="es_ES"/>
        </w:rPr>
        <w:t>JHN 9:39</w:t>
      </w:r>
      <w:r>
        <w:rPr>
          <w:lang w:val="es_ES" w:bidi="es_ES"/>
        </w:rPr>
        <w:t xml:space="preserve"> · </w:t>
      </w:r>
      <w:r>
        <w:rPr>
          <w:lang w:val="es_ES" w:bidi="es_ES"/>
        </w:rPr>
        <w:t>JHN 9:40</w:t>
      </w:r>
      <w:r>
        <w:rPr>
          <w:lang w:val="es_ES" w:bidi="es_ES"/>
        </w:rPr>
        <w:t xml:space="preserve"> · </w:t>
      </w:r>
      <w:r>
        <w:rPr>
          <w:lang w:val="es_ES" w:bidi="es_ES"/>
        </w:rPr>
        <w:t>ROM 2:19</w:t>
      </w:r>
      <w:r>
        <w:rPr>
          <w:lang w:val="es_ES" w:bidi="es_ES"/>
        </w:rPr>
        <w:t xml:space="preserve"> · </w:t>
      </w:r>
      <w:r>
        <w:rPr>
          <w:lang w:val="es_ES" w:bidi="es_ES"/>
        </w:rPr>
        <w:t>2PE 1:9</w:t>
      </w:r>
      <w:r>
        <w:rPr>
          <w:lang w:val="es_ES" w:bidi="es_ES"/>
        </w:rPr>
        <w:t xml:space="preserve"> · </w:t>
      </w:r>
      <w:r>
        <w:rPr>
          <w:lang w:val="es_ES" w:bidi="es_ES"/>
        </w:rPr>
        <w:t>REV 3:17</w:t>
      </w:r>
      <w:r>
        <w:rPr>
          <w:lang w:val="es_ES" w:bidi="es_ES"/>
        </w:rPr>
      </w:r>
      <w:r>
        <w:rPr>
          <w:lang w:val="es_ES" w:bidi="es_ES"/>
        </w:rPr>
      </w:r>
    </w:p>
    <w:p>
      <w:pPr/>
      <w:r>
        <w:rPr>
          <w:lang w:val="es_ES" w:bidi="es_ES"/>
        </w:rPr>
      </w:r>
    </w:p>
    <w:p>
      <w:pPr>
        <w:pStyle w:val="Heading2"/>
      </w:pPr>
      <w:r>
        <w:rPr>
          <w:lang w:val="es_ES" w:bidi="es_ES"/>
        </w:rPr>
        <w:t>τυφλόω</w:t>
      </w:r>
      <w:r>
        <w:rPr>
          <w:lang w:val="es_ES" w:bidi="es_ES"/>
        </w:rPr>
      </w:r>
    </w:p>
    <w:p>
      <w:pPr>
        <w:pStyle w:val="Heading1"/>
      </w:pPr>
      <w:r>
        <w:rPr>
          <w:lang w:val="es_ES" w:bidi="es_ES"/>
        </w:rPr>
        <w:t>τυφλόω</w:t>
      </w:r>
    </w:p>
    <w:p>
      <w:pPr/>
      <w:r>
        <w:rPr>
          <w:lang w:val="es_ES" w:bidi="es_ES"/>
        </w:rPr>
      </w:r>
      <w:r>
        <w:rPr>
          <w:lang w:val="es_ES" w:bidi="es_ES"/>
        </w:rPr>
        <w:t>τυφλόω</w:t>
      </w:r>
      <w:r>
        <w:rPr>
          <w:lang w:val="es_ES" w:bidi="es_ES"/>
        </w:rPr>
        <w:t xml:space="preserve"> (</w:t>
      </w:r>
      <w:r>
        <w:rPr>
          <w:lang w:val="es_ES" w:bidi="es_ES"/>
        </w:rPr>
        <w:t>G5186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τυφλός</w:t>
      </w:r>
    </w:p>
    <w:p>
      <w:pPr/>
      <w:r>
        <w:rPr>
          <w:lang w:val="es_ES" w:bidi="es_ES"/>
        </w:rPr>
      </w:r>
      <w:r>
        <w:rPr>
          <w:lang w:val="es_ES" w:bidi="es_ES"/>
        </w:rPr>
        <w:t>32.43</w:t>
      </w:r>
      <w:r>
        <w:rPr>
          <w:lang w:val="es_ES" w:bidi="es_ES"/>
        </w:rPr>
        <w:t xml:space="preserve"> · </w:t>
      </w:r>
      <w:r>
        <w:rPr>
          <w:lang w:val="es_ES" w:bidi="es_ES"/>
        </w:rPr>
        <w:t>Comprender</w:t>
      </w:r>
      <w:r>
        <w:rPr>
          <w:lang w:val="es_ES" w:bidi="es_ES"/>
        </w:rPr>
        <w:t xml:space="preserve"> · </w:t>
      </w:r>
      <w:r>
        <w:rPr>
          <w:lang w:val="es_ES" w:bidi="es_ES"/>
        </w:rPr>
        <w:t>Falta de capacidad para entender</w:t>
      </w:r>
    </w:p>
    <w:p>
      <w:pPr/>
      <w:r>
        <w:rPr>
          <w:lang w:val="es_ES" w:bidi="es_ES"/>
        </w:rPr>
      </w:r>
      <w:r>
        <w:rPr>
          <w:lang w:val="es_ES" w:bidi="es_ES"/>
        </w:rPr>
        <w:t>hacer que alguien no entienda</w:t>
      </w:r>
      <w:r>
        <w:rPr>
          <w:lang w:val="es_ES" w:bidi="es_ES"/>
        </w:rPr>
        <w:t xml:space="preserve">, </w:t>
      </w:r>
      <w:r>
        <w:rPr>
          <w:lang w:val="es_ES" w:bidi="es_ES"/>
        </w:rPr>
        <w:t>remover el entendimiento de alguien</w:t>
      </w:r>
      <w:r>
        <w:rPr>
          <w:lang w:val="es_ES" w:bidi="es_ES"/>
        </w:rPr>
        <w:t xml:space="preserve"> </w:t>
      </w:r>
      <w:r>
        <w:rPr>
          <w:lang w:val="es_ES" w:bidi="es_ES"/>
        </w:rPr>
        <w:t xml:space="preserve">(derivado causativo de </w:t>
      </w:r>
      <w:r>
        <w:rPr>
          <w:lang w:val="es_ES" w:bidi="es_ES"/>
        </w:rPr>
        <w:t>τυφλός</w:t>
      </w:r>
      <w:r>
        <w:rPr>
          <w:lang w:val="es_ES" w:bidi="es_ES"/>
        </w:rPr>
        <w:t xml:space="preserve">[b] 'incapaz de entender', </w:t>
      </w:r>
      <w:hyperlink r:id="rId83">
        <w:r>
          <w:rPr>
            <w:lang w:val="es_ES" w:bidi="es_ES"/>
          </w:rPr>
          <w:rPr>
            <w:color w:val="0000EE"/>
            <w:u w:val="single"/>
          </w:rPr>
          <w:t>32.42</w:t>
        </w:r>
      </w:hyperlink>
      <w:r>
        <w:rPr>
          <w:lang w:val="es_ES" w:bidi="es_ES"/>
        </w:rPr>
        <w:t>) hacer que alguien no pueda entender</w:t>
      </w:r>
    </w:p>
    <w:p>
      <w:pPr/>
      <w:r>
        <w:rPr>
          <w:lang w:val="es_ES" w:bidi="es_ES"/>
        </w:rPr>
      </w:r>
      <w:r>
        <w:rPr>
          <w:lang w:val="es_ES" w:bidi="es_ES"/>
        </w:rPr>
        <w:t>2CO 4:4</w:t>
      </w:r>
    </w:p>
    <w:p>
      <w:pPr/>
      <w:r>
        <w:rPr>
          <w:lang w:val="es_ES" w:bidi="es_ES"/>
        </w:rPr>
      </w:r>
      <w:r>
        <w:rPr>
          <w:lang w:val="es_ES" w:bidi="es_ES"/>
        </w:rPr>
        <w:t>32.25</w:t>
      </w:r>
      <w:r>
        <w:rPr>
          <w:lang w:val="es_ES" w:bidi="es_ES"/>
        </w:rPr>
        <w:t xml:space="preserve"> · </w:t>
      </w:r>
      <w:r>
        <w:rPr>
          <w:lang w:val="es_ES" w:bidi="es_ES"/>
        </w:rPr>
        <w:t>Comprender</w:t>
      </w:r>
      <w:r>
        <w:rPr>
          <w:lang w:val="es_ES" w:bidi="es_ES"/>
        </w:rPr>
        <w:t xml:space="preserve"> · </w:t>
      </w:r>
      <w:r>
        <w:rPr>
          <w:lang w:val="es_ES" w:bidi="es_ES"/>
        </w:rPr>
        <w:t>Capacidad de comprensión</w:t>
      </w:r>
    </w:p>
    <w:p>
      <w:pPr/>
      <w:r>
        <w:rPr>
          <w:lang w:val="es_ES" w:bidi="es_ES"/>
        </w:rPr>
      </w:r>
      <w:r>
        <w:rPr>
          <w:b/>
          <w:lang w:val="es_ES" w:bidi="es_ES"/>
        </w:rPr>
        <w:t>Collocation:</w:t>
      </w:r>
      <w:r>
        <w:rPr>
          <w:lang w:val="es_ES" w:bidi="es_ES"/>
        </w:rPr>
        <w:t xml:space="preserve"> </w:t>
      </w:r>
      <w:r>
        <w:rPr>
          <w:lang w:val="es_ES" w:bidi="es_ES"/>
        </w:rPr>
        <w:t>τυφλόω τοὺς ὀφθαλμούς</w:t>
      </w:r>
    </w:p>
    <w:p>
      <w:pPr/>
      <w:r>
        <w:rPr>
          <w:lang w:val="es_ES" w:bidi="es_ES"/>
        </w:rPr>
      </w:r>
      <w:r>
        <w:rPr>
          <w:lang w:val="es_ES" w:bidi="es_ES"/>
        </w:rPr>
        <w:t>causar que no entienda</w:t>
      </w:r>
      <w:r>
        <w:rPr>
          <w:lang w:val="es_ES" w:bidi="es_ES"/>
        </w:rPr>
        <w:t xml:space="preserve">, </w:t>
      </w:r>
      <w:r>
        <w:rPr>
          <w:lang w:val="es_ES" w:bidi="es_ES"/>
        </w:rPr>
        <w:t>hacer incapaz de comprender</w:t>
      </w:r>
      <w:r>
        <w:rPr>
          <w:lang w:val="es_ES" w:bidi="es_ES"/>
        </w:rPr>
        <w:t xml:space="preserve"> </w:t>
      </w:r>
      <w:r>
        <w:rPr>
          <w:lang w:val="es_ES" w:bidi="es_ES"/>
        </w:rPr>
        <w:t>(expresión idiomática, literalmente: 'cegar los ojos') hacer que alguien ya no tenga la capacidad de comprensión</w:t>
      </w:r>
      <w:r>
        <w:rPr>
          <w:lang w:val="es_ES" w:bidi="es_ES"/>
        </w:rPr>
        <w:t xml:space="preserve"> </w:t>
      </w:r>
      <w:r>
        <w:rPr>
          <w:lang w:val="es_ES" w:bidi="es_ES"/>
        </w:rPr>
        <w:t xml:space="preserve">Aunque en algunos idiomas existe una estrecha relación entre los ojos y la comprensión, en otros idiomas es simplemente imposible usar la expresión "cegar los ojos" al hablar de "hacer que alguien no entienda". El problema se vuelve particularmente difícil cuando se habla de "oscuridad que ciega los ojos" como en </w:t>
      </w:r>
      <w:r>
        <w:rPr>
          <w:lang w:val="es_ES" w:bidi="es_ES"/>
        </w:rPr>
        <w:t>1JN 2:11</w:t>
      </w:r>
      <w:r>
        <w:rPr>
          <w:lang w:val="es_ES" w:bidi="es_ES"/>
        </w:rPr>
        <w:t xml:space="preserve">. La gente puede entender cómo la "luz brillante cegaría los ojos", pero sería realmente extraño pensar que la "oscuridad" tuviera tal efecto. En el contexto de </w:t>
      </w:r>
      <w:r>
        <w:rPr>
          <w:lang w:val="es_ES" w:bidi="es_ES"/>
        </w:rPr>
        <w:t>1JN 2:11</w:t>
      </w:r>
      <w:r>
        <w:rPr>
          <w:lang w:val="es_ES" w:bidi="es_ES"/>
        </w:rPr>
        <w:t>, la oscuridad no es, por supuesto, una oscuridad literal, sino el estado de pecado. Por lo tanto, en algunos idiomas podría ser necesario traducir "su pecaminosidad les ha hecho imposible entender" o "porque pecan, no pueden entender".</w:t>
      </w:r>
    </w:p>
    <w:p>
      <w:pPr/>
      <w:r>
        <w:rPr>
          <w:lang w:val="es_ES" w:bidi="es_ES"/>
        </w:rPr>
      </w:r>
      <w:r>
        <w:rPr>
          <w:lang w:val="es_ES" w:bidi="es_ES"/>
        </w:rPr>
        <w:t>JHN 12:40</w:t>
      </w:r>
      <w:r>
        <w:rPr>
          <w:lang w:val="es_ES" w:bidi="es_ES"/>
        </w:rPr>
        <w:t xml:space="preserve"> · </w:t>
      </w:r>
      <w:r>
        <w:rPr>
          <w:lang w:val="es_ES" w:bidi="es_ES"/>
        </w:rPr>
        <w:t>1JN 2:11</w:t>
      </w:r>
      <w:r>
        <w:rPr>
          <w:lang w:val="es_ES" w:bidi="es_ES"/>
        </w:rPr>
      </w:r>
      <w:r>
        <w:rPr>
          <w:lang w:val="es_ES" w:bidi="es_ES"/>
        </w:rPr>
      </w:r>
    </w:p>
    <w:p>
      <w:pPr/>
      <w:r>
        <w:rPr>
          <w:lang w:val="es_ES" w:bidi="es_ES"/>
        </w:rPr>
      </w:r>
    </w:p>
    <w:p>
      <w:pPr>
        <w:pStyle w:val="Heading2"/>
      </w:pPr>
      <w:r>
        <w:rPr>
          <w:lang w:val="es_ES" w:bidi="es_ES"/>
        </w:rPr>
        <w:t>τυφόω</w:t>
      </w:r>
      <w:r>
        <w:rPr>
          <w:lang w:val="es_ES" w:bidi="es_ES"/>
        </w:rPr>
      </w:r>
    </w:p>
    <w:p>
      <w:pPr>
        <w:pStyle w:val="Heading1"/>
      </w:pPr>
      <w:r>
        <w:rPr>
          <w:lang w:val="es_ES" w:bidi="es_ES"/>
        </w:rPr>
        <w:t>τυφόω</w:t>
      </w:r>
    </w:p>
    <w:p>
      <w:pPr/>
      <w:r>
        <w:rPr>
          <w:lang w:val="es_ES" w:bidi="es_ES"/>
        </w:rPr>
      </w:r>
      <w:r>
        <w:rPr>
          <w:lang w:val="es_ES" w:bidi="es_ES"/>
        </w:rPr>
        <w:t>τυφόω</w:t>
      </w:r>
      <w:r>
        <w:rPr>
          <w:lang w:val="es_ES" w:bidi="es_ES"/>
        </w:rPr>
        <w:t xml:space="preserve"> (</w:t>
      </w:r>
      <w:r>
        <w:rPr>
          <w:lang w:val="es_ES" w:bidi="es_ES"/>
        </w:rPr>
        <w:t>G5187</w:t>
      </w:r>
      <w:r>
        <w:rPr>
          <w:lang w:val="es_ES" w:bidi="es_ES"/>
        </w:rPr>
        <w:t xml:space="preserve">) — </w:t>
      </w:r>
      <w:r>
        <w:rPr>
          <w:lang w:val="es_ES" w:bidi="es_ES"/>
        </w:rPr>
        <w:t>τυφόομαι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τύφομαι</w:t>
      </w:r>
    </w:p>
    <w:p>
      <w:pPr/>
      <w:r>
        <w:rPr>
          <w:lang w:val="es_ES" w:bidi="es_ES"/>
        </w:rPr>
      </w:r>
      <w:r>
        <w:rPr>
          <w:lang w:val="es_ES" w:bidi="es_ES"/>
        </w:rPr>
        <w:t>88.218</w:t>
      </w:r>
      <w:r>
        <w:rPr>
          <w:lang w:val="es_ES" w:bidi="es_ES"/>
        </w:rPr>
        <w:t xml:space="preserve"> · </w:t>
      </w:r>
      <w:r>
        <w:rPr>
          <w:lang w:val="es_ES" w:bidi="es_ES"/>
        </w:rPr>
        <w:t>(τυφόομαι)</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Arrogancia, Altanería, Orgullo</w:t>
      </w:r>
    </w:p>
    <w:p>
      <w:pPr/>
      <w:r>
        <w:rPr>
          <w:lang w:val="es_ES" w:bidi="es_ES"/>
        </w:rPr>
      </w:r>
      <w:r>
        <w:rPr>
          <w:lang w:val="es_ES" w:bidi="es_ES"/>
        </w:rPr>
        <w:t>ser increíblemente arrogante</w:t>
      </w:r>
      <w:r>
        <w:rPr>
          <w:lang w:val="es_ES" w:bidi="es_ES"/>
        </w:rPr>
        <w:t xml:space="preserve">, </w:t>
      </w:r>
      <w:r>
        <w:rPr>
          <w:lang w:val="es_ES" w:bidi="es_ES"/>
        </w:rPr>
        <w:t>ser extremadamente orgulloso</w:t>
      </w:r>
      <w:r>
        <w:rPr>
          <w:lang w:val="es_ES" w:bidi="es_ES"/>
        </w:rPr>
        <w:t xml:space="preserve">, </w:t>
      </w:r>
      <w:r>
        <w:rPr>
          <w:lang w:val="es_ES" w:bidi="es_ES"/>
        </w:rPr>
        <w:t>ser muy arrogante</w:t>
      </w:r>
      <w:r>
        <w:rPr>
          <w:lang w:val="es_ES" w:bidi="es_ES"/>
        </w:rPr>
        <w:t xml:space="preserve"> </w:t>
      </w:r>
      <w:r>
        <w:rPr>
          <w:lang w:val="es_ES" w:bidi="es_ES"/>
        </w:rPr>
        <w:t>(extensión figurativa del significado de τυφόομαι 'estar loco, estar demente', no ocurre en el NT) ser tan arrogante como para estar prácticamente demente</w:t>
      </w:r>
    </w:p>
    <w:p>
      <w:pPr/>
      <w:r>
        <w:rPr>
          <w:lang w:val="es_ES" w:bidi="es_ES"/>
        </w:rPr>
      </w:r>
      <w:r>
        <w:rPr>
          <w:lang w:val="es_ES" w:bidi="es_ES"/>
        </w:rPr>
        <w:t>1TI 3:6</w:t>
      </w:r>
      <w:r>
        <w:rPr>
          <w:lang w:val="es_ES" w:bidi="es_ES"/>
        </w:rPr>
        <w:t xml:space="preserve"> · </w:t>
      </w:r>
      <w:r>
        <w:rPr>
          <w:lang w:val="es_ES" w:bidi="es_ES"/>
        </w:rPr>
        <w:t>1TI 6:4</w:t>
      </w:r>
      <w:r>
        <w:rPr>
          <w:lang w:val="es_ES" w:bidi="es_ES"/>
        </w:rPr>
        <w:t xml:space="preserve"> · </w:t>
      </w:r>
      <w:r>
        <w:rPr>
          <w:lang w:val="es_ES" w:bidi="es_ES"/>
        </w:rPr>
        <w:t>2TI 3:4</w:t>
      </w:r>
      <w:r>
        <w:rPr>
          <w:lang w:val="es_ES" w:bidi="es_ES"/>
        </w:rPr>
      </w:r>
      <w:r>
        <w:rPr>
          <w:lang w:val="es_ES" w:bidi="es_ES"/>
        </w:rPr>
      </w:r>
    </w:p>
    <w:p>
      <w:pPr/>
      <w:r>
        <w:rPr>
          <w:lang w:val="es_ES" w:bidi="es_ES"/>
        </w:rPr>
      </w:r>
    </w:p>
    <w:p>
      <w:pPr>
        <w:pStyle w:val="Heading2"/>
      </w:pPr>
      <w:r>
        <w:rPr>
          <w:lang w:val="es_ES" w:bidi="es_ES"/>
        </w:rPr>
        <w:t>τύφω</w:t>
      </w:r>
      <w:r>
        <w:rPr>
          <w:lang w:val="es_ES" w:bidi="es_ES"/>
        </w:rPr>
      </w:r>
    </w:p>
    <w:p>
      <w:pPr>
        <w:pStyle w:val="Heading1"/>
      </w:pPr>
      <w:r>
        <w:rPr>
          <w:lang w:val="es_ES" w:bidi="es_ES"/>
        </w:rPr>
        <w:t>τύφω</w:t>
      </w:r>
    </w:p>
    <w:p>
      <w:pPr/>
      <w:r>
        <w:rPr>
          <w:lang w:val="es_ES" w:bidi="es_ES"/>
        </w:rPr>
      </w:r>
      <w:r>
        <w:rPr>
          <w:lang w:val="es_ES" w:bidi="es_ES"/>
        </w:rPr>
        <w:t>τύφω</w:t>
      </w:r>
      <w:r>
        <w:rPr>
          <w:lang w:val="es_ES" w:bidi="es_ES"/>
        </w:rPr>
        <w:t xml:space="preserve"> (</w:t>
      </w:r>
      <w:r>
        <w:rPr>
          <w:lang w:val="es_ES" w:bidi="es_ES"/>
        </w:rPr>
        <w:t>G5188</w:t>
      </w:r>
      <w:r>
        <w:rPr>
          <w:lang w:val="es_ES" w:bidi="es_ES"/>
        </w:rPr>
        <w:t xml:space="preserve">) — </w:t>
      </w:r>
      <w:r>
        <w:rPr>
          <w:lang w:val="es_ES" w:bidi="es_ES"/>
        </w:rPr>
        <w:t>τύφομαι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τεφρόω</w:t>
      </w:r>
      <w:r>
        <w:rPr>
          <w:lang w:val="es_ES" w:bidi="es_ES"/>
        </w:rPr>
        <w:t xml:space="preserve"> · </w:t>
      </w:r>
      <w:r>
        <w:rPr>
          <w:lang w:val="es_ES" w:bidi="es_ES"/>
        </w:rPr>
        <w:t>τυφόομαι</w:t>
      </w:r>
    </w:p>
    <w:p>
      <w:pPr/>
      <w:r>
        <w:rPr>
          <w:lang w:val="es_ES" w:bidi="es_ES"/>
        </w:rPr>
      </w:r>
      <w:r>
        <w:rPr>
          <w:lang w:val="es_ES" w:bidi="es_ES"/>
        </w:rPr>
        <w:t>14.64</w:t>
      </w:r>
      <w:r>
        <w:rPr>
          <w:lang w:val="es_ES" w:bidi="es_ES"/>
        </w:rPr>
        <w:t xml:space="preserve"> · </w:t>
      </w:r>
      <w:r>
        <w:rPr>
          <w:lang w:val="es_ES" w:bidi="es_ES"/>
        </w:rPr>
        <w:t>(τύφομαι)</w:t>
      </w:r>
      <w:r>
        <w:rPr>
          <w:lang w:val="es_ES" w:bidi="es_ES"/>
        </w:rPr>
        <w:t xml:space="preserve"> · </w:t>
      </w:r>
      <w:r>
        <w:rPr>
          <w:lang w:val="es_ES" w:bidi="es_ES"/>
        </w:rPr>
        <w:t>Eventos y Estados Físicos</w:t>
      </w:r>
      <w:r>
        <w:rPr>
          <w:lang w:val="es_ES" w:bidi="es_ES"/>
        </w:rPr>
        <w:t xml:space="preserve"> · </w:t>
      </w:r>
      <w:r>
        <w:rPr>
          <w:lang w:val="es_ES" w:bidi="es_ES"/>
        </w:rPr>
        <w:t>Ardor</w:t>
      </w:r>
    </w:p>
    <w:p>
      <w:pPr/>
      <w:r>
        <w:rPr>
          <w:lang w:val="es_ES" w:bidi="es_ES"/>
        </w:rPr>
      </w:r>
      <w:r>
        <w:rPr>
          <w:lang w:val="es_ES" w:bidi="es_ES"/>
        </w:rPr>
        <w:t>arder</w:t>
      </w:r>
      <w:r>
        <w:rPr>
          <w:lang w:val="es_ES" w:bidi="es_ES"/>
        </w:rPr>
        <w:t xml:space="preserve">, </w:t>
      </w:r>
      <w:r>
        <w:rPr>
          <w:lang w:val="es_ES" w:bidi="es_ES"/>
        </w:rPr>
        <w:t>humear</w:t>
      </w:r>
      <w:r>
        <w:rPr>
          <w:lang w:val="es_ES" w:bidi="es_ES"/>
        </w:rPr>
        <w:t xml:space="preserve"> </w:t>
      </w:r>
      <w:r>
        <w:rPr>
          <w:lang w:val="es_ES" w:bidi="es_ES"/>
        </w:rPr>
        <w:t>el proceso de arder lentamente, acompañado de humo y con relativamente poco brillo</w:t>
      </w:r>
      <w:r>
        <w:rPr>
          <w:lang w:val="es_ES" w:bidi="es_ES"/>
        </w:rPr>
        <w:t xml:space="preserve"> </w:t>
      </w:r>
      <w:r>
        <w:rPr>
          <w:lang w:val="es_ES" w:bidi="es_ES"/>
        </w:rPr>
        <w:t xml:space="preserve">En </w:t>
      </w:r>
      <w:r>
        <w:rPr>
          <w:lang w:val="es_ES" w:bidi="es_ES"/>
        </w:rPr>
        <w:t>MAT 12:20</w:t>
      </w:r>
      <w:r>
        <w:rPr>
          <w:lang w:val="es_ES" w:bidi="es_ES"/>
        </w:rPr>
        <w:t xml:space="preserve"> la combustión de una mecha se puede describir como "quemar muy lentamente" o "quemar solo un poco", pero puede ser más satisfactorio traducir τύφομαι en términos de la cantidad de luz que se muestra, por ejemplo, "causar solo un poco de luz" o "brillar solo un poco mientras se quema".</w:t>
      </w:r>
    </w:p>
    <w:p>
      <w:pPr/>
      <w:r>
        <w:rPr>
          <w:lang w:val="es_ES" w:bidi="es_ES"/>
        </w:rPr>
      </w:r>
      <w:r>
        <w:rPr>
          <w:lang w:val="es_ES" w:bidi="es_ES"/>
        </w:rPr>
        <w:t>MAT 12:20</w:t>
      </w:r>
      <w:r>
        <w:rPr>
          <w:lang w:val="es_ES" w:bidi="es_ES"/>
        </w:rPr>
      </w:r>
      <w:r>
        <w:rPr>
          <w:lang w:val="es_ES" w:bidi="es_ES"/>
        </w:rPr>
      </w:r>
    </w:p>
    <w:p>
      <w:pPr/>
      <w:r>
        <w:rPr>
          <w:lang w:val="es_ES" w:bidi="es_ES"/>
        </w:rPr>
      </w:r>
    </w:p>
    <w:p>
      <w:pPr>
        <w:pStyle w:val="Heading2"/>
      </w:pPr>
      <w:r>
        <w:rPr>
          <w:lang w:val="es_ES" w:bidi="es_ES"/>
        </w:rPr>
        <w:t>τυφωνικός</w:t>
      </w:r>
      <w:r>
        <w:rPr>
          <w:lang w:val="es_ES" w:bidi="es_ES"/>
        </w:rPr>
      </w:r>
    </w:p>
    <w:p>
      <w:pPr>
        <w:pStyle w:val="Heading1"/>
      </w:pPr>
      <w:r>
        <w:rPr>
          <w:lang w:val="es_ES" w:bidi="es_ES"/>
        </w:rPr>
        <w:t>τυφωνικός</w:t>
      </w:r>
    </w:p>
    <w:p>
      <w:pPr/>
      <w:r>
        <w:rPr>
          <w:lang w:val="es_ES" w:bidi="es_ES"/>
        </w:rPr>
      </w:r>
      <w:r>
        <w:rPr>
          <w:lang w:val="es_ES" w:bidi="es_ES"/>
        </w:rPr>
        <w:t>τυφωνικός</w:t>
      </w:r>
      <w:r>
        <w:rPr>
          <w:lang w:val="es_ES" w:bidi="es_ES"/>
        </w:rPr>
        <w:t xml:space="preserve"> (</w:t>
      </w:r>
      <w:r>
        <w:rPr>
          <w:lang w:val="es_ES" w:bidi="es_ES"/>
        </w:rPr>
        <w:t>G5189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Τυφῶν</w:t>
      </w:r>
    </w:p>
    <w:p>
      <w:pPr/>
      <w:r>
        <w:rPr>
          <w:lang w:val="es_ES" w:bidi="es_ES"/>
        </w:rPr>
      </w:r>
      <w:r>
        <w:rPr>
          <w:lang w:val="es_ES" w:bidi="es_ES"/>
        </w:rPr>
        <w:t>14.7</w:t>
      </w:r>
      <w:r>
        <w:rPr>
          <w:lang w:val="es_ES" w:bidi="es_ES"/>
        </w:rPr>
        <w:t xml:space="preserve"> · </w:t>
      </w:r>
      <w:r>
        <w:rPr>
          <w:lang w:val="es_ES" w:bidi="es_ES"/>
        </w:rPr>
        <w:t>Eventos y Estados Físicos</w:t>
      </w:r>
      <w:r>
        <w:rPr>
          <w:lang w:val="es_ES" w:bidi="es_ES"/>
        </w:rPr>
        <w:t xml:space="preserve"> · </w:t>
      </w:r>
      <w:r>
        <w:rPr>
          <w:lang w:val="es_ES" w:bidi="es_ES"/>
        </w:rPr>
        <w:t>Viento</w:t>
      </w:r>
    </w:p>
    <w:p>
      <w:pPr/>
      <w:r>
        <w:rPr>
          <w:lang w:val="es_ES" w:bidi="es_ES"/>
        </w:rPr>
      </w:r>
      <w:r>
        <w:rPr>
          <w:lang w:val="es_ES" w:bidi="es_ES"/>
        </w:rPr>
        <w:t>de un violento</w:t>
      </w:r>
      <w:r>
        <w:rPr>
          <w:lang w:val="es_ES" w:bidi="es_ES"/>
        </w:rPr>
        <w:t xml:space="preserve">, </w:t>
      </w:r>
      <w:r>
        <w:rPr>
          <w:lang w:val="es_ES" w:bidi="es_ES"/>
        </w:rPr>
        <w:t>viento fuerte</w:t>
      </w:r>
      <w:r>
        <w:rPr>
          <w:lang w:val="es_ES" w:bidi="es_ES"/>
        </w:rPr>
        <w:t xml:space="preserve"> </w:t>
      </w:r>
      <w:r>
        <w:rPr>
          <w:lang w:val="es_ES" w:bidi="es_ES"/>
        </w:rPr>
        <w:t>(derivado de τυφῶν 'Tifón', el legendario padre de los vientos, que no aparece en el NT) relacionado con un viento muy fuerte</w:t>
      </w:r>
      <w:r>
        <w:rPr>
          <w:lang w:val="es_ES" w:bidi="es_ES"/>
        </w:rPr>
        <w:t xml:space="preserve"> </w:t>
      </w:r>
      <w:r>
        <w:rPr>
          <w:lang w:val="es_ES" w:bidi="es_ES"/>
        </w:rPr>
        <w:t xml:space="preserve">Las expresiones para vientos fuertes a menudo difieren en base a dos características importantes: (1) la fuerza o la violencia del viento y (2) la duración del viento. Por ejemplo, términos como tormenta y tornado en algunos idiomas, indican períodos violentos pero cortos de viento, mientras que huracán o tifón indican una tormenta que demora mucho más en pasar. En </w:t>
      </w:r>
      <w:r>
        <w:rPr>
          <w:lang w:val="es_ES" w:bidi="es_ES"/>
        </w:rPr>
        <w:t>ACT 27:14</w:t>
      </w:r>
      <w:r>
        <w:rPr>
          <w:lang w:val="es_ES" w:bidi="es_ES"/>
        </w:rPr>
        <w:t xml:space="preserve"> la referencia es obviamente al último tipo de tormenta, llamada tifón, huracán o monzón, dependiendo de la región en la que se produzcan tales tormentas violentas y prolongadas.</w:t>
      </w:r>
    </w:p>
    <w:p>
      <w:pPr/>
      <w:r>
        <w:rPr>
          <w:lang w:val="es_ES" w:bidi="es_ES"/>
        </w:rPr>
      </w:r>
      <w:r>
        <w:rPr>
          <w:lang w:val="es_ES" w:bidi="es_ES"/>
        </w:rPr>
        <w:t>ACT 27:14</w:t>
      </w:r>
      <w:r>
        <w:rPr>
          <w:lang w:val="es_ES" w:bidi="es_ES"/>
        </w:rPr>
      </w:r>
      <w:r>
        <w:rPr>
          <w:lang w:val="es_ES" w:bidi="es_ES"/>
        </w:rPr>
      </w:r>
    </w:p>
    <w:p>
      <w:pPr/>
      <w:r>
        <w:rPr>
          <w:lang w:val="es_ES" w:bidi="es_ES"/>
        </w:rPr>
      </w:r>
    </w:p>
    <w:p>
      <w:pPr>
        <w:pStyle w:val="Heading2"/>
      </w:pPr>
      <w:r>
        <w:rPr>
          <w:lang w:val="es_ES" w:bidi="es_ES"/>
        </w:rPr>
        <w:t>Τυχικός</w:t>
      </w:r>
      <w:r>
        <w:rPr>
          <w:lang w:val="es_ES" w:bidi="es_ES"/>
        </w:rPr>
      </w:r>
    </w:p>
    <w:p>
      <w:pPr>
        <w:pStyle w:val="Heading1"/>
      </w:pPr>
      <w:r>
        <w:rPr>
          <w:lang w:val="es_ES" w:bidi="es_ES"/>
        </w:rPr>
        <w:t>Τυχικός</w:t>
      </w:r>
    </w:p>
    <w:p>
      <w:pPr/>
      <w:r>
        <w:rPr>
          <w:lang w:val="es_ES" w:bidi="es_ES"/>
        </w:rPr>
      </w:r>
      <w:r>
        <w:rPr>
          <w:lang w:val="es_ES" w:bidi="es_ES"/>
        </w:rPr>
        <w:t>Τυχικός</w:t>
      </w:r>
      <w:r>
        <w:rPr>
          <w:lang w:val="es_ES" w:bidi="es_ES"/>
        </w:rPr>
        <w:t xml:space="preserve"> (</w:t>
      </w:r>
      <w:r>
        <w:rPr>
          <w:lang w:val="es_ES" w:bidi="es_ES"/>
        </w:rPr>
        <w:t>G5190</w:t>
      </w:r>
      <w:r>
        <w:rPr>
          <w:lang w:val="es_ES" w:bidi="es_ES"/>
        </w:rPr>
        <w:t xml:space="preserve">) — </w:t>
      </w:r>
      <w:r>
        <w:rPr>
          <w:lang w:val="es_ES" w:bidi="es_ES"/>
        </w:rPr>
        <w:t>Τύχικος</w:t>
      </w:r>
    </w:p>
    <w:p>
      <w:pPr/>
      <w:r>
        <w:rPr>
          <w:lang w:val="es_ES" w:bidi="es_ES"/>
        </w:rPr>
      </w:r>
      <w:r>
        <w:rPr>
          <w:lang w:val="es_ES" w:bidi="es_ES"/>
        </w:rPr>
        <w:t xml:space="preserve">nom, m. </w:t>
      </w:r>
      <w:r>
        <w:rPr>
          <w:lang w:val="es_ES" w:bidi="es_ES"/>
        </w:rPr>
        <w:t>|</w:t>
      </w:r>
      <w:r>
        <w:rPr>
          <w:lang w:val="es_ES" w:bidi="es_ES"/>
        </w:rPr>
        <w:t xml:space="preserve"> -οῦ</w:t>
      </w:r>
    </w:p>
    <w:p>
      <w:pPr/>
      <w:r>
        <w:rPr>
          <w:lang w:val="es_ES" w:bidi="es_ES"/>
        </w:rPr>
      </w:r>
      <w:r>
        <w:rPr>
          <w:lang w:val="es_ES" w:bidi="es_ES"/>
        </w:rPr>
        <w:t>93.369</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Tíquico</w:t>
      </w:r>
      <w:r>
        <w:rPr>
          <w:lang w:val="es_ES" w:bidi="es_ES"/>
        </w:rPr>
        <w:t xml:space="preserve"> </w:t>
      </w:r>
      <w:r>
        <w:rPr>
          <w:lang w:val="es_ES" w:bidi="es_ES"/>
        </w:rPr>
        <w:t>líder de la provincia de Asia, que estaba asociado con Pablo</w:t>
      </w:r>
    </w:p>
    <w:p>
      <w:pPr/>
      <w:r>
        <w:rPr>
          <w:lang w:val="es_ES" w:bidi="es_ES"/>
        </w:rPr>
      </w:r>
      <w:r>
        <w:rPr>
          <w:lang w:val="es_ES" w:bidi="es_ES"/>
        </w:rPr>
        <w:t>ACT 20:4</w:t>
      </w:r>
      <w:r>
        <w:rPr>
          <w:lang w:val="es_ES" w:bidi="es_ES"/>
        </w:rPr>
        <w:t xml:space="preserve"> · </w:t>
      </w:r>
      <w:r>
        <w:rPr>
          <w:lang w:val="es_ES" w:bidi="es_ES"/>
        </w:rPr>
        <w:t>EPH 6:21</w:t>
      </w:r>
      <w:r>
        <w:rPr>
          <w:lang w:val="es_ES" w:bidi="es_ES"/>
        </w:rPr>
        <w:t xml:space="preserve"> · </w:t>
      </w:r>
      <w:r>
        <w:rPr>
          <w:lang w:val="es_ES" w:bidi="es_ES"/>
        </w:rPr>
        <w:t>COL 4:7</w:t>
      </w:r>
      <w:r>
        <w:rPr>
          <w:lang w:val="es_ES" w:bidi="es_ES"/>
        </w:rPr>
        <w:t xml:space="preserve"> · </w:t>
      </w:r>
      <w:r>
        <w:rPr>
          <w:lang w:val="es_ES" w:bidi="es_ES"/>
        </w:rPr>
        <w:t>2TI 4:12</w:t>
      </w:r>
      <w:r>
        <w:rPr>
          <w:lang w:val="es_ES" w:bidi="es_ES"/>
        </w:rPr>
        <w:t xml:space="preserve"> · </w:t>
      </w:r>
      <w:r>
        <w:rPr>
          <w:lang w:val="es_ES" w:bidi="es_ES"/>
        </w:rPr>
        <w:t>TIT 3:12</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93.101" TargetMode="External"/><Relationship Id="rId16" Type="http://schemas.openxmlformats.org/officeDocument/2006/relationships/hyperlink" Target="#93.150" TargetMode="External"/><Relationship Id="rId17" Type="http://schemas.openxmlformats.org/officeDocument/2006/relationships/hyperlink" Target="#87.61" TargetMode="External"/><Relationship Id="rId18" Type="http://schemas.openxmlformats.org/officeDocument/2006/relationships/hyperlink" Target="#79.87" TargetMode="External"/><Relationship Id="rId19" Type="http://schemas.openxmlformats.org/officeDocument/2006/relationships/hyperlink" Target="#81.7" TargetMode="External"/><Relationship Id="rId20" Type="http://schemas.openxmlformats.org/officeDocument/2006/relationships/hyperlink" Target="#88.52" TargetMode="External"/><Relationship Id="rId21" Type="http://schemas.openxmlformats.org/officeDocument/2006/relationships/hyperlink" Target="#16.3" TargetMode="External"/><Relationship Id="rId22" Type="http://schemas.openxmlformats.org/officeDocument/2006/relationships/hyperlink" Target="#93.596" TargetMode="External"/><Relationship Id="rId23" Type="http://schemas.openxmlformats.org/officeDocument/2006/relationships/hyperlink" Target="#1.21" TargetMode="External"/><Relationship Id="rId24" Type="http://schemas.openxmlformats.org/officeDocument/2006/relationships/hyperlink" Target="#10.36" TargetMode="External"/><Relationship Id="rId25" Type="http://schemas.openxmlformats.org/officeDocument/2006/relationships/hyperlink" Target="#10.29" TargetMode="External"/><Relationship Id="rId26" Type="http://schemas.openxmlformats.org/officeDocument/2006/relationships/hyperlink" Target="#9.46" TargetMode="External"/><Relationship Id="rId27" Type="http://schemas.openxmlformats.org/officeDocument/2006/relationships/hyperlink" Target="#9.4" TargetMode="External"/><Relationship Id="rId28" Type="http://schemas.openxmlformats.org/officeDocument/2006/relationships/hyperlink" Target="#12.15" TargetMode="External"/><Relationship Id="rId29" Type="http://schemas.openxmlformats.org/officeDocument/2006/relationships/hyperlink" Target="#88.100" TargetMode="External"/><Relationship Id="rId30" Type="http://schemas.openxmlformats.org/officeDocument/2006/relationships/hyperlink" Target="#88.36" TargetMode="External"/><Relationship Id="rId31" Type="http://schemas.openxmlformats.org/officeDocument/2006/relationships/hyperlink" Target="#73.7" TargetMode="External"/><Relationship Id="rId32" Type="http://schemas.openxmlformats.org/officeDocument/2006/relationships/hyperlink" Target="#88.38" TargetMode="External"/><Relationship Id="rId33" Type="http://schemas.openxmlformats.org/officeDocument/2006/relationships/hyperlink" Target="#53.50" TargetMode="External"/><Relationship Id="rId34" Type="http://schemas.openxmlformats.org/officeDocument/2006/relationships/hyperlink" Target="#68.31" TargetMode="External"/><Relationship Id="rId35" Type="http://schemas.openxmlformats.org/officeDocument/2006/relationships/hyperlink" Target="#67.66" TargetMode="External"/><Relationship Id="rId36" Type="http://schemas.openxmlformats.org/officeDocument/2006/relationships/hyperlink" Target="#78.47" TargetMode="External"/><Relationship Id="rId37" Type="http://schemas.openxmlformats.org/officeDocument/2006/relationships/hyperlink" Target="#67.117" TargetMode="External"/><Relationship Id="rId38" Type="http://schemas.openxmlformats.org/officeDocument/2006/relationships/hyperlink" Target="#38.10" TargetMode="External"/><Relationship Id="rId39" Type="http://schemas.openxmlformats.org/officeDocument/2006/relationships/hyperlink" Target="#67.119" TargetMode="External"/><Relationship Id="rId40" Type="http://schemas.openxmlformats.org/officeDocument/2006/relationships/hyperlink" Target="#57.180" TargetMode="External"/><Relationship Id="rId41" Type="http://schemas.openxmlformats.org/officeDocument/2006/relationships/hyperlink" Target="#57.178" TargetMode="External"/><Relationship Id="rId42" Type="http://schemas.openxmlformats.org/officeDocument/2006/relationships/hyperlink" Target="#33.477" TargetMode="External"/><Relationship Id="rId43" Type="http://schemas.openxmlformats.org/officeDocument/2006/relationships/hyperlink" Target="#67.93" TargetMode="External"/><Relationship Id="rId44" Type="http://schemas.openxmlformats.org/officeDocument/2006/relationships/hyperlink" Target="#60.63" TargetMode="External"/><Relationship Id="rId45" Type="http://schemas.openxmlformats.org/officeDocument/2006/relationships/hyperlink" Target="#37.78" TargetMode="External"/><Relationship Id="rId46" Type="http://schemas.openxmlformats.org/officeDocument/2006/relationships/hyperlink" Target="#24.35" TargetMode="External"/><Relationship Id="rId47" Type="http://schemas.openxmlformats.org/officeDocument/2006/relationships/hyperlink" Target="#24.9" TargetMode="External"/><Relationship Id="rId48" Type="http://schemas.openxmlformats.org/officeDocument/2006/relationships/hyperlink" Target="#93.214a" TargetMode="External"/><Relationship Id="rId49" Type="http://schemas.openxmlformats.org/officeDocument/2006/relationships/hyperlink" Target="#29.5" TargetMode="External"/><Relationship Id="rId50" Type="http://schemas.openxmlformats.org/officeDocument/2006/relationships/hyperlink" Target="#24.64" TargetMode="External"/><Relationship Id="rId51" Type="http://schemas.openxmlformats.org/officeDocument/2006/relationships/hyperlink" Target="#87.4" TargetMode="External"/><Relationship Id="rId52" Type="http://schemas.openxmlformats.org/officeDocument/2006/relationships/hyperlink" Target="#57.117" TargetMode="External"/><Relationship Id="rId53" Type="http://schemas.openxmlformats.org/officeDocument/2006/relationships/hyperlink" Target="#57.161" TargetMode="External"/><Relationship Id="rId54" Type="http://schemas.openxmlformats.org/officeDocument/2006/relationships/hyperlink" Target="#2.29" TargetMode="External"/><Relationship Id="rId55" Type="http://schemas.openxmlformats.org/officeDocument/2006/relationships/hyperlink" Target="#65.2" TargetMode="External"/><Relationship Id="rId56" Type="http://schemas.openxmlformats.org/officeDocument/2006/relationships/hyperlink" Target="#87.49" TargetMode="External"/><Relationship Id="rId57" Type="http://schemas.openxmlformats.org/officeDocument/2006/relationships/hyperlink" Target="#93.179" TargetMode="External"/><Relationship Id="rId58" Type="http://schemas.openxmlformats.org/officeDocument/2006/relationships/hyperlink" Target="#93.363" TargetMode="External"/><Relationship Id="rId59" Type="http://schemas.openxmlformats.org/officeDocument/2006/relationships/hyperlink" Target="#87.1" TargetMode="External"/><Relationship Id="rId60" Type="http://schemas.openxmlformats.org/officeDocument/2006/relationships/hyperlink" Target="#42.21" TargetMode="External"/><Relationship Id="rId61" Type="http://schemas.openxmlformats.org/officeDocument/2006/relationships/hyperlink" Target="#14.32" TargetMode="External"/><Relationship Id="rId62" Type="http://schemas.openxmlformats.org/officeDocument/2006/relationships/hyperlink" Target="#6.113" TargetMode="External"/><Relationship Id="rId63" Type="http://schemas.openxmlformats.org/officeDocument/2006/relationships/hyperlink" Target="#23.26" TargetMode="External"/><Relationship Id="rId64" Type="http://schemas.openxmlformats.org/officeDocument/2006/relationships/hyperlink" Target="#46.13" TargetMode="External"/><Relationship Id="rId65" Type="http://schemas.openxmlformats.org/officeDocument/2006/relationships/hyperlink" Target="#57.215" TargetMode="External"/><Relationship Id="rId66" Type="http://schemas.openxmlformats.org/officeDocument/2006/relationships/hyperlink" Target="#34.64" TargetMode="External"/><Relationship Id="rId67" Type="http://schemas.openxmlformats.org/officeDocument/2006/relationships/hyperlink" Target="#21.8" TargetMode="External"/><Relationship Id="rId68" Type="http://schemas.openxmlformats.org/officeDocument/2006/relationships/hyperlink" Target="#16.6" TargetMode="External"/><Relationship Id="rId69" Type="http://schemas.openxmlformats.org/officeDocument/2006/relationships/hyperlink" Target="#87.14" TargetMode="External"/><Relationship Id="rId70" Type="http://schemas.openxmlformats.org/officeDocument/2006/relationships/hyperlink" Target="#25.259" TargetMode="External"/><Relationship Id="rId71" Type="http://schemas.openxmlformats.org/officeDocument/2006/relationships/hyperlink" Target="#8.12" TargetMode="External"/><Relationship Id="rId72" Type="http://schemas.openxmlformats.org/officeDocument/2006/relationships/hyperlink" Target="#58.44" TargetMode="External"/><Relationship Id="rId73" Type="http://schemas.openxmlformats.org/officeDocument/2006/relationships/hyperlink" Target="#67.83" TargetMode="External"/><Relationship Id="rId74" Type="http://schemas.openxmlformats.org/officeDocument/2006/relationships/hyperlink" Target="#61.5" TargetMode="External"/><Relationship Id="rId75" Type="http://schemas.openxmlformats.org/officeDocument/2006/relationships/hyperlink" Target="#8.55" TargetMode="External"/><Relationship Id="rId76" Type="http://schemas.openxmlformats.org/officeDocument/2006/relationships/hyperlink" Target="#58.35" TargetMode="External"/><Relationship Id="rId77" Type="http://schemas.openxmlformats.org/officeDocument/2006/relationships/hyperlink" Target="#6.97" TargetMode="External"/><Relationship Id="rId78" Type="http://schemas.openxmlformats.org/officeDocument/2006/relationships/hyperlink" Target="#90.28" TargetMode="External"/><Relationship Id="rId79" Type="http://schemas.openxmlformats.org/officeDocument/2006/relationships/hyperlink" Target="#58.25" TargetMode="External"/><Relationship Id="rId80" Type="http://schemas.openxmlformats.org/officeDocument/2006/relationships/hyperlink" Target="#19.1" TargetMode="External"/><Relationship Id="rId81" Type="http://schemas.openxmlformats.org/officeDocument/2006/relationships/hyperlink" Target="#93.602" TargetMode="External"/><Relationship Id="rId82" Type="http://schemas.openxmlformats.org/officeDocument/2006/relationships/hyperlink" Target="#24.38" TargetMode="External"/><Relationship Id="rId83" Type="http://schemas.openxmlformats.org/officeDocument/2006/relationships/hyperlink" Target="#32.4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