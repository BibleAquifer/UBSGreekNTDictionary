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the Greek New Testament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the Greek New Testament, © United Bible Societies, 2023. Adapted from </w:t>
      </w:r>
      <w:r>
        <w:rPr>
          <w:lang w:val="zh_CN" w:bidi="zh_CN"/>
        </w:rPr>
        <w:t>Semantic Dictionary of Biblical Greek</w:t>
      </w:r>
      <w:r>
        <w:rPr>
          <w:lang w:val="zh_CN" w:bidi="zh_CN"/>
        </w:rPr>
        <w:t xml:space="preserve"> © United Bible Societies 2018–2023, which is adapted from </w:t>
      </w:r>
      <w:r>
        <w:rPr>
          <w:lang w:val="zh_CN" w:bidi="zh_CN"/>
        </w:rPr>
        <w:t>Greek-English Lexicon of the New Testament: Based on Semantic Domains</w:t>
      </w:r>
      <w:r>
        <w:rPr>
          <w:lang w:val="zh_CN" w:bidi="zh_CN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Μάαθ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Μάαθ</w:t>
      </w:r>
    </w:p>
    <w:p>
      <w:pPr/>
      <w:r>
        <w:rPr>
          <w:lang w:val="zh_CN" w:bidi="zh_CN"/>
        </w:rPr>
      </w:r>
      <w:r>
        <w:rPr>
          <w:lang w:val="zh_CN" w:bidi="zh_CN"/>
        </w:rPr>
        <w:t>Μάαθ</w:t>
      </w:r>
      <w:r>
        <w:rPr>
          <w:lang w:val="zh_CN" w:bidi="zh_CN"/>
        </w:rPr>
        <w:t xml:space="preserve"> (</w:t>
      </w:r>
      <w:r>
        <w:rPr>
          <w:lang w:val="zh_CN" w:bidi="zh_CN"/>
        </w:rPr>
        <w:t>G3092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93.241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玛押;《思》玛哈特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</w:t>
      </w:r>
    </w:p>
    <w:p>
      <w:pPr/>
      <w:r>
        <w:rPr>
          <w:lang w:val="zh_CN" w:bidi="zh_CN"/>
        </w:rPr>
      </w:r>
      <w:r>
        <w:rPr>
          <w:lang w:val="zh_CN" w:bidi="zh_CN"/>
        </w:rPr>
        <w:t>LUK 3:26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Μαγαδά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Μαγαδά</w:t>
      </w:r>
    </w:p>
    <w:p>
      <w:pPr/>
      <w:r>
        <w:rPr>
          <w:lang w:val="zh_CN" w:bidi="zh_CN"/>
        </w:rPr>
      </w:r>
      <w:r>
        <w:rPr>
          <w:lang w:val="zh_CN" w:bidi="zh_CN"/>
        </w:rPr>
        <w:t>Μαγαδά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＜名（名字）＞＜阴＞</w:t>
      </w:r>
    </w:p>
    <w:p>
      <w:pPr/>
      <w:r>
        <w:rPr>
          <w:lang w:val="zh_CN" w:bidi="zh_CN"/>
        </w:rPr>
      </w:r>
      <w:r>
        <w:rPr>
          <w:lang w:val="zh_CN" w:bidi="zh_CN"/>
        </w:rPr>
        <w:t>93.522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马加丹;《思》玛加丹</w:t>
      </w:r>
      <w:r>
        <w:rPr>
          <w:lang w:val="zh_CN" w:bidi="zh_CN"/>
        </w:rPr>
        <w:t xml:space="preserve"> </w:t>
      </w:r>
      <w:r>
        <w:rPr>
          <w:lang w:val="zh_CN" w:bidi="zh_CN"/>
        </w:rPr>
        <w:t>加利利海西岸的一个地方,确实地点无从考据(</w:t>
      </w:r>
      <w:r>
        <w:rPr>
          <w:lang w:val="zh_CN" w:bidi="zh_CN"/>
        </w:rPr>
        <w:t>MAT 15:39</w:t>
      </w:r>
      <w:r>
        <w:rPr>
          <w:lang w:val="zh_CN" w:bidi="zh_CN"/>
        </w:rPr>
        <w:t xml:space="preserve">; </w:t>
      </w:r>
      <w:r>
        <w:rPr>
          <w:lang w:val="zh_CN" w:bidi="zh_CN"/>
        </w:rPr>
        <w:t>MRK 8:10</w:t>
      </w:r>
      <w:r>
        <w:rPr>
          <w:lang w:val="zh_CN" w:bidi="zh_CN"/>
        </w:rPr>
        <w:t>,校勘栏)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Μαγαδάν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Μαγαδάν</w:t>
      </w:r>
    </w:p>
    <w:p>
      <w:pPr/>
      <w:r>
        <w:rPr>
          <w:lang w:val="zh_CN" w:bidi="zh_CN"/>
        </w:rPr>
      </w:r>
      <w:r>
        <w:rPr>
          <w:lang w:val="zh_CN" w:bidi="zh_CN"/>
        </w:rPr>
        <w:t>Μαγαδάν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G3093a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＜名（名字）＞＜阴＞</w:t>
      </w:r>
    </w:p>
    <w:p>
      <w:pPr/>
      <w:r>
        <w:rPr>
          <w:lang w:val="zh_CN" w:bidi="zh_CN"/>
        </w:rPr>
      </w:r>
      <w:r>
        <w:rPr>
          <w:lang w:val="zh_CN" w:bidi="zh_CN"/>
        </w:rPr>
        <w:t>93.522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马加丹;《思》玛加丹</w:t>
      </w:r>
      <w:r>
        <w:rPr>
          <w:lang w:val="zh_CN" w:bidi="zh_CN"/>
        </w:rPr>
        <w:t xml:space="preserve"> </w:t>
      </w:r>
      <w:r>
        <w:rPr>
          <w:lang w:val="zh_CN" w:bidi="zh_CN"/>
        </w:rPr>
        <w:t>加利利海西岸的一个地方,确实地点无从考据</w:t>
      </w:r>
    </w:p>
    <w:p>
      <w:pPr/>
      <w:r>
        <w:rPr>
          <w:lang w:val="zh_CN" w:bidi="zh_CN"/>
        </w:rPr>
      </w:r>
      <w:r>
        <w:rPr>
          <w:lang w:val="zh_CN" w:bidi="zh_CN"/>
        </w:rPr>
        <w:t>MAT 15:39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Μαγδαλά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Μαγδαλά</w:t>
      </w:r>
    </w:p>
    <w:p>
      <w:pPr/>
      <w:r>
        <w:rPr>
          <w:lang w:val="zh_CN" w:bidi="zh_CN"/>
        </w:rPr>
      </w:r>
      <w:r>
        <w:rPr>
          <w:lang w:val="zh_CN" w:bidi="zh_CN"/>
        </w:rPr>
        <w:t>Μαγδαλά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＜名（名字）＞＜阴＞</w:t>
      </w:r>
    </w:p>
    <w:p>
      <w:pPr/>
      <w:r>
        <w:rPr>
          <w:lang w:val="zh_CN" w:bidi="zh_CN"/>
        </w:rPr>
      </w:r>
      <w:r>
        <w:rPr>
          <w:lang w:val="zh_CN" w:bidi="zh_CN"/>
        </w:rPr>
        <w:t>93.523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抹大拉,《思》玛达肋纳</w:t>
      </w:r>
      <w:r>
        <w:rPr>
          <w:lang w:val="zh_CN" w:bidi="zh_CN"/>
        </w:rPr>
        <w:t xml:space="preserve"> </w:t>
      </w:r>
      <w:r>
        <w:rPr>
          <w:lang w:val="zh_CN" w:bidi="zh_CN"/>
        </w:rPr>
        <w:t>加利利海西面的城镇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Μαγδαλά 只出现在校勘栏(</w:t>
      </w:r>
      <w:r>
        <w:rPr>
          <w:lang w:val="zh_CN" w:bidi="zh_CN"/>
        </w:rPr>
        <w:t>MAT 15:39</w:t>
      </w:r>
      <w:r>
        <w:rPr>
          <w:lang w:val="zh_CN" w:bidi="zh_CN"/>
        </w:rPr>
        <w:t xml:space="preserve">),但参 </w:t>
      </w:r>
      <w:r>
        <w:rPr>
          <w:lang w:val="zh_CN" w:bidi="zh_CN"/>
        </w:rPr>
        <w:t>Μαγδαληνή</w:t>
      </w:r>
      <w:r>
        <w:rPr>
          <w:lang w:val="zh_CN" w:bidi="zh_CN"/>
        </w:rPr>
        <w:t>(</w:t>
      </w:r>
      <w:hyperlink r:id="rId15">
        <w:r>
          <w:rPr>
            <w:lang w:val="zh_CN" w:bidi="zh_CN"/>
          </w:rPr>
          <w:rPr>
            <w:color w:val="0000EE"/>
            <w:u w:val="single"/>
          </w:rPr>
          <w:t>93.242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MAT 15:39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Μαγδαλάν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Μαγδαλάν</w:t>
      </w:r>
    </w:p>
    <w:p>
      <w:pPr/>
      <w:r>
        <w:rPr>
          <w:lang w:val="zh_CN" w:bidi="zh_CN"/>
        </w:rPr>
      </w:r>
      <w:r>
        <w:rPr>
          <w:lang w:val="zh_CN" w:bidi="zh_CN"/>
        </w:rPr>
        <w:t>Μαγδαλάν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＜名（名字）＞＜阴＞</w:t>
      </w:r>
    </w:p>
    <w:p>
      <w:pPr/>
      <w:r>
        <w:rPr>
          <w:lang w:val="zh_CN" w:bidi="zh_CN"/>
        </w:rPr>
      </w:r>
      <w:r>
        <w:rPr>
          <w:lang w:val="zh_CN" w:bidi="zh_CN"/>
        </w:rPr>
        <w:t>93.524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[Glosses - zhS]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Μαγαδάν</w:t>
      </w:r>
      <w:r>
        <w:rPr>
          <w:lang w:val="zh_CN" w:bidi="zh_CN"/>
        </w:rPr>
        <w:t xml:space="preserve">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93.522</w:t>
        </w:r>
      </w:hyperlink>
      <w:r>
        <w:rPr>
          <w:lang w:val="zh_CN" w:bidi="zh_CN"/>
        </w:rPr>
        <w:t xml:space="preserve"> 的另一种拼写法( </w:t>
      </w:r>
      <w:r>
        <w:rPr>
          <w:lang w:val="zh_CN" w:bidi="zh_CN"/>
        </w:rPr>
        <w:t>MAT 15:39</w:t>
      </w:r>
      <w:r>
        <w:rPr>
          <w:lang w:val="zh_CN" w:bidi="zh_CN"/>
        </w:rPr>
        <w:t>,校勘栏)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Μαγδαληνή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Μαγδαληνή</w:t>
      </w:r>
    </w:p>
    <w:p>
      <w:pPr/>
      <w:r>
        <w:rPr>
          <w:lang w:val="zh_CN" w:bidi="zh_CN"/>
        </w:rPr>
      </w:r>
      <w:r>
        <w:rPr>
          <w:lang w:val="zh_CN" w:bidi="zh_CN"/>
        </w:rPr>
        <w:t>Μαγδαληνή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G3094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</w:t>
      </w:r>
    </w:p>
    <w:p>
      <w:pPr/>
      <w:r>
        <w:rPr>
          <w:lang w:val="zh_CN" w:bidi="zh_CN"/>
        </w:rPr>
      </w:r>
      <w:r>
        <w:rPr>
          <w:lang w:val="zh_CN" w:bidi="zh_CN"/>
        </w:rPr>
        <w:t>93.242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抹大拉的妇人(马利亚);《思》玛达肋纳的妇人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Μαγδαλά</w:t>
      </w:r>
      <w:r>
        <w:rPr>
          <w:lang w:val="zh_CN" w:bidi="zh_CN"/>
        </w:rPr>
        <w:t>[c]“马利亚”的属性名字,表明她来自抹大拉</w:t>
      </w:r>
    </w:p>
    <w:p>
      <w:pPr/>
      <w:r>
        <w:rPr>
          <w:lang w:val="zh_CN" w:bidi="zh_CN"/>
        </w:rPr>
      </w:r>
      <w:r>
        <w:rPr>
          <w:lang w:val="zh_CN" w:bidi="zh_CN"/>
        </w:rPr>
        <w:t>MAT 27:56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Μαγεδά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Μαγεδά</w:t>
      </w:r>
    </w:p>
    <w:p>
      <w:pPr/>
      <w:r>
        <w:rPr>
          <w:lang w:val="zh_CN" w:bidi="zh_CN"/>
        </w:rPr>
      </w:r>
      <w:r>
        <w:rPr>
          <w:lang w:val="zh_CN" w:bidi="zh_CN"/>
        </w:rPr>
        <w:t>Μαγεδά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＜名（名字）＞＜阴＞</w:t>
      </w:r>
    </w:p>
    <w:p>
      <w:pPr/>
      <w:r>
        <w:rPr>
          <w:lang w:val="zh_CN" w:bidi="zh_CN"/>
        </w:rPr>
      </w:r>
      <w:r>
        <w:rPr>
          <w:lang w:val="zh_CN" w:bidi="zh_CN"/>
        </w:rPr>
        <w:t>93.525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[Glosses - zhS]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可能是 </w:t>
      </w:r>
      <w:r>
        <w:rPr>
          <w:lang w:val="zh_CN" w:bidi="zh_CN"/>
        </w:rPr>
        <w:t>Μαγαδάν</w:t>
      </w:r>
      <w:r>
        <w:rPr>
          <w:lang w:val="zh_CN" w:bidi="zh_CN"/>
        </w:rPr>
        <w:t xml:space="preserve">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93.522</w:t>
        </w:r>
      </w:hyperlink>
      <w:r>
        <w:rPr>
          <w:lang w:val="zh_CN" w:bidi="zh_CN"/>
        </w:rPr>
        <w:t xml:space="preserve"> 的另一种拼写法,但在 </w:t>
      </w:r>
      <w:r>
        <w:rPr>
          <w:lang w:val="zh_CN" w:bidi="zh_CN"/>
        </w:rPr>
        <w:t>MRK 8:10</w:t>
      </w:r>
      <w:r>
        <w:rPr>
          <w:lang w:val="zh_CN" w:bidi="zh_CN"/>
        </w:rPr>
        <w:t xml:space="preserve"> 校勘栏中指明是一座山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Μαγεδάν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Μαγεδάν</w:t>
      </w:r>
    </w:p>
    <w:p>
      <w:pPr/>
      <w:r>
        <w:rPr>
          <w:lang w:val="zh_CN" w:bidi="zh_CN"/>
        </w:rPr>
      </w:r>
      <w:r>
        <w:rPr>
          <w:lang w:val="zh_CN" w:bidi="zh_CN"/>
        </w:rPr>
        <w:t>Μαγεδάν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＜名（名字）＞＜阴＞</w:t>
      </w:r>
    </w:p>
    <w:p>
      <w:pPr/>
      <w:r>
        <w:rPr>
          <w:lang w:val="zh_CN" w:bidi="zh_CN"/>
        </w:rPr>
      </w:r>
      <w:r>
        <w:rPr>
          <w:lang w:val="zh_CN" w:bidi="zh_CN"/>
        </w:rPr>
        <w:t>93.522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马加丹;《思》玛加丹</w:t>
      </w:r>
      <w:r>
        <w:rPr>
          <w:lang w:val="zh_CN" w:bidi="zh_CN"/>
        </w:rPr>
        <w:t xml:space="preserve"> </w:t>
      </w:r>
      <w:r>
        <w:rPr>
          <w:lang w:val="zh_CN" w:bidi="zh_CN"/>
        </w:rPr>
        <w:t>加利利海西岸的一个地方,确实地点无从考据(</w:t>
      </w:r>
      <w:r>
        <w:rPr>
          <w:lang w:val="zh_CN" w:bidi="zh_CN"/>
        </w:rPr>
        <w:t>MAT 15:39</w:t>
      </w:r>
      <w:r>
        <w:rPr>
          <w:lang w:val="zh_CN" w:bidi="zh_CN"/>
        </w:rPr>
        <w:t>,校勘栏)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μαγεία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μαγεία</w:t>
      </w:r>
    </w:p>
    <w:p>
      <w:pPr/>
      <w:r>
        <w:rPr>
          <w:lang w:val="zh_CN" w:bidi="zh_CN"/>
        </w:rPr>
      </w:r>
      <w:r>
        <w:rPr>
          <w:lang w:val="zh_CN" w:bidi="zh_CN"/>
        </w:rPr>
        <w:t>μαγεία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G3095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μαγεύω</w:t>
      </w:r>
    </w:p>
    <w:p>
      <w:pPr/>
      <w:r>
        <w:rPr>
          <w:lang w:val="zh_CN" w:bidi="zh_CN"/>
        </w:rPr>
      </w:r>
      <w:r>
        <w:rPr>
          <w:lang w:val="zh_CN" w:bidi="zh_CN"/>
        </w:rPr>
        <w:t>53.96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邪术</w:t>
      </w:r>
    </w:p>
    <w:p>
      <w:pPr/>
      <w:r>
        <w:rPr>
          <w:lang w:val="zh_CN" w:bidi="zh_CN"/>
        </w:rPr>
      </w:r>
      <w:r>
        <w:rPr>
          <w:lang w:val="zh_CN" w:bidi="zh_CN"/>
        </w:rPr>
        <w:t>行邪术;行巫术;行法术</w:t>
      </w:r>
      <w:r>
        <w:rPr>
          <w:lang w:val="zh_CN" w:bidi="zh_CN"/>
        </w:rPr>
        <w:t xml:space="preserve"> </w:t>
      </w:r>
      <w:r>
        <w:rPr>
          <w:lang w:val="zh_CN" w:bidi="zh_CN"/>
        </w:rPr>
        <w:t>行法术,大概是通过召唤超自然的力量</w:t>
      </w:r>
    </w:p>
    <w:p>
      <w:pPr/>
      <w:r>
        <w:rPr>
          <w:lang w:val="zh_CN" w:bidi="zh_CN"/>
        </w:rPr>
      </w:r>
      <w:r>
        <w:rPr>
          <w:lang w:val="zh_CN" w:bidi="zh_CN"/>
        </w:rPr>
        <w:t>ACT 8:11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μαγεύω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μαγεύω</w:t>
      </w:r>
    </w:p>
    <w:p>
      <w:pPr/>
      <w:r>
        <w:rPr>
          <w:lang w:val="zh_CN" w:bidi="zh_CN"/>
        </w:rPr>
      </w:r>
      <w:r>
        <w:rPr>
          <w:lang w:val="zh_CN" w:bidi="zh_CN"/>
        </w:rPr>
        <w:t>μαγεύω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G3096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μαγεία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μάγος</w:t>
      </w:r>
    </w:p>
    <w:p>
      <w:pPr/>
      <w:r>
        <w:rPr>
          <w:lang w:val="zh_CN" w:bidi="zh_CN"/>
        </w:rPr>
      </w:r>
      <w:r>
        <w:rPr>
          <w:lang w:val="zh_CN" w:bidi="zh_CN"/>
        </w:rPr>
        <w:t>53.96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邪术</w:t>
      </w:r>
    </w:p>
    <w:p>
      <w:pPr/>
      <w:r>
        <w:rPr>
          <w:lang w:val="zh_CN" w:bidi="zh_CN"/>
        </w:rPr>
      </w:r>
      <w:r>
        <w:rPr>
          <w:lang w:val="zh_CN" w:bidi="zh_CN"/>
        </w:rPr>
        <w:t>行邪术;行巫术;行法术</w:t>
      </w:r>
      <w:r>
        <w:rPr>
          <w:lang w:val="zh_CN" w:bidi="zh_CN"/>
        </w:rPr>
        <w:t xml:space="preserve"> </w:t>
      </w:r>
      <w:r>
        <w:rPr>
          <w:lang w:val="zh_CN" w:bidi="zh_CN"/>
        </w:rPr>
        <w:t>行法术,大概是通过召唤超自然的力量</w:t>
      </w:r>
    </w:p>
    <w:p>
      <w:pPr/>
      <w:r>
        <w:rPr>
          <w:lang w:val="zh_CN" w:bidi="zh_CN"/>
        </w:rPr>
      </w:r>
      <w:r>
        <w:rPr>
          <w:lang w:val="zh_CN" w:bidi="zh_CN"/>
        </w:rPr>
        <w:t>ACT 8:9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μάγος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μάγος</w:t>
      </w:r>
    </w:p>
    <w:p>
      <w:pPr/>
      <w:r>
        <w:rPr>
          <w:lang w:val="zh_CN" w:bidi="zh_CN"/>
        </w:rPr>
      </w:r>
      <w:r>
        <w:rPr>
          <w:lang w:val="zh_CN" w:bidi="zh_CN"/>
        </w:rPr>
        <w:t>μάγος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G3097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μαγεύω</w:t>
      </w:r>
    </w:p>
    <w:p>
      <w:pPr/>
      <w:r>
        <w:rPr>
          <w:lang w:val="zh_CN" w:bidi="zh_CN"/>
        </w:rPr>
      </w:r>
      <w:r>
        <w:rPr>
          <w:lang w:val="zh_CN" w:bidi="zh_CN"/>
        </w:rPr>
        <w:t>32.40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理解能力</w:t>
      </w:r>
    </w:p>
    <w:p>
      <w:pPr/>
      <w:r>
        <w:rPr>
          <w:lang w:val="zh_CN" w:bidi="zh_CN"/>
        </w:rPr>
      </w:r>
      <w:r>
        <w:rPr>
          <w:lang w:val="zh_CN" w:bidi="zh_CN"/>
        </w:rPr>
        <w:t>博士;贤士;星象家</w:t>
      </w:r>
      <w:r>
        <w:rPr>
          <w:lang w:val="zh_CN" w:bidi="zh_CN"/>
        </w:rPr>
        <w:t xml:space="preserve"> </w:t>
      </w:r>
      <w:r>
        <w:rPr>
          <w:lang w:val="zh_CN" w:bidi="zh_CN"/>
        </w:rPr>
        <w:t>因熟悉占星术而被视为拥有非凡领悟能力的人(人们认为这些人既有世俗的知识,也有宗教的悟性)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MAT 2:1</w:t>
      </w:r>
      <w:r>
        <w:rPr>
          <w:lang w:val="zh_CN" w:bidi="zh_CN"/>
        </w:rPr>
        <w:t>,μάγοι 可以译成“研究星象的智慧人”。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2:16</w:t>
      </w:r>
    </w:p>
    <w:p>
      <w:pPr/>
      <w:r>
        <w:rPr>
          <w:lang w:val="zh_CN" w:bidi="zh_CN"/>
        </w:rPr>
      </w:r>
      <w:r>
        <w:rPr>
          <w:lang w:val="zh_CN" w:bidi="zh_CN"/>
        </w:rPr>
        <w:t>53.97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邪术</w:t>
      </w:r>
    </w:p>
    <w:p>
      <w:pPr/>
      <w:r>
        <w:rPr>
          <w:lang w:val="zh_CN" w:bidi="zh_CN"/>
        </w:rPr>
      </w:r>
      <w:r>
        <w:rPr>
          <w:lang w:val="zh_CN" w:bidi="zh_CN"/>
        </w:rPr>
        <w:t>术士;行法术的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μαγεύω</w:t>
      </w:r>
      <w:r>
        <w:rPr>
          <w:lang w:val="zh_CN" w:bidi="zh_CN"/>
        </w:rPr>
        <w:t>“行法术”(</w:t>
      </w:r>
      <w:hyperlink r:id="rId17">
        <w:r>
          <w:rPr>
            <w:lang w:val="zh_CN" w:bidi="zh_CN"/>
          </w:rPr>
          <w:rPr>
            <w:color w:val="0000EE"/>
            <w:u w:val="single"/>
          </w:rPr>
          <w:t>53.96</w:t>
        </w:r>
      </w:hyperlink>
      <w:r>
        <w:rPr>
          <w:lang w:val="zh_CN" w:bidi="zh_CN"/>
        </w:rPr>
        <w:t>)的衍生词)施行巫术或法术的人</w:t>
      </w:r>
    </w:p>
    <w:p>
      <w:pPr/>
      <w:r>
        <w:rPr>
          <w:lang w:val="zh_CN" w:bidi="zh_CN"/>
        </w:rPr>
      </w:r>
      <w:r>
        <w:rPr>
          <w:lang w:val="zh_CN" w:bidi="zh_CN"/>
        </w:rPr>
        <w:t>ACT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13:8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μάγος也可以归类在语义域28“认识”，因为这词涉及专门的知识。由于μάγος的角色具有宗教含意，所以这词也归类在语义域53“宗教活动”（见</w:t>
      </w:r>
      <w:hyperlink r:id="rId18">
        <w:r>
          <w:rPr>
            <w:lang w:val="zh_CN" w:bidi="zh_CN"/>
          </w:rPr>
          <w:rPr>
            <w:color w:val="0000EE"/>
            <w:u w:val="single"/>
          </w:rPr>
          <w:t>53.97</w:t>
        </w:r>
      </w:hyperlink>
      <w:r>
        <w:rPr>
          <w:lang w:val="zh_CN" w:bidi="zh_CN"/>
        </w:rPr>
        <w:t>）。但是，μάγος[a]的主要语义特征似乎是公认的智慧，因此放在此处语义域32“理解”来解释。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Μαγώγ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Μαγώγ</w:t>
      </w:r>
    </w:p>
    <w:p>
      <w:pPr/>
      <w:r>
        <w:rPr>
          <w:lang w:val="zh_CN" w:bidi="zh_CN"/>
        </w:rPr>
      </w:r>
      <w:r>
        <w:rPr>
          <w:lang w:val="zh_CN" w:bidi="zh_CN"/>
        </w:rPr>
        <w:t>Μαγώγ</w:t>
      </w:r>
      <w:r>
        <w:rPr>
          <w:lang w:val="zh_CN" w:bidi="zh_CN"/>
        </w:rPr>
        <w:t xml:space="preserve"> (</w:t>
      </w:r>
      <w:r>
        <w:rPr>
          <w:lang w:val="zh_CN" w:bidi="zh_CN"/>
        </w:rPr>
        <w:t>G3098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93.243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玛各;《思》玛哥格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一个含义隐晦的名字,用来指敌对上帝、将被弥赛亚征服的国家或人民</w:t>
      </w:r>
    </w:p>
    <w:p>
      <w:pPr/>
      <w:r>
        <w:rPr>
          <w:lang w:val="zh_CN" w:bidi="zh_CN"/>
        </w:rPr>
      </w:r>
      <w:r>
        <w:rPr>
          <w:lang w:val="zh_CN" w:bidi="zh_CN"/>
        </w:rPr>
        <w:t>REV 20:8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Μαδιάμ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Μαδιάμ</w:t>
      </w:r>
    </w:p>
    <w:p>
      <w:pPr/>
      <w:r>
        <w:rPr>
          <w:lang w:val="zh_CN" w:bidi="zh_CN"/>
        </w:rPr>
      </w:r>
      <w:r>
        <w:rPr>
          <w:lang w:val="zh_CN" w:bidi="zh_CN"/>
        </w:rPr>
        <w:t>Μαδιάμ</w:t>
      </w:r>
      <w:r>
        <w:rPr>
          <w:lang w:val="zh_CN" w:bidi="zh_CN"/>
        </w:rPr>
        <w:t xml:space="preserve"> (</w:t>
      </w:r>
      <w:r>
        <w:rPr>
          <w:lang w:val="zh_CN" w:bidi="zh_CN"/>
        </w:rPr>
        <w:t>G3099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93.526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米甸;《思》米德杨</w:t>
      </w:r>
      <w:r>
        <w:rPr>
          <w:lang w:val="zh_CN" w:bidi="zh_CN"/>
        </w:rPr>
        <w:t xml:space="preserve"> </w:t>
      </w:r>
      <w:r>
        <w:rPr>
          <w:lang w:val="zh_CN" w:bidi="zh_CN"/>
        </w:rPr>
        <w:t>西奈半岛的一个地区,在阿拉伯沙漠附近</w:t>
      </w:r>
    </w:p>
    <w:p>
      <w:pPr/>
      <w:r>
        <w:rPr>
          <w:lang w:val="zh_CN" w:bidi="zh_CN"/>
        </w:rPr>
      </w:r>
      <w:r>
        <w:rPr>
          <w:lang w:val="zh_CN" w:bidi="zh_CN"/>
        </w:rPr>
        <w:t>ACT 7:29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μαθητεύω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μαθητεύω</w:t>
      </w:r>
    </w:p>
    <w:p>
      <w:pPr/>
      <w:r>
        <w:rPr>
          <w:lang w:val="zh_CN" w:bidi="zh_CN"/>
        </w:rPr>
      </w:r>
      <w:r>
        <w:rPr>
          <w:lang w:val="zh_CN" w:bidi="zh_CN"/>
        </w:rPr>
        <w:t>μαθητεύω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μαθητής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μαθήτρια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συμμαθητής</w:t>
      </w:r>
    </w:p>
    <w:p>
      <w:pPr/>
      <w:r>
        <w:rPr>
          <w:lang w:val="zh_CN" w:bidi="zh_CN"/>
        </w:rPr>
      </w:r>
      <w:r>
        <w:rPr>
          <w:lang w:val="zh_CN" w:bidi="zh_CN"/>
        </w:rPr>
        <w:t>36.31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引导，管教，跟从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跟从，成为门徒</w:t>
      </w:r>
    </w:p>
    <w:p>
      <w:pPr/>
      <w:r>
        <w:rPr>
          <w:lang w:val="zh_CN" w:bidi="zh_CN"/>
        </w:rPr>
      </w:r>
      <w:r>
        <w:rPr>
          <w:lang w:val="zh_CN" w:bidi="zh_CN"/>
        </w:rPr>
        <w:t>跟从;跟随;作......的门徒</w:t>
      </w:r>
      <w:r>
        <w:rPr>
          <w:lang w:val="zh_CN" w:bidi="zh_CN"/>
        </w:rPr>
        <w:t xml:space="preserve"> </w:t>
      </w:r>
      <w:r>
        <w:rPr>
          <w:lang w:val="zh_CN" w:bidi="zh_CN"/>
        </w:rPr>
        <w:t>作某人的跟随者或门徒,意思是坚持领袖的教导或指示,并促进这位领袖的事业发展</w:t>
      </w:r>
      <w:r>
        <w:rPr>
          <w:lang w:val="zh_CN" w:bidi="zh_CN"/>
        </w:rPr>
        <w:t xml:space="preserve"> </w:t>
      </w:r>
      <w:r>
        <w:rPr>
          <w:lang w:val="zh_CN" w:bidi="zh_CN"/>
        </w:rPr>
        <w:t>许多翻译者试图在比喻意义上使用“跟从”一词,表达“成为某人门徒”的意思,但在一些语言中,这种用法有一定的危险。例如,“跟从”常有“带着邪恶意图去追求”的隐含意义。在许多语言中,“跟从”(意为“成为门徒”)的对应译词是“陪伴”,或“一起走”,或“在......的群体中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13:52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27:57</w:t>
      </w:r>
    </w:p>
    <w:p>
      <w:pPr/>
      <w:r>
        <w:rPr>
          <w:lang w:val="zh_CN" w:bidi="zh_CN"/>
        </w:rPr>
      </w:r>
      <w:r>
        <w:rPr>
          <w:lang w:val="zh_CN" w:bidi="zh_CN"/>
        </w:rPr>
        <w:t>36.37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引导，管教，跟从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跟从，成为门徒</w:t>
      </w:r>
    </w:p>
    <w:p>
      <w:pPr/>
      <w:r>
        <w:rPr>
          <w:lang w:val="zh_CN" w:bidi="zh_CN"/>
        </w:rPr>
      </w:r>
      <w:r>
        <w:rPr>
          <w:lang w:val="zh_CN" w:bidi="zh_CN"/>
        </w:rPr>
        <w:t>使人作门徒;使人成为跟随者</w:t>
      </w:r>
      <w:r>
        <w:rPr>
          <w:lang w:val="zh_CN" w:bidi="zh_CN"/>
        </w:rPr>
        <w:t xml:space="preserve"> </w:t>
      </w:r>
      <w:r>
        <w:rPr>
          <w:lang w:val="zh_CN" w:bidi="zh_CN"/>
        </w:rPr>
        <w:t>使人作门徒或成为跟随者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MAT 28:19</w:t>
      </w:r>
      <w:r>
        <w:rPr>
          <w:lang w:val="zh_CN" w:bidi="zh_CN"/>
        </w:rPr>
        <w:t xml:space="preserve"> 和类似上下文中翻译 μαθητεύω 一词时,翻译者需要避免使用有胁迫或强迫含义的词汇,意即不应译成:“强迫他们作我的门徒”,或“迫使他们作我的门徒”。如果直译成使役动词,例如“使”,也会有这种暗示。为了避免使役动词的错误暗示,可以译成:“说服他们成为我的门徒”,或“劝说他们成为我的门徒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μαθητής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μαθητής</w:t>
      </w:r>
    </w:p>
    <w:p>
      <w:pPr/>
      <w:r>
        <w:rPr>
          <w:lang w:val="zh_CN" w:bidi="zh_CN"/>
        </w:rPr>
      </w:r>
      <w:r>
        <w:rPr>
          <w:lang w:val="zh_CN" w:bidi="zh_CN"/>
        </w:rPr>
        <w:t>μαθητής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μαθητεύω</w:t>
      </w:r>
    </w:p>
    <w:p>
      <w:pPr/>
      <w:r>
        <w:rPr>
          <w:lang w:val="zh_CN" w:bidi="zh_CN"/>
        </w:rPr>
      </w:r>
      <w:r>
        <w:rPr>
          <w:lang w:val="zh_CN" w:bidi="zh_CN"/>
        </w:rPr>
        <w:t>36.38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引导，管教，跟从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跟从，成为门徒</w:t>
      </w:r>
    </w:p>
    <w:p>
      <w:pPr/>
      <w:r>
        <w:rPr>
          <w:lang w:val="zh_CN" w:bidi="zh_CN"/>
        </w:rPr>
      </w:r>
      <w:r>
        <w:rPr>
          <w:lang w:val="zh_CN" w:bidi="zh_CN"/>
        </w:rPr>
        <w:t>门徒;跟随者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μαθητεύω</w:t>
      </w:r>
      <w:r>
        <w:rPr>
          <w:lang w:val="zh_CN" w:bidi="zh_CN"/>
        </w:rPr>
        <w:t>[a]“跟从,作......的门徒”</w:t>
      </w:r>
      <w:hyperlink r:id="rId19">
        <w:r>
          <w:rPr>
            <w:lang w:val="zh_CN" w:bidi="zh_CN"/>
          </w:rPr>
          <w:rPr>
            <w:color w:val="0000EE"/>
            <w:u w:val="single"/>
          </w:rPr>
          <w:t>36.31</w:t>
        </w:r>
      </w:hyperlink>
      <w:r>
        <w:rPr>
          <w:lang w:val="zh_CN" w:bidi="zh_CN"/>
        </w:rPr>
        <w:t xml:space="preserve"> 的衍生词)某人的门徒或跟随者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在新约中,μαθητής 通常指男子,然而这个词在性别区分方面是中性的,因此在一些新约经文中也包含了女性(例如在 </w:t>
      </w:r>
      <w:r>
        <w:rPr>
          <w:lang w:val="zh_CN" w:bidi="zh_CN"/>
        </w:rPr>
        <w:t>ACT 6:1</w:t>
      </w:r>
      <w:r>
        <w:rPr>
          <w:lang w:val="zh_CN" w:bidi="zh_CN"/>
        </w:rPr>
        <w:t>,πληθυνόντων τῶν μαθητῶν“门徒的数目不断增长”)。某些语言可能必须明确指出性别的区分;在谈到十二门徒的经文中,显然必须指出他们是男性。然而,在说到更为广泛的门徒群体时,译文中应当表明门徒群体既有男性也有女性。</w:t>
      </w:r>
    </w:p>
    <w:p>
      <w:pPr/>
      <w:r>
        <w:rPr>
          <w:lang w:val="zh_CN" w:bidi="zh_CN"/>
        </w:rPr>
      </w:r>
      <w:r>
        <w:rPr>
          <w:lang w:val="zh_CN" w:bidi="zh_CN"/>
        </w:rPr>
        <w:t>MAT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21:16</w:t>
      </w:r>
    </w:p>
    <w:p>
      <w:pPr/>
      <w:r>
        <w:rPr>
          <w:lang w:val="zh_CN" w:bidi="zh_CN"/>
        </w:rPr>
      </w:r>
      <w:r>
        <w:rPr>
          <w:lang w:val="zh_CN" w:bidi="zh_CN"/>
        </w:rPr>
        <w:t>27.16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</w:p>
    <w:p>
      <w:pPr/>
      <w:r>
        <w:rPr>
          <w:lang w:val="zh_CN" w:bidi="zh_CN"/>
        </w:rPr>
      </w:r>
      <w:r>
        <w:rPr>
          <w:lang w:val="zh_CN" w:bidi="zh_CN"/>
        </w:rPr>
        <w:t>门徒;学生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μανθάνω</w:t>
      </w:r>
      <w:r>
        <w:rPr>
          <w:lang w:val="zh_CN" w:bidi="zh_CN"/>
        </w:rPr>
        <w:t>[a]“学习,受教导”</w:t>
      </w:r>
      <w:hyperlink r:id="rId20">
        <w:r>
          <w:rPr>
            <w:lang w:val="zh_CN" w:bidi="zh_CN"/>
          </w:rPr>
          <w:rPr>
            <w:color w:val="0000EE"/>
            <w:u w:val="single"/>
          </w:rPr>
          <w:t>27.12</w:t>
        </w:r>
      </w:hyperlink>
      <w:r>
        <w:rPr>
          <w:lang w:val="zh_CN" w:bidi="zh_CN"/>
        </w:rPr>
        <w:t xml:space="preserve"> 的衍生词)通过正式的或是非正式的指导从另一个人身上学习的人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LUK 6:40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μαθητής[b]“门徒；学生”与μαθητής[a]不同。μαθητής[a]具有成为某人的门徒或跟随者的意思（见</w:t>
      </w:r>
      <w:hyperlink r:id="rId21">
        <w:r>
          <w:rPr>
            <w:lang w:val="zh_CN" w:bidi="zh_CN"/>
          </w:rPr>
          <w:rPr>
            <w:color w:val="0000EE"/>
            <w:u w:val="single"/>
          </w:rPr>
          <w:t>36.38</w:t>
        </w:r>
      </w:hyperlink>
      <w:r>
        <w:rPr>
          <w:lang w:val="zh_CN" w:bidi="zh_CN"/>
        </w:rPr>
        <w:t>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μαθήτρια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μαθήτρια</w:t>
      </w:r>
    </w:p>
    <w:p>
      <w:pPr/>
      <w:r>
        <w:rPr>
          <w:lang w:val="zh_CN" w:bidi="zh_CN"/>
        </w:rPr>
      </w:r>
      <w:r>
        <w:rPr>
          <w:lang w:val="zh_CN" w:bidi="zh_CN"/>
        </w:rPr>
        <w:t>μαθήτρια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μαθητεύω</w:t>
      </w:r>
    </w:p>
    <w:p>
      <w:pPr/>
      <w:r>
        <w:rPr>
          <w:lang w:val="zh_CN" w:bidi="zh_CN"/>
        </w:rPr>
      </w:r>
      <w:r>
        <w:rPr>
          <w:lang w:val="zh_CN" w:bidi="zh_CN"/>
        </w:rPr>
        <w:t>36.41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引导，管教，跟从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跟从，成为门徒</w:t>
      </w:r>
    </w:p>
    <w:p>
      <w:pPr/>
      <w:r>
        <w:rPr>
          <w:lang w:val="zh_CN" w:bidi="zh_CN"/>
        </w:rPr>
      </w:r>
      <w:r>
        <w:rPr>
          <w:lang w:val="zh_CN" w:bidi="zh_CN"/>
        </w:rPr>
        <w:t>女门徒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μαθητεύω</w:t>
      </w:r>
      <w:r>
        <w:rPr>
          <w:lang w:val="zh_CN" w:bidi="zh_CN"/>
        </w:rPr>
        <w:t>[a]“跟从,作......的门徒”</w:t>
      </w:r>
      <w:hyperlink r:id="rId19">
        <w:r>
          <w:rPr>
            <w:lang w:val="zh_CN" w:bidi="zh_CN"/>
          </w:rPr>
          <w:rPr>
            <w:color w:val="0000EE"/>
            <w:u w:val="single"/>
          </w:rPr>
          <w:t>36.31</w:t>
        </w:r>
      </w:hyperlink>
      <w:r>
        <w:rPr>
          <w:lang w:val="zh_CN" w:bidi="zh_CN"/>
        </w:rPr>
        <w:t xml:space="preserve"> 的衍生词)女门徒</w:t>
      </w:r>
    </w:p>
    <w:p>
      <w:pPr/>
      <w:r>
        <w:rPr>
          <w:lang w:val="zh_CN" w:bidi="zh_CN"/>
        </w:rPr>
      </w:r>
      <w:r>
        <w:rPr>
          <w:lang w:val="zh_CN" w:bidi="zh_CN"/>
        </w:rPr>
        <w:t>ACT 9:36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Μαθθαῖος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Μαθθαῖος</w:t>
      </w:r>
    </w:p>
    <w:p>
      <w:pPr/>
      <w:r>
        <w:rPr>
          <w:lang w:val="zh_CN" w:bidi="zh_CN"/>
        </w:rPr>
      </w:r>
      <w:r>
        <w:rPr>
          <w:lang w:val="zh_CN" w:bidi="zh_CN"/>
        </w:rPr>
        <w:t>Μαθθαῖος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G3156a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93.244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马太;《思》玛窦</w:t>
      </w:r>
      <w:r>
        <w:rPr>
          <w:lang w:val="zh_CN" w:bidi="zh_CN"/>
        </w:rPr>
        <w:t xml:space="preserve"> </w:t>
      </w:r>
      <w:r>
        <w:rPr>
          <w:lang w:val="zh_CN" w:bidi="zh_CN"/>
        </w:rPr>
        <w:t>一名税吏,耶稣的十二门徒之一,一般认为他就是 ∧ευί[a]“利未”,</w:t>
      </w:r>
      <w:hyperlink r:id="rId22">
        <w:r>
          <w:rPr>
            <w:lang w:val="zh_CN" w:bidi="zh_CN"/>
          </w:rPr>
          <w:rPr>
            <w:color w:val="0000EE"/>
            <w:u w:val="single"/>
          </w:rPr>
          <w:t>93.231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MAT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Μαθθάτ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Μαθθάτ</w:t>
      </w:r>
    </w:p>
    <w:p>
      <w:pPr/>
      <w:r>
        <w:rPr>
          <w:lang w:val="zh_CN" w:bidi="zh_CN"/>
        </w:rPr>
      </w:r>
      <w:r>
        <w:rPr>
          <w:lang w:val="zh_CN" w:bidi="zh_CN"/>
        </w:rPr>
        <w:t>Μαθθάτ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G3158a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93.245a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玛塔;《思》玛塔特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耶稣家谱中的一员,是利未的儿子,希里的父亲</w:t>
      </w:r>
    </w:p>
    <w:p>
      <w:pPr/>
      <w:r>
        <w:rPr>
          <w:lang w:val="zh_CN" w:bidi="zh_CN"/>
        </w:rPr>
      </w:r>
      <w:r>
        <w:rPr>
          <w:lang w:val="zh_CN" w:bidi="zh_CN"/>
        </w:rPr>
        <w:t>LUK 3:24</w:t>
      </w:r>
    </w:p>
    <w:p>
      <w:pPr/>
      <w:r>
        <w:rPr>
          <w:lang w:val="zh_CN" w:bidi="zh_CN"/>
        </w:rPr>
      </w:r>
      <w:r>
        <w:rPr>
          <w:lang w:val="zh_CN" w:bidi="zh_CN"/>
        </w:rPr>
        <w:t>93.245b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玛塔;《思》玛塔特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耶稣家谱中的一员,是利未的儿子,约令的父亲</w:t>
      </w:r>
    </w:p>
    <w:p>
      <w:pPr/>
      <w:r>
        <w:rPr>
          <w:lang w:val="zh_CN" w:bidi="zh_CN"/>
        </w:rPr>
      </w:r>
      <w:r>
        <w:rPr>
          <w:lang w:val="zh_CN" w:bidi="zh_CN"/>
        </w:rPr>
        <w:t>LUK 3:29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Μαθθίας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Μαθθίας</w:t>
      </w:r>
    </w:p>
    <w:p>
      <w:pPr/>
      <w:r>
        <w:rPr>
          <w:lang w:val="zh_CN" w:bidi="zh_CN"/>
        </w:rPr>
      </w:r>
      <w:r>
        <w:rPr>
          <w:lang w:val="zh_CN" w:bidi="zh_CN"/>
        </w:rPr>
        <w:t>Μαθθίας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G3159a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93.246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马提亚;《思》玛弟亚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耶稣的门徒,获选替补加略人犹大,成为十二使徒之一</w:t>
      </w:r>
    </w:p>
    <w:p>
      <w:pPr/>
      <w:r>
        <w:rPr>
          <w:lang w:val="zh_CN" w:bidi="zh_CN"/>
        </w:rPr>
      </w:r>
      <w:r>
        <w:rPr>
          <w:lang w:val="zh_CN" w:bidi="zh_CN"/>
        </w:rPr>
        <w:t>ACT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1:26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Μαθουσαλά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Μαθουσαλά</w:t>
      </w:r>
    </w:p>
    <w:p>
      <w:pPr/>
      <w:r>
        <w:rPr>
          <w:lang w:val="zh_CN" w:bidi="zh_CN"/>
        </w:rPr>
      </w:r>
      <w:r>
        <w:rPr>
          <w:lang w:val="zh_CN" w:bidi="zh_CN"/>
        </w:rPr>
        <w:t>Μαθουσαλά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93.247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玛土撒拉;《思》默突舍拉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耶稣家谱中的一员,是以诺的儿子,拉麦的父亲,挪亚的祖父</w:t>
      </w:r>
    </w:p>
    <w:p>
      <w:pPr/>
      <w:r>
        <w:rPr>
          <w:lang w:val="zh_CN" w:bidi="zh_CN"/>
        </w:rPr>
      </w:r>
      <w:r>
        <w:rPr>
          <w:lang w:val="zh_CN" w:bidi="zh_CN"/>
        </w:rPr>
        <w:t>LUK 3:37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μαίνομαι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μαίνομαι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ἐμμαίνομαι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μανία</w:t>
      </w:r>
    </w:p>
    <w:p>
      <w:pPr/>
      <w:r>
        <w:rPr>
          <w:lang w:val="zh_CN" w:bidi="zh_CN"/>
        </w:rPr>
      </w:r>
      <w:r>
        <w:rPr>
          <w:lang w:val="zh_CN" w:bidi="zh_CN"/>
        </w:rPr>
        <w:t>30.24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思考，思想</w:t>
      </w:r>
    </w:p>
    <w:p>
      <w:pPr/>
      <w:r>
        <w:rPr>
          <w:lang w:val="zh_CN" w:bidi="zh_CN"/>
        </w:rPr>
      </w:r>
      <w:r>
        <w:rPr>
          <w:lang w:val="zh_CN" w:bidi="zh_CN"/>
        </w:rPr>
        <w:t>头脑不正常;疯狂;失去理智;精神错乱;发疯;癫狂;疯了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以完全不合理的方式来思考或推理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JHN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词汇组μαίνομαι / μανία与词汇组παραφρονέω / παραφρονία的意思可能具有一些显著的区别，但是这些区别很可能是在内涵方面而非外延方面，就像英语的crazy与insane的区分那样。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μακαρίζω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μακαρίζω</w:t>
      </w:r>
    </w:p>
    <w:p>
      <w:pPr/>
      <w:r>
        <w:rPr>
          <w:lang w:val="zh_CN" w:bidi="zh_CN"/>
        </w:rPr>
      </w:r>
      <w:r>
        <w:rPr>
          <w:lang w:val="zh_CN" w:bidi="zh_CN"/>
        </w:rPr>
        <w:t>μακαρίζω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μακάριος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μακαρισμός</w:t>
      </w:r>
    </w:p>
    <w:p>
      <w:pPr/>
      <w:r>
        <w:rPr>
          <w:lang w:val="zh_CN" w:bidi="zh_CN"/>
        </w:rPr>
      </w:r>
      <w:r>
        <w:rPr>
          <w:lang w:val="zh_CN" w:bidi="zh_CN"/>
        </w:rPr>
        <w:t>25.120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快乐，高兴，喜乐</w:t>
      </w:r>
    </w:p>
    <w:p>
      <w:pPr/>
      <w:r>
        <w:rPr>
          <w:lang w:val="zh_CN" w:bidi="zh_CN"/>
        </w:rPr>
      </w:r>
      <w:r>
        <w:rPr>
          <w:lang w:val="zh_CN" w:bidi="zh_CN"/>
        </w:rPr>
        <w:t>视为快乐的;视为有福的;称......为有福的</w:t>
      </w:r>
      <w:r>
        <w:rPr>
          <w:lang w:val="zh_CN" w:bidi="zh_CN"/>
        </w:rPr>
        <w:t xml:space="preserve"> </w:t>
      </w:r>
      <w:r>
        <w:rPr>
          <w:lang w:val="zh_CN" w:bidi="zh_CN"/>
        </w:rPr>
        <w:t>由于有利的环境而认为某人是快乐或有福的</w:t>
      </w:r>
    </w:p>
    <w:p>
      <w:pPr/>
      <w:r>
        <w:rPr>
          <w:lang w:val="zh_CN" w:bidi="zh_CN"/>
        </w:rPr>
      </w:r>
      <w:r>
        <w:rPr>
          <w:lang w:val="zh_CN" w:bidi="zh_CN"/>
        </w:rPr>
        <w:t>LUK 1:48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μακάριος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μακάριος</w:t>
      </w:r>
    </w:p>
    <w:p>
      <w:pPr/>
      <w:r>
        <w:rPr>
          <w:lang w:val="zh_CN" w:bidi="zh_CN"/>
        </w:rPr>
      </w:r>
      <w:r>
        <w:rPr>
          <w:lang w:val="zh_CN" w:bidi="zh_CN"/>
        </w:rPr>
        <w:t>μακάριος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μακαρίζω</w:t>
      </w:r>
    </w:p>
    <w:p>
      <w:pPr/>
      <w:r>
        <w:rPr>
          <w:lang w:val="zh_CN" w:bidi="zh_CN"/>
        </w:rPr>
      </w:r>
      <w:r>
        <w:rPr>
          <w:lang w:val="zh_CN" w:bidi="zh_CN"/>
        </w:rPr>
        <w:t>25.119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快乐，高兴，喜乐</w:t>
      </w:r>
    </w:p>
    <w:p>
      <w:pPr/>
      <w:r>
        <w:rPr>
          <w:lang w:val="zh_CN" w:bidi="zh_CN"/>
        </w:rPr>
      </w:r>
      <w:r>
        <w:rPr>
          <w:lang w:val="zh_CN" w:bidi="zh_CN"/>
        </w:rPr>
        <w:t>有福的;快乐的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有福的,暗示享受着有利的环境</w:t>
      </w:r>
      <w:r>
        <w:rPr>
          <w:lang w:val="zh_CN" w:bidi="zh_CN"/>
        </w:rPr>
        <w:t xml:space="preserve"> </w:t>
      </w:r>
      <w:r>
        <w:rPr>
          <w:lang w:val="zh_CN" w:bidi="zh_CN"/>
        </w:rPr>
        <w:t>MAT 5:7</w:t>
      </w:r>
      <w:r>
        <w:rPr>
          <w:lang w:val="zh_CN" w:bidi="zh_CN"/>
        </w:rPr>
        <w:t xml:space="preserve"> 的这个被动结构(ἐλεηθήσονται)通常称为“被动回避”,意思是使用被动式来避免直接提到上帝。</w:t>
      </w:r>
    </w:p>
    <w:p>
      <w:pPr/>
      <w:r>
        <w:rPr>
          <w:lang w:val="zh_CN" w:bidi="zh_CN"/>
        </w:rPr>
      </w:r>
      <w:r>
        <w:rPr>
          <w:lang w:val="zh_CN" w:bidi="zh_CN"/>
        </w:rPr>
        <w:t>MAT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μακαρισμός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μακαρισμός</w:t>
      </w:r>
    </w:p>
    <w:p>
      <w:pPr/>
      <w:r>
        <w:rPr>
          <w:lang w:val="zh_CN" w:bidi="zh_CN"/>
        </w:rPr>
      </w:r>
      <w:r>
        <w:rPr>
          <w:lang w:val="zh_CN" w:bidi="zh_CN"/>
        </w:rPr>
        <w:t>μακαρισμός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μακαρίζω</w:t>
      </w:r>
    </w:p>
    <w:p>
      <w:pPr/>
      <w:r>
        <w:rPr>
          <w:lang w:val="zh_CN" w:bidi="zh_CN"/>
        </w:rPr>
      </w:r>
      <w:r>
        <w:rPr>
          <w:lang w:val="zh_CN" w:bidi="zh_CN"/>
        </w:rPr>
        <w:t>25.118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快乐，高兴，喜乐</w:t>
      </w:r>
    </w:p>
    <w:p>
      <w:pPr/>
      <w:r>
        <w:rPr>
          <w:lang w:val="zh_CN" w:bidi="zh_CN"/>
        </w:rPr>
      </w:r>
      <w:r>
        <w:rPr>
          <w:lang w:val="zh_CN" w:bidi="zh_CN"/>
        </w:rPr>
        <w:t>快乐;高兴;幸福</w:t>
      </w:r>
      <w:r>
        <w:rPr>
          <w:lang w:val="zh_CN" w:bidi="zh_CN"/>
        </w:rPr>
        <w:t xml:space="preserve"> </w:t>
      </w:r>
      <w:r>
        <w:rPr>
          <w:lang w:val="zh_CN" w:bidi="zh_CN"/>
        </w:rPr>
        <w:t>快乐的状态,暗指有利的环境</w:t>
      </w:r>
      <w:r>
        <w:rPr>
          <w:lang w:val="zh_CN" w:bidi="zh_CN"/>
        </w:rPr>
        <w:t xml:space="preserve"> </w:t>
      </w:r>
      <w:r>
        <w:rPr>
          <w:lang w:val="zh_CN" w:bidi="zh_CN"/>
        </w:rPr>
        <w:t>GAL 4:15</w:t>
      </w:r>
      <w:r>
        <w:rPr>
          <w:lang w:val="zh_CN" w:bidi="zh_CN"/>
        </w:rPr>
        <w:t xml:space="preserve"> 中的 μακαρισμός 显然是指快乐的状态,在过去发生,现在已经没有了。因此,翻译者可能需要指明这快乐已经过去,可以译成:“你们曾经如此快乐!发生什么事了?”或“你们那时候如此快乐!现在发生什么事情呢?”</w:t>
      </w:r>
    </w:p>
    <w:p>
      <w:pPr/>
      <w:r>
        <w:rPr>
          <w:lang w:val="zh_CN" w:bidi="zh_CN"/>
        </w:rPr>
      </w:r>
      <w:r>
        <w:rPr>
          <w:lang w:val="zh_CN" w:bidi="zh_CN"/>
        </w:rPr>
        <w:t>ROM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Μακεδονία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Μακεδονία</w:t>
      </w:r>
    </w:p>
    <w:p>
      <w:pPr/>
      <w:r>
        <w:rPr>
          <w:lang w:val="zh_CN" w:bidi="zh_CN"/>
        </w:rPr>
      </w:r>
      <w:r>
        <w:rPr>
          <w:lang w:val="zh_CN" w:bidi="zh_CN"/>
        </w:rPr>
        <w:t>Μακεδονία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</w:t>
      </w:r>
    </w:p>
    <w:p>
      <w:pPr/>
      <w:r>
        <w:rPr>
          <w:lang w:val="zh_CN" w:bidi="zh_CN"/>
        </w:rPr>
      </w:r>
      <w:r>
        <w:rPr>
          <w:lang w:val="zh_CN" w:bidi="zh_CN"/>
        </w:rPr>
        <w:t>93.527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马其顿</w:t>
      </w:r>
      <w:r>
        <w:rPr>
          <w:lang w:val="zh_CN" w:bidi="zh_CN"/>
        </w:rPr>
        <w:t xml:space="preserve"> </w:t>
      </w:r>
      <w:r>
        <w:rPr>
          <w:lang w:val="zh_CN" w:bidi="zh_CN"/>
        </w:rPr>
        <w:t>罗马帝国在希腊境内的一个省</w:t>
      </w:r>
    </w:p>
    <w:p>
      <w:pPr/>
      <w:r>
        <w:rPr>
          <w:lang w:val="zh_CN" w:bidi="zh_CN"/>
        </w:rPr>
      </w:r>
      <w:r>
        <w:rPr>
          <w:lang w:val="zh_CN" w:bidi="zh_CN"/>
        </w:rPr>
        <w:t>ACT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Μακεδών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Μακεδών</w:t>
      </w:r>
    </w:p>
    <w:p>
      <w:pPr/>
      <w:r>
        <w:rPr>
          <w:lang w:val="zh_CN" w:bidi="zh_CN"/>
        </w:rPr>
      </w:r>
      <w:r>
        <w:rPr>
          <w:lang w:val="zh_CN" w:bidi="zh_CN"/>
        </w:rPr>
        <w:t>Μακεδών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-όνος</w:t>
      </w:r>
    </w:p>
    <w:p>
      <w:pPr/>
      <w:r>
        <w:rPr>
          <w:lang w:val="zh_CN" w:bidi="zh_CN"/>
        </w:rPr>
      </w:r>
      <w:r>
        <w:rPr>
          <w:lang w:val="zh_CN" w:bidi="zh_CN"/>
        </w:rPr>
        <w:t>93.528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马其顿人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Μακεδονία</w:t>
      </w:r>
      <w:r>
        <w:rPr>
          <w:lang w:val="zh_CN" w:bidi="zh_CN"/>
        </w:rPr>
        <w:t>“马其顿”</w:t>
      </w:r>
      <w:hyperlink r:id="rId23">
        <w:r>
          <w:rPr>
            <w:lang w:val="zh_CN" w:bidi="zh_CN"/>
          </w:rPr>
          <w:rPr>
            <w:color w:val="0000EE"/>
            <w:u w:val="single"/>
          </w:rPr>
          <w:t>93.527</w:t>
        </w:r>
      </w:hyperlink>
      <w:r>
        <w:rPr>
          <w:lang w:val="zh_CN" w:bidi="zh_CN"/>
        </w:rPr>
        <w:t xml:space="preserve"> 的衍生词)马其顿的本地人,出生或居住在马其顿的人</w:t>
      </w:r>
    </w:p>
    <w:p>
      <w:pPr/>
      <w:r>
        <w:rPr>
          <w:lang w:val="zh_CN" w:bidi="zh_CN"/>
        </w:rPr>
      </w:r>
      <w:r>
        <w:rPr>
          <w:lang w:val="zh_CN" w:bidi="zh_CN"/>
        </w:rPr>
        <w:t>ACT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μάκελλον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μάκελλον</w:t>
      </w:r>
    </w:p>
    <w:p>
      <w:pPr/>
      <w:r>
        <w:rPr>
          <w:lang w:val="zh_CN" w:bidi="zh_CN"/>
        </w:rPr>
      </w:r>
      <w:r>
        <w:rPr>
          <w:lang w:val="zh_CN" w:bidi="zh_CN"/>
        </w:rPr>
        <w:t>μάκελλον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57.208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赚取，赢利，做生意</w:t>
      </w:r>
    </w:p>
    <w:p>
      <w:pPr/>
      <w:r>
        <w:rPr>
          <w:lang w:val="zh_CN" w:bidi="zh_CN"/>
        </w:rPr>
      </w:r>
      <w:r>
        <w:rPr>
          <w:lang w:val="zh_CN" w:bidi="zh_CN"/>
        </w:rPr>
        <w:t>肉市场</w:t>
      </w:r>
      <w:r>
        <w:rPr>
          <w:lang w:val="zh_CN" w:bidi="zh_CN"/>
        </w:rPr>
        <w:t xml:space="preserve"> </w:t>
      </w:r>
      <w:r>
        <w:rPr>
          <w:lang w:val="zh_CN" w:bidi="zh_CN"/>
        </w:rPr>
        <w:t>城镇里卖肉的地方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Μάκελλον 通常是 </w:t>
      </w:r>
      <w:r>
        <w:rPr>
          <w:lang w:val="zh_CN" w:bidi="zh_CN"/>
        </w:rPr>
        <w:t>ἀγορά</w:t>
      </w:r>
      <w:r>
        <w:rPr>
          <w:lang w:val="zh_CN" w:bidi="zh_CN"/>
        </w:rPr>
        <w:t xml:space="preserve">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57.207</w:t>
        </w:r>
      </w:hyperlink>
      <w:r>
        <w:rPr>
          <w:lang w:val="zh_CN" w:bidi="zh_CN"/>
        </w:rPr>
        <w:t xml:space="preserve"> 的一部分。</w:t>
      </w:r>
    </w:p>
    <w:p>
      <w:pPr/>
      <w:r>
        <w:rPr>
          <w:lang w:val="zh_CN" w:bidi="zh_CN"/>
        </w:rPr>
      </w:r>
      <w:r>
        <w:rPr>
          <w:lang w:val="zh_CN" w:bidi="zh_CN"/>
        </w:rPr>
        <w:t>1CO 10:25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μακράν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μακράν</w:t>
      </w:r>
    </w:p>
    <w:p>
      <w:pPr/>
      <w:r>
        <w:rPr>
          <w:lang w:val="zh_CN" w:bidi="zh_CN"/>
        </w:rPr>
      </w:r>
      <w:r>
        <w:rPr>
          <w:lang w:val="zh_CN" w:bidi="zh_CN"/>
        </w:rPr>
        <w:t>μακράν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μηκύνομαι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83.30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空间的位置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在，在旁边，接近，在远处</w:t>
      </w:r>
    </w:p>
    <w:p>
      <w:pPr/>
      <w:r>
        <w:rPr>
          <w:lang w:val="zh_CN" w:bidi="zh_CN"/>
        </w:rPr>
      </w:r>
      <w:r>
        <w:rPr>
          <w:lang w:val="zh_CN" w:bidi="zh_CN"/>
        </w:rPr>
        <w:t>远方;一定距离外;远处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距离另一个位置比较远的位置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</w:t>
      </w:r>
      <w:r>
        <w:rPr>
          <w:lang w:val="zh_CN" w:bidi="zh_CN"/>
        </w:rPr>
        <w:t>ACT 2:39</w:t>
      </w:r>
      <w:r>
        <w:rPr>
          <w:lang w:val="zh_CN" w:bidi="zh_CN"/>
        </w:rPr>
        <w:t xml:space="preserve"> 中的 </w:t>
      </w:r>
      <w:r>
        <w:rPr>
          <w:lang w:val="zh_CN" w:bidi="zh_CN"/>
        </w:rPr>
        <w:t>εἰς</w:t>
      </w:r>
      <w:r>
        <w:rPr>
          <w:lang w:val="zh_CN" w:bidi="zh_CN"/>
        </w:rPr>
        <w:t xml:space="preserve">,见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84.16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MAT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μακρόθεν的意思可能与μακράν略有区别，μακρόθεν强调一个地方与另一个地方之间的分隔，但并不是所有上下文都可看出这种区别。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μακρόθεν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μακρόθεν</w:t>
      </w:r>
    </w:p>
    <w:p>
      <w:pPr/>
      <w:r>
        <w:rPr>
          <w:lang w:val="zh_CN" w:bidi="zh_CN"/>
        </w:rPr>
      </w:r>
      <w:r>
        <w:rPr>
          <w:lang w:val="zh_CN" w:bidi="zh_CN"/>
        </w:rPr>
        <w:t>μακρόθεν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μηκύνομαι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83.30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空间的位置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在，在旁边，接近，在远处</w:t>
      </w:r>
    </w:p>
    <w:p>
      <w:pPr/>
      <w:r>
        <w:rPr>
          <w:lang w:val="zh_CN" w:bidi="zh_CN"/>
        </w:rPr>
      </w:r>
      <w:r>
        <w:rPr>
          <w:lang w:val="zh_CN" w:bidi="zh_CN"/>
        </w:rPr>
        <w:t>远方;一定距离外;远处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距离另一个位置比较远的位置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26:58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μακρόθεν的意思可能与μακράν略有区别，μακρόθεν强调一个地方与另一个地方之间的分隔，但并不是所有上下文都可看出这种区别。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μακροθυμέω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μακροθυμέω</w:t>
      </w:r>
    </w:p>
    <w:p>
      <w:pPr/>
      <w:r>
        <w:rPr>
          <w:lang w:val="zh_CN" w:bidi="zh_CN"/>
        </w:rPr>
      </w:r>
      <w:r>
        <w:rPr>
          <w:lang w:val="zh_CN" w:bidi="zh_CN"/>
        </w:rPr>
        <w:t>μακροθυμέω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μηκύνομαι + θυμός</w:t>
      </w:r>
    </w:p>
    <w:p>
      <w:pPr/>
      <w:r>
        <w:rPr>
          <w:lang w:val="zh_CN" w:bidi="zh_CN"/>
        </w:rPr>
      </w:r>
      <w:r>
        <w:rPr>
          <w:lang w:val="zh_CN" w:bidi="zh_CN"/>
        </w:rPr>
        <w:t>25.168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忍耐，忍受，容忍，坚忍</w:t>
      </w:r>
    </w:p>
    <w:p>
      <w:pPr/>
      <w:r>
        <w:rPr>
          <w:lang w:val="zh_CN" w:bidi="zh_CN"/>
        </w:rPr>
      </w:r>
      <w:r>
        <w:rPr>
          <w:lang w:val="zh_CN" w:bidi="zh_CN"/>
        </w:rPr>
        <w:t>忍耐;坚忍;恒久忍耐;宽容;耐心等待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μακροθυμία</w:t>
      </w:r>
      <w:r>
        <w:rPr>
          <w:lang w:val="zh_CN" w:bidi="zh_CN"/>
        </w:rPr>
        <w:t>“忍耐”</w:t>
      </w:r>
      <w:hyperlink r:id="rId26">
        <w:r>
          <w:rPr>
            <w:lang w:val="zh_CN" w:bidi="zh_CN"/>
          </w:rPr>
          <w:rPr>
            <w:color w:val="0000EE"/>
            <w:u w:val="single"/>
          </w:rPr>
          <w:t>25.167</w:t>
        </w:r>
      </w:hyperlink>
      <w:r>
        <w:rPr>
          <w:lang w:val="zh_CN" w:bidi="zh_CN"/>
        </w:rPr>
        <w:t xml:space="preserve"> 的衍生词)在困难面前表现出耐心</w:t>
      </w:r>
    </w:p>
    <w:p>
      <w:pPr/>
      <w:r>
        <w:rPr>
          <w:lang w:val="zh_CN" w:bidi="zh_CN"/>
        </w:rPr>
      </w:r>
      <w:r>
        <w:rPr>
          <w:lang w:val="zh_CN" w:bidi="zh_CN"/>
        </w:rPr>
        <w:t>MAT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3:9</w:t>
      </w:r>
    </w:p>
    <w:p>
      <w:pPr/>
      <w:r>
        <w:rPr>
          <w:lang w:val="zh_CN" w:bidi="zh_CN"/>
        </w:rPr>
      </w:r>
      <w:r>
        <w:rPr>
          <w:lang w:val="zh_CN" w:bidi="zh_CN"/>
        </w:rPr>
        <w:t>67.126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与某个时间点有关的时间段：直至，延迟，仍然，从……起</w:t>
      </w:r>
    </w:p>
    <w:p>
      <w:pPr/>
      <w:r>
        <w:rPr>
          <w:lang w:val="zh_CN" w:bidi="zh_CN"/>
        </w:rPr>
      </w:r>
      <w:r>
        <w:rPr>
          <w:lang w:val="zh_CN" w:bidi="zh_CN"/>
        </w:rPr>
        <w:t>延迟;耽搁;耽延</w:t>
      </w:r>
      <w:r>
        <w:rPr>
          <w:lang w:val="zh_CN" w:bidi="zh_CN"/>
        </w:rPr>
        <w:t xml:space="preserve"> </w:t>
      </w:r>
      <w:r>
        <w:rPr>
          <w:lang w:val="zh_CN" w:bidi="zh_CN"/>
        </w:rPr>
        <w:t>基于特定的心态延长一段时间</w:t>
      </w:r>
    </w:p>
    <w:p>
      <w:pPr/>
      <w:r>
        <w:rPr>
          <w:lang w:val="zh_CN" w:bidi="zh_CN"/>
        </w:rPr>
      </w:r>
      <w:r>
        <w:rPr>
          <w:lang w:val="zh_CN" w:bidi="zh_CN"/>
        </w:rPr>
        <w:t>LUK 18:7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μακροθυμία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μακροθυμία</w:t>
      </w:r>
    </w:p>
    <w:p>
      <w:pPr/>
      <w:r>
        <w:rPr>
          <w:lang w:val="zh_CN" w:bidi="zh_CN"/>
        </w:rPr>
      </w:r>
      <w:r>
        <w:rPr>
          <w:lang w:val="zh_CN" w:bidi="zh_CN"/>
        </w:rPr>
        <w:t>μακροθυμία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μακροθυμέω</w:t>
      </w:r>
    </w:p>
    <w:p>
      <w:pPr/>
      <w:r>
        <w:rPr>
          <w:lang w:val="zh_CN" w:bidi="zh_CN"/>
        </w:rPr>
      </w:r>
      <w:r>
        <w:rPr>
          <w:lang w:val="zh_CN" w:bidi="zh_CN"/>
        </w:rPr>
        <w:t>25.167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忍耐，忍受，容忍，坚忍</w:t>
      </w:r>
    </w:p>
    <w:p>
      <w:pPr/>
      <w:r>
        <w:rPr>
          <w:lang w:val="zh_CN" w:bidi="zh_CN"/>
        </w:rPr>
      </w:r>
      <w:r>
        <w:rPr>
          <w:lang w:val="zh_CN" w:bidi="zh_CN"/>
        </w:rPr>
        <w:t>忍耐;耐心;恒忍;宽容</w:t>
      </w:r>
      <w:r>
        <w:rPr>
          <w:lang w:val="zh_CN" w:bidi="zh_CN"/>
        </w:rPr>
        <w:t xml:space="preserve"> </w:t>
      </w:r>
      <w:r>
        <w:rPr>
          <w:lang w:val="zh_CN" w:bidi="zh_CN"/>
        </w:rPr>
        <w:t>面对挑衅或不幸而没有抱怨或恼怒,情绪平静的状态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有些语言用习语来表达“忍耐”,比如:“稳坐心中”,或“不让心脏跳起来”,或“有一颗等待的心”。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μακροθύμως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μακροθύμως</w:t>
      </w:r>
    </w:p>
    <w:p>
      <w:pPr/>
      <w:r>
        <w:rPr>
          <w:lang w:val="zh_CN" w:bidi="zh_CN"/>
        </w:rPr>
      </w:r>
      <w:r>
        <w:rPr>
          <w:lang w:val="zh_CN" w:bidi="zh_CN"/>
        </w:rPr>
        <w:t>μακροθύμως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μακροθυμέω</w:t>
      </w:r>
    </w:p>
    <w:p>
      <w:pPr/>
      <w:r>
        <w:rPr>
          <w:lang w:val="zh_CN" w:bidi="zh_CN"/>
        </w:rPr>
      </w:r>
      <w:r>
        <w:rPr>
          <w:lang w:val="zh_CN" w:bidi="zh_CN"/>
        </w:rPr>
        <w:t>25.169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忍耐，忍受，容忍，坚忍</w:t>
      </w:r>
    </w:p>
    <w:p>
      <w:pPr/>
      <w:r>
        <w:rPr>
          <w:lang w:val="zh_CN" w:bidi="zh_CN"/>
        </w:rPr>
      </w:r>
      <w:r>
        <w:rPr>
          <w:lang w:val="zh_CN" w:bidi="zh_CN"/>
        </w:rPr>
        <w:t>耐心地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μακροθυμία</w:t>
      </w:r>
      <w:r>
        <w:rPr>
          <w:lang w:val="zh_CN" w:bidi="zh_CN"/>
        </w:rPr>
        <w:t>“忍耐”</w:t>
      </w:r>
      <w:hyperlink r:id="rId26">
        <w:r>
          <w:rPr>
            <w:lang w:val="zh_CN" w:bidi="zh_CN"/>
          </w:rPr>
          <w:rPr>
            <w:color w:val="0000EE"/>
            <w:u w:val="single"/>
          </w:rPr>
          <w:t>25.167</w:t>
        </w:r>
      </w:hyperlink>
      <w:r>
        <w:rPr>
          <w:lang w:val="zh_CN" w:bidi="zh_CN"/>
        </w:rPr>
        <w:t xml:space="preserve"> 的衍生词)有耐心的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有些语言需要清楚说明 </w:t>
      </w:r>
      <w:r>
        <w:rPr>
          <w:lang w:val="zh_CN" w:bidi="zh_CN"/>
        </w:rPr>
        <w:t>ACT 26:3</w:t>
      </w:r>
      <w:r>
        <w:rPr>
          <w:lang w:val="zh_CN" w:bidi="zh_CN"/>
        </w:rPr>
        <w:t xml:space="preserve"> 中 μακροθύμως 的言下之意,比如:“因此,我求你听我说话,不要打断我”,或“......不要不让我说”。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26:3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μακρός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μακρός</w:t>
      </w:r>
    </w:p>
    <w:p>
      <w:pPr/>
      <w:r>
        <w:rPr>
          <w:lang w:val="zh_CN" w:bidi="zh_CN"/>
        </w:rPr>
      </w:r>
      <w:r>
        <w:rPr>
          <w:lang w:val="zh_CN" w:bidi="zh_CN"/>
        </w:rPr>
        <w:t>μακρός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-ά,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μηκύνομαι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67.89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与时间点或时间单位无关的时间段：时间，花时间，总是，永恒，年老，立即，年轻</w:t>
      </w:r>
    </w:p>
    <w:p>
      <w:pPr/>
      <w:r>
        <w:rPr>
          <w:lang w:val="zh_CN" w:bidi="zh_CN"/>
        </w:rPr>
      </w:r>
      <w:r>
        <w:rPr>
          <w:lang w:val="zh_CN" w:bidi="zh_CN"/>
        </w:rPr>
        <w:t>很长时间;很久;冗长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形容持续时间相对较长</w:t>
      </w:r>
    </w:p>
    <w:p>
      <w:pPr/>
      <w:r>
        <w:rPr>
          <w:lang w:val="zh_CN" w:bidi="zh_CN"/>
        </w:rPr>
      </w:r>
      <w:r>
        <w:rPr>
          <w:lang w:val="zh_CN" w:bidi="zh_CN"/>
        </w:rPr>
        <w:t>MRK 12:40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20:47</w:t>
      </w:r>
    </w:p>
    <w:p>
      <w:pPr/>
      <w:r>
        <w:rPr>
          <w:lang w:val="zh_CN" w:bidi="zh_CN"/>
        </w:rPr>
      </w:r>
      <w:r>
        <w:rPr>
          <w:lang w:val="zh_CN" w:bidi="zh_CN"/>
        </w:rPr>
        <w:t>81.14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空间的尺寸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长，短，远</w:t>
      </w:r>
    </w:p>
    <w:p>
      <w:pPr/>
      <w:r>
        <w:rPr>
          <w:lang w:val="zh_CN" w:bidi="zh_CN"/>
        </w:rPr>
      </w:r>
      <w:r>
        <w:rPr>
          <w:lang w:val="zh_CN" w:bidi="zh_CN"/>
        </w:rPr>
        <w:t>遥远的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指远离某个参考点</w:t>
      </w:r>
    </w:p>
    <w:p>
      <w:pPr/>
      <w:r>
        <w:rPr>
          <w:lang w:val="zh_CN" w:bidi="zh_CN"/>
        </w:rPr>
      </w:r>
      <w:r>
        <w:rPr>
          <w:lang w:val="zh_CN" w:bidi="zh_CN"/>
        </w:rPr>
        <w:t>LUK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μακροχρόνιος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μακροχρόνιος</w:t>
      </w:r>
    </w:p>
    <w:p>
      <w:pPr/>
      <w:r>
        <w:rPr>
          <w:lang w:val="zh_CN" w:bidi="zh_CN"/>
        </w:rPr>
      </w:r>
      <w:r>
        <w:rPr>
          <w:lang w:val="zh_CN" w:bidi="zh_CN"/>
        </w:rPr>
        <w:t>μακροχρόνιος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μηκύνομαι + χρονίζω</w:t>
      </w:r>
    </w:p>
    <w:p>
      <w:pPr/>
      <w:r>
        <w:rPr>
          <w:lang w:val="zh_CN" w:bidi="zh_CN"/>
        </w:rPr>
      </w:r>
      <w:r>
        <w:rPr>
          <w:lang w:val="zh_CN" w:bidi="zh_CN"/>
        </w:rPr>
        <w:t>67.89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与时间点或时间单位无关的时间段：时间，花时间，总是，永恒，年老，立即，年轻</w:t>
      </w:r>
    </w:p>
    <w:p>
      <w:pPr/>
      <w:r>
        <w:rPr>
          <w:lang w:val="zh_CN" w:bidi="zh_CN"/>
        </w:rPr>
      </w:r>
      <w:r>
        <w:rPr>
          <w:lang w:val="zh_CN" w:bidi="zh_CN"/>
        </w:rPr>
        <w:t>很长时间;很久;冗长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形容持续时间相对较长</w:t>
      </w:r>
    </w:p>
    <w:p>
      <w:pPr/>
      <w:r>
        <w:rPr>
          <w:lang w:val="zh_CN" w:bidi="zh_CN"/>
        </w:rPr>
      </w:r>
      <w:r>
        <w:rPr>
          <w:lang w:val="zh_CN" w:bidi="zh_CN"/>
        </w:rPr>
        <w:t>EPH 6:3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μαλακία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μαλακία</w:t>
      </w:r>
    </w:p>
    <w:p>
      <w:pPr/>
      <w:r>
        <w:rPr>
          <w:lang w:val="zh_CN" w:bidi="zh_CN"/>
        </w:rPr>
      </w:r>
      <w:r>
        <w:rPr>
          <w:lang w:val="zh_CN" w:bidi="zh_CN"/>
        </w:rPr>
        <w:t>μαλακία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μαλακός</w:t>
      </w:r>
    </w:p>
    <w:p>
      <w:pPr/>
      <w:r>
        <w:rPr>
          <w:lang w:val="zh_CN" w:bidi="zh_CN"/>
        </w:rPr>
      </w:r>
      <w:r>
        <w:rPr>
          <w:lang w:val="zh_CN" w:bidi="zh_CN"/>
        </w:rPr>
        <w:t>23.154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疾病，恶疾，衰弱</w:t>
      </w:r>
    </w:p>
    <w:p>
      <w:pPr/>
      <w:r>
        <w:rPr>
          <w:lang w:val="zh_CN" w:bidi="zh_CN"/>
        </w:rPr>
      </w:r>
      <w:r>
        <w:rPr>
          <w:lang w:val="zh_CN" w:bidi="zh_CN"/>
        </w:rPr>
        <w:t>疾病;病症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疾病导致的虚弱状态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μαλακία可能应该视为ἀσθένεια（</w:t>
      </w:r>
      <w:hyperlink r:id="rId27">
        <w:r>
          <w:rPr>
            <w:lang w:val="zh_CN" w:bidi="zh_CN"/>
          </w:rPr>
          <w:rPr>
            <w:color w:val="0000EE"/>
            <w:u w:val="single"/>
          </w:rPr>
          <w:t>23.143</w:t>
        </w:r>
      </w:hyperlink>
      <w:r>
        <w:rPr>
          <w:lang w:val="zh_CN" w:bidi="zh_CN"/>
        </w:rPr>
        <w:t>）的近义词。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μαλακός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μαλακός</w:t>
      </w:r>
    </w:p>
    <w:p>
      <w:pPr/>
      <w:r>
        <w:rPr>
          <w:lang w:val="zh_CN" w:bidi="zh_CN"/>
        </w:rPr>
      </w:r>
      <w:r>
        <w:rPr>
          <w:lang w:val="zh_CN" w:bidi="zh_CN"/>
        </w:rPr>
        <w:t>μαλακός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μαλακία</w:t>
      </w:r>
    </w:p>
    <w:p>
      <w:pPr/>
      <w:r>
        <w:rPr>
          <w:lang w:val="zh_CN" w:bidi="zh_CN"/>
        </w:rPr>
      </w:r>
      <w:r>
        <w:rPr>
          <w:lang w:val="zh_CN" w:bidi="zh_CN"/>
        </w:rPr>
        <w:t>79.100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柔滑的，柔软的</w:t>
      </w:r>
    </w:p>
    <w:p>
      <w:pPr/>
      <w:r>
        <w:rPr>
          <w:lang w:val="zh_CN" w:bidi="zh_CN"/>
        </w:rPr>
      </w:r>
      <w:r>
        <w:rPr>
          <w:lang w:val="zh_CN" w:bidi="zh_CN"/>
        </w:rPr>
        <w:t>柔软的;细软的;精美的;奢华的;华丽的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形容摸上去是柔软的</w:t>
      </w:r>
    </w:p>
    <w:p>
      <w:pPr/>
      <w:r>
        <w:rPr>
          <w:lang w:val="zh_CN" w:bidi="zh_CN"/>
        </w:rPr>
      </w:r>
      <w:r>
        <w:rPr>
          <w:lang w:val="zh_CN" w:bidi="zh_CN"/>
        </w:rPr>
        <w:t>MAT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7:25</w:t>
      </w:r>
    </w:p>
    <w:p>
      <w:pPr/>
      <w:r>
        <w:rPr>
          <w:lang w:val="zh_CN" w:bidi="zh_CN"/>
        </w:rPr>
      </w:r>
      <w:r>
        <w:rPr>
          <w:lang w:val="zh_CN" w:bidi="zh_CN"/>
        </w:rPr>
        <w:t>88.281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不正当的性行为</w:t>
      </w:r>
    </w:p>
    <w:p>
      <w:pPr/>
      <w:r>
        <w:rPr>
          <w:lang w:val="zh_CN" w:bidi="zh_CN"/>
        </w:rPr>
      </w:r>
      <w:r>
        <w:rPr>
          <w:lang w:val="zh_CN" w:bidi="zh_CN"/>
        </w:rPr>
        <w:t>同性恋的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同性性关系中被动的男性伴侣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μαλακός[b] 的上下文,见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88.280</w:t>
        </w:r>
      </w:hyperlink>
      <w:r>
        <w:rPr>
          <w:lang w:val="zh_CN" w:bidi="zh_CN"/>
        </w:rPr>
        <w:t xml:space="preserve"> 中的 </w:t>
      </w:r>
      <w:r>
        <w:rPr>
          <w:lang w:val="zh_CN" w:bidi="zh_CN"/>
        </w:rPr>
        <w:t>1CO 6:9</w:t>
      </w:r>
      <w:r>
        <w:rPr>
          <w:lang w:val="zh_CN" w:bidi="zh_CN"/>
        </w:rPr>
        <w:t>。许多语言和希腊文一样,清楚区分了同性性行为中的主动和被动角色。</w:t>
      </w:r>
    </w:p>
    <w:p>
      <w:pPr/>
      <w:r>
        <w:rPr>
          <w:lang w:val="zh_CN" w:bidi="zh_CN"/>
        </w:rPr>
      </w:r>
      <w:r>
        <w:rPr>
          <w:lang w:val="zh_CN" w:bidi="zh_CN"/>
        </w:rPr>
        <w:t>1CO 6:9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Μαλελεήλ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Μαλελεήλ</w:t>
      </w:r>
    </w:p>
    <w:p>
      <w:pPr/>
      <w:r>
        <w:rPr>
          <w:lang w:val="zh_CN" w:bidi="zh_CN"/>
        </w:rPr>
      </w:r>
      <w:r>
        <w:rPr>
          <w:lang w:val="zh_CN" w:bidi="zh_CN"/>
        </w:rPr>
        <w:t>Μαλελεήλ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93.248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玛勒列;《思》玛拉肋耳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耶稣家谱中的一员,是塞特的后裔</w:t>
      </w:r>
    </w:p>
    <w:p>
      <w:pPr/>
      <w:r>
        <w:rPr>
          <w:lang w:val="zh_CN" w:bidi="zh_CN"/>
        </w:rPr>
      </w:r>
      <w:r>
        <w:rPr>
          <w:lang w:val="zh_CN" w:bidi="zh_CN"/>
        </w:rPr>
        <w:t>LUK 3:37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μάλιστα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μάλιστα</w:t>
      </w:r>
    </w:p>
    <w:p>
      <w:pPr/>
      <w:r>
        <w:rPr>
          <w:lang w:val="zh_CN" w:bidi="zh_CN"/>
        </w:rPr>
      </w:r>
      <w:r>
        <w:rPr>
          <w:lang w:val="zh_CN" w:bidi="zh_CN"/>
        </w:rPr>
        <w:t>μάλιστα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μᾶλλον</w:t>
      </w:r>
    </w:p>
    <w:p>
      <w:pPr/>
      <w:r>
        <w:rPr>
          <w:lang w:val="zh_CN" w:bidi="zh_CN"/>
        </w:rPr>
      </w:r>
      <w:r>
        <w:rPr>
          <w:lang w:val="zh_CN" w:bidi="zh_CN"/>
        </w:rPr>
        <w:t>78.7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多，少（正负程度）</w:t>
      </w:r>
    </w:p>
    <w:p>
      <w:pPr/>
      <w:r>
        <w:rPr>
          <w:lang w:val="zh_CN" w:bidi="zh_CN"/>
        </w:rPr>
      </w:r>
      <w:r>
        <w:rPr>
          <w:lang w:val="zh_CN" w:bidi="zh_CN"/>
        </w:rPr>
        <w:t>非常;特别;尤其;极其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程度量表上一个非常高的点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ACT 20:38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2:10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虽然μάλιστα的词形是最高级，但并不总是带有最高级的含意。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μᾶλλον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μᾶλλον</w:t>
      </w:r>
    </w:p>
    <w:p>
      <w:pPr/>
      <w:r>
        <w:rPr>
          <w:lang w:val="zh_CN" w:bidi="zh_CN"/>
        </w:rPr>
      </w:r>
      <w:r>
        <w:rPr>
          <w:lang w:val="zh_CN" w:bidi="zh_CN"/>
        </w:rPr>
        <w:t>μᾶλλον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μάλιστα</w:t>
      </w:r>
    </w:p>
    <w:p>
      <w:pPr/>
      <w:r>
        <w:rPr>
          <w:lang w:val="zh_CN" w:bidi="zh_CN"/>
        </w:rPr>
      </w:r>
      <w:r>
        <w:rPr>
          <w:lang w:val="zh_CN" w:bidi="zh_CN"/>
        </w:rPr>
        <w:t>78.28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多于，少于（比较程度）</w:t>
      </w:r>
    </w:p>
    <w:p>
      <w:pPr/>
      <w:r>
        <w:rPr>
          <w:lang w:val="zh_CN" w:bidi="zh_CN"/>
        </w:rPr>
      </w:r>
      <w:r>
        <w:rPr>
          <w:lang w:val="zh_CN" w:bidi="zh_CN"/>
        </w:rPr>
        <w:t>更多;更加;更大程度;愈加;愈发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在某种程度上超过程度量表上一个明确或隐含的点</w:t>
      </w:r>
    </w:p>
    <w:p>
      <w:pPr/>
      <w:r>
        <w:rPr>
          <w:lang w:val="zh_CN" w:bidi="zh_CN"/>
        </w:rPr>
      </w:r>
      <w:r>
        <w:rPr>
          <w:lang w:val="zh_CN" w:bidi="zh_CN"/>
        </w:rPr>
        <w:t>MAT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1:10</w:t>
      </w:r>
    </w:p>
    <w:p>
      <w:pPr/>
      <w:r>
        <w:rPr>
          <w:lang w:val="zh_CN" w:bidi="zh_CN"/>
        </w:rPr>
      </w:r>
      <w:r>
        <w:rPr>
          <w:lang w:val="zh_CN" w:bidi="zh_CN"/>
        </w:rPr>
        <w:t>89.126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对比</w:t>
      </w:r>
    </w:p>
    <w:p>
      <w:pPr/>
      <w:r>
        <w:rPr>
          <w:lang w:val="zh_CN" w:bidi="zh_CN"/>
        </w:rPr>
      </w:r>
      <w:r>
        <w:rPr>
          <w:lang w:val="zh_CN" w:bidi="zh_CN"/>
        </w:rPr>
        <w:t>相反;反而;何况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表示对比,指出另一个选择</w:t>
      </w:r>
    </w:p>
    <w:p>
      <w:pPr/>
      <w:r>
        <w:rPr>
          <w:lang w:val="zh_CN" w:bidi="zh_CN"/>
        </w:rPr>
      </w:r>
      <w:r>
        <w:rPr>
          <w:lang w:val="zh_CN" w:bidi="zh_CN"/>
        </w:rPr>
        <w:t>MAT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Μάλχος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Μάλχος</w:t>
      </w:r>
    </w:p>
    <w:p>
      <w:pPr/>
      <w:r>
        <w:rPr>
          <w:lang w:val="zh_CN" w:bidi="zh_CN"/>
        </w:rPr>
      </w:r>
      <w:r>
        <w:rPr>
          <w:lang w:val="zh_CN" w:bidi="zh_CN"/>
        </w:rPr>
        <w:t>Μάλχος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93.249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马勒古;《思》玛耳曷</w:t>
      </w:r>
      <w:r>
        <w:rPr>
          <w:lang w:val="zh_CN" w:bidi="zh_CN"/>
        </w:rPr>
        <w:t xml:space="preserve"> </w:t>
      </w:r>
      <w:r>
        <w:rPr>
          <w:lang w:val="zh_CN" w:bidi="zh_CN"/>
        </w:rPr>
        <w:t>大祭司的仆人,曾被彼得用刀砍伤</w:t>
      </w:r>
    </w:p>
    <w:p>
      <w:pPr/>
      <w:r>
        <w:rPr>
          <w:lang w:val="zh_CN" w:bidi="zh_CN"/>
        </w:rPr>
      </w:r>
      <w:r>
        <w:rPr>
          <w:lang w:val="zh_CN" w:bidi="zh_CN"/>
        </w:rPr>
        <w:t>JHN 18:10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μάμμη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μάμμη</w:t>
      </w:r>
    </w:p>
    <w:p>
      <w:pPr/>
      <w:r>
        <w:rPr>
          <w:lang w:val="zh_CN" w:bidi="zh_CN"/>
        </w:rPr>
      </w:r>
      <w:r>
        <w:rPr>
          <w:lang w:val="zh_CN" w:bidi="zh_CN"/>
        </w:rPr>
        <w:t>μάμμη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</w:t>
      </w:r>
    </w:p>
    <w:p>
      <w:pPr/>
      <w:r>
        <w:rPr>
          <w:lang w:val="zh_CN" w:bidi="zh_CN"/>
        </w:rPr>
      </w:r>
      <w:r>
        <w:rPr>
          <w:lang w:val="zh_CN" w:bidi="zh_CN"/>
        </w:rPr>
        <w:t>10.19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亲属关系用语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不同代的亲属关系</w:t>
      </w:r>
    </w:p>
    <w:p>
      <w:pPr/>
      <w:r>
        <w:rPr>
          <w:lang w:val="zh_CN" w:bidi="zh_CN"/>
        </w:rPr>
      </w:r>
      <w:r>
        <w:rPr>
          <w:lang w:val="zh_CN" w:bidi="zh_CN"/>
        </w:rPr>
        <w:t>祖母;外祖母</w:t>
      </w:r>
      <w:r>
        <w:rPr>
          <w:lang w:val="zh_CN" w:bidi="zh_CN"/>
        </w:rPr>
        <w:t xml:space="preserve"> </w:t>
      </w:r>
      <w:r>
        <w:rPr>
          <w:lang w:val="zh_CN" w:bidi="zh_CN"/>
        </w:rPr>
        <w:t>父亲或母亲的母亲(可能有亲昵的含义)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有些语言必须区分祖母(父亲的妈妈)与外祖母(母亲的妈妈)。在 </w:t>
      </w:r>
      <w:r>
        <w:rPr>
          <w:lang w:val="zh_CN" w:bidi="zh_CN"/>
        </w:rPr>
        <w:t>2TI 1:5</w:t>
      </w:r>
      <w:r>
        <w:rPr>
          <w:lang w:val="zh_CN" w:bidi="zh_CN"/>
        </w:rPr>
        <w:t>,原文没有明确说明是哪一种关系,但翻译者可以假定罗以是友妮基的母亲,因此她是外祖母。</w:t>
      </w:r>
    </w:p>
    <w:p>
      <w:pPr/>
      <w:r>
        <w:rPr>
          <w:lang w:val="zh_CN" w:bidi="zh_CN"/>
        </w:rPr>
      </w:r>
      <w:r>
        <w:rPr>
          <w:lang w:val="zh_CN" w:bidi="zh_CN"/>
        </w:rPr>
        <w:t>2TI 1:5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μαμωνᾶς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μαμωνᾶς</w:t>
      </w:r>
    </w:p>
    <w:p>
      <w:pPr/>
      <w:r>
        <w:rPr>
          <w:lang w:val="zh_CN" w:bidi="zh_CN"/>
        </w:rPr>
      </w:r>
      <w:r>
        <w:rPr>
          <w:lang w:val="zh_CN" w:bidi="zh_CN"/>
        </w:rPr>
        <w:t>μαμωνᾶς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＜名＞＜阳＞（亚兰语外来词）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-ᾶ</w:t>
      </w:r>
    </w:p>
    <w:p>
      <w:pPr/>
      <w:r>
        <w:rPr>
          <w:lang w:val="zh_CN" w:bidi="zh_CN"/>
        </w:rPr>
      </w:r>
      <w:r>
        <w:rPr>
          <w:lang w:val="zh_CN" w:bidi="zh_CN"/>
        </w:rPr>
        <w:t>57.34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有钱，富裕的</w:t>
      </w:r>
    </w:p>
    <w:p>
      <w:pPr/>
      <w:r>
        <w:rPr>
          <w:lang w:val="zh_CN" w:bidi="zh_CN"/>
        </w:rPr>
      </w:r>
      <w:r>
        <w:rPr>
          <w:lang w:val="zh_CN" w:bidi="zh_CN"/>
        </w:rPr>
        <w:t>世上的财富;钱财</w:t>
      </w:r>
      <w:r>
        <w:rPr>
          <w:lang w:val="zh_CN" w:bidi="zh_CN"/>
        </w:rPr>
        <w:t xml:space="preserve"> </w:t>
      </w:r>
      <w:r>
        <w:rPr>
          <w:lang w:val="zh_CN" w:bidi="zh_CN"/>
        </w:rPr>
        <w:t>财富和钱财,具有强烈的贬义</w:t>
      </w:r>
    </w:p>
    <w:p>
      <w:pPr/>
      <w:r>
        <w:rPr>
          <w:lang w:val="zh_CN" w:bidi="zh_CN"/>
        </w:rPr>
      </w:r>
      <w:r>
        <w:rPr>
          <w:lang w:val="zh_CN" w:bidi="zh_CN"/>
        </w:rPr>
        <w:t>MAT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Μαναήν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Μαναήν</w:t>
      </w:r>
    </w:p>
    <w:p>
      <w:pPr/>
      <w:r>
        <w:rPr>
          <w:lang w:val="zh_CN" w:bidi="zh_CN"/>
        </w:rPr>
      </w:r>
      <w:r>
        <w:rPr>
          <w:lang w:val="zh_CN" w:bidi="zh_CN"/>
        </w:rPr>
        <w:t>Μαναήν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93.250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马念;《思》玛纳恒</w:t>
      </w:r>
      <w:r>
        <w:rPr>
          <w:lang w:val="zh_CN" w:bidi="zh_CN"/>
        </w:rPr>
        <w:t xml:space="preserve"> </w:t>
      </w:r>
      <w:r>
        <w:rPr>
          <w:lang w:val="zh_CN" w:bidi="zh_CN"/>
        </w:rPr>
        <w:t>安提阿教会的先知和教师</w:t>
      </w:r>
    </w:p>
    <w:p>
      <w:pPr/>
      <w:r>
        <w:rPr>
          <w:lang w:val="zh_CN" w:bidi="zh_CN"/>
        </w:rPr>
      </w:r>
      <w:r>
        <w:rPr>
          <w:lang w:val="zh_CN" w:bidi="zh_CN"/>
        </w:rPr>
        <w:t>ACT 13:1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Μανασσῆ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Μανασσῆ</w:t>
      </w:r>
    </w:p>
    <w:p>
      <w:pPr/>
      <w:r>
        <w:rPr>
          <w:lang w:val="zh_CN" w:bidi="zh_CN"/>
        </w:rPr>
      </w:r>
      <w:r>
        <w:rPr>
          <w:lang w:val="zh_CN" w:bidi="zh_CN"/>
        </w:rPr>
        <w:t>Μανασσῆ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G3128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Μανασσῆς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&lt;所有&gt;/&lt;直受&gt; Μανασσῆ</w:t>
      </w:r>
    </w:p>
    <w:p>
      <w:pPr/>
      <w:r>
        <w:rPr>
          <w:lang w:val="zh_CN" w:bidi="zh_CN"/>
        </w:rPr>
      </w:r>
      <w:r>
        <w:rPr>
          <w:lang w:val="zh_CN" w:bidi="zh_CN"/>
        </w:rPr>
        <w:t>93.251a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玛拿西;《思》默纳协</w:t>
      </w:r>
      <w:r>
        <w:rPr>
          <w:lang w:val="zh_CN" w:bidi="zh_CN"/>
        </w:rPr>
        <w:t xml:space="preserve"> </w:t>
      </w:r>
      <w:r>
        <w:rPr>
          <w:lang w:val="zh_CN" w:bidi="zh_CN"/>
        </w:rPr>
        <w:t>Ἰωσήφ[a]“约瑟”的儿子,以色列玛拿西支派的先祖</w:t>
      </w:r>
    </w:p>
    <w:p>
      <w:pPr/>
      <w:r>
        <w:rPr>
          <w:lang w:val="zh_CN" w:bidi="zh_CN"/>
        </w:rPr>
      </w:r>
      <w:r>
        <w:rPr>
          <w:lang w:val="zh_CN" w:bidi="zh_CN"/>
        </w:rPr>
        <w:t>REV 7:6</w:t>
      </w:r>
    </w:p>
    <w:p>
      <w:pPr/>
      <w:r>
        <w:rPr>
          <w:lang w:val="zh_CN" w:bidi="zh_CN"/>
        </w:rPr>
      </w:r>
      <w:r>
        <w:rPr>
          <w:lang w:val="zh_CN" w:bidi="zh_CN"/>
        </w:rPr>
        <w:t>93.251b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玛拿西;《思》默纳舍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耶稣家谱中的一员,是希西家的儿子</w:t>
      </w:r>
    </w:p>
    <w:p>
      <w:pPr/>
      <w:r>
        <w:rPr>
          <w:lang w:val="zh_CN" w:bidi="zh_CN"/>
        </w:rPr>
      </w:r>
      <w:r>
        <w:rPr>
          <w:lang w:val="zh_CN" w:bidi="zh_CN"/>
        </w:rPr>
        <w:t>MAT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μανθάνω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μανθάνω</w:t>
      </w:r>
    </w:p>
    <w:p>
      <w:pPr/>
      <w:r>
        <w:rPr>
          <w:lang w:val="zh_CN" w:bidi="zh_CN"/>
        </w:rPr>
      </w:r>
      <w:r>
        <w:rPr>
          <w:lang w:val="zh_CN" w:bidi="zh_CN"/>
        </w:rPr>
        <w:t>μανθάνω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ἔμαθον · &lt;不定&gt; μαθεῖν · &lt;完&gt; μεμάθηκα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ἀμαθής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καταμανθάνω</w:t>
      </w:r>
    </w:p>
    <w:p>
      <w:pPr/>
      <w:r>
        <w:rPr>
          <w:lang w:val="zh_CN" w:bidi="zh_CN"/>
        </w:rPr>
      </w:r>
      <w:r>
        <w:rPr>
          <w:lang w:val="zh_CN" w:bidi="zh_CN"/>
        </w:rPr>
        <w:t>27.12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</w:p>
    <w:p>
      <w:pPr/>
      <w:r>
        <w:rPr>
          <w:lang w:val="zh_CN" w:bidi="zh_CN"/>
        </w:rPr>
      </w:r>
      <w:r>
        <w:rPr>
          <w:lang w:val="zh_CN" w:bidi="zh_CN"/>
        </w:rPr>
        <w:t>学习;受教导;得知</w:t>
      </w:r>
      <w:r>
        <w:rPr>
          <w:lang w:val="zh_CN" w:bidi="zh_CN"/>
        </w:rPr>
        <w:t xml:space="preserve"> </w:t>
      </w:r>
      <w:r>
        <w:rPr>
          <w:lang w:val="zh_CN" w:bidi="zh_CN"/>
        </w:rPr>
        <w:t>通过正式或非正式的指导获取信息</w:t>
      </w:r>
    </w:p>
    <w:p>
      <w:pPr/>
      <w:r>
        <w:rPr>
          <w:lang w:val="zh_CN" w:bidi="zh_CN"/>
        </w:rPr>
      </w:r>
      <w:r>
        <w:rPr>
          <w:lang w:val="zh_CN" w:bidi="zh_CN"/>
        </w:rPr>
        <w:t>MAT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14:3</w:t>
      </w:r>
    </w:p>
    <w:p>
      <w:pPr/>
      <w:r>
        <w:rPr>
          <w:lang w:val="zh_CN" w:bidi="zh_CN"/>
        </w:rPr>
      </w:r>
      <w:r>
        <w:rPr>
          <w:lang w:val="zh_CN" w:bidi="zh_CN"/>
        </w:rPr>
        <w:t>27.15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</w:p>
    <w:p>
      <w:pPr/>
      <w:r>
        <w:rPr>
          <w:lang w:val="zh_CN" w:bidi="zh_CN"/>
        </w:rPr>
      </w:r>
      <w:r>
        <w:rPr>
          <w:lang w:val="zh_CN" w:bidi="zh_CN"/>
        </w:rPr>
        <w:t>学习;学会;揣摩;琢磨</w:t>
      </w:r>
      <w:r>
        <w:rPr>
          <w:lang w:val="zh_CN" w:bidi="zh_CN"/>
        </w:rPr>
        <w:t xml:space="preserve"> </w:t>
      </w:r>
      <w:r>
        <w:rPr>
          <w:lang w:val="zh_CN" w:bidi="zh_CN"/>
        </w:rPr>
        <w:t>从经验中学习,通常带有反思的含义</w:t>
      </w:r>
    </w:p>
    <w:p>
      <w:pPr/>
      <w:r>
        <w:rPr>
          <w:lang w:val="zh_CN" w:bidi="zh_CN"/>
        </w:rPr>
      </w:r>
      <w:r>
        <w:rPr>
          <w:lang w:val="zh_CN" w:bidi="zh_CN"/>
        </w:rPr>
        <w:t>MAT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5:8</w:t>
      </w:r>
    </w:p>
    <w:p>
      <w:pPr/>
      <w:r>
        <w:rPr>
          <w:lang w:val="zh_CN" w:bidi="zh_CN"/>
        </w:rPr>
      </w:r>
      <w:r>
        <w:rPr>
          <w:lang w:val="zh_CN" w:bidi="zh_CN"/>
        </w:rPr>
        <w:t>32.14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终于理解或明白过来</w:t>
      </w:r>
    </w:p>
    <w:p>
      <w:pPr/>
      <w:r>
        <w:rPr>
          <w:lang w:val="zh_CN" w:bidi="zh_CN"/>
        </w:rPr>
      </w:r>
      <w:r>
        <w:rPr>
          <w:lang w:val="zh_CN" w:bidi="zh_CN"/>
        </w:rPr>
        <w:t>理解</w:t>
      </w:r>
      <w:r>
        <w:rPr>
          <w:lang w:val="zh_CN" w:bidi="zh_CN"/>
        </w:rPr>
        <w:t xml:space="preserve"> </w:t>
      </w:r>
      <w:r>
        <w:rPr>
          <w:lang w:val="zh_CN" w:bidi="zh_CN"/>
        </w:rPr>
        <w:t>经过学习的过程而终于明白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1CO 4:6</w:t>
      </w:r>
      <w:r>
        <w:rPr>
          <w:lang w:val="zh_CN" w:bidi="zh_CN"/>
        </w:rPr>
        <w:t>,</w:t>
      </w:r>
      <w:r>
        <w:rPr>
          <w:lang w:val="zh_CN" w:bidi="zh_CN"/>
        </w:rPr>
        <w:t>μανθάνω</w:t>
      </w:r>
      <w:r>
        <w:rPr>
          <w:lang w:val="zh_CN" w:bidi="zh_CN"/>
        </w:rPr>
        <w:t xml:space="preserve"> 可以理解为仅仅意指“学习”(见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27.12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1CO 4:6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将</w:t>
      </w:r>
      <w:r>
        <w:rPr>
          <w:lang w:val="zh_CN" w:bidi="zh_CN"/>
        </w:rPr>
        <w:t>JHN 7:15</w:t>
      </w:r>
      <w:r>
        <w:rPr>
          <w:lang w:val="zh_CN" w:bidi="zh_CN"/>
        </w:rPr>
        <w:t>仅仅译为“他从未进过学校”可能会给读者造成很大的误解，因为耶稣无疑上过本地的会堂学校，学习读写和研究圣经。</w:t>
      </w:r>
      <w:r>
        <w:rPr>
          <w:lang w:val="zh_CN" w:bidi="zh_CN"/>
        </w:rPr>
        <w:t>JHN 7:15</w:t>
      </w:r>
      <w:r>
        <w:rPr>
          <w:lang w:val="zh_CN" w:bidi="zh_CN"/>
        </w:rPr>
        <w:t>的言下之意是：耶稣不是某个拉比的门徒，并且他也没有在某位知名拉比的门下接受正式或高深的教导。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μανία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μανία</w:t>
      </w:r>
    </w:p>
    <w:p>
      <w:pPr/>
      <w:r>
        <w:rPr>
          <w:lang w:val="zh_CN" w:bidi="zh_CN"/>
        </w:rPr>
      </w:r>
      <w:r>
        <w:rPr>
          <w:lang w:val="zh_CN" w:bidi="zh_CN"/>
        </w:rPr>
        <w:t>μανία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30.24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思考，思想</w:t>
      </w:r>
    </w:p>
    <w:p>
      <w:pPr/>
      <w:r>
        <w:rPr>
          <w:lang w:val="zh_CN" w:bidi="zh_CN"/>
        </w:rPr>
      </w:r>
      <w:r>
        <w:rPr>
          <w:lang w:val="zh_CN" w:bidi="zh_CN"/>
        </w:rPr>
        <w:t>头脑不正常;疯狂;失去理智;精神错乱;发疯;癫狂;疯了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以完全不合理的方式来思考或推理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有些语言最好用习语来翻译 μανία,例如:“永不返回的思想”,“扭曲的思想”,“愚蠢的想法”,或“不能被理解的想法”。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26:24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词汇组μαίνομαι / μανία与词汇组παραφρονέω / παραφρονία的意思可能具有一些显著的区别，但是这些区别很可能是在内涵方面而非外延方面，就像英语的crazy与insane的区分那样。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μάννα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μάννα</w:t>
      </w:r>
    </w:p>
    <w:p>
      <w:pPr/>
      <w:r>
        <w:rPr>
          <w:lang w:val="zh_CN" w:bidi="zh_CN"/>
        </w:rPr>
      </w:r>
      <w:r>
        <w:rPr>
          <w:lang w:val="zh_CN" w:bidi="zh_CN"/>
        </w:rPr>
        <w:t>μάννα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＜名＞＜中＞</w:t>
      </w:r>
    </w:p>
    <w:p>
      <w:pPr/>
      <w:r>
        <w:rPr>
          <w:lang w:val="zh_CN" w:bidi="zh_CN"/>
        </w:rPr>
      </w:r>
      <w:r>
        <w:rPr>
          <w:lang w:val="zh_CN" w:bidi="zh_CN"/>
        </w:rPr>
        <w:t>5.22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食物及调味品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食物</w:t>
      </w:r>
    </w:p>
    <w:p>
      <w:pPr/>
      <w:r>
        <w:rPr>
          <w:lang w:val="zh_CN" w:bidi="zh_CN"/>
        </w:rPr>
      </w:r>
      <w:r>
        <w:rPr>
          <w:lang w:val="zh_CN" w:bidi="zh_CN"/>
        </w:rPr>
        <w:t>吗哪</w:t>
      </w:r>
      <w:r>
        <w:rPr>
          <w:lang w:val="zh_CN" w:bidi="zh_CN"/>
        </w:rPr>
        <w:t xml:space="preserve"> </w:t>
      </w:r>
      <w:r>
        <w:rPr>
          <w:lang w:val="zh_CN" w:bidi="zh_CN"/>
        </w:rPr>
        <w:t>以色列人漂流旷野期间,上帝奇妙地供应给他们的食物</w:t>
      </w:r>
      <w:r>
        <w:rPr>
          <w:lang w:val="zh_CN" w:bidi="zh_CN"/>
        </w:rPr>
        <w:t xml:space="preserve"> </w:t>
      </w:r>
      <w:r>
        <w:rPr>
          <w:lang w:val="zh_CN" w:bidi="zh_CN"/>
        </w:rPr>
        <w:t>大多数语言将 μάννα 音译为“吗哪”。然而,翻译者必须小心处理这词的音译,因为对应的本地表达可能有非常不同的含义。虽然在旧约中,翻译者可以增加一个旁注,来解释这词的词源所含的一语双关;在新约中,翻译者经常可以采用“名叫吗哪的食物”等表达。</w:t>
      </w:r>
    </w:p>
    <w:p>
      <w:pPr/>
      <w:r>
        <w:rPr>
          <w:lang w:val="zh_CN" w:bidi="zh_CN"/>
        </w:rPr>
      </w:r>
      <w:r>
        <w:rPr>
          <w:lang w:val="zh_CN" w:bidi="zh_CN"/>
        </w:rPr>
        <w:t>JHN 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μαντεύομαι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μαντεύομαι</w:t>
      </w:r>
    </w:p>
    <w:p>
      <w:pPr/>
      <w:r>
        <w:rPr>
          <w:lang w:val="zh_CN" w:bidi="zh_CN"/>
        </w:rPr>
      </w:r>
      <w:r>
        <w:rPr>
          <w:lang w:val="zh_CN" w:bidi="zh_CN"/>
        </w:rPr>
        <w:t>μαντεύομαι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＜动＞</w:t>
      </w:r>
    </w:p>
    <w:p>
      <w:pPr/>
      <w:r>
        <w:rPr>
          <w:lang w:val="zh_CN" w:bidi="zh_CN"/>
        </w:rPr>
      </w:r>
      <w:r>
        <w:rPr>
          <w:lang w:val="zh_CN" w:bidi="zh_CN"/>
        </w:rPr>
        <w:t>33.284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预告，占卜</w:t>
      </w:r>
    </w:p>
    <w:p>
      <w:pPr/>
      <w:r>
        <w:rPr>
          <w:lang w:val="zh_CN" w:bidi="zh_CN"/>
        </w:rPr>
      </w:r>
      <w:r>
        <w:rPr>
          <w:lang w:val="zh_CN" w:bidi="zh_CN"/>
        </w:rPr>
        <w:t>占卜;算命</w:t>
      </w:r>
      <w:r>
        <w:rPr>
          <w:lang w:val="zh_CN" w:bidi="zh_CN"/>
        </w:rPr>
        <w:t xml:space="preserve"> </w:t>
      </w:r>
      <w:r>
        <w:rPr>
          <w:lang w:val="zh_CN" w:bidi="zh_CN"/>
        </w:rPr>
        <w:t>为了获得金钱而预测未来发生的事件,某种程度上以此为职业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ACT 16:16</w:t>
      </w:r>
      <w:r>
        <w:rPr>
          <w:lang w:val="zh_CN" w:bidi="zh_CN"/>
        </w:rPr>
        <w:t>,μαντεύομαι 常可译成:“为了获取金钱,她把别人将要发生的事情告诉他们”。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16:16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μαραίνω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μαραίνω</w:t>
      </w:r>
    </w:p>
    <w:p>
      <w:pPr/>
      <w:r>
        <w:rPr>
          <w:lang w:val="zh_CN" w:bidi="zh_CN"/>
        </w:rPr>
      </w:r>
      <w:r>
        <w:rPr>
          <w:lang w:val="zh_CN" w:bidi="zh_CN"/>
        </w:rPr>
        <w:t>μαραίνω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G3133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μαραίνομαι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ἀμαράντινος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ἀμάραντος</w:t>
      </w:r>
    </w:p>
    <w:p>
      <w:pPr/>
      <w:r>
        <w:rPr>
          <w:lang w:val="zh_CN" w:bidi="zh_CN"/>
        </w:rPr>
      </w:r>
      <w:r>
        <w:rPr>
          <w:lang w:val="zh_CN" w:bidi="zh_CN"/>
        </w:rPr>
        <w:t>13.94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(μαραίνομαι)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存在</w:t>
      </w:r>
    </w:p>
    <w:p>
      <w:pPr/>
      <w:r>
        <w:rPr>
          <w:lang w:val="zh_CN" w:bidi="zh_CN"/>
        </w:rPr>
      </w:r>
      <w:r>
        <w:rPr>
          <w:lang w:val="zh_CN" w:bidi="zh_CN"/>
        </w:rPr>
        <w:t>衰落;渐渐消失</w:t>
      </w:r>
      <w:r>
        <w:rPr>
          <w:lang w:val="zh_CN" w:bidi="zh_CN"/>
        </w:rPr>
        <w:t xml:space="preserve"> </w:t>
      </w:r>
      <w:r>
        <w:rPr>
          <w:lang w:val="zh_CN" w:bidi="zh_CN"/>
        </w:rPr>
        <w:t>渐渐不存在</w:t>
      </w:r>
      <w:r>
        <w:rPr>
          <w:lang w:val="zh_CN" w:bidi="zh_CN"/>
        </w:rPr>
        <w:t xml:space="preserve"> </w:t>
      </w:r>
      <w:r>
        <w:rPr>
          <w:lang w:val="zh_CN" w:bidi="zh_CN"/>
        </w:rPr>
        <w:t>很多语言根本没有“富人渐渐消失”的说法。颜色可能会渐渐消褪或消失,但人不会,因此可能需要改变一下修辞手法,例如说:“那富人最终无人认识”,或“那富人最终毫无价值”。</w:t>
      </w:r>
    </w:p>
    <w:p>
      <w:pPr/>
      <w:r>
        <w:rPr>
          <w:lang w:val="zh_CN" w:bidi="zh_CN"/>
        </w:rPr>
      </w:r>
      <w:r>
        <w:rPr>
          <w:lang w:val="zh_CN" w:bidi="zh_CN"/>
        </w:rPr>
        <w:t>JAS 1:11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μαράνα θᾶ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μαράνα θᾶ</w:t>
      </w:r>
    </w:p>
    <w:p>
      <w:pPr/>
      <w:r>
        <w:rPr>
          <w:lang w:val="zh_CN" w:bidi="zh_CN"/>
        </w:rPr>
      </w:r>
      <w:r>
        <w:rPr>
          <w:lang w:val="zh_CN" w:bidi="zh_CN"/>
        </w:rPr>
        <w:t>μαράνα θᾶ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G3134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θα, μαρανα, μαρανα θα</w:t>
      </w:r>
    </w:p>
    <w:p>
      <w:pPr/>
      <w:r>
        <w:rPr>
          <w:lang w:val="zh_CN" w:bidi="zh_CN"/>
        </w:rPr>
      </w:r>
      <w:r>
        <w:rPr>
          <w:lang w:val="zh_CN" w:bidi="zh_CN"/>
        </w:rPr>
        <w:t>（亚兰语外来词）</w:t>
      </w:r>
    </w:p>
    <w:p>
      <w:pPr/>
      <w:r>
        <w:rPr>
          <w:lang w:val="zh_CN" w:bidi="zh_CN"/>
        </w:rPr>
      </w:r>
      <w:r>
        <w:rPr>
          <w:lang w:val="zh_CN" w:bidi="zh_CN"/>
        </w:rPr>
        <w:t>12.11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(μαρανα)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</w:t>
      </w:r>
    </w:p>
    <w:p>
      <w:pPr/>
      <w:r>
        <w:rPr>
          <w:lang w:val="zh_CN" w:bidi="zh_CN"/>
        </w:rPr>
      </w:r>
      <w:r>
        <w:rPr>
          <w:lang w:val="zh_CN" w:bidi="zh_CN"/>
        </w:rPr>
        <w:t>我们的主</w:t>
      </w:r>
      <w:r>
        <w:rPr>
          <w:lang w:val="zh_CN" w:bidi="zh_CN"/>
        </w:rPr>
        <w:t xml:space="preserve"> </w:t>
      </w:r>
      <w:r>
        <w:rPr>
          <w:lang w:val="zh_CN" w:bidi="zh_CN"/>
        </w:rPr>
        <w:t>(亚兰语)</w:t>
      </w:r>
      <w:r>
        <w:rPr>
          <w:lang w:val="zh_CN" w:bidi="zh_CN"/>
        </w:rPr>
        <w:t xml:space="preserve"> </w:t>
      </w:r>
      <w:r>
        <w:rPr>
          <w:lang w:val="zh_CN" w:bidi="zh_CN"/>
        </w:rPr>
        <w:t>1CO 16:22</w:t>
      </w:r>
      <w:r>
        <w:rPr>
          <w:lang w:val="zh_CN" w:bidi="zh_CN"/>
        </w:rPr>
        <w:t xml:space="preserve"> 中的表达 μαρανα θα 是亚兰文的惯用语,显然与早期的基督教礼拜仪式有关。这个表达出现在 </w:t>
      </w:r>
      <w:r>
        <w:rPr>
          <w:lang w:val="zh_CN" w:bidi="zh_CN"/>
        </w:rPr>
        <w:t>1CO 16:22</w:t>
      </w:r>
      <w:r>
        <w:rPr>
          <w:lang w:val="zh_CN" w:bidi="zh_CN"/>
        </w:rPr>
        <w:t>,并且作者没有做任何解释,因此它必定是被广泛使用的。</w:t>
      </w:r>
    </w:p>
    <w:p>
      <w:pPr/>
      <w:r>
        <w:rPr>
          <w:lang w:val="zh_CN" w:bidi="zh_CN"/>
        </w:rPr>
      </w:r>
      <w:r>
        <w:rPr>
          <w:lang w:val="zh_CN" w:bidi="zh_CN"/>
        </w:rPr>
        <w:t>1CO 16:22</w:t>
      </w:r>
    </w:p>
    <w:p>
      <w:pPr/>
      <w:r>
        <w:rPr>
          <w:lang w:val="zh_CN" w:bidi="zh_CN"/>
        </w:rPr>
      </w:r>
      <w:r>
        <w:rPr>
          <w:lang w:val="zh_CN" w:bidi="zh_CN"/>
        </w:rPr>
        <w:t>15.82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(θα)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来，来到，到达</w:t>
      </w:r>
    </w:p>
    <w:p>
      <w:pPr/>
      <w:r>
        <w:rPr>
          <w:lang w:val="zh_CN" w:bidi="zh_CN"/>
        </w:rPr>
      </w:r>
      <w:r>
        <w:rPr>
          <w:lang w:val="zh_CN" w:bidi="zh_CN"/>
        </w:rPr>
        <w:t>来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(亚兰语)移到或朝着视角人物或事件的参考点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1CO 16:22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在《十二使徒遗训》（10,6）和一些新约抄本中，这个表达作μαραν αθα“（我们的）主已经来了”。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μαργαρίτης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μαργαρίτης</w:t>
      </w:r>
    </w:p>
    <w:p>
      <w:pPr/>
      <w:r>
        <w:rPr>
          <w:lang w:val="zh_CN" w:bidi="zh_CN"/>
        </w:rPr>
      </w:r>
      <w:r>
        <w:rPr>
          <w:lang w:val="zh_CN" w:bidi="zh_CN"/>
        </w:rPr>
        <w:t>μαργαρίτης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2.43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宝石、半宝石及珍贵的天然物质</w:t>
      </w:r>
    </w:p>
    <w:p>
      <w:pPr/>
      <w:r>
        <w:rPr>
          <w:lang w:val="zh_CN" w:bidi="zh_CN"/>
        </w:rPr>
      </w:r>
      <w:r>
        <w:rPr>
          <w:lang w:val="zh_CN" w:bidi="zh_CN"/>
        </w:rPr>
        <w:t>珍珠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在某些软体动物贝壳内形成的光滑圆形凝结物,因其色泽鲜亮而被视为宝石(见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2.29</w:t>
        </w:r>
      </w:hyperlink>
      <w:r>
        <w:rPr>
          <w:lang w:val="zh_CN" w:bidi="zh_CN"/>
        </w:rPr>
        <w:t>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一般来说,翻译者很容易就能找到“珍珠”的对应译词,因为珍珠在世界各地可说是众所周知的。然而某些语言中并没有“珍珠”一词;因此,翻译者在 </w:t>
      </w:r>
      <w:r>
        <w:rPr>
          <w:lang w:val="zh_CN" w:bidi="zh_CN"/>
        </w:rPr>
        <w:t>REV 21:21</w:t>
      </w:r>
      <w:r>
        <w:rPr>
          <w:lang w:val="zh_CN" w:bidi="zh_CN"/>
        </w:rPr>
        <w:t xml:space="preserve"> 的情况下可以表达为“美丽的白石”,在 </w:t>
      </w:r>
      <w:r>
        <w:rPr>
          <w:lang w:val="zh_CN" w:bidi="zh_CN"/>
        </w:rPr>
        <w:t>MAT 7:6</w:t>
      </w:r>
      <w:r>
        <w:rPr>
          <w:lang w:val="zh_CN" w:bidi="zh_CN"/>
        </w:rPr>
        <w:t xml:space="preserve"> 中,恰当的译法是:“不要把你们贵重的珠宝丢给猪”。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Μάρθα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Μάρθα</w:t>
      </w:r>
    </w:p>
    <w:p>
      <w:pPr/>
      <w:r>
        <w:rPr>
          <w:lang w:val="zh_CN" w:bidi="zh_CN"/>
        </w:rPr>
      </w:r>
      <w:r>
        <w:rPr>
          <w:lang w:val="zh_CN" w:bidi="zh_CN"/>
        </w:rPr>
        <w:t>Μάρθα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</w:t>
      </w:r>
    </w:p>
    <w:p>
      <w:pPr/>
      <w:r>
        <w:rPr>
          <w:lang w:val="zh_CN" w:bidi="zh_CN"/>
        </w:rPr>
      </w:r>
      <w:r>
        <w:rPr>
          <w:lang w:val="zh_CN" w:bidi="zh_CN"/>
        </w:rPr>
        <w:t>93.252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马大;《思》玛尔大</w:t>
      </w:r>
      <w:r>
        <w:rPr>
          <w:lang w:val="zh_CN" w:bidi="zh_CN"/>
        </w:rPr>
        <w:t xml:space="preserve"> </w:t>
      </w:r>
      <w:r>
        <w:rPr>
          <w:lang w:val="zh_CN" w:bidi="zh_CN"/>
        </w:rPr>
        <w:t>伯大尼人马利亚[b] 和拉撒路[a] 的姊妹</w:t>
      </w:r>
    </w:p>
    <w:p>
      <w:pPr/>
      <w:r>
        <w:rPr>
          <w:lang w:val="zh_CN" w:bidi="zh_CN"/>
        </w:rPr>
      </w:r>
      <w:r>
        <w:rPr>
          <w:lang w:val="zh_CN" w:bidi="zh_CN"/>
        </w:rPr>
        <w:t>LUK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Μαρία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Μαρία</w:t>
      </w:r>
    </w:p>
    <w:p>
      <w:pPr/>
      <w:r>
        <w:rPr>
          <w:lang w:val="zh_CN" w:bidi="zh_CN"/>
        </w:rPr>
      </w:r>
      <w:r>
        <w:rPr>
          <w:lang w:val="zh_CN" w:bidi="zh_CN"/>
        </w:rPr>
        <w:t>Μαρία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</w:t>
      </w:r>
    </w:p>
    <w:p>
      <w:pPr/>
      <w:r>
        <w:rPr>
          <w:lang w:val="zh_CN" w:bidi="zh_CN"/>
        </w:rPr>
      </w:r>
      <w:r>
        <w:rPr>
          <w:lang w:val="zh_CN" w:bidi="zh_CN"/>
        </w:rPr>
        <w:t>93.253a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马利亚;《思》玛利亚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耶稣的母亲</w:t>
      </w:r>
    </w:p>
    <w:p>
      <w:pPr/>
      <w:r>
        <w:rPr>
          <w:lang w:val="zh_CN" w:bidi="zh_CN"/>
        </w:rPr>
      </w:r>
      <w:r>
        <w:rPr>
          <w:lang w:val="zh_CN" w:bidi="zh_CN"/>
        </w:rPr>
        <w:t>MAT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1:14</w:t>
      </w:r>
    </w:p>
    <w:p>
      <w:pPr/>
      <w:r>
        <w:rPr>
          <w:lang w:val="zh_CN" w:bidi="zh_CN"/>
        </w:rPr>
      </w:r>
      <w:r>
        <w:rPr>
          <w:lang w:val="zh_CN" w:bidi="zh_CN"/>
        </w:rPr>
        <w:t>93.253b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马利亚;《思》玛利亚</w:t>
      </w:r>
      <w:r>
        <w:rPr>
          <w:lang w:val="zh_CN" w:bidi="zh_CN"/>
        </w:rPr>
        <w:t xml:space="preserve"> </w:t>
      </w:r>
      <w:r>
        <w:rPr>
          <w:lang w:val="zh_CN" w:bidi="zh_CN"/>
        </w:rPr>
        <w:t>伯大尼人,是马大和拉撒路[a] 的姊妹</w:t>
      </w:r>
    </w:p>
    <w:p>
      <w:pPr/>
      <w:r>
        <w:rPr>
          <w:lang w:val="zh_CN" w:bidi="zh_CN"/>
        </w:rPr>
      </w:r>
      <w:r>
        <w:rPr>
          <w:lang w:val="zh_CN" w:bidi="zh_CN"/>
        </w:rPr>
        <w:t>LUK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</w:t>
      </w:r>
    </w:p>
    <w:p>
      <w:pPr/>
      <w:r>
        <w:rPr>
          <w:lang w:val="zh_CN" w:bidi="zh_CN"/>
        </w:rPr>
      </w:r>
      <w:r>
        <w:rPr>
          <w:lang w:val="zh_CN" w:bidi="zh_CN"/>
        </w:rPr>
        <w:t>93.253c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马利亚;《思》玛利亚</w:t>
      </w:r>
      <w:r>
        <w:rPr>
          <w:lang w:val="zh_CN" w:bidi="zh_CN"/>
        </w:rPr>
        <w:t xml:space="preserve"> </w:t>
      </w:r>
      <w:r>
        <w:rPr>
          <w:lang w:val="zh_CN" w:bidi="zh_CN"/>
        </w:rPr>
        <w:t>抹大拉的马利亚,耶稣的跟随者</w:t>
      </w:r>
    </w:p>
    <w:p>
      <w:pPr/>
      <w:r>
        <w:rPr>
          <w:lang w:val="zh_CN" w:bidi="zh_CN"/>
        </w:rPr>
      </w:r>
      <w:r>
        <w:rPr>
          <w:lang w:val="zh_CN" w:bidi="zh_CN"/>
        </w:rPr>
        <w:t>MAT 27:56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20:18</w:t>
      </w:r>
    </w:p>
    <w:p>
      <w:pPr/>
      <w:r>
        <w:rPr>
          <w:lang w:val="zh_CN" w:bidi="zh_CN"/>
        </w:rPr>
      </w:r>
      <w:r>
        <w:rPr>
          <w:lang w:val="zh_CN" w:bidi="zh_CN"/>
        </w:rPr>
        <w:t>93.253d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马利亚;《思》玛利亚</w:t>
      </w:r>
      <w:r>
        <w:rPr>
          <w:lang w:val="zh_CN" w:bidi="zh_CN"/>
        </w:rPr>
        <w:t xml:space="preserve"> </w:t>
      </w:r>
      <w:r>
        <w:rPr>
          <w:lang w:val="zh_CN" w:bidi="zh_CN"/>
        </w:rPr>
        <w:t>Ἰάκωβος[d]“雅各”和 Ἰωσήφ[g]“约西”的母亲</w:t>
      </w:r>
    </w:p>
    <w:p>
      <w:pPr/>
      <w:r>
        <w:rPr>
          <w:lang w:val="zh_CN" w:bidi="zh_CN"/>
        </w:rPr>
      </w:r>
      <w:r>
        <w:rPr>
          <w:lang w:val="zh_CN" w:bidi="zh_CN"/>
        </w:rPr>
        <w:t>MAT 27:56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24:10</w:t>
      </w:r>
    </w:p>
    <w:p>
      <w:pPr/>
      <w:r>
        <w:rPr>
          <w:lang w:val="zh_CN" w:bidi="zh_CN"/>
        </w:rPr>
      </w:r>
      <w:r>
        <w:rPr>
          <w:lang w:val="zh_CN" w:bidi="zh_CN"/>
        </w:rPr>
        <w:t>93.253e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马利亚;《思》玛利亚</w:t>
      </w:r>
      <w:r>
        <w:rPr>
          <w:lang w:val="zh_CN" w:bidi="zh_CN"/>
        </w:rPr>
        <w:t xml:space="preserve"> </w:t>
      </w:r>
      <w:r>
        <w:rPr>
          <w:lang w:val="zh_CN" w:bidi="zh_CN"/>
        </w:rPr>
        <w:t>革罗罢的妻子</w:t>
      </w:r>
    </w:p>
    <w:p>
      <w:pPr/>
      <w:r>
        <w:rPr>
          <w:lang w:val="zh_CN" w:bidi="zh_CN"/>
        </w:rPr>
      </w:r>
      <w:r>
        <w:rPr>
          <w:lang w:val="zh_CN" w:bidi="zh_CN"/>
        </w:rPr>
        <w:t>JHN 19:25</w:t>
      </w:r>
    </w:p>
    <w:p>
      <w:pPr/>
      <w:r>
        <w:rPr>
          <w:lang w:val="zh_CN" w:bidi="zh_CN"/>
        </w:rPr>
      </w:r>
      <w:r>
        <w:rPr>
          <w:lang w:val="zh_CN" w:bidi="zh_CN"/>
        </w:rPr>
        <w:t>93.253f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马利亚;《思》玛利亚</w:t>
      </w:r>
      <w:r>
        <w:rPr>
          <w:lang w:val="zh_CN" w:bidi="zh_CN"/>
        </w:rPr>
        <w:t xml:space="preserve"> </w:t>
      </w:r>
      <w:r>
        <w:rPr>
          <w:lang w:val="zh_CN" w:bidi="zh_CN"/>
        </w:rPr>
        <w:t>约翰·马可的母亲</w:t>
      </w:r>
    </w:p>
    <w:p>
      <w:pPr/>
      <w:r>
        <w:rPr>
          <w:lang w:val="zh_CN" w:bidi="zh_CN"/>
        </w:rPr>
      </w:r>
      <w:r>
        <w:rPr>
          <w:lang w:val="zh_CN" w:bidi="zh_CN"/>
        </w:rPr>
        <w:t>ACT 12:12</w:t>
      </w:r>
    </w:p>
    <w:p>
      <w:pPr/>
      <w:r>
        <w:rPr>
          <w:lang w:val="zh_CN" w:bidi="zh_CN"/>
        </w:rPr>
      </w:r>
      <w:r>
        <w:rPr>
          <w:lang w:val="zh_CN" w:bidi="zh_CN"/>
        </w:rPr>
        <w:t>93.253g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马利亚;《思》玛利亚</w:t>
      </w:r>
      <w:r>
        <w:rPr>
          <w:lang w:val="zh_CN" w:bidi="zh_CN"/>
        </w:rPr>
        <w:t xml:space="preserve"> </w:t>
      </w:r>
      <w:r>
        <w:rPr>
          <w:lang w:val="zh_CN" w:bidi="zh_CN"/>
        </w:rPr>
        <w:t>罗马的马利亚,在《罗马书》的问安名单中出现的基督徒,</w:t>
      </w:r>
      <w:r>
        <w:rPr>
          <w:lang w:val="zh_CN" w:bidi="zh_CN"/>
        </w:rPr>
        <w:t>ROM 16:6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Μᾶρκος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Μᾶρκος</w:t>
      </w:r>
    </w:p>
    <w:p>
      <w:pPr/>
      <w:r>
        <w:rPr>
          <w:lang w:val="zh_CN" w:bidi="zh_CN"/>
        </w:rPr>
      </w:r>
      <w:r>
        <w:rPr>
          <w:lang w:val="zh_CN" w:bidi="zh_CN"/>
        </w:rPr>
        <w:t>Μᾶρκος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93.255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马可;《思》马尔谷</w:t>
      </w:r>
      <w:r>
        <w:rPr>
          <w:lang w:val="zh_CN" w:bidi="zh_CN"/>
        </w:rPr>
        <w:t xml:space="preserve"> </w:t>
      </w:r>
      <w:r>
        <w:rPr>
          <w:lang w:val="zh_CN" w:bidi="zh_CN"/>
        </w:rPr>
        <w:t>保罗的同工,又称为约翰·马可</w:t>
      </w:r>
    </w:p>
    <w:p>
      <w:pPr/>
      <w:r>
        <w:rPr>
          <w:lang w:val="zh_CN" w:bidi="zh_CN"/>
        </w:rPr>
      </w:r>
      <w:r>
        <w:rPr>
          <w:lang w:val="zh_CN" w:bidi="zh_CN"/>
        </w:rPr>
        <w:t>ACT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μάρμαρος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μάρμαρος</w:t>
      </w:r>
    </w:p>
    <w:p>
      <w:pPr/>
      <w:r>
        <w:rPr>
          <w:lang w:val="zh_CN" w:bidi="zh_CN"/>
        </w:rPr>
      </w:r>
      <w:r>
        <w:rPr>
          <w:lang w:val="zh_CN" w:bidi="zh_CN"/>
        </w:rPr>
        <w:t>μάρμαρος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2.45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宝石、半宝石及珍贵的天然物质</w:t>
      </w:r>
    </w:p>
    <w:p>
      <w:pPr/>
      <w:r>
        <w:rPr>
          <w:lang w:val="zh_CN" w:bidi="zh_CN"/>
        </w:rPr>
      </w:r>
      <w:r>
        <w:rPr>
          <w:lang w:val="zh_CN" w:bidi="zh_CN"/>
        </w:rPr>
        <w:t>大理石</w:t>
      </w:r>
      <w:r>
        <w:rPr>
          <w:lang w:val="zh_CN" w:bidi="zh_CN"/>
        </w:rPr>
        <w:t xml:space="preserve"> </w:t>
      </w:r>
      <w:r>
        <w:rPr>
          <w:lang w:val="zh_CN" w:bidi="zh_CN"/>
        </w:rPr>
        <w:t>一种色彩鲜艳、比较坚硬的石灰石,石面可以打磨光亮(特别用作贵重的建筑材料或雕塑材料)</w:t>
      </w:r>
      <w:r>
        <w:rPr>
          <w:lang w:val="zh_CN" w:bidi="zh_CN"/>
        </w:rPr>
        <w:t xml:space="preserve"> </w:t>
      </w:r>
      <w:r>
        <w:rPr>
          <w:lang w:val="zh_CN" w:bidi="zh_CN"/>
        </w:rPr>
        <w:t>如果译入语没有“大理石”的专业术语,可以译作“美丽的石头”或“珍贵的石头”。</w:t>
      </w:r>
    </w:p>
    <w:p>
      <w:pPr/>
      <w:r>
        <w:rPr>
          <w:lang w:val="zh_CN" w:bidi="zh_CN"/>
        </w:rPr>
      </w:r>
      <w:r>
        <w:rPr>
          <w:lang w:val="zh_CN" w:bidi="zh_CN"/>
        </w:rPr>
        <w:t>REV 18:12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μαρτυρέω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μαρτυρέω</w:t>
      </w:r>
    </w:p>
    <w:p>
      <w:pPr/>
      <w:r>
        <w:rPr>
          <w:lang w:val="zh_CN" w:bidi="zh_CN"/>
        </w:rPr>
      </w:r>
      <w:r>
        <w:rPr>
          <w:lang w:val="zh_CN" w:bidi="zh_CN"/>
        </w:rPr>
        <w:t>μαρτυρέω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ἀμάρτυρος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διαμαρτύρομαι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ἐπιμαρτυρέω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καταμαρτυρέω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μαρτυρία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μαρτύριον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μαρτύρομαι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μάρτυς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προμαρτύρομαι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συμμαρτυρέω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συνεπιμαρτυρέω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ψευδομαρτυρέω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ψευδομαρτυρία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ψευδόμαρτυς</w:t>
      </w:r>
    </w:p>
    <w:p>
      <w:pPr/>
      <w:r>
        <w:rPr>
          <w:lang w:val="zh_CN" w:bidi="zh_CN"/>
        </w:rPr>
      </w:r>
      <w:r>
        <w:rPr>
          <w:lang w:val="zh_CN" w:bidi="zh_CN"/>
        </w:rPr>
        <w:t>33.262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见证，证明</w:t>
      </w:r>
    </w:p>
    <w:p>
      <w:pPr/>
      <w:r>
        <w:rPr>
          <w:lang w:val="zh_CN" w:bidi="zh_CN"/>
        </w:rPr>
      </w:r>
      <w:r>
        <w:rPr>
          <w:lang w:val="zh_CN" w:bidi="zh_CN"/>
        </w:rPr>
        <w:t>见证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提供有关某人或某事件的信息,所提供的信息是说话者直接取得的第一手资料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有些语言需要具体指出见证的内容,因此,例如 </w:t>
      </w:r>
      <w:r>
        <w:rPr>
          <w:lang w:val="zh_CN" w:bidi="zh_CN"/>
        </w:rPr>
        <w:t>LUK 21:13</w:t>
      </w:r>
      <w:r>
        <w:rPr>
          <w:lang w:val="zh_CN" w:bidi="zh_CN"/>
        </w:rPr>
        <w:t>,可能要译作:“这是你们为福音作见证的机会”,或“这是你们宣讲福音的机会”,或“这是你们传讲你们所认识的福音的机会”。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22:20</w:t>
      </w:r>
    </w:p>
    <w:p>
      <w:pPr/>
      <w:r>
        <w:rPr>
          <w:lang w:val="zh_CN" w:bidi="zh_CN"/>
        </w:rPr>
      </w:r>
      <w:r>
        <w:rPr>
          <w:lang w:val="zh_CN" w:bidi="zh_CN"/>
        </w:rPr>
        <w:t>33.263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见证，证明</w:t>
      </w:r>
    </w:p>
    <w:p>
      <w:pPr/>
      <w:r>
        <w:rPr>
          <w:lang w:val="zh_CN" w:bidi="zh_CN"/>
        </w:rPr>
      </w:r>
      <w:r>
        <w:rPr>
          <w:lang w:val="zh_CN" w:bidi="zh_CN"/>
        </w:rPr>
        <w:t>称赞;赞许</w:t>
      </w:r>
      <w:r>
        <w:rPr>
          <w:lang w:val="zh_CN" w:bidi="zh_CN"/>
        </w:rPr>
        <w:t xml:space="preserve"> </w:t>
      </w:r>
      <w:r>
        <w:rPr>
          <w:lang w:val="zh_CN" w:bidi="zh_CN"/>
        </w:rPr>
        <w:t>根据个人经验说一个人的好话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LUK 4:22</w:t>
      </w:r>
      <w:r>
        <w:rPr>
          <w:lang w:val="zh_CN" w:bidi="zh_CN"/>
        </w:rPr>
        <w:t>,μαρτυρέω 可能应当译成:“他们(对他)有深刻的印象”。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1:12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ἐπιμαρτυρέω的意思可能比μαρτυρέω[a]更加具体，语气更加强烈，但是无法根据现有的上下文来确定这一点。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μαρτυρία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μαρτυρία</w:t>
      </w:r>
    </w:p>
    <w:p>
      <w:pPr/>
      <w:r>
        <w:rPr>
          <w:lang w:val="zh_CN" w:bidi="zh_CN"/>
        </w:rPr>
      </w:r>
      <w:r>
        <w:rPr>
          <w:lang w:val="zh_CN" w:bidi="zh_CN"/>
        </w:rPr>
        <w:t>μαρτυρία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μαρτυρέω</w:t>
      </w:r>
    </w:p>
    <w:p>
      <w:pPr/>
      <w:r>
        <w:rPr>
          <w:lang w:val="zh_CN" w:bidi="zh_CN"/>
        </w:rPr>
      </w:r>
      <w:r>
        <w:rPr>
          <w:lang w:val="zh_CN" w:bidi="zh_CN"/>
        </w:rPr>
        <w:t>33.262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见证，证明</w:t>
      </w:r>
    </w:p>
    <w:p>
      <w:pPr/>
      <w:r>
        <w:rPr>
          <w:lang w:val="zh_CN" w:bidi="zh_CN"/>
        </w:rPr>
      </w:r>
      <w:r>
        <w:rPr>
          <w:lang w:val="zh_CN" w:bidi="zh_CN"/>
        </w:rPr>
        <w:t>见证</w:t>
      </w:r>
      <w:r>
        <w:rPr>
          <w:lang w:val="zh_CN" w:bidi="zh_CN"/>
        </w:rPr>
        <w:t xml:space="preserve"> </w:t>
      </w:r>
      <w:r>
        <w:rPr>
          <w:lang w:val="zh_CN" w:bidi="zh_CN"/>
        </w:rPr>
        <w:t>提供有关某人或某事件的信息,所提供的信息是说话者直接取得的第一手资料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有些语言需要具体指出见证的内容,因此,例如 </w:t>
      </w:r>
      <w:r>
        <w:rPr>
          <w:lang w:val="zh_CN" w:bidi="zh_CN"/>
        </w:rPr>
        <w:t>LUK 21:13</w:t>
      </w:r>
      <w:r>
        <w:rPr>
          <w:lang w:val="zh_CN" w:bidi="zh_CN"/>
        </w:rPr>
        <w:t>,可能要译作:“这是你们为福音作见证的机会”,或“这是你们宣讲福音的机会”,或“这是你们传讲你们所认识的福音的机会”。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22:71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22:18</w:t>
      </w:r>
    </w:p>
    <w:p>
      <w:pPr/>
      <w:r>
        <w:rPr>
          <w:lang w:val="zh_CN" w:bidi="zh_CN"/>
        </w:rPr>
      </w:r>
      <w:r>
        <w:rPr>
          <w:lang w:val="zh_CN" w:bidi="zh_CN"/>
        </w:rPr>
        <w:t>33.264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见证，证明</w:t>
      </w:r>
    </w:p>
    <w:p>
      <w:pPr/>
      <w:r>
        <w:rPr>
          <w:lang w:val="zh_CN" w:bidi="zh_CN"/>
        </w:rPr>
      </w:r>
      <w:r>
        <w:rPr>
          <w:lang w:val="zh_CN" w:bidi="zh_CN"/>
        </w:rPr>
        <w:t>证词;见证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μαρτυρέω</w:t>
      </w:r>
      <w:r>
        <w:rPr>
          <w:lang w:val="zh_CN" w:bidi="zh_CN"/>
        </w:rPr>
        <w:t>[a]“见证”</w:t>
      </w:r>
      <w:hyperlink r:id="rId30">
        <w:r>
          <w:rPr>
            <w:lang w:val="zh_CN" w:bidi="zh_CN"/>
          </w:rPr>
          <w:rPr>
            <w:color w:val="0000EE"/>
            <w:u w:val="single"/>
          </w:rPr>
          <w:t>33.262</w:t>
        </w:r>
      </w:hyperlink>
      <w:r>
        <w:rPr>
          <w:lang w:val="zh_CN" w:bidi="zh_CN"/>
        </w:rPr>
        <w:t xml:space="preserve"> 的衍生词)所见证或所说的内容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有些语言必须指明见证的内容,另外也可能需要指明做见证的人。例如,</w:t>
      </w:r>
      <w:r>
        <w:rPr>
          <w:lang w:val="zh_CN" w:bidi="zh_CN"/>
        </w:rPr>
        <w:t>MRK 14:55</w:t>
      </w:r>
      <w:r>
        <w:rPr>
          <w:lang w:val="zh_CN" w:bidi="zh_CN"/>
        </w:rPr>
        <w:t xml:space="preserve"> 可能需要译成:“他们要找一个人来做见证控告耶稣”,或“......说一些控告耶稣的话”。</w:t>
      </w:r>
      <w:r>
        <w:rPr>
          <w:lang w:val="zh_CN" w:bidi="zh_CN"/>
        </w:rPr>
        <w:t>1CO 1:6</w:t>
      </w:r>
      <w:r>
        <w:rPr>
          <w:lang w:val="zh_CN" w:bidi="zh_CN"/>
        </w:rPr>
        <w:t xml:space="preserve"> 可能需要译成:“我们根据个人经历告诉你们的关于基督的事,已经深深地印在你们心里”,或“......被你们牢牢记在心里”。</w:t>
      </w:r>
    </w:p>
    <w:p>
      <w:pPr/>
      <w:r>
        <w:rPr>
          <w:lang w:val="zh_CN" w:bidi="zh_CN"/>
        </w:rPr>
      </w:r>
      <w:r>
        <w:rPr>
          <w:lang w:val="zh_CN" w:bidi="zh_CN"/>
        </w:rPr>
        <w:t>MRK 14:55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20:4</w:t>
      </w:r>
    </w:p>
    <w:p>
      <w:pPr/>
      <w:r>
        <w:rPr>
          <w:lang w:val="zh_CN" w:bidi="zh_CN"/>
        </w:rPr>
      </w:r>
      <w:r>
        <w:rPr>
          <w:lang w:val="zh_CN" w:bidi="zh_CN"/>
        </w:rPr>
        <w:t>33.265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见证，证明</w:t>
      </w:r>
    </w:p>
    <w:p>
      <w:pPr/>
      <w:r>
        <w:rPr>
          <w:lang w:val="zh_CN" w:bidi="zh_CN"/>
        </w:rPr>
      </w:r>
      <w:r>
        <w:rPr>
          <w:lang w:val="zh_CN" w:bidi="zh_CN"/>
        </w:rPr>
        <w:t>声望;名声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μαρτυρέω</w:t>
      </w:r>
      <w:r>
        <w:rPr>
          <w:lang w:val="zh_CN" w:bidi="zh_CN"/>
        </w:rPr>
        <w:t>[b]“称赞”</w:t>
      </w:r>
      <w:hyperlink r:id="rId31">
        <w:r>
          <w:rPr>
            <w:lang w:val="zh_CN" w:bidi="zh_CN"/>
          </w:rPr>
          <w:rPr>
            <w:color w:val="0000EE"/>
            <w:u w:val="single"/>
          </w:rPr>
          <w:t>33.263</w:t>
        </w:r>
      </w:hyperlink>
      <w:r>
        <w:rPr>
          <w:lang w:val="zh_CN" w:bidi="zh_CN"/>
        </w:rPr>
        <w:t xml:space="preserve"> 的衍生词)根据对个人品行的评价来评论一个人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当从句中出现 μαρτυρία[c] 或 ὄνομα[c] 等词汇时,要获得相当于“名声”的合适译词,可能需要大幅度调整从句的结构。例如,</w:t>
      </w:r>
      <w:r>
        <w:rPr>
          <w:lang w:val="zh_CN" w:bidi="zh_CN"/>
        </w:rPr>
        <w:t>1TI 3:7</w:t>
      </w:r>
      <w:r>
        <w:rPr>
          <w:lang w:val="zh_CN" w:bidi="zh_CN"/>
        </w:rPr>
        <w:t xml:space="preserve"> 可以译成:“他应该是教会外的人也说他是好人的那种人”。同样,</w:t>
      </w:r>
      <w:r>
        <w:rPr>
          <w:lang w:val="zh_CN" w:bidi="zh_CN"/>
        </w:rPr>
        <w:t>REV 3:1</w:t>
      </w:r>
      <w:r>
        <w:rPr>
          <w:lang w:val="zh_CN" w:bidi="zh_CN"/>
        </w:rPr>
        <w:t xml:space="preserve"> 可能需要译成:“人们说你是活着的,其实你是死的”。</w:t>
      </w:r>
    </w:p>
    <w:p>
      <w:pPr/>
      <w:r>
        <w:rPr>
          <w:lang w:val="zh_CN" w:bidi="zh_CN"/>
        </w:rPr>
      </w:r>
      <w:r>
        <w:rPr>
          <w:lang w:val="zh_CN" w:bidi="zh_CN"/>
        </w:rPr>
        <w:t>1TI 3:7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μαρτύριον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μαρτύριον</w:t>
      </w:r>
    </w:p>
    <w:p>
      <w:pPr/>
      <w:r>
        <w:rPr>
          <w:lang w:val="zh_CN" w:bidi="zh_CN"/>
        </w:rPr>
      </w:r>
      <w:r>
        <w:rPr>
          <w:lang w:val="zh_CN" w:bidi="zh_CN"/>
        </w:rPr>
        <w:t>μαρτύριον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μαρτυρέω</w:t>
      </w:r>
    </w:p>
    <w:p>
      <w:pPr/>
      <w:r>
        <w:rPr>
          <w:lang w:val="zh_CN" w:bidi="zh_CN"/>
        </w:rPr>
      </w:r>
      <w:r>
        <w:rPr>
          <w:lang w:val="zh_CN" w:bidi="zh_CN"/>
        </w:rPr>
        <w:t>33.262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见证，证明</w:t>
      </w:r>
    </w:p>
    <w:p>
      <w:pPr/>
      <w:r>
        <w:rPr>
          <w:lang w:val="zh_CN" w:bidi="zh_CN"/>
        </w:rPr>
      </w:r>
      <w:r>
        <w:rPr>
          <w:lang w:val="zh_CN" w:bidi="zh_CN"/>
        </w:rPr>
        <w:t>见证</w:t>
      </w:r>
      <w:r>
        <w:rPr>
          <w:lang w:val="zh_CN" w:bidi="zh_CN"/>
        </w:rPr>
        <w:t xml:space="preserve"> </w:t>
      </w:r>
      <w:r>
        <w:rPr>
          <w:lang w:val="zh_CN" w:bidi="zh_CN"/>
        </w:rPr>
        <w:t>提供有关某人或某事件的信息,所提供的信息是说话者直接取得的第一手资料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有些语言需要具体指出见证的内容,因此,例如 </w:t>
      </w:r>
      <w:r>
        <w:rPr>
          <w:lang w:val="zh_CN" w:bidi="zh_CN"/>
        </w:rPr>
        <w:t>LUK 21:13</w:t>
      </w:r>
      <w:r>
        <w:rPr>
          <w:lang w:val="zh_CN" w:bidi="zh_CN"/>
        </w:rPr>
        <w:t>,可能要译作:“这是你们为福音作见证的机会”,或“这是你们宣讲福音的机会”,或“这是你们传讲你们所认识的福音的机会”。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5:3</w:t>
      </w:r>
    </w:p>
    <w:p>
      <w:pPr/>
      <w:r>
        <w:rPr>
          <w:lang w:val="zh_CN" w:bidi="zh_CN"/>
        </w:rPr>
      </w:r>
      <w:r>
        <w:rPr>
          <w:lang w:val="zh_CN" w:bidi="zh_CN"/>
        </w:rPr>
        <w:t>33.264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见证，证明</w:t>
      </w:r>
    </w:p>
    <w:p>
      <w:pPr/>
      <w:r>
        <w:rPr>
          <w:lang w:val="zh_CN" w:bidi="zh_CN"/>
        </w:rPr>
      </w:r>
      <w:r>
        <w:rPr>
          <w:lang w:val="zh_CN" w:bidi="zh_CN"/>
        </w:rPr>
        <w:t>证词;见证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μαρτυρέω</w:t>
      </w:r>
      <w:r>
        <w:rPr>
          <w:lang w:val="zh_CN" w:bidi="zh_CN"/>
        </w:rPr>
        <w:t>[a]“见证”</w:t>
      </w:r>
      <w:hyperlink r:id="rId30">
        <w:r>
          <w:rPr>
            <w:lang w:val="zh_CN" w:bidi="zh_CN"/>
          </w:rPr>
          <w:rPr>
            <w:color w:val="0000EE"/>
            <w:u w:val="single"/>
          </w:rPr>
          <w:t>33.262</w:t>
        </w:r>
      </w:hyperlink>
      <w:r>
        <w:rPr>
          <w:lang w:val="zh_CN" w:bidi="zh_CN"/>
        </w:rPr>
        <w:t xml:space="preserve"> 的衍生词)所见证或所说的内容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有些语言必须指明见证的内容,另外也可能需要指明做见证的人。例如,</w:t>
      </w:r>
      <w:r>
        <w:rPr>
          <w:lang w:val="zh_CN" w:bidi="zh_CN"/>
        </w:rPr>
        <w:t>MRK 14:55</w:t>
      </w:r>
      <w:r>
        <w:rPr>
          <w:lang w:val="zh_CN" w:bidi="zh_CN"/>
        </w:rPr>
        <w:t xml:space="preserve"> 可能需要译成:“他们要找一个人来做见证控告耶稣”,或“......说一些控告耶稣的话”。</w:t>
      </w:r>
      <w:r>
        <w:rPr>
          <w:lang w:val="zh_CN" w:bidi="zh_CN"/>
        </w:rPr>
        <w:t>1CO 1:6</w:t>
      </w:r>
      <w:r>
        <w:rPr>
          <w:lang w:val="zh_CN" w:bidi="zh_CN"/>
        </w:rPr>
        <w:t xml:space="preserve"> 可能需要译成:“我们根据个人经历告诉你们的关于基督的事,已经深深地印在你们心里”,或“......被你们牢牢记在心里”。</w:t>
      </w:r>
    </w:p>
    <w:p>
      <w:pPr/>
      <w:r>
        <w:rPr>
          <w:lang w:val="zh_CN" w:bidi="zh_CN"/>
        </w:rPr>
      </w:r>
      <w:r>
        <w:rPr>
          <w:lang w:val="zh_CN" w:bidi="zh_CN"/>
        </w:rPr>
        <w:t>MRK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μαρτύρομαι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μαρτύρομαι</w:t>
      </w:r>
    </w:p>
    <w:p>
      <w:pPr/>
      <w:r>
        <w:rPr>
          <w:lang w:val="zh_CN" w:bidi="zh_CN"/>
        </w:rPr>
      </w:r>
      <w:r>
        <w:rPr>
          <w:lang w:val="zh_CN" w:bidi="zh_CN"/>
        </w:rPr>
        <w:t>μαρτύρομαι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μαρτυρέω</w:t>
      </w:r>
    </w:p>
    <w:p>
      <w:pPr/>
      <w:r>
        <w:rPr>
          <w:lang w:val="zh_CN" w:bidi="zh_CN"/>
        </w:rPr>
      </w:r>
      <w:r>
        <w:rPr>
          <w:lang w:val="zh_CN" w:bidi="zh_CN"/>
        </w:rPr>
        <w:t>33.223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断言，声明</w:t>
      </w:r>
    </w:p>
    <w:p>
      <w:pPr/>
      <w:r>
        <w:rPr>
          <w:lang w:val="zh_CN" w:bidi="zh_CN"/>
        </w:rPr>
      </w:r>
      <w:r>
        <w:rPr>
          <w:lang w:val="zh_CN" w:bidi="zh_CN"/>
        </w:rPr>
        <w:t>声明;坚称;作证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基于假定的个人知识作出严肃的声明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ACT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5:3</w:t>
      </w:r>
    </w:p>
    <w:p>
      <w:pPr/>
      <w:r>
        <w:rPr>
          <w:lang w:val="zh_CN" w:bidi="zh_CN"/>
        </w:rPr>
      </w:r>
      <w:r>
        <w:rPr>
          <w:lang w:val="zh_CN" w:bidi="zh_CN"/>
        </w:rPr>
        <w:t>33.319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坚持</w:t>
      </w:r>
    </w:p>
    <w:p>
      <w:pPr/>
      <w:r>
        <w:rPr>
          <w:lang w:val="zh_CN" w:bidi="zh_CN"/>
        </w:rPr>
      </w:r>
      <w:r>
        <w:rPr>
          <w:lang w:val="zh_CN" w:bidi="zh_CN"/>
        </w:rPr>
        <w:t>坚持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以加强的语气说出观点或愿望 </w:t>
      </w:r>
      <w:r>
        <w:rPr>
          <w:vertAlign w:val="superscript"/>
          <w:lang w:val="zh_CN" w:bidi="zh_CN"/>
        </w:rPr>
        <w:t>2</w:t>
      </w:r>
    </w:p>
    <w:p>
      <w:pPr/>
      <w:r>
        <w:rPr>
          <w:lang w:val="zh_CN" w:bidi="zh_CN"/>
        </w:rPr>
      </w:r>
      <w:r>
        <w:rPr>
          <w:lang w:val="zh_CN" w:bidi="zh_CN"/>
        </w:rPr>
        <w:t>EPH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διαμαρτύρομαι[a]的语气可能比μαρτύρομαι[a]更为强烈，但是无法根据现有的上下文来确定这一点。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διαμαρτύρομαι[b]的内涵意义可能比μαρτύρομαι[b]语气更强，但是无法根据现有的上下文来确定这一点。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μάρτυς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μάρτυς</w:t>
      </w:r>
    </w:p>
    <w:p>
      <w:pPr/>
      <w:r>
        <w:rPr>
          <w:lang w:val="zh_CN" w:bidi="zh_CN"/>
        </w:rPr>
      </w:r>
      <w:r>
        <w:rPr>
          <w:lang w:val="zh_CN" w:bidi="zh_CN"/>
        </w:rPr>
        <w:t>μάρτυς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G3144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μάρτυρος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μάρτυρος · &lt;间受&gt;&lt;复&gt; μάρτυσιν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μαρτυρέω</w:t>
      </w:r>
    </w:p>
    <w:p>
      <w:pPr/>
      <w:r>
        <w:rPr>
          <w:lang w:val="zh_CN" w:bidi="zh_CN"/>
        </w:rPr>
      </w:r>
      <w:r>
        <w:rPr>
          <w:lang w:val="zh_CN" w:bidi="zh_CN"/>
        </w:rPr>
        <w:t>33.270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见证，证明</w:t>
      </w:r>
    </w:p>
    <w:p>
      <w:pPr/>
      <w:r>
        <w:rPr>
          <w:lang w:val="zh_CN" w:bidi="zh_CN"/>
        </w:rPr>
      </w:r>
      <w:r>
        <w:rPr>
          <w:lang w:val="zh_CN" w:bidi="zh_CN"/>
        </w:rPr>
        <w:t>见证;见证人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μαρτυρέω</w:t>
      </w:r>
      <w:r>
        <w:rPr>
          <w:lang w:val="zh_CN" w:bidi="zh_CN"/>
        </w:rPr>
        <w:t>[a]“见证”</w:t>
      </w:r>
      <w:hyperlink r:id="rId30">
        <w:r>
          <w:rPr>
            <w:lang w:val="zh_CN" w:bidi="zh_CN"/>
          </w:rPr>
          <w:rPr>
            <w:color w:val="0000EE"/>
            <w:u w:val="single"/>
          </w:rPr>
          <w:t>33.262</w:t>
        </w:r>
      </w:hyperlink>
      <w:r>
        <w:rPr>
          <w:lang w:val="zh_CN" w:bidi="zh_CN"/>
        </w:rPr>
        <w:t xml:space="preserve"> 的衍生词)作见证的人</w:t>
      </w:r>
    </w:p>
    <w:p>
      <w:pPr/>
      <w:r>
        <w:rPr>
          <w:lang w:val="zh_CN" w:bidi="zh_CN"/>
        </w:rPr>
      </w:r>
      <w:r>
        <w:rPr>
          <w:lang w:val="zh_CN" w:bidi="zh_CN"/>
        </w:rPr>
        <w:t>MAT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11:3</w:t>
      </w:r>
    </w:p>
    <w:p>
      <w:pPr/>
      <w:r>
        <w:rPr>
          <w:lang w:val="zh_CN" w:bidi="zh_CN"/>
        </w:rPr>
      </w:r>
      <w:r>
        <w:rPr>
          <w:lang w:val="zh_CN" w:bidi="zh_CN"/>
        </w:rPr>
        <w:t>20.67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暴力，伤害，摧毁，杀死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杀死</w:t>
      </w:r>
    </w:p>
    <w:p>
      <w:pPr/>
      <w:r>
        <w:rPr>
          <w:lang w:val="zh_CN" w:bidi="zh_CN"/>
        </w:rPr>
      </w:r>
      <w:r>
        <w:rPr>
          <w:lang w:val="zh_CN" w:bidi="zh_CN"/>
        </w:rPr>
        <w:t>殉道者</w:t>
      </w:r>
      <w:r>
        <w:rPr>
          <w:lang w:val="zh_CN" w:bidi="zh_CN"/>
        </w:rPr>
        <w:t xml:space="preserve"> </w:t>
      </w:r>
      <w:r>
        <w:rPr>
          <w:lang w:val="zh_CN" w:bidi="zh_CN"/>
        </w:rPr>
        <w:t>因见证自己的信仰而被剥夺性命的人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严格直译 </w:t>
      </w:r>
      <w:r>
        <w:rPr>
          <w:lang w:val="zh_CN" w:bidi="zh_CN"/>
        </w:rPr>
        <w:t>REV 17:6</w:t>
      </w:r>
      <w:r>
        <w:rPr>
          <w:lang w:val="zh_CN" w:bidi="zh_CN"/>
        </w:rPr>
        <w:t xml:space="preserve"> 中的希腊语表达 ἐκ τοῦ αἵματος τῶν μαρτύρων Ἰησοῦ“耶稣的殉道者的血”,很可能会造成相当大的误解,因为这样直译可能意味着那些人是被耶稣杀害的,而不是因为与耶稣的关系而被夺去性命的人。τῶν μαρτύρων Ἰησοῦ 可以翻译为“那些因为属于耶稣而被杀的人”,但所用的语句必须避免令读者误会他们是耶稣的奴隶。</w:t>
      </w:r>
    </w:p>
    <w:p>
      <w:pPr/>
      <w:r>
        <w:rPr>
          <w:lang w:val="zh_CN" w:bidi="zh_CN"/>
        </w:rPr>
      </w:r>
      <w:r>
        <w:rPr>
          <w:lang w:val="zh_CN" w:bidi="zh_CN"/>
        </w:rPr>
        <w:t>ACT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μασάομαι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μασάομαι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μασάομαι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ἐκμάσσω</w:t>
      </w:r>
    </w:p>
    <w:p>
      <w:pPr/>
      <w:r>
        <w:rPr>
          <w:lang w:val="zh_CN" w:bidi="zh_CN"/>
        </w:rPr>
      </w:r>
      <w:r>
        <w:rPr>
          <w:lang w:val="zh_CN" w:bidi="zh_CN"/>
        </w:rPr>
        <w:t>23.40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吃、喝以外，涉及口腔的活动</w:t>
      </w:r>
    </w:p>
    <w:p>
      <w:pPr/>
      <w:r>
        <w:rPr>
          <w:lang w:val="zh_CN" w:bidi="zh_CN"/>
        </w:rPr>
      </w:r>
      <w:r>
        <w:rPr>
          <w:lang w:val="zh_CN" w:bidi="zh_CN"/>
        </w:rPr>
        <w:t>咬</w:t>
      </w:r>
      <w:r>
        <w:rPr>
          <w:lang w:val="zh_CN" w:bidi="zh_CN"/>
        </w:rPr>
        <w:t xml:space="preserve"> </w:t>
      </w:r>
      <w:r>
        <w:rPr>
          <w:lang w:val="zh_CN" w:bidi="zh_CN"/>
        </w:rPr>
        <w:t>用牙咬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有些语言需要清楚区分三种不同的咬:(1)咬食物,(2)咬自己的嘴唇或舌头,(3)在打架或吵架的时候咬人。</w:t>
      </w:r>
    </w:p>
    <w:p>
      <w:pPr/>
      <w:r>
        <w:rPr>
          <w:lang w:val="zh_CN" w:bidi="zh_CN"/>
        </w:rPr>
      </w:r>
      <w:r>
        <w:rPr>
          <w:lang w:val="zh_CN" w:bidi="zh_CN"/>
        </w:rPr>
        <w:t>REV 16:10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μαστιγόω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μαστιγόω</w:t>
      </w:r>
    </w:p>
    <w:p>
      <w:pPr/>
      <w:r>
        <w:rPr>
          <w:lang w:val="zh_CN" w:bidi="zh_CN"/>
        </w:rPr>
      </w:r>
      <w:r>
        <w:rPr>
          <w:lang w:val="zh_CN" w:bidi="zh_CN"/>
        </w:rPr>
        <w:t>μαστιγόω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μαστίζω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μάστιξ</w:t>
      </w:r>
    </w:p>
    <w:p>
      <w:pPr/>
      <w:r>
        <w:rPr>
          <w:lang w:val="zh_CN" w:bidi="zh_CN"/>
        </w:rPr>
      </w:r>
      <w:r>
        <w:rPr>
          <w:lang w:val="zh_CN" w:bidi="zh_CN"/>
        </w:rPr>
        <w:t>19.9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物理的冲击力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击打，撞击</w:t>
      </w:r>
    </w:p>
    <w:p>
      <w:pPr/>
      <w:r>
        <w:rPr>
          <w:lang w:val="zh_CN" w:bidi="zh_CN"/>
        </w:rPr>
      </w:r>
      <w:r>
        <w:rPr>
          <w:lang w:val="zh_CN" w:bidi="zh_CN"/>
        </w:rPr>
        <w:t>鞭打;鞭笞</w:t>
      </w:r>
      <w:r>
        <w:rPr>
          <w:lang w:val="zh_CN" w:bidi="zh_CN"/>
        </w:rPr>
        <w:t xml:space="preserve"> </w:t>
      </w:r>
      <w:r>
        <w:rPr>
          <w:lang w:val="zh_CN" w:bidi="zh_CN"/>
        </w:rPr>
        <w:t>用鞭子重重地鞭打</w:t>
      </w:r>
    </w:p>
    <w:p>
      <w:pPr/>
      <w:r>
        <w:rPr>
          <w:lang w:val="zh_CN" w:bidi="zh_CN"/>
        </w:rPr>
      </w:r>
      <w:r>
        <w:rPr>
          <w:lang w:val="zh_CN" w:bidi="zh_CN"/>
        </w:rPr>
        <w:t>MAT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12:6</w:t>
      </w:r>
    </w:p>
    <w:p>
      <w:pPr/>
      <w:r>
        <w:rPr>
          <w:lang w:val="zh_CN" w:bidi="zh_CN"/>
        </w:rPr>
      </w:r>
      <w:r>
        <w:rPr>
          <w:lang w:val="zh_CN" w:bidi="zh_CN"/>
        </w:rPr>
        <w:t>38.11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惩罚，赏赐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惩罚</w:t>
      </w:r>
    </w:p>
    <w:p>
      <w:pPr/>
      <w:r>
        <w:rPr>
          <w:lang w:val="zh_CN" w:bidi="zh_CN"/>
        </w:rPr>
      </w:r>
      <w:r>
        <w:rPr>
          <w:lang w:val="zh_CN" w:bidi="zh_CN"/>
        </w:rPr>
        <w:t>惩罚;严惩;鞭打</w:t>
      </w:r>
      <w:r>
        <w:rPr>
          <w:lang w:val="zh_CN" w:bidi="zh_CN"/>
        </w:rPr>
        <w:t xml:space="preserve"> </w:t>
      </w:r>
      <w:r>
        <w:rPr>
          <w:lang w:val="zh_CN" w:bidi="zh_CN"/>
        </w:rPr>
        <w:t>严厉地惩罚,暗指鞭打</w:t>
      </w:r>
    </w:p>
    <w:p>
      <w:pPr/>
      <w:r>
        <w:rPr>
          <w:lang w:val="zh_CN" w:bidi="zh_CN"/>
        </w:rPr>
      </w:r>
      <w:r>
        <w:rPr>
          <w:lang w:val="zh_CN" w:bidi="zh_CN"/>
        </w:rPr>
        <w:t>HEB 12:6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μαστίζω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μαστίζω</w:t>
      </w:r>
    </w:p>
    <w:p>
      <w:pPr/>
      <w:r>
        <w:rPr>
          <w:lang w:val="zh_CN" w:bidi="zh_CN"/>
        </w:rPr>
      </w:r>
      <w:r>
        <w:rPr>
          <w:lang w:val="zh_CN" w:bidi="zh_CN"/>
        </w:rPr>
        <w:t>μαστίζω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μαστιγόω</w:t>
      </w:r>
    </w:p>
    <w:p>
      <w:pPr/>
      <w:r>
        <w:rPr>
          <w:lang w:val="zh_CN" w:bidi="zh_CN"/>
        </w:rPr>
      </w:r>
      <w:r>
        <w:rPr>
          <w:lang w:val="zh_CN" w:bidi="zh_CN"/>
        </w:rPr>
        <w:t>19.9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物理的冲击力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击打，撞击</w:t>
      </w:r>
    </w:p>
    <w:p>
      <w:pPr/>
      <w:r>
        <w:rPr>
          <w:lang w:val="zh_CN" w:bidi="zh_CN"/>
        </w:rPr>
      </w:r>
      <w:r>
        <w:rPr>
          <w:lang w:val="zh_CN" w:bidi="zh_CN"/>
        </w:rPr>
        <w:t>鞭打;鞭笞</w:t>
      </w:r>
      <w:r>
        <w:rPr>
          <w:lang w:val="zh_CN" w:bidi="zh_CN"/>
        </w:rPr>
        <w:t xml:space="preserve"> </w:t>
      </w:r>
      <w:r>
        <w:rPr>
          <w:lang w:val="zh_CN" w:bidi="zh_CN"/>
        </w:rPr>
        <w:t>用鞭子重重地鞭打</w:t>
      </w:r>
    </w:p>
    <w:p>
      <w:pPr/>
      <w:r>
        <w:rPr>
          <w:lang w:val="zh_CN" w:bidi="zh_CN"/>
        </w:rPr>
      </w:r>
      <w:r>
        <w:rPr>
          <w:lang w:val="zh_CN" w:bidi="zh_CN"/>
        </w:rPr>
        <w:t>ACT 22:25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μάστιξ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μάστιξ</w:t>
      </w:r>
    </w:p>
    <w:p>
      <w:pPr/>
      <w:r>
        <w:rPr>
          <w:lang w:val="zh_CN" w:bidi="zh_CN"/>
        </w:rPr>
      </w:r>
      <w:r>
        <w:rPr>
          <w:lang w:val="zh_CN" w:bidi="zh_CN"/>
        </w:rPr>
        <w:t>μάστιξ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-ιγος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μαστιγόω</w:t>
      </w:r>
    </w:p>
    <w:p>
      <w:pPr/>
      <w:r>
        <w:rPr>
          <w:lang w:val="zh_CN" w:bidi="zh_CN"/>
        </w:rPr>
      </w:r>
      <w:r>
        <w:rPr>
          <w:lang w:val="zh_CN" w:bidi="zh_CN"/>
        </w:rPr>
        <w:t>19.9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物理的冲击力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击打，撞击</w:t>
      </w:r>
    </w:p>
    <w:p>
      <w:pPr/>
      <w:r>
        <w:rPr>
          <w:lang w:val="zh_CN" w:bidi="zh_CN"/>
        </w:rPr>
      </w:r>
      <w:r>
        <w:rPr>
          <w:lang w:val="zh_CN" w:bidi="zh_CN"/>
        </w:rPr>
        <w:t>鞭打;鞭笞</w:t>
      </w:r>
      <w:r>
        <w:rPr>
          <w:lang w:val="zh_CN" w:bidi="zh_CN"/>
        </w:rPr>
        <w:t xml:space="preserve"> </w:t>
      </w:r>
      <w:r>
        <w:rPr>
          <w:lang w:val="zh_CN" w:bidi="zh_CN"/>
        </w:rPr>
        <w:t>用鞭子重重地鞭打</w:t>
      </w:r>
    </w:p>
    <w:p>
      <w:pPr/>
      <w:r>
        <w:rPr>
          <w:lang w:val="zh_CN" w:bidi="zh_CN"/>
        </w:rPr>
      </w:r>
      <w:r>
        <w:rPr>
          <w:lang w:val="zh_CN" w:bidi="zh_CN"/>
        </w:rPr>
        <w:t>ACT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11:36</w:t>
      </w:r>
    </w:p>
    <w:p>
      <w:pPr/>
      <w:r>
        <w:rPr>
          <w:lang w:val="zh_CN" w:bidi="zh_CN"/>
        </w:rPr>
      </w:r>
      <w:r>
        <w:rPr>
          <w:lang w:val="zh_CN" w:bidi="zh_CN"/>
        </w:rPr>
        <w:t>23.153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疾病，恶疾，衰弱</w:t>
      </w:r>
    </w:p>
    <w:p>
      <w:pPr/>
      <w:r>
        <w:rPr>
          <w:lang w:val="zh_CN" w:bidi="zh_CN"/>
        </w:rPr>
      </w:r>
      <w:r>
        <w:rPr>
          <w:lang w:val="zh_CN" w:bidi="zh_CN"/>
        </w:rPr>
        <w:t>有灾病;患病;疾病;病痛</w:t>
      </w:r>
      <w:r>
        <w:rPr>
          <w:lang w:val="zh_CN" w:bidi="zh_CN"/>
        </w:rPr>
        <w:t xml:space="preserve"> </w:t>
      </w:r>
      <w:r>
        <w:rPr>
          <w:lang w:val="zh_CN" w:bidi="zh_CN"/>
        </w:rPr>
        <w:t>患病的状态,往往暗指上天或上帝的惩罚</w:t>
      </w:r>
    </w:p>
    <w:p>
      <w:pPr/>
      <w:r>
        <w:rPr>
          <w:lang w:val="zh_CN" w:bidi="zh_CN"/>
        </w:rPr>
      </w:r>
      <w:r>
        <w:rPr>
          <w:lang w:val="zh_CN" w:bidi="zh_CN"/>
        </w:rPr>
        <w:t>MRK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μαστός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μαστός</w:t>
      </w:r>
    </w:p>
    <w:p>
      <w:pPr/>
      <w:r>
        <w:rPr>
          <w:lang w:val="zh_CN" w:bidi="zh_CN"/>
        </w:rPr>
      </w:r>
      <w:r>
        <w:rPr>
          <w:lang w:val="zh_CN" w:bidi="zh_CN"/>
        </w:rPr>
        <w:t>μαστός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</w:t>
      </w:r>
    </w:p>
    <w:p>
      <w:pPr/>
      <w:r>
        <w:rPr>
          <w:lang w:val="zh_CN" w:bidi="zh_CN"/>
        </w:rPr>
      </w:r>
      <w:r>
        <w:rPr>
          <w:lang w:val="zh_CN" w:bidi="zh_CN"/>
        </w:rPr>
        <w:t>8.37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身体、身体各部分及身体的产物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身体各部分</w:t>
      </w:r>
    </w:p>
    <w:p>
      <w:pPr/>
      <w:r>
        <w:rPr>
          <w:lang w:val="zh_CN" w:bidi="zh_CN"/>
        </w:rPr>
      </w:r>
      <w:r>
        <w:rPr>
          <w:lang w:val="zh_CN" w:bidi="zh_CN"/>
        </w:rPr>
        <w:t>乳房;胸</w:t>
      </w:r>
      <w:r>
        <w:rPr>
          <w:lang w:val="zh_CN" w:bidi="zh_CN"/>
        </w:rPr>
        <w:t xml:space="preserve"> </w:t>
      </w:r>
      <w:r>
        <w:rPr>
          <w:lang w:val="zh_CN" w:bidi="zh_CN"/>
        </w:rPr>
        <w:t>人和动物的胸部,特别指乳房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REV 1:13</w:t>
      </w:r>
      <w:r>
        <w:rPr>
          <w:lang w:val="zh_CN" w:bidi="zh_CN"/>
        </w:rPr>
        <w:t xml:space="preserve"> 中,短语 πρὸς τοῖς μαστοῖς 是指胸间所述金带的特定部位,不是指乳房。有些语言最好采用一个短语,例如“围绕他的胸膛”,而不必太过具体,例如“绕着胸部乳房位置的一条金带”。</w:t>
        <w:br/>
      </w:r>
      <w:r>
        <w:rPr>
          <w:lang w:val="zh_CN" w:bidi="zh_CN"/>
        </w:rPr>
        <w:t xml:space="preserve">在翻译 </w:t>
      </w:r>
      <w:r>
        <w:rPr>
          <w:lang w:val="zh_CN" w:bidi="zh_CN"/>
        </w:rPr>
        <w:t>LUK 11:27</w:t>
      </w:r>
      <w:r>
        <w:rPr>
          <w:lang w:val="zh_CN" w:bidi="zh_CN"/>
        </w:rPr>
        <w:t xml:space="preserve"> 时,要保证表达的自然,例如“给你乳汁的乳房”或“你吃奶的乳房”。然而,在某些语言中,具体提到乳房作为乳汁的来源,可能有些粗俗,因此最好说“乳养你的母亲是幸福的”。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ματαιολογία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ματαιολογία</w:t>
      </w:r>
    </w:p>
    <w:p>
      <w:pPr/>
      <w:r>
        <w:rPr>
          <w:lang w:val="zh_CN" w:bidi="zh_CN"/>
        </w:rPr>
      </w:r>
      <w:r>
        <w:rPr>
          <w:lang w:val="zh_CN" w:bidi="zh_CN"/>
        </w:rPr>
        <w:t>ματαιολογία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ματαιόομαι + λέγω</w:t>
      </w:r>
    </w:p>
    <w:p>
      <w:pPr/>
      <w:r>
        <w:rPr>
          <w:lang w:val="zh_CN" w:bidi="zh_CN"/>
        </w:rPr>
      </w:r>
      <w:r>
        <w:rPr>
          <w:lang w:val="zh_CN" w:bidi="zh_CN"/>
        </w:rPr>
        <w:t>33.377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愚蠢的话</w:t>
      </w:r>
    </w:p>
    <w:p>
      <w:pPr/>
      <w:r>
        <w:rPr>
          <w:lang w:val="zh_CN" w:bidi="zh_CN"/>
        </w:rPr>
      </w:r>
      <w:r>
        <w:rPr>
          <w:lang w:val="zh_CN" w:bidi="zh_CN"/>
        </w:rPr>
        <w:t>无聊的讨论;无意义的谈话;虚浮的话;虚无的谈论</w:t>
      </w:r>
      <w:r>
        <w:rPr>
          <w:lang w:val="zh_CN" w:bidi="zh_CN"/>
        </w:rPr>
        <w:t xml:space="preserve"> </w:t>
      </w:r>
      <w:r>
        <w:rPr>
          <w:lang w:val="zh_CN" w:bidi="zh_CN"/>
        </w:rPr>
        <w:t>没有益处的谈话,因此是无聊的和无意义的</w:t>
      </w:r>
    </w:p>
    <w:p>
      <w:pPr/>
      <w:r>
        <w:rPr>
          <w:lang w:val="zh_CN" w:bidi="zh_CN"/>
        </w:rPr>
      </w:r>
      <w:r>
        <w:rPr>
          <w:lang w:val="zh_CN" w:bidi="zh_CN"/>
        </w:rPr>
        <w:t>1TI 1:6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ματαιολόγος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ματαιολόγος</w:t>
      </w:r>
    </w:p>
    <w:p>
      <w:pPr/>
      <w:r>
        <w:rPr>
          <w:lang w:val="zh_CN" w:bidi="zh_CN"/>
        </w:rPr>
      </w:r>
      <w:r>
        <w:rPr>
          <w:lang w:val="zh_CN" w:bidi="zh_CN"/>
        </w:rPr>
        <w:t>ματαιολόγος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ματαιόομαι + λέγω</w:t>
      </w:r>
    </w:p>
    <w:p>
      <w:pPr/>
      <w:r>
        <w:rPr>
          <w:lang w:val="zh_CN" w:bidi="zh_CN"/>
        </w:rPr>
      </w:r>
      <w:r>
        <w:rPr>
          <w:lang w:val="zh_CN" w:bidi="zh_CN"/>
        </w:rPr>
        <w:t>33.378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愚蠢的话</w:t>
      </w:r>
    </w:p>
    <w:p>
      <w:pPr/>
      <w:r>
        <w:rPr>
          <w:lang w:val="zh_CN" w:bidi="zh_CN"/>
        </w:rPr>
      </w:r>
      <w:r>
        <w:rPr>
          <w:lang w:val="zh_CN" w:bidi="zh_CN"/>
        </w:rPr>
        <w:t>空谈的人;愚蠢胡说之人;说虚空话的人;说荒唐无稽话的人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(ματαιολογέω“参与空谈”的衍生词,原词没有出现在新约中)参与空谈和闲聊的人</w:t>
      </w:r>
    </w:p>
    <w:p>
      <w:pPr/>
      <w:r>
        <w:rPr>
          <w:lang w:val="zh_CN" w:bidi="zh_CN"/>
        </w:rPr>
      </w:r>
      <w:r>
        <w:rPr>
          <w:lang w:val="zh_CN" w:bidi="zh_CN"/>
        </w:rPr>
        <w:t>TIT 1:10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μάταιος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μάταιος</w:t>
      </w:r>
    </w:p>
    <w:p>
      <w:pPr/>
      <w:r>
        <w:rPr>
          <w:lang w:val="zh_CN" w:bidi="zh_CN"/>
        </w:rPr>
      </w:r>
      <w:r>
        <w:rPr>
          <w:lang w:val="zh_CN" w:bidi="zh_CN"/>
        </w:rPr>
        <w:t>μάταιος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ματαιόομαι</w:t>
      </w:r>
    </w:p>
    <w:p>
      <w:pPr/>
      <w:r>
        <w:rPr>
          <w:lang w:val="zh_CN" w:bidi="zh_CN"/>
        </w:rPr>
      </w:r>
      <w:r>
        <w:rPr>
          <w:lang w:val="zh_CN" w:bidi="zh_CN"/>
        </w:rPr>
        <w:t>65.37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价值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有用的，无用的</w:t>
      </w:r>
    </w:p>
    <w:p>
      <w:pPr/>
      <w:r>
        <w:rPr>
          <w:lang w:val="zh_CN" w:bidi="zh_CN"/>
        </w:rPr>
      </w:r>
      <w:r>
        <w:rPr>
          <w:lang w:val="zh_CN" w:bidi="zh_CN"/>
        </w:rPr>
        <w:t>无用的;无价值的;空虚的;徒然</w:t>
      </w:r>
      <w:r>
        <w:rPr>
          <w:lang w:val="zh_CN" w:bidi="zh_CN"/>
        </w:rPr>
        <w:t xml:space="preserve"> </w:t>
      </w:r>
      <w:r>
        <w:rPr>
          <w:lang w:val="zh_CN" w:bidi="zh_CN"/>
        </w:rPr>
        <w:t>基于是无效和没有内容而无用的</w:t>
      </w:r>
    </w:p>
    <w:p>
      <w:pPr/>
      <w:r>
        <w:rPr>
          <w:lang w:val="zh_CN" w:bidi="zh_CN"/>
        </w:rPr>
      </w:r>
      <w:r>
        <w:rPr>
          <w:lang w:val="zh_CN" w:bidi="zh_CN"/>
        </w:rPr>
        <w:t>ACT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ματαιότης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ματαιότης</w:t>
      </w:r>
    </w:p>
    <w:p>
      <w:pPr/>
      <w:r>
        <w:rPr>
          <w:lang w:val="zh_CN" w:bidi="zh_CN"/>
        </w:rPr>
      </w:r>
      <w:r>
        <w:rPr>
          <w:lang w:val="zh_CN" w:bidi="zh_CN"/>
        </w:rPr>
        <w:t>ματαιότης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ματαιόομαι</w:t>
      </w:r>
    </w:p>
    <w:p>
      <w:pPr/>
      <w:r>
        <w:rPr>
          <w:lang w:val="zh_CN" w:bidi="zh_CN"/>
        </w:rPr>
      </w:r>
      <w:r>
        <w:rPr>
          <w:lang w:val="zh_CN" w:bidi="zh_CN"/>
        </w:rPr>
        <w:t>65.37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价值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有用的，无用的</w:t>
      </w:r>
    </w:p>
    <w:p>
      <w:pPr/>
      <w:r>
        <w:rPr>
          <w:lang w:val="zh_CN" w:bidi="zh_CN"/>
        </w:rPr>
      </w:r>
      <w:r>
        <w:rPr>
          <w:lang w:val="zh_CN" w:bidi="zh_CN"/>
        </w:rPr>
        <w:t>无用的;无价值的;空虚的;徒然</w:t>
      </w:r>
      <w:r>
        <w:rPr>
          <w:lang w:val="zh_CN" w:bidi="zh_CN"/>
        </w:rPr>
        <w:t xml:space="preserve"> </w:t>
      </w:r>
      <w:r>
        <w:rPr>
          <w:lang w:val="zh_CN" w:bidi="zh_CN"/>
        </w:rPr>
        <w:t>基于是无效和没有内容而无用的</w:t>
      </w:r>
    </w:p>
    <w:p>
      <w:pPr/>
      <w:r>
        <w:rPr>
          <w:lang w:val="zh_CN" w:bidi="zh_CN"/>
        </w:rPr>
      </w:r>
      <w:r>
        <w:rPr>
          <w:lang w:val="zh_CN" w:bidi="zh_CN"/>
        </w:rPr>
        <w:t>ROM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ματαιόω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ματαιόω</w:t>
      </w:r>
    </w:p>
    <w:p>
      <w:pPr/>
      <w:r>
        <w:rPr>
          <w:lang w:val="zh_CN" w:bidi="zh_CN"/>
        </w:rPr>
      </w:r>
      <w:r>
        <w:rPr>
          <w:lang w:val="zh_CN" w:bidi="zh_CN"/>
        </w:rPr>
        <w:t>ματαιόω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G3154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ματαιόομαι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ματαιολογία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ματαιολόγος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μάταιος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ματαιότης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μάτην</w:t>
      </w:r>
    </w:p>
    <w:p>
      <w:pPr/>
      <w:r>
        <w:rPr>
          <w:lang w:val="zh_CN" w:bidi="zh_CN"/>
        </w:rPr>
      </w:r>
      <w:r>
        <w:rPr>
          <w:lang w:val="zh_CN" w:bidi="zh_CN"/>
        </w:rPr>
        <w:t>65.38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(ματαιόομαι)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价值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有用的，无用的</w:t>
      </w:r>
    </w:p>
    <w:p>
      <w:pPr/>
      <w:r>
        <w:rPr>
          <w:lang w:val="zh_CN" w:bidi="zh_CN"/>
        </w:rPr>
      </w:r>
      <w:r>
        <w:rPr>
          <w:lang w:val="zh_CN" w:bidi="zh_CN"/>
        </w:rPr>
        <w:t>变得虚妄;变得没有价值;变成废话;变得虚妄</w:t>
      </w:r>
      <w:r>
        <w:rPr>
          <w:lang w:val="zh_CN" w:bidi="zh_CN"/>
        </w:rPr>
        <w:t xml:space="preserve"> </w:t>
      </w:r>
      <w:r>
        <w:rPr>
          <w:lang w:val="zh_CN" w:bidi="zh_CN"/>
        </w:rPr>
        <w:t>变得无用,因此变得没有价值</w:t>
      </w:r>
    </w:p>
    <w:p>
      <w:pPr/>
      <w:r>
        <w:rPr>
          <w:lang w:val="zh_CN" w:bidi="zh_CN"/>
        </w:rPr>
      </w:r>
      <w:r>
        <w:rPr>
          <w:lang w:val="zh_CN" w:bidi="zh_CN"/>
        </w:rPr>
        <w:t>ROM 1:21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μάτην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μάτην</w:t>
      </w:r>
    </w:p>
    <w:p>
      <w:pPr/>
      <w:r>
        <w:rPr>
          <w:lang w:val="zh_CN" w:bidi="zh_CN"/>
        </w:rPr>
      </w:r>
      <w:r>
        <w:rPr>
          <w:lang w:val="zh_CN" w:bidi="zh_CN"/>
        </w:rPr>
        <w:t>μάτην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ματαιόομαι</w:t>
      </w:r>
    </w:p>
    <w:p>
      <w:pPr/>
      <w:r>
        <w:rPr>
          <w:lang w:val="zh_CN" w:bidi="zh_CN"/>
        </w:rPr>
      </w:r>
      <w:r>
        <w:rPr>
          <w:lang w:val="zh_CN" w:bidi="zh_CN"/>
        </w:rPr>
        <w:t>89.54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结果</w:t>
      </w:r>
    </w:p>
    <w:p>
      <w:pPr/>
      <w:r>
        <w:rPr>
          <w:lang w:val="zh_CN" w:bidi="zh_CN"/>
        </w:rPr>
      </w:r>
      <w:r>
        <w:rPr>
          <w:lang w:val="zh_CN" w:bidi="zh_CN"/>
        </w:rPr>
        <w:t>徒然地;没有结果地</w:t>
      </w:r>
      <w:r>
        <w:rPr>
          <w:lang w:val="zh_CN" w:bidi="zh_CN"/>
        </w:rPr>
        <w:t xml:space="preserve"> </w:t>
      </w:r>
      <w:r>
        <w:rPr>
          <w:lang w:val="zh_CN" w:bidi="zh_CN"/>
        </w:rPr>
        <w:t>指没有任何结果</w:t>
      </w:r>
    </w:p>
    <w:p>
      <w:pPr/>
      <w:r>
        <w:rPr>
          <w:lang w:val="zh_CN" w:bidi="zh_CN"/>
        </w:rPr>
      </w:r>
      <w:r>
        <w:rPr>
          <w:lang w:val="zh_CN" w:bidi="zh_CN"/>
        </w:rPr>
        <w:t>MAT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Ματθάν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Ματθάν</w:t>
      </w:r>
    </w:p>
    <w:p>
      <w:pPr/>
      <w:r>
        <w:rPr>
          <w:lang w:val="zh_CN" w:bidi="zh_CN"/>
        </w:rPr>
      </w:r>
      <w:r>
        <w:rPr>
          <w:lang w:val="zh_CN" w:bidi="zh_CN"/>
        </w:rPr>
        <w:t>Ματθάν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93.256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马但;《思》玛堂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耶稣家谱中的一员,是以利亚撒的儿子,雅各的父亲</w:t>
      </w:r>
    </w:p>
    <w:p>
      <w:pPr/>
      <w:r>
        <w:rPr>
          <w:lang w:val="zh_CN" w:bidi="zh_CN"/>
        </w:rPr>
      </w:r>
      <w:r>
        <w:rPr>
          <w:lang w:val="zh_CN" w:bidi="zh_CN"/>
        </w:rPr>
        <w:t>MAT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Ματταθά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Ματταθά</w:t>
      </w:r>
    </w:p>
    <w:p>
      <w:pPr/>
      <w:r>
        <w:rPr>
          <w:lang w:val="zh_CN" w:bidi="zh_CN"/>
        </w:rPr>
      </w:r>
      <w:r>
        <w:rPr>
          <w:lang w:val="zh_CN" w:bidi="zh_CN"/>
        </w:rPr>
        <w:t>Ματταθά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93.257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玛达他;《思》玛塔塔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耶稣家谱中的一员,是拿单的儿子,大卫的孙子</w:t>
      </w:r>
    </w:p>
    <w:p>
      <w:pPr/>
      <w:r>
        <w:rPr>
          <w:lang w:val="zh_CN" w:bidi="zh_CN"/>
        </w:rPr>
      </w:r>
      <w:r>
        <w:rPr>
          <w:lang w:val="zh_CN" w:bidi="zh_CN"/>
        </w:rPr>
        <w:t>LUK 3:31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Ματταθίας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Ματταθίας</w:t>
      </w:r>
    </w:p>
    <w:p>
      <w:pPr/>
      <w:r>
        <w:rPr>
          <w:lang w:val="zh_CN" w:bidi="zh_CN"/>
        </w:rPr>
      </w:r>
      <w:r>
        <w:rPr>
          <w:lang w:val="zh_CN" w:bidi="zh_CN"/>
        </w:rPr>
        <w:t>Ματταθίας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93.258a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玛他提亚;《思》玛塔提雅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耶稣家谱中的一员,是亚摩斯的儿子,约瑟的父亲</w:t>
      </w:r>
    </w:p>
    <w:p>
      <w:pPr/>
      <w:r>
        <w:rPr>
          <w:lang w:val="zh_CN" w:bidi="zh_CN"/>
        </w:rPr>
      </w:r>
      <w:r>
        <w:rPr>
          <w:lang w:val="zh_CN" w:bidi="zh_CN"/>
        </w:rPr>
        <w:t>LUK 3:25</w:t>
      </w:r>
    </w:p>
    <w:p>
      <w:pPr/>
      <w:r>
        <w:rPr>
          <w:lang w:val="zh_CN" w:bidi="zh_CN"/>
        </w:rPr>
      </w:r>
      <w:r>
        <w:rPr>
          <w:lang w:val="zh_CN" w:bidi="zh_CN"/>
        </w:rPr>
        <w:t>93.258b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玛他提亚;《思》玛塔提雅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耶稣家谱中的一员,是西美的儿子,玛押的父亲</w:t>
      </w:r>
    </w:p>
    <w:p>
      <w:pPr/>
      <w:r>
        <w:rPr>
          <w:lang w:val="zh_CN" w:bidi="zh_CN"/>
        </w:rPr>
      </w:r>
      <w:r>
        <w:rPr>
          <w:lang w:val="zh_CN" w:bidi="zh_CN"/>
        </w:rPr>
        <w:t>LUK 3:26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μάχαιρα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μάχαιρα</w:t>
      </w:r>
    </w:p>
    <w:p>
      <w:pPr/>
      <w:r>
        <w:rPr>
          <w:lang w:val="zh_CN" w:bidi="zh_CN"/>
        </w:rPr>
      </w:r>
      <w:r>
        <w:rPr>
          <w:lang w:val="zh_CN" w:bidi="zh_CN"/>
        </w:rPr>
        <w:t>μάχαιρα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</w:t>
      </w:r>
    </w:p>
    <w:p>
      <w:pPr/>
      <w:r>
        <w:rPr>
          <w:lang w:val="zh_CN" w:bidi="zh_CN"/>
        </w:rPr>
      </w:r>
      <w:r>
        <w:rPr>
          <w:lang w:val="zh_CN" w:bidi="zh_CN"/>
        </w:rPr>
        <w:t>6.33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武器及盔甲</w:t>
      </w:r>
    </w:p>
    <w:p>
      <w:pPr/>
      <w:r>
        <w:rPr>
          <w:lang w:val="zh_CN" w:bidi="zh_CN"/>
        </w:rPr>
      </w:r>
      <w:r>
        <w:rPr>
          <w:lang w:val="zh_CN" w:bidi="zh_CN"/>
        </w:rPr>
        <w:t>刀剑;匕首</w:t>
      </w:r>
      <w:r>
        <w:rPr>
          <w:lang w:val="zh_CN" w:bidi="zh_CN"/>
        </w:rPr>
        <w:t xml:space="preserve"> </w:t>
      </w:r>
      <w:r>
        <w:rPr>
          <w:lang w:val="zh_CN" w:bidi="zh_CN"/>
        </w:rPr>
        <w:t>用来切割或刺戳的短刀(或匕首)</w:t>
      </w:r>
      <w:r>
        <w:rPr>
          <w:lang w:val="zh_CN" w:bidi="zh_CN"/>
        </w:rPr>
        <w:t xml:space="preserve"> </w:t>
      </w:r>
      <w:r>
        <w:rPr>
          <w:lang w:val="zh_CN" w:bidi="zh_CN"/>
        </w:rPr>
        <w:t>短语 στόμα μαχαίρης(字面意为“刀剑的口”)是指杀害或屠杀的事件:ἔφυγον στόματα μαχαίρης,“他们逃脱刀剑的杀害”(</w:t>
      </w:r>
      <w:r>
        <w:rPr>
          <w:lang w:val="zh_CN" w:bidi="zh_CN"/>
        </w:rPr>
        <w:t>HEB 11:34</w:t>
      </w:r>
      <w:r>
        <w:rPr>
          <w:lang w:val="zh_CN" w:bidi="zh_CN"/>
        </w:rPr>
        <w:t xml:space="preserve">)。见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79.109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MAT 26:47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13:14</w:t>
      </w:r>
    </w:p>
    <w:p>
      <w:pPr/>
      <w:r>
        <w:rPr>
          <w:lang w:val="zh_CN" w:bidi="zh_CN"/>
        </w:rPr>
      </w:r>
      <w:r>
        <w:rPr>
          <w:lang w:val="zh_CN" w:bidi="zh_CN"/>
        </w:rPr>
        <w:t>55.6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军事活动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战斗</w:t>
      </w:r>
    </w:p>
    <w:p>
      <w:pPr/>
      <w:r>
        <w:rPr>
          <w:lang w:val="zh_CN" w:bidi="zh_CN"/>
        </w:rPr>
      </w:r>
      <w:r>
        <w:rPr>
          <w:lang w:val="zh_CN" w:bidi="zh_CN"/>
        </w:rPr>
        <w:t>战争;打仗;冲突;动刀兵;挑起干戈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μάχαιρα</w:t>
      </w:r>
      <w:r>
        <w:rPr>
          <w:lang w:val="zh_CN" w:bidi="zh_CN"/>
        </w:rPr>
        <w:t>[a]“刀剑”(</w:t>
      </w:r>
      <w:hyperlink r:id="rId33">
        <w:r>
          <w:rPr>
            <w:lang w:val="zh_CN" w:bidi="zh_CN"/>
          </w:rPr>
          <w:rPr>
            <w:color w:val="0000EE"/>
            <w:u w:val="single"/>
          </w:rPr>
          <w:t>6.33</w:t>
        </w:r>
      </w:hyperlink>
      <w:r>
        <w:rPr>
          <w:lang w:val="zh_CN" w:bidi="zh_CN"/>
        </w:rPr>
        <w:t>)的引申喻意)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μάχαιρα 在 </w:t>
      </w:r>
      <w:r>
        <w:rPr>
          <w:lang w:val="zh_CN" w:bidi="zh_CN"/>
        </w:rPr>
        <w:t>MAT 10:34</w:t>
      </w:r>
      <w:r>
        <w:rPr>
          <w:lang w:val="zh_CN" w:bidi="zh_CN"/>
        </w:rPr>
        <w:t xml:space="preserve"> 中的另一种解释,见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39.25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MAT 10:34</w:t>
      </w:r>
    </w:p>
    <w:p>
      <w:pPr/>
      <w:r>
        <w:rPr>
          <w:lang w:val="zh_CN" w:bidi="zh_CN"/>
        </w:rPr>
      </w:r>
      <w:r>
        <w:rPr>
          <w:lang w:val="zh_CN" w:bidi="zh_CN"/>
        </w:rPr>
        <w:t>20.68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暴力，伤害，摧毁，杀死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杀死</w:t>
      </w:r>
    </w:p>
    <w:p>
      <w:pPr/>
      <w:r>
        <w:rPr>
          <w:lang w:val="zh_CN" w:bidi="zh_CN"/>
        </w:rPr>
      </w:r>
      <w:r>
        <w:rPr>
          <w:lang w:val="zh_CN" w:bidi="zh_CN"/>
        </w:rPr>
        <w:t>死亡;被杀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μάχαιρα</w:t>
      </w:r>
      <w:r>
        <w:rPr>
          <w:lang w:val="zh_CN" w:bidi="zh_CN"/>
        </w:rPr>
        <w:t>[a]“刀剑”</w:t>
      </w:r>
      <w:hyperlink r:id="rId33">
        <w:r>
          <w:rPr>
            <w:lang w:val="zh_CN" w:bidi="zh_CN"/>
          </w:rPr>
          <w:rPr>
            <w:color w:val="0000EE"/>
            <w:u w:val="single"/>
          </w:rPr>
          <w:t>6.33</w:t>
        </w:r>
      </w:hyperlink>
      <w:r>
        <w:rPr>
          <w:lang w:val="zh_CN" w:bidi="zh_CN"/>
        </w:rPr>
        <w:t xml:space="preserve"> 的引申喻意)死于暴力或被处决</w:t>
      </w:r>
    </w:p>
    <w:p>
      <w:pPr/>
      <w:r>
        <w:rPr>
          <w:lang w:val="zh_CN" w:bidi="zh_CN"/>
        </w:rPr>
      </w:r>
      <w:r>
        <w:rPr>
          <w:lang w:val="zh_CN" w:bidi="zh_CN"/>
        </w:rPr>
        <w:t>ROM 8:35</w:t>
      </w:r>
    </w:p>
    <w:p>
      <w:pPr/>
      <w:r>
        <w:rPr>
          <w:lang w:val="zh_CN" w:bidi="zh_CN"/>
        </w:rPr>
      </w:r>
      <w:r>
        <w:rPr>
          <w:lang w:val="zh_CN" w:bidi="zh_CN"/>
        </w:rPr>
        <w:t>39.25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敌意，冲突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冲突，斗争</w:t>
      </w:r>
    </w:p>
    <w:p>
      <w:pPr/>
      <w:r>
        <w:rPr>
          <w:lang w:val="zh_CN" w:bidi="zh_CN"/>
        </w:rPr>
      </w:r>
      <w:r>
        <w:rPr>
          <w:lang w:val="zh_CN" w:bidi="zh_CN"/>
        </w:rPr>
        <w:t>暴力;冲突;不和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μάχαιρα</w:t>
      </w:r>
      <w:r>
        <w:rPr>
          <w:lang w:val="zh_CN" w:bidi="zh_CN"/>
        </w:rPr>
        <w:t>[a]“刀剑”</w:t>
      </w:r>
      <w:hyperlink r:id="rId33">
        <w:r>
          <w:rPr>
            <w:lang w:val="zh_CN" w:bidi="zh_CN"/>
          </w:rPr>
          <w:rPr>
            <w:color w:val="0000EE"/>
            <w:u w:val="single"/>
          </w:rPr>
          <w:t>6.33</w:t>
        </w:r>
      </w:hyperlink>
      <w:r>
        <w:rPr>
          <w:lang w:val="zh_CN" w:bidi="zh_CN"/>
        </w:rPr>
        <w:t xml:space="preserve"> 的引申喻意)一种不和与冲突的状态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μάχαιρα 在 </w:t>
      </w:r>
      <w:r>
        <w:rPr>
          <w:lang w:val="zh_CN" w:bidi="zh_CN"/>
        </w:rPr>
        <w:t>MAT 10:34</w:t>
      </w:r>
      <w:r>
        <w:rPr>
          <w:lang w:val="zh_CN" w:bidi="zh_CN"/>
        </w:rPr>
        <w:t xml:space="preserve"> 中的另一种解释,见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55.6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MAT 10:34</w:t>
      </w:r>
    </w:p>
    <w:p>
      <w:pPr/>
      <w:r>
        <w:rPr>
          <w:lang w:val="zh_CN" w:bidi="zh_CN"/>
        </w:rPr>
      </w:r>
      <w:r>
        <w:rPr>
          <w:lang w:val="zh_CN" w:bidi="zh_CN"/>
        </w:rPr>
        <w:t>38.3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惩罚，赏赐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惩罚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φορέω τὴν μάχαιραν</w:t>
      </w:r>
    </w:p>
    <w:p>
      <w:pPr/>
      <w:r>
        <w:rPr>
          <w:lang w:val="zh_CN" w:bidi="zh_CN"/>
        </w:rPr>
      </w:r>
      <w:r>
        <w:rPr>
          <w:lang w:val="zh_CN" w:bidi="zh_CN"/>
        </w:rPr>
        <w:t>有权惩罚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(习语,直译:佩剑)有能力或权力去施行惩罚</w:t>
      </w:r>
    </w:p>
    <w:p>
      <w:pPr/>
      <w:r>
        <w:rPr>
          <w:lang w:val="zh_CN" w:bidi="zh_CN"/>
        </w:rPr>
      </w:r>
      <w:r>
        <w:rPr>
          <w:lang w:val="zh_CN" w:bidi="zh_CN"/>
        </w:rPr>
        <w:t>ROM 13:4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μάχη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μάχη</w:t>
      </w:r>
    </w:p>
    <w:p>
      <w:pPr/>
      <w:r>
        <w:rPr>
          <w:lang w:val="zh_CN" w:bidi="zh_CN"/>
        </w:rPr>
      </w:r>
      <w:r>
        <w:rPr>
          <w:lang w:val="zh_CN" w:bidi="zh_CN"/>
        </w:rPr>
        <w:t>μάχη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μάχομαι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39.23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敌意，冲突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冲突，斗争</w:t>
      </w:r>
    </w:p>
    <w:p>
      <w:pPr/>
      <w:r>
        <w:rPr>
          <w:lang w:val="zh_CN" w:bidi="zh_CN"/>
        </w:rPr>
      </w:r>
      <w:r>
        <w:rPr>
          <w:lang w:val="zh_CN" w:bidi="zh_CN"/>
        </w:rPr>
        <w:t>严重的冲突;斗争;打斗</w:t>
      </w:r>
      <w:r>
        <w:rPr>
          <w:lang w:val="zh_CN" w:bidi="zh_CN"/>
        </w:rPr>
        <w:t xml:space="preserve"> </w:t>
      </w:r>
      <w:r>
        <w:rPr>
          <w:lang w:val="zh_CN" w:bidi="zh_CN"/>
        </w:rPr>
        <w:t>肢体上或非肢体上的严重冲突,明显是激烈和痛苦的</w:t>
      </w:r>
      <w:r>
        <w:rPr>
          <w:lang w:val="zh_CN" w:bidi="zh_CN"/>
        </w:rPr>
        <w:t xml:space="preserve"> </w:t>
      </w:r>
      <w:r>
        <w:rPr>
          <w:lang w:val="zh_CN" w:bidi="zh_CN"/>
        </w:rPr>
        <w:t>为了强调 μάχομαι 和 μάχη 的激烈冲突程度,某些语言可以采用明喻来翻译这两个词汇,例如:“他们互相反对,就好像真的在打架一样”。</w:t>
      </w:r>
    </w:p>
    <w:p>
      <w:pPr/>
      <w:r>
        <w:rPr>
          <w:lang w:val="zh_CN" w:bidi="zh_CN"/>
        </w:rPr>
      </w:r>
      <w:r>
        <w:rPr>
          <w:lang w:val="zh_CN" w:bidi="zh_CN"/>
        </w:rPr>
        <w:t>2CO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μάχομαι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μάχομαι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μάχομαι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διαμάχομαι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θεομάχος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θηριομαχέω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θυμομαχέω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λογομαχέω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λογομαχία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μάχη</w:t>
      </w:r>
    </w:p>
    <w:p>
      <w:pPr/>
      <w:r>
        <w:rPr>
          <w:lang w:val="zh_CN" w:bidi="zh_CN"/>
        </w:rPr>
      </w:r>
      <w:r>
        <w:rPr>
          <w:lang w:val="zh_CN" w:bidi="zh_CN"/>
        </w:rPr>
        <w:t>39.23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敌意，冲突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冲突，斗争</w:t>
      </w:r>
    </w:p>
    <w:p>
      <w:pPr/>
      <w:r>
        <w:rPr>
          <w:lang w:val="zh_CN" w:bidi="zh_CN"/>
        </w:rPr>
      </w:r>
      <w:r>
        <w:rPr>
          <w:lang w:val="zh_CN" w:bidi="zh_CN"/>
        </w:rPr>
        <w:t>严重的冲突;斗争;打斗</w:t>
      </w:r>
      <w:r>
        <w:rPr>
          <w:lang w:val="zh_CN" w:bidi="zh_CN"/>
        </w:rPr>
        <w:t xml:space="preserve"> </w:t>
      </w:r>
      <w:r>
        <w:rPr>
          <w:lang w:val="zh_CN" w:bidi="zh_CN"/>
        </w:rPr>
        <w:t>肢体上或非肢体上的严重冲突,明显是激烈和痛苦的</w:t>
      </w:r>
      <w:r>
        <w:rPr>
          <w:lang w:val="zh_CN" w:bidi="zh_CN"/>
        </w:rPr>
        <w:t xml:space="preserve"> </w:t>
      </w:r>
      <w:r>
        <w:rPr>
          <w:lang w:val="zh_CN" w:bidi="zh_CN"/>
        </w:rPr>
        <w:t>为了强调 μάχομαι 和 μάχη 的激烈冲突程度,某些语言可以采用明喻来翻译这两个词汇,例如:“他们互相反对,就好像真的在打架一样”。</w:t>
      </w:r>
    </w:p>
    <w:p>
      <w:pPr/>
      <w:r>
        <w:rPr>
          <w:lang w:val="zh_CN" w:bidi="zh_CN"/>
        </w:rPr>
      </w:r>
      <w:r>
        <w:rPr>
          <w:lang w:val="zh_CN" w:bidi="zh_CN"/>
        </w:rPr>
        <w:t>JHN 6:52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μεγαλεῖος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μεγαλεῖος</w:t>
      </w:r>
    </w:p>
    <w:p>
      <w:pPr/>
      <w:r>
        <w:rPr>
          <w:lang w:val="zh_CN" w:bidi="zh_CN"/>
        </w:rPr>
      </w:r>
      <w:r>
        <w:rPr>
          <w:lang w:val="zh_CN" w:bidi="zh_CN"/>
        </w:rPr>
        <w:t>μεγαλεῖος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G3167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μεγαλεῖον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μεγαλύνω</w:t>
      </w:r>
    </w:p>
    <w:p>
      <w:pPr/>
      <w:r>
        <w:rPr>
          <w:lang w:val="zh_CN" w:bidi="zh_CN"/>
        </w:rPr>
      </w:r>
      <w:r>
        <w:rPr>
          <w:lang w:val="zh_CN" w:bidi="zh_CN"/>
        </w:rPr>
        <w:t>76.8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能力，力量</w:t>
      </w:r>
    </w:p>
    <w:p>
      <w:pPr/>
      <w:r>
        <w:rPr>
          <w:lang w:val="zh_CN" w:bidi="zh_CN"/>
        </w:rPr>
      </w:r>
      <w:r>
        <w:rPr>
          <w:lang w:val="zh_CN" w:bidi="zh_CN"/>
        </w:rPr>
        <w:t>大能的作为;伟大的作为;大作为;大事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一个重要和有能力的行为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在一些上下文中,翻译者不能很容易地区分 </w:t>
      </w:r>
      <w:r>
        <w:rPr>
          <w:lang w:val="zh_CN" w:bidi="zh_CN"/>
        </w:rPr>
        <w:t>τέρας</w:t>
      </w:r>
      <w:r>
        <w:rPr>
          <w:lang w:val="zh_CN" w:bidi="zh_CN"/>
        </w:rPr>
        <w:t>[b] (</w:t>
      </w:r>
      <w:hyperlink r:id="rId36">
        <w:r>
          <w:rPr>
            <w:lang w:val="zh_CN" w:bidi="zh_CN"/>
          </w:rPr>
          <w:rPr>
            <w:color w:val="0000EE"/>
            <w:u w:val="single"/>
          </w:rPr>
          <w:t>76.7</w:t>
        </w:r>
      </w:hyperlink>
      <w:r>
        <w:rPr>
          <w:lang w:val="zh_CN" w:bidi="zh_CN"/>
        </w:rPr>
        <w:t>)、</w:t>
      </w:r>
      <w:r>
        <w:rPr>
          <w:lang w:val="zh_CN" w:bidi="zh_CN"/>
        </w:rPr>
        <w:t>δύναμις</w:t>
      </w:r>
      <w:r>
        <w:rPr>
          <w:lang w:val="zh_CN" w:bidi="zh_CN"/>
        </w:rPr>
        <w:t>[c] (</w:t>
      </w:r>
      <w:hyperlink r:id="rId36">
        <w:r>
          <w:rPr>
            <w:lang w:val="zh_CN" w:bidi="zh_CN"/>
          </w:rPr>
          <w:rPr>
            <w:color w:val="0000EE"/>
            <w:u w:val="single"/>
          </w:rPr>
          <w:t>76.7</w:t>
        </w:r>
      </w:hyperlink>
      <w:r>
        <w:rPr>
          <w:lang w:val="zh_CN" w:bidi="zh_CN"/>
        </w:rPr>
        <w:t>) 和 μεγαλεῖον,因为这些词都可以指奇事;在一些情况下,这些词汇成对使用,主要是为了强调而不是区分不同种类的奇事。所有这些词汇都可能显示具有重要宗教含意的超自然因素,特别是因为这些神迹的施行暗示了上帝的能力。</w:t>
      </w:r>
    </w:p>
    <w:p>
      <w:pPr/>
      <w:r>
        <w:rPr>
          <w:lang w:val="zh_CN" w:bidi="zh_CN"/>
        </w:rPr>
      </w:r>
      <w:r>
        <w:rPr>
          <w:lang w:val="zh_CN" w:bidi="zh_CN"/>
        </w:rPr>
        <w:t>ACT 2:11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μεγαλειότης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μεγαλειότης</w:t>
      </w:r>
    </w:p>
    <w:p>
      <w:pPr/>
      <w:r>
        <w:rPr>
          <w:lang w:val="zh_CN" w:bidi="zh_CN"/>
        </w:rPr>
      </w:r>
      <w:r>
        <w:rPr>
          <w:lang w:val="zh_CN" w:bidi="zh_CN"/>
        </w:rPr>
        <w:t>μεγαλειότης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μεγαλύνω</w:t>
      </w:r>
    </w:p>
    <w:p>
      <w:pPr/>
      <w:r>
        <w:rPr>
          <w:lang w:val="zh_CN" w:bidi="zh_CN"/>
        </w:rPr>
      </w:r>
      <w:r>
        <w:rPr>
          <w:lang w:val="zh_CN" w:bidi="zh_CN"/>
        </w:rPr>
        <w:t>87.21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地位崇高（包括地位崇高的人）</w:t>
      </w:r>
    </w:p>
    <w:p>
      <w:pPr/>
      <w:r>
        <w:rPr>
          <w:lang w:val="zh_CN" w:bidi="zh_CN"/>
        </w:rPr>
      </w:r>
      <w:r>
        <w:rPr>
          <w:lang w:val="zh_CN" w:bidi="zh_CN"/>
        </w:rPr>
        <w:t>显赫;伟大;重要</w:t>
      </w:r>
      <w:r>
        <w:rPr>
          <w:lang w:val="zh_CN" w:bidi="zh_CN"/>
        </w:rPr>
        <w:t xml:space="preserve"> </w:t>
      </w:r>
      <w:r>
        <w:rPr>
          <w:lang w:val="zh_CN" w:bidi="zh_CN"/>
        </w:rPr>
        <w:t>伟大或重要的状态</w:t>
      </w:r>
    </w:p>
    <w:p>
      <w:pPr/>
      <w:r>
        <w:rPr>
          <w:lang w:val="zh_CN" w:bidi="zh_CN"/>
        </w:rPr>
      </w:r>
      <w:r>
        <w:rPr>
          <w:lang w:val="zh_CN" w:bidi="zh_CN"/>
        </w:rPr>
        <w:t>ACT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1:16</w:t>
      </w:r>
    </w:p>
    <w:p>
      <w:pPr/>
      <w:r>
        <w:rPr>
          <w:lang w:val="zh_CN" w:bidi="zh_CN"/>
        </w:rPr>
      </w:r>
      <w:r>
        <w:rPr>
          <w:lang w:val="zh_CN" w:bidi="zh_CN"/>
        </w:rPr>
        <w:t>76.2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能力，力量</w:t>
      </w:r>
    </w:p>
    <w:p>
      <w:pPr/>
      <w:r>
        <w:rPr>
          <w:lang w:val="zh_CN" w:bidi="zh_CN"/>
        </w:rPr>
      </w:r>
      <w:r>
        <w:rPr>
          <w:lang w:val="zh_CN" w:bidi="zh_CN"/>
        </w:rPr>
        <w:t>大能;大能的作为</w:t>
      </w:r>
      <w:r>
        <w:rPr>
          <w:lang w:val="zh_CN" w:bidi="zh_CN"/>
        </w:rPr>
        <w:t xml:space="preserve"> </w:t>
      </w:r>
      <w:r>
        <w:rPr>
          <w:lang w:val="zh_CN" w:bidi="zh_CN"/>
        </w:rPr>
        <w:t>大能力的彰显</w:t>
      </w:r>
    </w:p>
    <w:p>
      <w:pPr/>
      <w:r>
        <w:rPr>
          <w:lang w:val="zh_CN" w:bidi="zh_CN"/>
        </w:rPr>
      </w:r>
      <w:r>
        <w:rPr>
          <w:lang w:val="zh_CN" w:bidi="zh_CN"/>
        </w:rPr>
        <w:t>LUK 9:43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μεγαλοπρεπής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μεγαλοπρεπής</w:t>
      </w:r>
    </w:p>
    <w:p>
      <w:pPr/>
      <w:r>
        <w:rPr>
          <w:lang w:val="zh_CN" w:bidi="zh_CN"/>
        </w:rPr>
      </w:r>
      <w:r>
        <w:rPr>
          <w:lang w:val="zh_CN" w:bidi="zh_CN"/>
        </w:rPr>
        <w:t>μεγαλοπρεπής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-ές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μεγαλύνω + πρέπει</w:t>
      </w:r>
    </w:p>
    <w:p>
      <w:pPr/>
      <w:r>
        <w:rPr>
          <w:lang w:val="zh_CN" w:bidi="zh_CN"/>
        </w:rPr>
      </w:r>
      <w:r>
        <w:rPr>
          <w:lang w:val="zh_CN" w:bidi="zh_CN"/>
        </w:rPr>
        <w:t>79.14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美丽的，丑陋的</w:t>
      </w:r>
    </w:p>
    <w:p>
      <w:pPr/>
      <w:r>
        <w:rPr>
          <w:lang w:val="zh_CN" w:bidi="zh_CN"/>
        </w:rPr>
      </w:r>
      <w:r>
        <w:rPr>
          <w:lang w:val="zh_CN" w:bidi="zh_CN"/>
        </w:rPr>
        <w:t>非常美妙的;极显赫的;至高的;尊贵的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形容极其吸引人和美丽的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μεγαλοπρεπής 作为头衔的一部分,见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12.6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2PE 1:17</w:t>
      </w:r>
    </w:p>
    <w:p>
      <w:pPr/>
      <w:r>
        <w:rPr>
          <w:lang w:val="zh_CN" w:bidi="zh_CN"/>
        </w:rPr>
      </w:r>
      <w:r>
        <w:rPr>
          <w:lang w:val="zh_CN" w:bidi="zh_CN"/>
        </w:rPr>
        <w:t>12.6{N:001}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μεγαλοπρεπὴς δόξα</w:t>
      </w:r>
    </w:p>
    <w:p>
      <w:pPr/>
      <w:r>
        <w:rPr>
          <w:lang w:val="zh_CN" w:bidi="zh_CN"/>
        </w:rPr>
      </w:r>
      <w:r>
        <w:rPr>
          <w:lang w:val="zh_CN" w:bidi="zh_CN"/>
        </w:rPr>
        <w:t>至高荣耀;威严的荣耀</w:t>
      </w:r>
      <w:r>
        <w:rPr>
          <w:lang w:val="zh_CN" w:bidi="zh_CN"/>
        </w:rPr>
        <w:t xml:space="preserve"> </w:t>
      </w:r>
      <w:r>
        <w:rPr>
          <w:lang w:val="zh_CN" w:bidi="zh_CN"/>
        </w:rPr>
        <w:t>上帝的头衔,直译:威严的荣耀</w:t>
      </w:r>
      <w:r>
        <w:rPr>
          <w:lang w:val="zh_CN" w:bidi="zh_CN"/>
        </w:rPr>
        <w:t xml:space="preserve"> </w:t>
      </w:r>
      <w:r>
        <w:rPr>
          <w:lang w:val="zh_CN" w:bidi="zh_CN"/>
        </w:rPr>
        <w:t>“至高荣耀”是一种特性,通常不会用来指称一个人或超自然生物,因此一般很难直译 μεγαλοπρεπὴς δόξα 作为上帝的头衔。</w:t>
        <w:br/>
      </w:r>
      <w:r>
        <w:rPr>
          <w:lang w:val="zh_CN" w:bidi="zh_CN"/>
        </w:rPr>
        <w:t>然而,翻译时也可以使用描述性短语,例如:“极荣耀的那位”,或“荣耀超越一切的那位”,或“极其荣耀的上帝”。见</w:t>
      </w:r>
      <w:hyperlink r:id="rId38">
        <w:r>
          <w:rPr>
            <w:lang w:val="zh_CN" w:bidi="zh_CN"/>
          </w:rPr>
          <w:rPr>
            <w:color w:val="0000EE"/>
            <w:u w:val="single"/>
          </w:rPr>
          <w:t>79.14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2PE 1:17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这个语义域中的词项</w:t>
      </w:r>
      <w:hyperlink r:id="rId39">
        <w:r>
          <w:rPr>
            <w:lang w:val="zh_CN" w:bidi="zh_CN"/>
          </w:rPr>
          <w:rPr>
            <w:color w:val="0000EE"/>
            <w:u w:val="single"/>
          </w:rPr>
          <w:t>12.4</w:t>
        </w:r>
      </w:hyperlink>
      <w:r>
        <w:rPr>
          <w:lang w:val="zh_CN" w:bidi="zh_CN"/>
        </w:rPr>
        <w:t>-</w:t>
      </w:r>
      <w:hyperlink r:id="rId40">
        <w:r>
          <w:rPr>
            <w:lang w:val="zh_CN" w:bidi="zh_CN"/>
          </w:rPr>
          <w:rPr>
            <w:color w:val="0000EE"/>
            <w:u w:val="single"/>
          </w:rPr>
          <w:t>12.8</w:t>
        </w:r>
      </w:hyperlink>
      <w:r>
        <w:rPr>
          <w:lang w:val="zh_CN" w:bidi="zh_CN"/>
        </w:rPr>
        <w:t>、（</w:t>
      </w:r>
      <w:hyperlink r:id="rId41">
        <w:r>
          <w:rPr>
            <w:lang w:val="zh_CN" w:bidi="zh_CN"/>
          </w:rPr>
          <w:rPr>
            <w:color w:val="0000EE"/>
            <w:u w:val="single"/>
          </w:rPr>
          <w:t>12.9</w:t>
        </w:r>
      </w:hyperlink>
      <w:r>
        <w:rPr>
          <w:lang w:val="zh_CN" w:bidi="zh_CN"/>
        </w:rPr>
        <w:t>）和</w:t>
      </w:r>
      <w:hyperlink r:id="rId42">
        <w:r>
          <w:rPr>
            <w:lang w:val="zh_CN" w:bidi="zh_CN"/>
          </w:rPr>
          <w:rPr>
            <w:color w:val="0000EE"/>
            <w:u w:val="single"/>
          </w:rPr>
          <w:t>12.12</w:t>
        </w:r>
      </w:hyperlink>
      <w:r>
        <w:rPr>
          <w:lang w:val="zh_CN" w:bidi="zh_CN"/>
        </w:rPr>
        <w:t>指θεός[a]“上帝”（</w:t>
      </w:r>
      <w:hyperlink r:id="rId43">
        <w:r>
          <w:rPr>
            <w:lang w:val="zh_CN" w:bidi="zh_CN"/>
          </w:rPr>
          <w:rPr>
            <w:color w:val="0000EE"/>
            <w:u w:val="single"/>
          </w:rPr>
          <w:t>12.1</w:t>
        </w:r>
      </w:hyperlink>
      <w:r>
        <w:rPr>
          <w:lang w:val="zh_CN" w:bidi="zh_CN"/>
        </w:rPr>
        <w:t>）的头衔。作为头衔，这些词汇所指的对象就是θεός[a]，但是各自具有独特的意思，在具体的上下文对所指对象进行了合理的限定。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μεγαλύνω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μεγαλύνω</w:t>
      </w:r>
    </w:p>
    <w:p>
      <w:pPr/>
      <w:r>
        <w:rPr>
          <w:lang w:val="zh_CN" w:bidi="zh_CN"/>
        </w:rPr>
      </w:r>
      <w:r>
        <w:rPr>
          <w:lang w:val="zh_CN" w:bidi="zh_CN"/>
        </w:rPr>
        <w:t>μεγαλύνω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μεγαλεῖον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μεγαλειότης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μεγαλοπρεπής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μεγάλως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μεγαλωσύνη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μέγας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μέγεθος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μεγιστάν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μέγιστος</w:t>
      </w:r>
    </w:p>
    <w:p>
      <w:pPr/>
      <w:r>
        <w:rPr>
          <w:lang w:val="zh_CN" w:bidi="zh_CN"/>
        </w:rPr>
      </w:r>
      <w:r>
        <w:rPr>
          <w:lang w:val="zh_CN" w:bidi="zh_CN"/>
        </w:rPr>
        <w:t>79.124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大的，小的</w:t>
      </w:r>
    </w:p>
    <w:p>
      <w:pPr/>
      <w:r>
        <w:rPr>
          <w:lang w:val="zh_CN" w:bidi="zh_CN"/>
        </w:rPr>
      </w:r>
      <w:r>
        <w:rPr>
          <w:lang w:val="zh_CN" w:bidi="zh_CN"/>
        </w:rPr>
        <w:t>使变大;加大;扩大;加宽</w:t>
      </w:r>
      <w:r>
        <w:rPr>
          <w:lang w:val="zh_CN" w:bidi="zh_CN"/>
        </w:rPr>
        <w:t xml:space="preserve"> </w:t>
      </w:r>
      <w:r>
        <w:rPr>
          <w:lang w:val="zh_CN" w:bidi="zh_CN"/>
        </w:rPr>
        <w:t>使变大</w:t>
      </w:r>
      <w:r>
        <w:rPr>
          <w:lang w:val="zh_CN" w:bidi="zh_CN"/>
        </w:rPr>
        <w:t xml:space="preserve"> </w:t>
      </w:r>
      <w:r>
        <w:rPr>
          <w:lang w:val="zh_CN" w:bidi="zh_CN"/>
        </w:rPr>
        <w:t>衣裳的繸子大,可以解释为主要指繸子很长,因此可以译作“他们把衣裳繸子做长了”。然而,这词很可能指既做长了也做宽了。</w:t>
      </w:r>
    </w:p>
    <w:p>
      <w:pPr/>
      <w:r>
        <w:rPr>
          <w:lang w:val="zh_CN" w:bidi="zh_CN"/>
        </w:rPr>
      </w:r>
      <w:r>
        <w:rPr>
          <w:lang w:val="zh_CN" w:bidi="zh_CN"/>
        </w:rPr>
        <w:t>MAT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10:15</w:t>
      </w:r>
    </w:p>
    <w:p>
      <w:pPr/>
      <w:r>
        <w:rPr>
          <w:lang w:val="zh_CN" w:bidi="zh_CN"/>
        </w:rPr>
      </w:r>
      <w:r>
        <w:rPr>
          <w:lang w:val="zh_CN" w:bidi="zh_CN"/>
        </w:rPr>
        <w:t>33.358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赞美</w:t>
      </w:r>
    </w:p>
    <w:p>
      <w:pPr/>
      <w:r>
        <w:rPr>
          <w:lang w:val="zh_CN" w:bidi="zh_CN"/>
        </w:rPr>
      </w:r>
      <w:r>
        <w:rPr>
          <w:lang w:val="zh_CN" w:bidi="zh_CN"/>
        </w:rPr>
        <w:t>赞美......的伟大</w:t>
      </w:r>
      <w:r>
        <w:rPr>
          <w:lang w:val="zh_CN" w:bidi="zh_CN"/>
        </w:rPr>
        <w:t xml:space="preserve"> </w:t>
      </w:r>
      <w:r>
        <w:rPr>
          <w:lang w:val="zh_CN" w:bidi="zh_CN"/>
        </w:rPr>
        <w:t>根据个人的伟大来赞美他</w:t>
      </w:r>
      <w:r>
        <w:rPr>
          <w:lang w:val="zh_CN" w:bidi="zh_CN"/>
        </w:rPr>
        <w:t xml:space="preserve"> </w:t>
      </w:r>
      <w:r>
        <w:rPr>
          <w:lang w:val="zh_CN" w:bidi="zh_CN"/>
        </w:rPr>
        <w:t>对于“赞美上帝的伟大”等语句,有些语言需要调整为直接引语的形式,例如,“他们说:‘上帝真是伟大’”。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1:46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19:17</w:t>
      </w:r>
    </w:p>
    <w:p>
      <w:pPr/>
      <w:r>
        <w:rPr>
          <w:lang w:val="zh_CN" w:bidi="zh_CN"/>
        </w:rPr>
      </w:r>
      <w:r>
        <w:rPr>
          <w:lang w:val="zh_CN" w:bidi="zh_CN"/>
        </w:rPr>
        <w:t>87.15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与地位有关的荣誉及尊重</w:t>
      </w:r>
    </w:p>
    <w:p>
      <w:pPr/>
      <w:r>
        <w:rPr>
          <w:lang w:val="zh_CN" w:bidi="zh_CN"/>
        </w:rPr>
      </w:r>
      <w:r>
        <w:rPr>
          <w:lang w:val="zh_CN" w:bidi="zh_CN"/>
        </w:rPr>
        <w:t>特别尊重;享有极高的尊荣;视为重要的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基于某人的重要性而尊敬他</w:t>
      </w:r>
    </w:p>
    <w:p>
      <w:pPr/>
      <w:r>
        <w:rPr>
          <w:lang w:val="zh_CN" w:bidi="zh_CN"/>
        </w:rPr>
      </w:r>
      <w:r>
        <w:rPr>
          <w:lang w:val="zh_CN" w:bidi="zh_CN"/>
        </w:rPr>
        <w:t>ACT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μεγάλως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μεγάλως</w:t>
      </w:r>
    </w:p>
    <w:p>
      <w:pPr/>
      <w:r>
        <w:rPr>
          <w:lang w:val="zh_CN" w:bidi="zh_CN"/>
        </w:rPr>
      </w:r>
      <w:r>
        <w:rPr>
          <w:lang w:val="zh_CN" w:bidi="zh_CN"/>
        </w:rPr>
        <w:t>μεγάλως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μεγαλύνω</w:t>
      </w:r>
    </w:p>
    <w:p>
      <w:pPr/>
      <w:r>
        <w:rPr>
          <w:lang w:val="zh_CN" w:bidi="zh_CN"/>
        </w:rPr>
      </w:r>
      <w:r>
        <w:rPr>
          <w:lang w:val="zh_CN" w:bidi="zh_CN"/>
        </w:rPr>
        <w:t>78.2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多，少（正负程度）</w:t>
      </w:r>
    </w:p>
    <w:p>
      <w:pPr/>
      <w:r>
        <w:rPr>
          <w:lang w:val="zh_CN" w:bidi="zh_CN"/>
        </w:rPr>
      </w:r>
      <w:r>
        <w:rPr>
          <w:lang w:val="zh_CN" w:bidi="zh_CN"/>
        </w:rPr>
        <w:t>大的;大大地;浩大;很大程度上;强烈的;非常;极其</w:t>
      </w:r>
      <w:r>
        <w:rPr>
          <w:lang w:val="zh_CN" w:bidi="zh_CN"/>
        </w:rPr>
        <w:t xml:space="preserve"> </w:t>
      </w:r>
      <w:r>
        <w:rPr>
          <w:lang w:val="zh_CN" w:bidi="zh_CN"/>
        </w:rPr>
        <w:t>程度量表的上部范围,在相关上下文中可能暗示重要性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有些语言是用动词来表达某个活动或状态的强烈程度,而不是使用副词;这样,</w:t>
      </w:r>
      <w:r>
        <w:rPr>
          <w:lang w:val="zh_CN" w:bidi="zh_CN"/>
        </w:rPr>
        <w:t>PHP 4:10</w:t>
      </w:r>
      <w:r>
        <w:rPr>
          <w:lang w:val="zh_CN" w:bidi="zh_CN"/>
        </w:rPr>
        <w:t xml:space="preserve"> 可以按字面译成“我在主里是大大的喜乐”;在这其中,“是大大的”就是用动词来表达。</w:t>
      </w:r>
    </w:p>
    <w:p>
      <w:pPr/>
      <w:r>
        <w:rPr>
          <w:lang w:val="zh_CN" w:bidi="zh_CN"/>
        </w:rPr>
      </w:r>
      <w:r>
        <w:rPr>
          <w:lang w:val="zh_CN" w:bidi="zh_CN"/>
        </w:rPr>
        <w:t>PHP 4:10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μεγαλωσύνη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μεγαλωσύνη</w:t>
      </w:r>
    </w:p>
    <w:p>
      <w:pPr/>
      <w:r>
        <w:rPr>
          <w:lang w:val="zh_CN" w:bidi="zh_CN"/>
        </w:rPr>
      </w:r>
      <w:r>
        <w:rPr>
          <w:lang w:val="zh_CN" w:bidi="zh_CN"/>
        </w:rPr>
        <w:t>μεγαλωσύνη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μεγαλύνω</w:t>
      </w:r>
    </w:p>
    <w:p>
      <w:pPr/>
      <w:r>
        <w:rPr>
          <w:lang w:val="zh_CN" w:bidi="zh_CN"/>
        </w:rPr>
      </w:r>
      <w:r>
        <w:rPr>
          <w:lang w:val="zh_CN" w:bidi="zh_CN"/>
        </w:rPr>
        <w:t>87.21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地位崇高（包括地位崇高的人）</w:t>
      </w:r>
    </w:p>
    <w:p>
      <w:pPr/>
      <w:r>
        <w:rPr>
          <w:lang w:val="zh_CN" w:bidi="zh_CN"/>
        </w:rPr>
      </w:r>
      <w:r>
        <w:rPr>
          <w:lang w:val="zh_CN" w:bidi="zh_CN"/>
        </w:rPr>
        <w:t>显赫;伟大;重要</w:t>
      </w:r>
      <w:r>
        <w:rPr>
          <w:lang w:val="zh_CN" w:bidi="zh_CN"/>
        </w:rPr>
        <w:t xml:space="preserve"> </w:t>
      </w:r>
      <w:r>
        <w:rPr>
          <w:lang w:val="zh_CN" w:bidi="zh_CN"/>
        </w:rPr>
        <w:t>伟大或重要的状态</w:t>
      </w:r>
    </w:p>
    <w:p>
      <w:pPr/>
      <w:r>
        <w:rPr>
          <w:lang w:val="zh_CN" w:bidi="zh_CN"/>
        </w:rPr>
      </w:r>
      <w:r>
        <w:rPr>
          <w:lang w:val="zh_CN" w:bidi="zh_CN"/>
        </w:rPr>
        <w:t>JUD 1:25</w:t>
      </w:r>
    </w:p>
    <w:p>
      <w:pPr/>
      <w:r>
        <w:rPr>
          <w:lang w:val="zh_CN" w:bidi="zh_CN"/>
        </w:rPr>
      </w:r>
      <w:r>
        <w:rPr>
          <w:lang w:val="zh_CN" w:bidi="zh_CN"/>
        </w:rPr>
        <w:t>12.5{N:001}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</w:t>
      </w:r>
    </w:p>
    <w:p>
      <w:pPr/>
      <w:r>
        <w:rPr>
          <w:lang w:val="zh_CN" w:bidi="zh_CN"/>
        </w:rPr>
      </w:r>
      <w:r>
        <w:rPr>
          <w:lang w:val="zh_CN" w:bidi="zh_CN"/>
        </w:rPr>
        <w:t>至大者;至威严者</w:t>
      </w:r>
      <w:r>
        <w:rPr>
          <w:lang w:val="zh_CN" w:bidi="zh_CN"/>
        </w:rPr>
        <w:t xml:space="preserve"> </w:t>
      </w:r>
      <w:r>
        <w:rPr>
          <w:lang w:val="zh_CN" w:bidi="zh_CN"/>
        </w:rPr>
        <w:t>(上帝的头衔,直译:威严)威严伟大的那一位</w:t>
      </w:r>
      <w:r>
        <w:rPr>
          <w:lang w:val="zh_CN" w:bidi="zh_CN"/>
        </w:rPr>
        <w:t xml:space="preserve"> </w:t>
      </w:r>
      <w:r>
        <w:rPr>
          <w:lang w:val="zh_CN" w:bidi="zh_CN"/>
        </w:rPr>
        <w:t>以“至大者”作为上帝的头衔,在某些语言中可以翻译为:“那位真正伟大的”,或“那位真正重要的”。在另一些语言中,一个令人更满意的等义表达是:“那位真正奇妙的”。</w:t>
      </w:r>
    </w:p>
    <w:p>
      <w:pPr/>
      <w:r>
        <w:rPr>
          <w:lang w:val="zh_CN" w:bidi="zh_CN"/>
        </w:rPr>
      </w:r>
      <w:r>
        <w:rPr>
          <w:lang w:val="zh_CN" w:bidi="zh_CN"/>
        </w:rPr>
        <w:t>HEB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8:1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这个语义域中的词项</w:t>
      </w:r>
      <w:hyperlink r:id="rId39">
        <w:r>
          <w:rPr>
            <w:lang w:val="zh_CN" w:bidi="zh_CN"/>
          </w:rPr>
          <w:rPr>
            <w:color w:val="0000EE"/>
            <w:u w:val="single"/>
          </w:rPr>
          <w:t>12.4</w:t>
        </w:r>
      </w:hyperlink>
      <w:r>
        <w:rPr>
          <w:lang w:val="zh_CN" w:bidi="zh_CN"/>
        </w:rPr>
        <w:t>-</w:t>
      </w:r>
      <w:hyperlink r:id="rId40">
        <w:r>
          <w:rPr>
            <w:lang w:val="zh_CN" w:bidi="zh_CN"/>
          </w:rPr>
          <w:rPr>
            <w:color w:val="0000EE"/>
            <w:u w:val="single"/>
          </w:rPr>
          <w:t>12.8</w:t>
        </w:r>
      </w:hyperlink>
      <w:r>
        <w:rPr>
          <w:lang w:val="zh_CN" w:bidi="zh_CN"/>
        </w:rPr>
        <w:t>、（</w:t>
      </w:r>
      <w:hyperlink r:id="rId41">
        <w:r>
          <w:rPr>
            <w:lang w:val="zh_CN" w:bidi="zh_CN"/>
          </w:rPr>
          <w:rPr>
            <w:color w:val="0000EE"/>
            <w:u w:val="single"/>
          </w:rPr>
          <w:t>12.9</w:t>
        </w:r>
      </w:hyperlink>
      <w:r>
        <w:rPr>
          <w:lang w:val="zh_CN" w:bidi="zh_CN"/>
        </w:rPr>
        <w:t>）和</w:t>
      </w:r>
      <w:hyperlink r:id="rId42">
        <w:r>
          <w:rPr>
            <w:lang w:val="zh_CN" w:bidi="zh_CN"/>
          </w:rPr>
          <w:rPr>
            <w:color w:val="0000EE"/>
            <w:u w:val="single"/>
          </w:rPr>
          <w:t>12.12</w:t>
        </w:r>
      </w:hyperlink>
      <w:r>
        <w:rPr>
          <w:lang w:val="zh_CN" w:bidi="zh_CN"/>
        </w:rPr>
        <w:t>指θεός[a]“上帝”（</w:t>
      </w:r>
      <w:hyperlink r:id="rId43">
        <w:r>
          <w:rPr>
            <w:lang w:val="zh_CN" w:bidi="zh_CN"/>
          </w:rPr>
          <w:rPr>
            <w:color w:val="0000EE"/>
            <w:u w:val="single"/>
          </w:rPr>
          <w:t>12.1</w:t>
        </w:r>
      </w:hyperlink>
      <w:r>
        <w:rPr>
          <w:lang w:val="zh_CN" w:bidi="zh_CN"/>
        </w:rPr>
        <w:t>）的头衔。作为头衔，这些词汇所指的对象就是θεός[a]，但是各自具有独特的意思，在具体的上下文对所指对象进行了合理的限定。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μέγας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μέγας</w:t>
      </w:r>
    </w:p>
    <w:p>
      <w:pPr/>
      <w:r>
        <w:rPr>
          <w:lang w:val="zh_CN" w:bidi="zh_CN"/>
        </w:rPr>
      </w:r>
      <w:r>
        <w:rPr>
          <w:lang w:val="zh_CN" w:bidi="zh_CN"/>
        </w:rPr>
        <w:t>μέγας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μεγάλη, μέγα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μεγαλύνω</w:t>
      </w:r>
    </w:p>
    <w:p>
      <w:pPr/>
      <w:r>
        <w:rPr>
          <w:lang w:val="zh_CN" w:bidi="zh_CN"/>
        </w:rPr>
      </w:r>
      <w:r>
        <w:rPr>
          <w:lang w:val="zh_CN" w:bidi="zh_CN"/>
        </w:rPr>
        <w:t>59.22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多，少（大量，总体，延伸）</w:t>
      </w:r>
    </w:p>
    <w:p>
      <w:pPr/>
      <w:r>
        <w:rPr>
          <w:lang w:val="zh_CN" w:bidi="zh_CN"/>
        </w:rPr>
      </w:r>
      <w:r>
        <w:rPr>
          <w:lang w:val="zh_CN" w:bidi="zh_CN"/>
        </w:rPr>
        <w:t>多;大;伟大;广泛</w:t>
      </w:r>
      <w:r>
        <w:rPr>
          <w:lang w:val="zh_CN" w:bidi="zh_CN"/>
        </w:rPr>
        <w:t xml:space="preserve"> </w:t>
      </w:r>
      <w:r>
        <w:rPr>
          <w:lang w:val="zh_CN" w:bidi="zh_CN"/>
        </w:rPr>
        <w:t>很大的数量,与程度有关</w:t>
      </w:r>
    </w:p>
    <w:p>
      <w:pPr/>
      <w:r>
        <w:rPr>
          <w:lang w:val="zh_CN" w:bidi="zh_CN"/>
        </w:rPr>
      </w:r>
      <w:r>
        <w:rPr>
          <w:lang w:val="zh_CN" w:bidi="zh_CN"/>
        </w:rPr>
        <w:t>1TI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19:17</w:t>
      </w:r>
    </w:p>
    <w:p>
      <w:pPr/>
      <w:r>
        <w:rPr>
          <w:lang w:val="zh_CN" w:bidi="zh_CN"/>
        </w:rPr>
      </w:r>
      <w:r>
        <w:rPr>
          <w:lang w:val="zh_CN" w:bidi="zh_CN"/>
        </w:rPr>
        <w:t>78.2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多，少（正负程度）</w:t>
      </w:r>
    </w:p>
    <w:p>
      <w:pPr/>
      <w:r>
        <w:rPr>
          <w:lang w:val="zh_CN" w:bidi="zh_CN"/>
        </w:rPr>
      </w:r>
      <w:r>
        <w:rPr>
          <w:lang w:val="zh_CN" w:bidi="zh_CN"/>
        </w:rPr>
        <w:t>大的;大大地;浩大;很大程度上;强烈的;非常;极其</w:t>
      </w:r>
      <w:r>
        <w:rPr>
          <w:lang w:val="zh_CN" w:bidi="zh_CN"/>
        </w:rPr>
        <w:t xml:space="preserve"> </w:t>
      </w:r>
      <w:r>
        <w:rPr>
          <w:lang w:val="zh_CN" w:bidi="zh_CN"/>
        </w:rPr>
        <w:t>程度量表的上部范围,在相关上下文中可能暗示重要性</w:t>
      </w:r>
    </w:p>
    <w:p>
      <w:pPr/>
      <w:r>
        <w:rPr>
          <w:lang w:val="zh_CN" w:bidi="zh_CN"/>
        </w:rPr>
      </w:r>
      <w:r>
        <w:rPr>
          <w:lang w:val="zh_CN" w:bidi="zh_CN"/>
        </w:rPr>
        <w:t>MAT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21:3</w:t>
      </w:r>
    </w:p>
    <w:p>
      <w:pPr/>
      <w:r>
        <w:rPr>
          <w:lang w:val="zh_CN" w:bidi="zh_CN"/>
        </w:rPr>
      </w:r>
      <w:r>
        <w:rPr>
          <w:lang w:val="zh_CN" w:bidi="zh_CN"/>
        </w:rPr>
        <w:t>79.123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大的，小的</w:t>
      </w:r>
    </w:p>
    <w:p>
      <w:pPr/>
      <w:r>
        <w:rPr>
          <w:lang w:val="zh_CN" w:bidi="zh_CN"/>
        </w:rPr>
      </w:r>
      <w:r>
        <w:rPr>
          <w:lang w:val="zh_CN" w:bidi="zh_CN"/>
        </w:rPr>
        <w:t>大的;巨大的;宏伟的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尺寸大的,相对于正在谈论的事物的标准来说</w:t>
      </w:r>
    </w:p>
    <w:p>
      <w:pPr/>
      <w:r>
        <w:rPr>
          <w:lang w:val="zh_CN" w:bidi="zh_CN"/>
        </w:rPr>
      </w:r>
      <w:r>
        <w:rPr>
          <w:lang w:val="zh_CN" w:bidi="zh_CN"/>
        </w:rPr>
        <w:t>MAT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21:12</w:t>
      </w:r>
    </w:p>
    <w:p>
      <w:pPr/>
      <w:r>
        <w:rPr>
          <w:lang w:val="zh_CN" w:bidi="zh_CN"/>
        </w:rPr>
      </w:r>
      <w:r>
        <w:rPr>
          <w:lang w:val="zh_CN" w:bidi="zh_CN"/>
        </w:rPr>
        <w:t>87.22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地位崇高（包括地位崇高的人）</w:t>
      </w:r>
    </w:p>
    <w:p>
      <w:pPr/>
      <w:r>
        <w:rPr>
          <w:lang w:val="zh_CN" w:bidi="zh_CN"/>
        </w:rPr>
      </w:r>
      <w:r>
        <w:rPr>
          <w:lang w:val="zh_CN" w:bidi="zh_CN"/>
        </w:rPr>
        <w:t>伟大的;重要的</w:t>
      </w:r>
      <w:r>
        <w:rPr>
          <w:lang w:val="zh_CN" w:bidi="zh_CN"/>
        </w:rPr>
        <w:t xml:space="preserve"> </w:t>
      </w:r>
      <w:r>
        <w:rPr>
          <w:lang w:val="zh_CN" w:bidi="zh_CN"/>
        </w:rPr>
        <w:t>从地位方面来说是伟大的</w:t>
      </w:r>
    </w:p>
    <w:p>
      <w:pPr/>
      <w:r>
        <w:rPr>
          <w:lang w:val="zh_CN" w:bidi="zh_CN"/>
        </w:rPr>
      </w:r>
      <w:r>
        <w:rPr>
          <w:lang w:val="zh_CN" w:bidi="zh_CN"/>
        </w:rPr>
        <w:t>MAT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20:12</w:t>
      </w:r>
    </w:p>
    <w:p>
      <w:pPr/>
      <w:r>
        <w:rPr>
          <w:lang w:val="zh_CN" w:bidi="zh_CN"/>
        </w:rPr>
      </w:r>
      <w:r>
        <w:rPr>
          <w:lang w:val="zh_CN" w:bidi="zh_CN"/>
        </w:rPr>
        <w:t>25.207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惊奇，惊诧</w:t>
      </w:r>
    </w:p>
    <w:p>
      <w:pPr/>
      <w:r>
        <w:rPr>
          <w:lang w:val="zh_CN" w:bidi="zh_CN"/>
        </w:rPr>
      </w:r>
      <w:r>
        <w:rPr>
          <w:lang w:val="zh_CN" w:bidi="zh_CN"/>
        </w:rPr>
        <w:t>令人惊讶;奇怪的;希奇的</w:t>
      </w:r>
      <w:r>
        <w:rPr>
          <w:lang w:val="zh_CN" w:bidi="zh_CN"/>
        </w:rPr>
        <w:t xml:space="preserve"> </w:t>
      </w:r>
      <w:r>
        <w:rPr>
          <w:lang w:val="zh_CN" w:bidi="zh_CN"/>
        </w:rPr>
        <w:t>鉴于是重要的大事而感到惊讶</w:t>
      </w:r>
    </w:p>
    <w:p>
      <w:pPr/>
      <w:r>
        <w:rPr>
          <w:lang w:val="zh_CN" w:bidi="zh_CN"/>
        </w:rPr>
      </w:r>
      <w:r>
        <w:rPr>
          <w:lang w:val="zh_CN" w:bidi="zh_CN"/>
        </w:rPr>
        <w:t>1CO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11:15</w:t>
      </w:r>
    </w:p>
    <w:p>
      <w:pPr/>
      <w:r>
        <w:rPr>
          <w:lang w:val="zh_CN" w:bidi="zh_CN"/>
        </w:rPr>
      </w:r>
      <w:r>
        <w:rPr>
          <w:lang w:val="zh_CN" w:bidi="zh_CN"/>
        </w:rPr>
        <w:t>78.28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多于，少于（比较程度）</w:t>
      </w:r>
    </w:p>
    <w:p>
      <w:pPr/>
      <w:r>
        <w:rPr>
          <w:lang w:val="zh_CN" w:bidi="zh_CN"/>
        </w:rPr>
      </w:r>
      <w:r>
        <w:rPr>
          <w:lang w:val="zh_CN" w:bidi="zh_CN"/>
        </w:rPr>
        <w:t>更多;更加;更大程度;愈加;愈发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在某种程度上超过程度量表上一个明确或隐含的点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4:6</w:t>
      </w:r>
    </w:p>
    <w:p>
      <w:pPr/>
      <w:r>
        <w:rPr>
          <w:lang w:val="zh_CN" w:bidi="zh_CN"/>
        </w:rPr>
      </w:r>
      <w:r>
        <w:rPr>
          <w:lang w:val="zh_CN" w:bidi="zh_CN"/>
        </w:rPr>
        <w:t>87.28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地位崇高（包括地位崇高的人）</w:t>
      </w:r>
    </w:p>
    <w:p>
      <w:pPr/>
      <w:r>
        <w:rPr>
          <w:lang w:val="zh_CN" w:bidi="zh_CN"/>
        </w:rPr>
      </w:r>
      <w:r>
        <w:rPr>
          <w:lang w:val="zh_CN" w:bidi="zh_CN"/>
        </w:rPr>
        <w:t>更好的;更伟大的;更高级的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指与其他事物相比拥有更高的地位</w:t>
      </w:r>
    </w:p>
    <w:p>
      <w:pPr/>
      <w:r>
        <w:rPr>
          <w:lang w:val="zh_CN" w:bidi="zh_CN"/>
        </w:rPr>
      </w:r>
      <w:r>
        <w:rPr>
          <w:lang w:val="zh_CN" w:bidi="zh_CN"/>
        </w:rPr>
        <w:t>MAT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5:9</w:t>
      </w:r>
    </w:p>
    <w:p>
      <w:pPr/>
      <w:r>
        <w:rPr>
          <w:lang w:val="zh_CN" w:bidi="zh_CN"/>
        </w:rPr>
      </w:r>
      <w:r>
        <w:rPr>
          <w:lang w:val="zh_CN" w:bidi="zh_CN"/>
        </w:rPr>
        <w:t>67.102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与时间点或时间单位无关的时间段：时间，花时间，总是，永恒，年老，立即，年轻</w:t>
      </w:r>
    </w:p>
    <w:p>
      <w:pPr/>
      <w:r>
        <w:rPr>
          <w:lang w:val="zh_CN" w:bidi="zh_CN"/>
        </w:rPr>
      </w:r>
      <w:r>
        <w:rPr>
          <w:lang w:val="zh_CN" w:bidi="zh_CN"/>
        </w:rPr>
        <w:t>年龄较大的;比较老的;大的</w:t>
      </w:r>
      <w:r>
        <w:rPr>
          <w:lang w:val="zh_CN" w:bidi="zh_CN"/>
        </w:rPr>
        <w:t xml:space="preserve"> </w:t>
      </w:r>
      <w:r>
        <w:rPr>
          <w:lang w:val="zh_CN" w:bidi="zh_CN"/>
        </w:rPr>
        <w:t>两个对象中年龄比较大的那个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在一些语言中,“大的将来要服事小的”必须译成:“先出生的那个将来要服事后出生的那个”。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9:12</w:t>
      </w:r>
    </w:p>
    <w:p>
      <w:pPr/>
      <w:r>
        <w:rPr>
          <w:lang w:val="zh_CN" w:bidi="zh_CN"/>
        </w:rPr>
      </w:r>
      <w:r>
        <w:rPr>
          <w:lang w:val="zh_CN" w:bidi="zh_CN"/>
        </w:rPr>
        <w:t>65.53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价值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重要的，不重要的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μέγιστος</w:t>
      </w:r>
    </w:p>
    <w:p>
      <w:pPr/>
      <w:r>
        <w:rPr>
          <w:lang w:val="zh_CN" w:bidi="zh_CN"/>
        </w:rPr>
      </w:r>
      <w:r>
        <w:rPr>
          <w:lang w:val="zh_CN" w:bidi="zh_CN"/>
        </w:rPr>
        <w:t>非常重要的;极其重要的;极大的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极其重要的</w:t>
      </w:r>
    </w:p>
    <w:p>
      <w:pPr/>
      <w:r>
        <w:rPr>
          <w:lang w:val="zh_CN" w:bidi="zh_CN"/>
        </w:rPr>
      </w:r>
      <w:r>
        <w:rPr>
          <w:lang w:val="zh_CN" w:bidi="zh_CN"/>
        </w:rPr>
        <w:t>2PE 1:4</w:t>
      </w:r>
    </w:p>
    <w:p>
      <w:pPr/>
      <w:r>
        <w:rPr>
          <w:lang w:val="zh_CN" w:bidi="zh_CN"/>
        </w:rPr>
      </w:r>
      <w:r>
        <w:rPr>
          <w:lang w:val="zh_CN" w:bidi="zh_CN"/>
        </w:rPr>
        <w:t>67.89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与时间点或时间单位无关的时间段：时间，花时间，总是，永恒，年老，立即，年轻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ἐν μεγάλῳ</w:t>
      </w:r>
    </w:p>
    <w:p>
      <w:pPr/>
      <w:r>
        <w:rPr>
          <w:lang w:val="zh_CN" w:bidi="zh_CN"/>
        </w:rPr>
      </w:r>
      <w:r>
        <w:rPr>
          <w:lang w:val="zh_CN" w:bidi="zh_CN"/>
        </w:rPr>
        <w:t>很长时间;很久;冗长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形容持续时间相对较长</w:t>
      </w:r>
    </w:p>
    <w:p>
      <w:pPr/>
      <w:r>
        <w:rPr>
          <w:lang w:val="zh_CN" w:bidi="zh_CN"/>
        </w:rPr>
      </w:r>
      <w:r>
        <w:rPr>
          <w:lang w:val="zh_CN" w:bidi="zh_CN"/>
        </w:rPr>
        <w:t>ACT 26:29</w:t>
      </w:r>
    </w:p>
    <w:p>
      <w:pPr/>
      <w:r>
        <w:rPr>
          <w:lang w:val="zh_CN" w:bidi="zh_CN"/>
        </w:rPr>
      </w:r>
      <w:r>
        <w:rPr>
          <w:lang w:val="zh_CN" w:bidi="zh_CN"/>
        </w:rPr>
        <w:t>87.40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οἱ μεγάλοι</w:t>
      </w:r>
    </w:p>
    <w:p>
      <w:pPr/>
      <w:r>
        <w:rPr>
          <w:lang w:val="zh_CN" w:bidi="zh_CN"/>
        </w:rPr>
      </w:r>
      <w:r>
        <w:rPr>
          <w:lang w:val="zh_CN" w:bidi="zh_CN"/>
        </w:rPr>
        <w:t>MAT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μείζων[a]表示程度时可能与πλείων[b]略有区别，即使在表达正面程度上，μέγας[b]（</w:t>
      </w:r>
      <w:hyperlink r:id="rId44">
        <w:r>
          <w:rPr>
            <w:lang w:val="zh_CN" w:bidi="zh_CN"/>
          </w:rPr>
          <w:rPr>
            <w:color w:val="0000EE"/>
            <w:u w:val="single"/>
          </w:rPr>
          <w:t>78.2</w:t>
        </w:r>
      </w:hyperlink>
      <w:r>
        <w:rPr>
          <w:lang w:val="zh_CN" w:bidi="zh_CN"/>
        </w:rPr>
        <w:t>）与πολύς[c]（</w:t>
      </w:r>
      <w:hyperlink r:id="rId45">
        <w:r>
          <w:rPr>
            <w:lang w:val="zh_CN" w:bidi="zh_CN"/>
          </w:rPr>
          <w:rPr>
            <w:color w:val="0000EE"/>
            <w:u w:val="single"/>
          </w:rPr>
          <w:t>78.3</w:t>
        </w:r>
      </w:hyperlink>
      <w:r>
        <w:rPr>
          <w:lang w:val="zh_CN" w:bidi="zh_CN"/>
        </w:rPr>
        <w:t>）似乎也存在差异。然而，比较级形式似乎很难证实这种区别。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μέγεθος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μέγεθος</w:t>
      </w:r>
    </w:p>
    <w:p>
      <w:pPr/>
      <w:r>
        <w:rPr>
          <w:lang w:val="zh_CN" w:bidi="zh_CN"/>
        </w:rPr>
      </w:r>
      <w:r>
        <w:rPr>
          <w:lang w:val="zh_CN" w:bidi="zh_CN"/>
        </w:rPr>
        <w:t>μέγεθος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μεγαλύνω</w:t>
      </w:r>
    </w:p>
    <w:p>
      <w:pPr/>
      <w:r>
        <w:rPr>
          <w:lang w:val="zh_CN" w:bidi="zh_CN"/>
        </w:rPr>
      </w:r>
      <w:r>
        <w:rPr>
          <w:lang w:val="zh_CN" w:bidi="zh_CN"/>
        </w:rPr>
        <w:t>78.2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多，少（正负程度）</w:t>
      </w:r>
    </w:p>
    <w:p>
      <w:pPr/>
      <w:r>
        <w:rPr>
          <w:lang w:val="zh_CN" w:bidi="zh_CN"/>
        </w:rPr>
      </w:r>
      <w:r>
        <w:rPr>
          <w:lang w:val="zh_CN" w:bidi="zh_CN"/>
        </w:rPr>
        <w:t>大的;大大地;浩大;很大程度上;强烈的;非常;极其</w:t>
      </w:r>
      <w:r>
        <w:rPr>
          <w:lang w:val="zh_CN" w:bidi="zh_CN"/>
        </w:rPr>
        <w:t xml:space="preserve"> </w:t>
      </w:r>
      <w:r>
        <w:rPr>
          <w:lang w:val="zh_CN" w:bidi="zh_CN"/>
        </w:rPr>
        <w:t>程度量表的上部范围,在相关上下文中可能暗示重要性</w:t>
      </w:r>
      <w:r>
        <w:rPr>
          <w:lang w:val="zh_CN" w:bidi="zh_CN"/>
        </w:rPr>
        <w:t xml:space="preserve"> </w:t>
      </w:r>
      <w:r>
        <w:rPr>
          <w:lang w:val="zh_CN" w:bidi="zh_CN"/>
        </w:rPr>
        <w:t>EPH 1:19</w:t>
      </w:r>
      <w:r>
        <w:rPr>
          <w:lang w:val="zh_CN" w:bidi="zh_CN"/>
        </w:rPr>
        <w:t xml:space="preserve"> 中有两个关于程度的表达,即 ὑπερβάλλον(见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78.33</w:t>
        </w:r>
      </w:hyperlink>
      <w:r>
        <w:rPr>
          <w:lang w:val="zh_CN" w:bidi="zh_CN"/>
        </w:rPr>
        <w:t xml:space="preserve"> 的讨论)和 μέγεθος。虽然 μέγεθος 在语法上是短语词组的词头,但在语义上却是表达 </w:t>
      </w:r>
      <w:r>
        <w:rPr>
          <w:lang w:val="zh_CN" w:bidi="zh_CN"/>
        </w:rPr>
        <w:t>δύναμις</w:t>
      </w:r>
      <w:r>
        <w:rPr>
          <w:lang w:val="zh_CN" w:bidi="zh_CN"/>
        </w:rPr>
        <w:t>[b]“能力”(</w:t>
      </w:r>
      <w:hyperlink r:id="rId47">
        <w:r>
          <w:rPr>
            <w:lang w:val="zh_CN" w:bidi="zh_CN"/>
          </w:rPr>
          <w:rPr>
            <w:color w:val="0000EE"/>
            <w:u w:val="single"/>
          </w:rPr>
          <w:t>76.1</w:t>
        </w:r>
      </w:hyperlink>
      <w:r>
        <w:rPr>
          <w:lang w:val="zh_CN" w:bidi="zh_CN"/>
        </w:rPr>
        <w:t>)的程度。</w:t>
      </w:r>
    </w:p>
    <w:p>
      <w:pPr/>
      <w:r>
        <w:rPr>
          <w:lang w:val="zh_CN" w:bidi="zh_CN"/>
        </w:rPr>
      </w:r>
      <w:r>
        <w:rPr>
          <w:lang w:val="zh_CN" w:bidi="zh_CN"/>
        </w:rPr>
        <w:t>EPH 1:19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μεγιστάν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μεγιστάν</w:t>
      </w:r>
    </w:p>
    <w:p>
      <w:pPr/>
      <w:r>
        <w:rPr>
          <w:lang w:val="zh_CN" w:bidi="zh_CN"/>
        </w:rPr>
      </w:r>
      <w:r>
        <w:rPr>
          <w:lang w:val="zh_CN" w:bidi="zh_CN"/>
        </w:rPr>
        <w:t>μεγιστάν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-ᾶνος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μεγαλύνω</w:t>
      </w:r>
    </w:p>
    <w:p>
      <w:pPr/>
      <w:r>
        <w:rPr>
          <w:lang w:val="zh_CN" w:bidi="zh_CN"/>
        </w:rPr>
      </w:r>
      <w:r>
        <w:rPr>
          <w:lang w:val="zh_CN" w:bidi="zh_CN"/>
        </w:rPr>
        <w:t>87.41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地位崇高（包括地位崇高的人）</w:t>
      </w:r>
    </w:p>
    <w:p>
      <w:pPr/>
      <w:r>
        <w:rPr>
          <w:lang w:val="zh_CN" w:bidi="zh_CN"/>
        </w:rPr>
      </w:r>
      <w:r>
        <w:rPr>
          <w:lang w:val="zh_CN" w:bidi="zh_CN"/>
        </w:rPr>
        <w:t>非常重要的人;伟大的人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特别重要且具有很高地位的人</w:t>
      </w:r>
    </w:p>
    <w:p>
      <w:pPr/>
      <w:r>
        <w:rPr>
          <w:lang w:val="zh_CN" w:bidi="zh_CN"/>
        </w:rPr>
      </w:r>
      <w:r>
        <w:rPr>
          <w:lang w:val="zh_CN" w:bidi="zh_CN"/>
        </w:rPr>
        <w:t>MRK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18:23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μεθερμηνεύω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μεθερμηνεύω</w:t>
      </w:r>
    </w:p>
    <w:p>
      <w:pPr/>
      <w:r>
        <w:rPr>
          <w:lang w:val="zh_CN" w:bidi="zh_CN"/>
        </w:rPr>
      </w:r>
      <w:r>
        <w:rPr>
          <w:lang w:val="zh_CN" w:bidi="zh_CN"/>
        </w:rPr>
        <w:t>μεθερμηνεύω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μετά + ἑρμηνεύω</w:t>
      </w:r>
    </w:p>
    <w:p>
      <w:pPr/>
      <w:r>
        <w:rPr>
          <w:lang w:val="zh_CN" w:bidi="zh_CN"/>
        </w:rPr>
      </w:r>
      <w:r>
        <w:rPr>
          <w:lang w:val="zh_CN" w:bidi="zh_CN"/>
        </w:rPr>
        <w:t>33.145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翻译，表示……的意思，说明</w:t>
      </w:r>
    </w:p>
    <w:p>
      <w:pPr/>
      <w:r>
        <w:rPr>
          <w:lang w:val="zh_CN" w:bidi="zh_CN"/>
        </w:rPr>
      </w:r>
      <w:r>
        <w:rPr>
          <w:lang w:val="zh_CN" w:bidi="zh_CN"/>
        </w:rPr>
        <w:t>翻译;解释</w:t>
      </w:r>
      <w:r>
        <w:rPr>
          <w:lang w:val="zh_CN" w:bidi="zh_CN"/>
        </w:rPr>
        <w:t xml:space="preserve"> </w:t>
      </w:r>
      <w:r>
        <w:rPr>
          <w:lang w:val="zh_CN" w:bidi="zh_CN"/>
        </w:rPr>
        <w:t>从一种语言翻译到另一种语言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有些语言会用习语作为“翻译”的对等译词,例如:“用我们的语言来说就是”,或“用我们的话来说,它的意思是”,或“在我们口中它是说”。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μέθη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μέθη</w:t>
      </w:r>
    </w:p>
    <w:p>
      <w:pPr/>
      <w:r>
        <w:rPr>
          <w:lang w:val="zh_CN" w:bidi="zh_CN"/>
        </w:rPr>
      </w:r>
      <w:r>
        <w:rPr>
          <w:lang w:val="zh_CN" w:bidi="zh_CN"/>
        </w:rPr>
        <w:t>μέθη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μεθύω</w:t>
      </w:r>
    </w:p>
    <w:p>
      <w:pPr/>
      <w:r>
        <w:rPr>
          <w:lang w:val="zh_CN" w:bidi="zh_CN"/>
        </w:rPr>
      </w:r>
      <w:r>
        <w:rPr>
          <w:lang w:val="zh_CN" w:bidi="zh_CN"/>
        </w:rPr>
        <w:t>88.283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酗酒</w:t>
      </w:r>
    </w:p>
    <w:p>
      <w:pPr/>
      <w:r>
        <w:rPr>
          <w:lang w:val="zh_CN" w:bidi="zh_CN"/>
        </w:rPr>
      </w:r>
      <w:r>
        <w:rPr>
          <w:lang w:val="zh_CN" w:bidi="zh_CN"/>
        </w:rPr>
        <w:t>醉酒</w:t>
      </w:r>
      <w:r>
        <w:rPr>
          <w:lang w:val="zh_CN" w:bidi="zh_CN"/>
        </w:rPr>
        <w:t xml:space="preserve"> </w:t>
      </w:r>
      <w:r>
        <w:rPr>
          <w:lang w:val="zh_CN" w:bidi="zh_CN"/>
        </w:rPr>
        <w:t>喝酒致醉</w:t>
      </w:r>
    </w:p>
    <w:p>
      <w:pPr/>
      <w:r>
        <w:rPr>
          <w:lang w:val="zh_CN" w:bidi="zh_CN"/>
        </w:rPr>
      </w:r>
      <w:r>
        <w:rPr>
          <w:lang w:val="zh_CN" w:bidi="zh_CN"/>
        </w:rPr>
        <w:t>LUK 21:34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μεθίστημι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μεθίστημι</w:t>
      </w:r>
    </w:p>
    <w:p>
      <w:pPr/>
      <w:r>
        <w:rPr>
          <w:lang w:val="zh_CN" w:bidi="zh_CN"/>
        </w:rPr>
      </w:r>
      <w:r>
        <w:rPr>
          <w:lang w:val="zh_CN" w:bidi="zh_CN"/>
        </w:rPr>
        <w:t>μεθίστημι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G3179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μεθίσταμαι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μετέστησα · &lt;分&gt; μεταστήσας · &lt;过不定&gt;&lt;被动&gt;&lt;假&gt; μετασταθῶ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μετά + ἵστημι</w:t>
      </w:r>
    </w:p>
    <w:p>
      <w:pPr/>
      <w:r>
        <w:rPr>
          <w:lang w:val="zh_CN" w:bidi="zh_CN"/>
        </w:rPr>
      </w:r>
      <w:r>
        <w:rPr>
          <w:lang w:val="zh_CN" w:bidi="zh_CN"/>
        </w:rPr>
        <w:t>15.9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移动，来／去</w:t>
      </w:r>
    </w:p>
    <w:p>
      <w:pPr/>
      <w:r>
        <w:rPr>
          <w:lang w:val="zh_CN" w:bidi="zh_CN"/>
        </w:rPr>
      </w:r>
      <w:r>
        <w:rPr>
          <w:lang w:val="zh_CN" w:bidi="zh_CN"/>
        </w:rPr>
        <w:t>使移动;移除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使某物从一个地方移到另一个地方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难以确定 </w:t>
      </w:r>
      <w:r>
        <w:rPr>
          <w:lang w:val="zh_CN" w:bidi="zh_CN"/>
        </w:rPr>
        <w:t>1CO 13:2</w:t>
      </w:r>
      <w:r>
        <w:rPr>
          <w:lang w:val="zh_CN" w:bidi="zh_CN"/>
        </w:rPr>
        <w:t xml:space="preserve"> 中的“移山”应该理解为“使一座山消失”,还是“使一座山改变位置”,即把一座山从一个地方移到另一个地方。</w:t>
      </w:r>
    </w:p>
    <w:p>
      <w:pPr/>
      <w:r>
        <w:rPr>
          <w:lang w:val="zh_CN" w:bidi="zh_CN"/>
        </w:rPr>
      </w:r>
      <w:r>
        <w:rPr>
          <w:lang w:val="zh_CN" w:bidi="zh_CN"/>
        </w:rPr>
        <w:t>ACT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13:2</w:t>
      </w:r>
    </w:p>
    <w:p>
      <w:pPr/>
      <w:r>
        <w:rPr>
          <w:lang w:val="zh_CN" w:bidi="zh_CN"/>
        </w:rPr>
      </w:r>
      <w:r>
        <w:rPr>
          <w:lang w:val="zh_CN" w:bidi="zh_CN"/>
        </w:rPr>
        <w:t>13.64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状态的改变</w:t>
      </w:r>
    </w:p>
    <w:p>
      <w:pPr/>
      <w:r>
        <w:rPr>
          <w:lang w:val="zh_CN" w:bidi="zh_CN"/>
        </w:rPr>
      </w:r>
      <w:r>
        <w:rPr>
          <w:lang w:val="zh_CN" w:bidi="zh_CN"/>
        </w:rPr>
        <w:t>变成;使不同于......;改变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导致状态的改变,强调结果状态的不同之处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LUK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1:13</w:t>
      </w:r>
    </w:p>
    <w:p>
      <w:pPr/>
      <w:r>
        <w:rPr>
          <w:lang w:val="zh_CN" w:bidi="zh_CN"/>
        </w:rPr>
      </w:r>
      <w:r>
        <w:rPr>
          <w:lang w:val="zh_CN" w:bidi="zh_CN"/>
        </w:rPr>
        <w:t>31.73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改变对事实／真理的看法</w:t>
      </w:r>
    </w:p>
    <w:p>
      <w:pPr/>
      <w:r>
        <w:rPr>
          <w:lang w:val="zh_CN" w:bidi="zh_CN"/>
        </w:rPr>
      </w:r>
      <w:r>
        <w:rPr>
          <w:lang w:val="zh_CN" w:bidi="zh_CN"/>
        </w:rPr>
        <w:t>使背离;误导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μεθίστημι</w:t>
      </w:r>
      <w:r>
        <w:rPr>
          <w:lang w:val="zh_CN" w:bidi="zh_CN"/>
        </w:rPr>
        <w:t>[a]“使移动”</w:t>
      </w:r>
      <w:hyperlink r:id="rId48">
        <w:r>
          <w:rPr>
            <w:lang w:val="zh_CN" w:bidi="zh_CN"/>
          </w:rPr>
          <w:rPr>
            <w:color w:val="0000EE"/>
            <w:u w:val="single"/>
          </w:rPr>
          <w:t>15.9</w:t>
        </w:r>
      </w:hyperlink>
      <w:r>
        <w:rPr>
          <w:lang w:val="zh_CN" w:bidi="zh_CN"/>
        </w:rPr>
        <w:t xml:space="preserve"> 的引申喻意)使某人的信仰完全改变,意思通常是使某人背离先前的信仰,从而被误导</w:t>
      </w:r>
    </w:p>
    <w:p>
      <w:pPr/>
      <w:r>
        <w:rPr>
          <w:lang w:val="zh_CN" w:bidi="zh_CN"/>
        </w:rPr>
      </w:r>
      <w:r>
        <w:rPr>
          <w:lang w:val="zh_CN" w:bidi="zh_CN"/>
        </w:rPr>
        <w:t>ACT 19:26</w:t>
      </w:r>
    </w:p>
    <w:p>
      <w:pPr/>
      <w:r>
        <w:rPr>
          <w:lang w:val="zh_CN" w:bidi="zh_CN"/>
        </w:rPr>
      </w:r>
      <w:r>
        <w:rPr>
          <w:lang w:val="zh_CN" w:bidi="zh_CN"/>
        </w:rPr>
        <w:t>68.38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(μεθίσταμαι)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停止</w:t>
      </w:r>
    </w:p>
    <w:p>
      <w:pPr/>
      <w:r>
        <w:rPr>
          <w:lang w:val="zh_CN" w:bidi="zh_CN"/>
        </w:rPr>
      </w:r>
      <w:r>
        <w:rPr>
          <w:lang w:val="zh_CN" w:bidi="zh_CN"/>
        </w:rPr>
        <w:t>停止;丢了职务;被免除任务</w:t>
      </w:r>
      <w:r>
        <w:rPr>
          <w:lang w:val="zh_CN" w:bidi="zh_CN"/>
        </w:rPr>
        <w:t xml:space="preserve"> </w:t>
      </w:r>
      <w:r>
        <w:rPr>
          <w:lang w:val="zh_CN" w:bidi="zh_CN"/>
        </w:rPr>
        <w:t>离开某种状态或职能,有调任或免职的含意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另见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13.64</w:t>
        </w:r>
      </w:hyperlink>
      <w:r>
        <w:rPr>
          <w:lang w:val="zh_CN" w:bidi="zh_CN"/>
        </w:rPr>
        <w:t xml:space="preserve"> 中的 </w:t>
      </w:r>
      <w:r>
        <w:rPr>
          <w:lang w:val="zh_CN" w:bidi="zh_CN"/>
        </w:rPr>
        <w:t>μεθίστημι</w:t>
      </w:r>
      <w:r>
        <w:rPr>
          <w:lang w:val="zh_CN" w:bidi="zh_CN"/>
        </w:rPr>
        <w:t>[b]。</w:t>
      </w:r>
    </w:p>
    <w:p>
      <w:pPr/>
      <w:r>
        <w:rPr>
          <w:lang w:val="zh_CN" w:bidi="zh_CN"/>
        </w:rPr>
      </w:r>
      <w:r>
        <w:rPr>
          <w:lang w:val="zh_CN" w:bidi="zh_CN"/>
        </w:rPr>
        <w:t>LUK 16:4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13.64</w:t>
        </w:r>
      </w:hyperlink>
      <w:r>
        <w:rPr>
          <w:lang w:val="zh_CN" w:bidi="zh_CN"/>
        </w:rPr>
        <w:t>中的这组词汇显然存在一些重要的意义区别，但是无法根据现有的上下文来确立这一点。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μεθοδεία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μεθοδεία</w:t>
      </w:r>
    </w:p>
    <w:p>
      <w:pPr/>
      <w:r>
        <w:rPr>
          <w:lang w:val="zh_CN" w:bidi="zh_CN"/>
        </w:rPr>
      </w:r>
      <w:r>
        <w:rPr>
          <w:lang w:val="zh_CN" w:bidi="zh_CN"/>
        </w:rPr>
        <w:t>μεθοδεία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μετά + ὁδεύω</w:t>
      </w:r>
    </w:p>
    <w:p>
      <w:pPr/>
      <w:r>
        <w:rPr>
          <w:lang w:val="zh_CN" w:bidi="zh_CN"/>
        </w:rPr>
      </w:r>
      <w:r>
        <w:rPr>
          <w:lang w:val="zh_CN" w:bidi="zh_CN"/>
        </w:rPr>
        <w:t>88.158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误导，引入歧途，欺骗</w:t>
      </w:r>
    </w:p>
    <w:p>
      <w:pPr/>
      <w:r>
        <w:rPr>
          <w:lang w:val="zh_CN" w:bidi="zh_CN"/>
        </w:rPr>
      </w:r>
      <w:r>
        <w:rPr>
          <w:lang w:val="zh_CN" w:bidi="zh_CN"/>
        </w:rPr>
        <w:t>欺骗;诡计</w:t>
      </w:r>
      <w:r>
        <w:rPr>
          <w:lang w:val="zh_CN" w:bidi="zh_CN"/>
        </w:rPr>
        <w:t xml:space="preserve"> </w:t>
      </w:r>
      <w:r>
        <w:rPr>
          <w:lang w:val="zh_CN" w:bidi="zh_CN"/>
        </w:rPr>
        <w:t>狡猾的诡计,意图欺骗</w:t>
      </w:r>
    </w:p>
    <w:p>
      <w:pPr/>
      <w:r>
        <w:rPr>
          <w:lang w:val="zh_CN" w:bidi="zh_CN"/>
        </w:rPr>
      </w:r>
      <w:r>
        <w:rPr>
          <w:lang w:val="zh_CN" w:bidi="zh_CN"/>
        </w:rPr>
        <w:t>EPH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μεθύσκω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μεθύσκω</w:t>
      </w:r>
    </w:p>
    <w:p>
      <w:pPr/>
      <w:r>
        <w:rPr>
          <w:lang w:val="zh_CN" w:bidi="zh_CN"/>
        </w:rPr>
      </w:r>
      <w:r>
        <w:rPr>
          <w:lang w:val="zh_CN" w:bidi="zh_CN"/>
        </w:rPr>
        <w:t>μεθύσκω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G3182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μεθύσκομαι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μεθύω</w:t>
      </w:r>
    </w:p>
    <w:p>
      <w:pPr/>
      <w:r>
        <w:rPr>
          <w:lang w:val="zh_CN" w:bidi="zh_CN"/>
        </w:rPr>
      </w:r>
      <w:r>
        <w:rPr>
          <w:lang w:val="zh_CN" w:bidi="zh_CN"/>
        </w:rPr>
        <w:t>88.285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(μεθύσκομαι)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酗酒</w:t>
      </w:r>
    </w:p>
    <w:p>
      <w:pPr/>
      <w:r>
        <w:rPr>
          <w:lang w:val="zh_CN" w:bidi="zh_CN"/>
        </w:rPr>
      </w:r>
      <w:r>
        <w:rPr>
          <w:lang w:val="zh_CN" w:bidi="zh_CN"/>
        </w:rPr>
        <w:t>喝醉酒</w:t>
      </w:r>
      <w:r>
        <w:rPr>
          <w:lang w:val="zh_CN" w:bidi="zh_CN"/>
        </w:rPr>
        <w:t xml:space="preserve"> </w:t>
      </w:r>
      <w:r>
        <w:rPr>
          <w:lang w:val="zh_CN" w:bidi="zh_CN"/>
        </w:rPr>
        <w:t>喝酒致醉</w:t>
      </w:r>
    </w:p>
    <w:p>
      <w:pPr/>
      <w:r>
        <w:rPr>
          <w:lang w:val="zh_CN" w:bidi="zh_CN"/>
        </w:rPr>
      </w:r>
      <w:r>
        <w:rPr>
          <w:lang w:val="zh_CN" w:bidi="zh_CN"/>
        </w:rPr>
        <w:t>LUK 12:45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μέθυσος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μέθυσος</w:t>
      </w:r>
    </w:p>
    <w:p>
      <w:pPr/>
      <w:r>
        <w:rPr>
          <w:lang w:val="zh_CN" w:bidi="zh_CN"/>
        </w:rPr>
      </w:r>
      <w:r>
        <w:rPr>
          <w:lang w:val="zh_CN" w:bidi="zh_CN"/>
        </w:rPr>
        <w:t>μέθυσος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μεθύω</w:t>
      </w:r>
    </w:p>
    <w:p>
      <w:pPr/>
      <w:r>
        <w:rPr>
          <w:lang w:val="zh_CN" w:bidi="zh_CN"/>
        </w:rPr>
      </w:r>
      <w:r>
        <w:rPr>
          <w:lang w:val="zh_CN" w:bidi="zh_CN"/>
        </w:rPr>
        <w:t>88.288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酗酒</w:t>
      </w:r>
    </w:p>
    <w:p>
      <w:pPr/>
      <w:r>
        <w:rPr>
          <w:lang w:val="zh_CN" w:bidi="zh_CN"/>
        </w:rPr>
      </w:r>
      <w:r>
        <w:rPr>
          <w:lang w:val="zh_CN" w:bidi="zh_CN"/>
        </w:rPr>
        <w:t>醉酒的人;醉汉</w:t>
      </w:r>
      <w:r>
        <w:rPr>
          <w:lang w:val="zh_CN" w:bidi="zh_CN"/>
        </w:rPr>
        <w:t xml:space="preserve"> </w:t>
      </w:r>
      <w:r>
        <w:rPr>
          <w:lang w:val="zh_CN" w:bidi="zh_CN"/>
        </w:rPr>
        <w:t>惯常喝酒过多,因此成为醉汉</w:t>
      </w:r>
    </w:p>
    <w:p>
      <w:pPr/>
      <w:r>
        <w:rPr>
          <w:lang w:val="zh_CN" w:bidi="zh_CN"/>
        </w:rPr>
      </w:r>
      <w:r>
        <w:rPr>
          <w:lang w:val="zh_CN" w:bidi="zh_CN"/>
        </w:rPr>
        <w:t>1CO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μεθύω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μεθύω</w:t>
      </w:r>
    </w:p>
    <w:p>
      <w:pPr/>
      <w:r>
        <w:rPr>
          <w:lang w:val="zh_CN" w:bidi="zh_CN"/>
        </w:rPr>
      </w:r>
      <w:r>
        <w:rPr>
          <w:lang w:val="zh_CN" w:bidi="zh_CN"/>
        </w:rPr>
        <w:t>μεθύω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ἀμέθεστος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μέθη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μεθύσκομαι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μέθυσος</w:t>
      </w:r>
    </w:p>
    <w:p>
      <w:pPr/>
      <w:r>
        <w:rPr>
          <w:lang w:val="zh_CN" w:bidi="zh_CN"/>
        </w:rPr>
      </w:r>
      <w:r>
        <w:rPr>
          <w:lang w:val="zh_CN" w:bidi="zh_CN"/>
        </w:rPr>
        <w:t>88.283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酗酒</w:t>
      </w:r>
    </w:p>
    <w:p>
      <w:pPr/>
      <w:r>
        <w:rPr>
          <w:lang w:val="zh_CN" w:bidi="zh_CN"/>
        </w:rPr>
      </w:r>
      <w:r>
        <w:rPr>
          <w:lang w:val="zh_CN" w:bidi="zh_CN"/>
        </w:rPr>
        <w:t>醉酒</w:t>
      </w:r>
      <w:r>
        <w:rPr>
          <w:lang w:val="zh_CN" w:bidi="zh_CN"/>
        </w:rPr>
        <w:t xml:space="preserve"> </w:t>
      </w:r>
      <w:r>
        <w:rPr>
          <w:lang w:val="zh_CN" w:bidi="zh_CN"/>
        </w:rPr>
        <w:t>喝酒致醉</w:t>
      </w:r>
    </w:p>
    <w:p>
      <w:pPr/>
      <w:r>
        <w:rPr>
          <w:lang w:val="zh_CN" w:bidi="zh_CN"/>
        </w:rPr>
      </w:r>
      <w:r>
        <w:rPr>
          <w:lang w:val="zh_CN" w:bidi="zh_CN"/>
        </w:rPr>
        <w:t>MAT 24:49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11:21</w:t>
      </w:r>
    </w:p>
    <w:p>
      <w:pPr/>
      <w:r>
        <w:rPr>
          <w:lang w:val="zh_CN" w:bidi="zh_CN"/>
        </w:rPr>
      </w:r>
      <w:r>
        <w:rPr>
          <w:lang w:val="zh_CN" w:bidi="zh_CN"/>
        </w:rPr>
        <w:t>23.37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吃，喝</w:t>
      </w:r>
    </w:p>
    <w:p>
      <w:pPr/>
      <w:r>
        <w:rPr>
          <w:lang w:val="zh_CN" w:bidi="zh_CN"/>
        </w:rPr>
      </w:r>
      <w:r>
        <w:rPr>
          <w:lang w:val="zh_CN" w:bidi="zh_CN"/>
        </w:rPr>
        <w:t>畅饮;豪饮;醉酒;酗酒</w:t>
      </w:r>
      <w:r>
        <w:rPr>
          <w:lang w:val="zh_CN" w:bidi="zh_CN"/>
        </w:rPr>
        <w:t xml:space="preserve"> </w:t>
      </w:r>
      <w:r>
        <w:rPr>
          <w:lang w:val="zh_CN" w:bidi="zh_CN"/>
        </w:rPr>
        <w:t>喝果酒或啤酒(古代世界的人并不知道蒸馏酒精饮料),通常强调喝大量的酒</w:t>
      </w:r>
    </w:p>
    <w:p>
      <w:pPr/>
      <w:r>
        <w:rPr>
          <w:lang w:val="zh_CN" w:bidi="zh_CN"/>
        </w:rPr>
      </w:r>
      <w:r>
        <w:rPr>
          <w:lang w:val="zh_CN" w:bidi="zh_CN"/>
        </w:rPr>
        <w:t>JHN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μέλας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μέλας</w:t>
      </w:r>
    </w:p>
    <w:p>
      <w:pPr/>
      <w:r>
        <w:rPr>
          <w:lang w:val="zh_CN" w:bidi="zh_CN"/>
        </w:rPr>
      </w:r>
      <w:r>
        <w:rPr>
          <w:lang w:val="zh_CN" w:bidi="zh_CN"/>
        </w:rPr>
        <w:t>μέλας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μέλαινα, μέλαν · &lt;所有&gt; -ανος, -αίνης, -ανος</w:t>
      </w:r>
    </w:p>
    <w:p>
      <w:pPr/>
      <w:r>
        <w:rPr>
          <w:lang w:val="zh_CN" w:bidi="zh_CN"/>
        </w:rPr>
      </w:r>
      <w:r>
        <w:rPr>
          <w:lang w:val="zh_CN" w:bidi="zh_CN"/>
        </w:rPr>
        <w:t>79.26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颜色</w:t>
      </w:r>
    </w:p>
    <w:p>
      <w:pPr/>
      <w:r>
        <w:rPr>
          <w:lang w:val="zh_CN" w:bidi="zh_CN"/>
        </w:rPr>
      </w:r>
      <w:r>
        <w:rPr>
          <w:lang w:val="zh_CN" w:bidi="zh_CN"/>
        </w:rPr>
        <w:t>MAT 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6:12</w:t>
      </w:r>
    </w:p>
    <w:p>
      <w:pPr/>
      <w:r>
        <w:rPr>
          <w:lang w:val="zh_CN" w:bidi="zh_CN"/>
        </w:rPr>
      </w:r>
      <w:r>
        <w:rPr>
          <w:lang w:val="zh_CN" w:bidi="zh_CN"/>
        </w:rPr>
        <w:t>6.57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用于标记及书写的工具</w:t>
      </w:r>
    </w:p>
    <w:p>
      <w:pPr/>
      <w:r>
        <w:rPr>
          <w:lang w:val="zh_CN" w:bidi="zh_CN"/>
        </w:rPr>
      </w:r>
      <w:r>
        <w:rPr>
          <w:lang w:val="zh_CN" w:bidi="zh_CN"/>
        </w:rPr>
        <w:t>墨水</w:t>
      </w:r>
      <w:r>
        <w:rPr>
          <w:lang w:val="zh_CN" w:bidi="zh_CN"/>
        </w:rPr>
        <w:t xml:space="preserve"> </w:t>
      </w:r>
      <w:r>
        <w:rPr>
          <w:lang w:val="zh_CN" w:bidi="zh_CN"/>
        </w:rPr>
        <w:t>用于书写或标记的深色液体</w:t>
      </w:r>
      <w:r>
        <w:rPr>
          <w:lang w:val="zh_CN" w:bidi="zh_CN"/>
        </w:rPr>
        <w:t xml:space="preserve"> </w:t>
      </w:r>
      <w:r>
        <w:rPr>
          <w:lang w:val="zh_CN" w:bidi="zh_CN"/>
        </w:rPr>
        <w:t>现在,很多地方都会使用墨水,因此几乎所有语言都有这个词汇或表达法。然而,在某些情况下,译词可以是一个描述性的短语,例如“黑色颜料”或“书写用的着色剂”。</w:t>
      </w:r>
    </w:p>
    <w:p>
      <w:pPr/>
      <w:r>
        <w:rPr>
          <w:lang w:val="zh_CN" w:bidi="zh_CN"/>
        </w:rPr>
      </w:r>
      <w:r>
        <w:rPr>
          <w:lang w:val="zh_CN" w:bidi="zh_CN"/>
        </w:rPr>
        <w:t>2CO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Μελεά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Μελεά</w:t>
      </w:r>
    </w:p>
    <w:p>
      <w:pPr/>
      <w:r>
        <w:rPr>
          <w:lang w:val="zh_CN" w:bidi="zh_CN"/>
        </w:rPr>
      </w:r>
      <w:r>
        <w:rPr>
          <w:lang w:val="zh_CN" w:bidi="zh_CN"/>
        </w:rPr>
        <w:t>Μελεά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93.259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米利亚;《思》默肋阿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耶稣家谱中的一员,是买南的儿子,以利亚敬的父亲</w:t>
      </w:r>
    </w:p>
    <w:p>
      <w:pPr/>
      <w:r>
        <w:rPr>
          <w:lang w:val="zh_CN" w:bidi="zh_CN"/>
        </w:rPr>
      </w:r>
      <w:r>
        <w:rPr>
          <w:lang w:val="zh_CN" w:bidi="zh_CN"/>
        </w:rPr>
        <w:t>LUK 3:31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μέλει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μέλει</w:t>
      </w:r>
    </w:p>
    <w:p>
      <w:pPr/>
      <w:r>
        <w:rPr>
          <w:lang w:val="zh_CN" w:bidi="zh_CN"/>
        </w:rPr>
      </w:r>
      <w:r>
        <w:rPr>
          <w:lang w:val="zh_CN" w:bidi="zh_CN"/>
        </w:rPr>
        <w:t>μέλει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G3199a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ἀμελέω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ἀμεταμέλητος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ἐπιμέλεια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ἐπιμελέομαι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ἐπιμελῶς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μελετάω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μεταμέλομαι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προμελετάω</w:t>
      </w:r>
    </w:p>
    <w:p>
      <w:pPr/>
      <w:r>
        <w:rPr>
          <w:lang w:val="zh_CN" w:bidi="zh_CN"/>
        </w:rPr>
      </w:r>
      <w:r>
        <w:rPr>
          <w:lang w:val="zh_CN" w:bidi="zh_CN"/>
        </w:rPr>
        <w:t>30.39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探讨、考虑，有作出适当回应的隐含目的</w:t>
      </w:r>
    </w:p>
    <w:p>
      <w:pPr/>
      <w:r>
        <w:rPr>
          <w:lang w:val="zh_CN" w:bidi="zh_CN"/>
        </w:rPr>
      </w:r>
      <w:r>
        <w:rPr>
          <w:lang w:val="zh_CN" w:bidi="zh_CN"/>
        </w:rPr>
        <w:t>思考;关心</w:t>
      </w:r>
      <w:r>
        <w:rPr>
          <w:lang w:val="zh_CN" w:bidi="zh_CN"/>
        </w:rPr>
        <w:t xml:space="preserve"> </w:t>
      </w:r>
      <w:r>
        <w:rPr>
          <w:lang w:val="zh_CN" w:bidi="zh_CN"/>
        </w:rPr>
        <w:t>思考某事,以作出适当的回应</w:t>
      </w:r>
      <w:r>
        <w:rPr>
          <w:lang w:val="zh_CN" w:bidi="zh_CN"/>
        </w:rPr>
        <w:t xml:space="preserve"> </w:t>
      </w:r>
      <w:r>
        <w:rPr>
          <w:lang w:val="zh_CN" w:bidi="zh_CN"/>
        </w:rPr>
        <w:t>“上帝所关心的是牛吗?”(</w:t>
      </w:r>
      <w:r>
        <w:rPr>
          <w:lang w:val="zh_CN" w:bidi="zh_CN"/>
        </w:rPr>
        <w:t>1CO 9:9</w:t>
      </w:r>
      <w:r>
        <w:rPr>
          <w:lang w:val="zh_CN" w:bidi="zh_CN"/>
        </w:rPr>
        <w:t>)可以译成:“上帝是考虑对牛做些什么吗?”</w:t>
      </w:r>
    </w:p>
    <w:p>
      <w:pPr/>
      <w:r>
        <w:rPr>
          <w:lang w:val="zh_CN" w:bidi="zh_CN"/>
        </w:rPr>
      </w:r>
      <w:r>
        <w:rPr>
          <w:lang w:val="zh_CN" w:bidi="zh_CN"/>
        </w:rPr>
        <w:t>MAT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5:7</w:t>
      </w:r>
    </w:p>
    <w:p>
      <w:pPr/>
      <w:r>
        <w:rPr>
          <w:lang w:val="zh_CN" w:bidi="zh_CN"/>
        </w:rPr>
      </w:r>
      <w:r>
        <w:rPr>
          <w:lang w:val="zh_CN" w:bidi="zh_CN"/>
        </w:rPr>
        <w:t>25.223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担忧，忧虑，忧伤，平静</w:t>
      </w:r>
    </w:p>
    <w:p>
      <w:pPr/>
      <w:r>
        <w:rPr>
          <w:lang w:val="zh_CN" w:bidi="zh_CN"/>
        </w:rPr>
      </w:r>
      <w:r>
        <w:rPr>
          <w:lang w:val="zh_CN" w:bidi="zh_CN"/>
        </w:rPr>
        <w:t>忧虑;介意;在意</w:t>
      </w:r>
      <w:r>
        <w:rPr>
          <w:lang w:val="zh_CN" w:bidi="zh_CN"/>
        </w:rPr>
        <w:t xml:space="preserve"> </w:t>
      </w:r>
      <w:r>
        <w:rPr>
          <w:lang w:val="zh_CN" w:bidi="zh_CN"/>
        </w:rPr>
        <w:t>特别忧虑某事,暗示带着忧惧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有些语言表达“忧虑、关心”的方式可能只是相当于“考虑”,否定式可能就是“不让某事物进入头脑中”。</w:t>
      </w:r>
    </w:p>
    <w:p>
      <w:pPr/>
      <w:r>
        <w:rPr>
          <w:lang w:val="zh_CN" w:bidi="zh_CN"/>
        </w:rPr>
      </w:r>
      <w:r>
        <w:rPr>
          <w:lang w:val="zh_CN" w:bidi="zh_CN"/>
        </w:rPr>
        <w:t>MRK 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μελετάω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μελετάω</w:t>
      </w:r>
    </w:p>
    <w:p>
      <w:pPr/>
      <w:r>
        <w:rPr>
          <w:lang w:val="zh_CN" w:bidi="zh_CN"/>
        </w:rPr>
      </w:r>
      <w:r>
        <w:rPr>
          <w:lang w:val="zh_CN" w:bidi="zh_CN"/>
        </w:rPr>
        <w:t>μελετάω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μέλει</w:t>
      </w:r>
    </w:p>
    <w:p>
      <w:pPr/>
      <w:r>
        <w:rPr>
          <w:lang w:val="zh_CN" w:bidi="zh_CN"/>
        </w:rPr>
      </w:r>
      <w:r>
        <w:rPr>
          <w:lang w:val="zh_CN" w:bidi="zh_CN"/>
        </w:rPr>
        <w:t>30.20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思考，思想</w:t>
      </w:r>
    </w:p>
    <w:p>
      <w:pPr/>
      <w:r>
        <w:rPr>
          <w:lang w:val="zh_CN" w:bidi="zh_CN"/>
        </w:rPr>
      </w:r>
      <w:r>
        <w:rPr>
          <w:lang w:val="zh_CN" w:bidi="zh_CN"/>
        </w:rPr>
        <w:t>沉思;仔细思想;专心思考;专心一意</w:t>
      </w:r>
      <w:r>
        <w:rPr>
          <w:lang w:val="zh_CN" w:bidi="zh_CN"/>
        </w:rPr>
        <w:t xml:space="preserve"> </w:t>
      </w:r>
      <w:r>
        <w:rPr>
          <w:lang w:val="zh_CN" w:bidi="zh_CN"/>
        </w:rPr>
        <w:t>持续地认真思考某事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1TI 4:15</w:t>
      </w:r>
      <w:r>
        <w:rPr>
          <w:lang w:val="zh_CN" w:bidi="zh_CN"/>
        </w:rPr>
        <w:t xml:space="preserve">,μελετάω 也可以理解为“去做”或“去践行”(见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68.20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1TI 4:15</w:t>
      </w:r>
    </w:p>
    <w:p>
      <w:pPr/>
      <w:r>
        <w:rPr>
          <w:lang w:val="zh_CN" w:bidi="zh_CN"/>
        </w:rPr>
      </w:r>
      <w:r>
        <w:rPr>
          <w:lang w:val="zh_CN" w:bidi="zh_CN"/>
        </w:rPr>
        <w:t>30.60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打算，企图，计划</w:t>
      </w:r>
    </w:p>
    <w:p>
      <w:pPr/>
      <w:r>
        <w:rPr>
          <w:lang w:val="zh_CN" w:bidi="zh_CN"/>
        </w:rPr>
      </w:r>
      <w:r>
        <w:rPr>
          <w:lang w:val="zh_CN" w:bidi="zh_CN"/>
        </w:rPr>
        <w:t>策划;谋算</w:t>
      </w:r>
      <w:r>
        <w:rPr>
          <w:lang w:val="zh_CN" w:bidi="zh_CN"/>
        </w:rPr>
        <w:t xml:space="preserve"> </w:t>
      </w:r>
      <w:r>
        <w:rPr>
          <w:lang w:val="zh_CN" w:bidi="zh_CN"/>
        </w:rPr>
        <w:t>认真思考特定的行动方针</w:t>
      </w:r>
    </w:p>
    <w:p>
      <w:pPr/>
      <w:r>
        <w:rPr>
          <w:lang w:val="zh_CN" w:bidi="zh_CN"/>
        </w:rPr>
      </w:r>
      <w:r>
        <w:rPr>
          <w:lang w:val="zh_CN" w:bidi="zh_CN"/>
        </w:rPr>
        <w:t>ACT 4:25</w:t>
      </w:r>
    </w:p>
    <w:p>
      <w:pPr/>
      <w:r>
        <w:rPr>
          <w:lang w:val="zh_CN" w:bidi="zh_CN"/>
        </w:rPr>
      </w:r>
      <w:r>
        <w:rPr>
          <w:lang w:val="zh_CN" w:bidi="zh_CN"/>
        </w:rPr>
        <w:t>68.20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继续</w:t>
      </w:r>
    </w:p>
    <w:p>
      <w:pPr/>
      <w:r>
        <w:rPr>
          <w:lang w:val="zh_CN" w:bidi="zh_CN"/>
        </w:rPr>
      </w:r>
      <w:r>
        <w:rPr>
          <w:lang w:val="zh_CN" w:bidi="zh_CN"/>
        </w:rPr>
        <w:t>去做;继续做;培养</w:t>
      </w:r>
      <w:r>
        <w:rPr>
          <w:lang w:val="zh_CN" w:bidi="zh_CN"/>
        </w:rPr>
        <w:t xml:space="preserve"> </w:t>
      </w:r>
      <w:r>
        <w:rPr>
          <w:lang w:val="zh_CN" w:bidi="zh_CN"/>
        </w:rPr>
        <w:t>继续小心谨慎地进行某些活动</w:t>
      </w:r>
      <w:r>
        <w:rPr>
          <w:lang w:val="zh_CN" w:bidi="zh_CN"/>
        </w:rPr>
        <w:t xml:space="preserve"> </w:t>
      </w:r>
      <w:r>
        <w:rPr>
          <w:lang w:val="zh_CN" w:bidi="zh_CN"/>
        </w:rPr>
        <w:t>1TI 4:15</w:t>
      </w:r>
      <w:r>
        <w:rPr>
          <w:lang w:val="zh_CN" w:bidi="zh_CN"/>
        </w:rPr>
        <w:t xml:space="preserve"> 中的 ταῦτα μελέτα 和 ἐν τούτοις ἴσθι 看来在本质上是同义词,语气互相加强,这节经文的句子结构证明这两个表达在意思上基本相同。然而,关于 </w:t>
      </w:r>
      <w:r>
        <w:rPr>
          <w:lang w:val="zh_CN" w:bidi="zh_CN"/>
        </w:rPr>
        <w:t>μελετάω</w:t>
      </w:r>
      <w:r>
        <w:rPr>
          <w:lang w:val="zh_CN" w:bidi="zh_CN"/>
        </w:rPr>
        <w:t xml:space="preserve"> 在 </w:t>
      </w:r>
      <w:r>
        <w:rPr>
          <w:lang w:val="zh_CN" w:bidi="zh_CN"/>
        </w:rPr>
        <w:t>1TI 4:15</w:t>
      </w:r>
      <w:r>
        <w:rPr>
          <w:lang w:val="zh_CN" w:bidi="zh_CN"/>
        </w:rPr>
        <w:t xml:space="preserve"> 中的另一种解释,见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30.20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1TI 4:15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μέλι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μέλι</w:t>
      </w:r>
    </w:p>
    <w:p>
      <w:pPr/>
      <w:r>
        <w:rPr>
          <w:lang w:val="zh_CN" w:bidi="zh_CN"/>
        </w:rPr>
      </w:r>
      <w:r>
        <w:rPr>
          <w:lang w:val="zh_CN" w:bidi="zh_CN"/>
        </w:rPr>
        <w:t>μέλι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-ιτος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μελίσσιος</w:t>
      </w:r>
    </w:p>
    <w:p>
      <w:pPr/>
      <w:r>
        <w:rPr>
          <w:lang w:val="zh_CN" w:bidi="zh_CN"/>
        </w:rPr>
      </w:r>
      <w:r>
        <w:rPr>
          <w:lang w:val="zh_CN" w:bidi="zh_CN"/>
        </w:rPr>
        <w:t>5.20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食物及调味品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食物</w:t>
      </w:r>
    </w:p>
    <w:p>
      <w:pPr/>
      <w:r>
        <w:rPr>
          <w:lang w:val="zh_CN" w:bidi="zh_CN"/>
        </w:rPr>
      </w:r>
      <w:r>
        <w:rPr>
          <w:lang w:val="zh_CN" w:bidi="zh_CN"/>
        </w:rPr>
        <w:t>蜂蜜</w:t>
      </w:r>
      <w:r>
        <w:rPr>
          <w:lang w:val="zh_CN" w:bidi="zh_CN"/>
        </w:rPr>
        <w:t xml:space="preserve"> </w:t>
      </w:r>
      <w:r>
        <w:rPr>
          <w:lang w:val="zh_CN" w:bidi="zh_CN"/>
        </w:rPr>
        <w:t>一种有甜味的物质,由蜜蜂把采得的花蜜在蜂巢中酿制而成</w:t>
      </w:r>
      <w:r>
        <w:rPr>
          <w:lang w:val="zh_CN" w:bidi="zh_CN"/>
        </w:rPr>
        <w:t xml:space="preserve"> </w:t>
      </w:r>
      <w:r>
        <w:rPr>
          <w:lang w:val="zh_CN" w:bidi="zh_CN"/>
        </w:rPr>
        <w:t>虽然有些人会认为蜂蜜是一种植物产品,因为其源头是花,但更具体来说,蜂蜜与蜜蜂有关。实际上,有些语言称其为“蜜蜂尿”。</w:t>
        <w:br/>
      </w:r>
      <w:r>
        <w:rPr>
          <w:lang w:val="zh_CN" w:bidi="zh_CN"/>
        </w:rPr>
        <w:t>μέλι ἄγριον 字面意为“野蜜”,指在田野中采到的蜂蜜,不是通过养殖蜜蜂得到的。</w:t>
        <w:br/>
      </w:r>
      <w:r>
        <w:rPr>
          <w:lang w:val="zh_CN" w:bidi="zh_CN"/>
        </w:rPr>
        <w:t>在古代世界,养蜂业非常发达,因为蜂蜜是主要的甜味来源。在一些语言中,野蜜的对应词汇是“林蜜”或“树蜜”。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μελίσσιος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μελίσσιος</w:t>
      </w:r>
    </w:p>
    <w:p>
      <w:pPr/>
      <w:r>
        <w:rPr>
          <w:lang w:val="zh_CN" w:bidi="zh_CN"/>
        </w:rPr>
      </w:r>
      <w:r>
        <w:rPr>
          <w:lang w:val="zh_CN" w:bidi="zh_CN"/>
        </w:rPr>
        <w:t>μελίσσιος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μέλι</w:t>
      </w:r>
    </w:p>
    <w:p>
      <w:pPr/>
      <w:r>
        <w:rPr>
          <w:lang w:val="zh_CN" w:bidi="zh_CN"/>
        </w:rPr>
      </w:r>
      <w:r>
        <w:rPr>
          <w:lang w:val="zh_CN" w:bidi="zh_CN"/>
        </w:rPr>
        <w:t>4.50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昆虫</w:t>
      </w:r>
    </w:p>
    <w:p>
      <w:pPr/>
      <w:r>
        <w:rPr>
          <w:lang w:val="zh_CN" w:bidi="zh_CN"/>
        </w:rPr>
      </w:r>
      <w:r>
        <w:rPr>
          <w:lang w:val="zh_CN" w:bidi="zh_CN"/>
        </w:rPr>
        <w:t>蜜蜂的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(μέλισσα“蜜蜂”的衍生词,原词没有出现在新约中)与蜜蜂有关的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提到“蜜蜂窝”的情况只见于异文 </w:t>
      </w:r>
      <w:r>
        <w:rPr>
          <w:lang w:val="zh_CN" w:bidi="zh_CN"/>
        </w:rPr>
        <w:t>LUK 24:42</w:t>
      </w:r>
      <w:r>
        <w:rPr>
          <w:lang w:val="zh_CN" w:bidi="zh_CN"/>
        </w:rPr>
        <w:t>(校勘栏)。</w:t>
      </w:r>
    </w:p>
    <w:p>
      <w:pPr/>
      <w:r>
        <w:rPr>
          <w:lang w:val="zh_CN" w:bidi="zh_CN"/>
        </w:rPr>
      </w:r>
      <w:r>
        <w:rPr>
          <w:lang w:val="zh_CN" w:bidi="zh_CN"/>
        </w:rPr>
        <w:t>LUK 24:42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Μελίτη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Μελίτη</w:t>
      </w:r>
    </w:p>
    <w:p>
      <w:pPr/>
      <w:r>
        <w:rPr>
          <w:lang w:val="zh_CN" w:bidi="zh_CN"/>
        </w:rPr>
      </w:r>
      <w:r>
        <w:rPr>
          <w:lang w:val="zh_CN" w:bidi="zh_CN"/>
        </w:rPr>
        <w:t>Μελίτη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</w:t>
      </w:r>
    </w:p>
    <w:p>
      <w:pPr/>
      <w:r>
        <w:rPr>
          <w:lang w:val="zh_CN" w:bidi="zh_CN"/>
        </w:rPr>
      </w:r>
      <w:r>
        <w:rPr>
          <w:lang w:val="zh_CN" w:bidi="zh_CN"/>
        </w:rPr>
        <w:t>93.529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《和2010》马耳他;《现》马尔他;《和》米利大;《思》默里达</w:t>
      </w:r>
      <w:r>
        <w:rPr>
          <w:lang w:val="zh_CN" w:bidi="zh_CN"/>
        </w:rPr>
        <w:t xml:space="preserve"> </w:t>
      </w:r>
      <w:r>
        <w:rPr>
          <w:lang w:val="zh_CN" w:bidi="zh_CN"/>
        </w:rPr>
        <w:t>西西里岛南面的一个海岛</w:t>
      </w:r>
    </w:p>
    <w:p>
      <w:pPr/>
      <w:r>
        <w:rPr>
          <w:lang w:val="zh_CN" w:bidi="zh_CN"/>
        </w:rPr>
      </w:r>
      <w:r>
        <w:rPr>
          <w:lang w:val="zh_CN" w:bidi="zh_CN"/>
        </w:rPr>
        <w:t>ACT 28:1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μέλλω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μέλλω</w:t>
      </w:r>
    </w:p>
    <w:p>
      <w:pPr/>
      <w:r>
        <w:rPr>
          <w:lang w:val="zh_CN" w:bidi="zh_CN"/>
        </w:rPr>
      </w:r>
      <w:r>
        <w:rPr>
          <w:lang w:val="zh_CN" w:bidi="zh_CN"/>
        </w:rPr>
        <w:t>μέλλω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＜动＞ （后接 ＜不定＞）</w:t>
      </w:r>
    </w:p>
    <w:p>
      <w:pPr/>
      <w:r>
        <w:rPr>
          <w:lang w:val="zh_CN" w:bidi="zh_CN"/>
        </w:rPr>
      </w:r>
      <w:r>
        <w:rPr>
          <w:lang w:val="zh_CN" w:bidi="zh_CN"/>
        </w:rPr>
        <w:t>67.62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与其他时间点有关的时间点：之前，很久以前，现在，同时，在那时，大约，之后</w:t>
      </w:r>
    </w:p>
    <w:p>
      <w:pPr/>
      <w:r>
        <w:rPr>
          <w:lang w:val="zh_CN" w:bidi="zh_CN"/>
        </w:rPr>
      </w:r>
      <w:r>
        <w:rPr>
          <w:lang w:val="zh_CN" w:bidi="zh_CN"/>
        </w:rPr>
        <w:t>即将;将要;快要</w:t>
      </w:r>
      <w:r>
        <w:rPr>
          <w:lang w:val="zh_CN" w:bidi="zh_CN"/>
        </w:rPr>
        <w:t xml:space="preserve"> </w:t>
      </w:r>
      <w:r>
        <w:rPr>
          <w:lang w:val="zh_CN" w:bidi="zh_CN"/>
        </w:rPr>
        <w:t>在将来的某个时间点发生,而且发生在另一个事件之后,与其有密切关系</w:t>
      </w:r>
    </w:p>
    <w:p>
      <w:pPr/>
      <w:r>
        <w:rPr>
          <w:lang w:val="zh_CN" w:bidi="zh_CN"/>
        </w:rPr>
      </w:r>
      <w:r>
        <w:rPr>
          <w:lang w:val="zh_CN" w:bidi="zh_CN"/>
        </w:rPr>
        <w:t>MAT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17:8</w:t>
      </w:r>
    </w:p>
    <w:p>
      <w:pPr/>
      <w:r>
        <w:rPr>
          <w:lang w:val="zh_CN" w:bidi="zh_CN"/>
        </w:rPr>
      </w:r>
      <w:r>
        <w:rPr>
          <w:lang w:val="zh_CN" w:bidi="zh_CN"/>
        </w:rPr>
        <w:t>71.36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状况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必要的，不必要的</w:t>
      </w:r>
    </w:p>
    <w:p>
      <w:pPr/>
      <w:r>
        <w:rPr>
          <w:lang w:val="zh_CN" w:bidi="zh_CN"/>
        </w:rPr>
      </w:r>
      <w:r>
        <w:rPr>
          <w:lang w:val="zh_CN" w:bidi="zh_CN"/>
        </w:rPr>
        <w:t>必然;必定;必会</w:t>
      </w:r>
      <w:r>
        <w:rPr>
          <w:lang w:val="zh_CN" w:bidi="zh_CN"/>
        </w:rPr>
        <w:t xml:space="preserve"> </w:t>
      </w:r>
      <w:r>
        <w:rPr>
          <w:lang w:val="zh_CN" w:bidi="zh_CN"/>
        </w:rPr>
        <w:t>就未来的发展来说是不可避免的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当说到将来必定会发生或不可避免发生的事情时,有些语言清楚区分了两类事情,即纯粹客观的或根据自然规律会发生的事情,与那些由人的目的、意图或活动而导致发生的事情。与 </w:t>
      </w:r>
      <w:r>
        <w:rPr>
          <w:lang w:val="zh_CN" w:bidi="zh_CN"/>
        </w:rPr>
        <w:t>MRK 13:7</w:t>
      </w:r>
      <w:r>
        <w:rPr>
          <w:lang w:val="zh_CN" w:bidi="zh_CN"/>
        </w:rPr>
        <w:t xml:space="preserve"> 中的 </w:t>
      </w:r>
      <w:r>
        <w:rPr>
          <w:lang w:val="zh_CN" w:bidi="zh_CN"/>
        </w:rPr>
        <w:t>δεῖ</w:t>
      </w:r>
      <w:r>
        <w:rPr>
          <w:lang w:val="zh_CN" w:bidi="zh_CN"/>
        </w:rPr>
        <w:t>(</w:t>
      </w:r>
      <w:hyperlink r:id="rId52">
        <w:r>
          <w:rPr>
            <w:lang w:val="zh_CN" w:bidi="zh_CN"/>
          </w:rPr>
          <w:rPr>
            <w:color w:val="0000EE"/>
            <w:u w:val="single"/>
          </w:rPr>
          <w:t>71.34</w:t>
        </w:r>
      </w:hyperlink>
      <w:r>
        <w:rPr>
          <w:lang w:val="zh_CN" w:bidi="zh_CN"/>
        </w:rPr>
        <w:t xml:space="preserve">)一样,对于 </w:t>
      </w:r>
      <w:r>
        <w:rPr>
          <w:lang w:val="zh_CN" w:bidi="zh_CN"/>
        </w:rPr>
        <w:t>MAT 17:12</w:t>
      </w:r>
      <w:r>
        <w:rPr>
          <w:lang w:val="zh_CN" w:bidi="zh_CN"/>
        </w:rPr>
        <w:t xml:space="preserve"> 中的 μέλλω,也不可能确定所指的仅仅是不可避免的未来事件(“必定发生”),还是那是上帝的计划或心意的一部分。为了避免错误地诠释 </w:t>
      </w:r>
      <w:r>
        <w:rPr>
          <w:lang w:val="zh_CN" w:bidi="zh_CN"/>
        </w:rPr>
        <w:t>MAT 17:12</w:t>
      </w:r>
      <w:r>
        <w:rPr>
          <w:lang w:val="zh_CN" w:bidi="zh_CN"/>
        </w:rPr>
        <w:t>,翻译者可能需要把这句译成:“同样,人子肯定也会受他们的虐待”。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8:13</w:t>
      </w:r>
    </w:p>
    <w:p>
      <w:pPr/>
      <w:r>
        <w:rPr>
          <w:lang w:val="zh_CN" w:bidi="zh_CN"/>
        </w:rPr>
      </w:r>
      <w:r>
        <w:rPr>
          <w:lang w:val="zh_CN" w:bidi="zh_CN"/>
        </w:rPr>
        <w:t>67.121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与某个时间点有关的时间段：直至，延迟，仍然，从……起</w:t>
      </w:r>
    </w:p>
    <w:p>
      <w:pPr/>
      <w:r>
        <w:rPr>
          <w:lang w:val="zh_CN" w:bidi="zh_CN"/>
        </w:rPr>
      </w:r>
      <w:r>
        <w:rPr>
          <w:lang w:val="zh_CN" w:bidi="zh_CN"/>
        </w:rPr>
        <w:t>等;等待;耽搁;耽延</w:t>
      </w:r>
      <w:r>
        <w:rPr>
          <w:lang w:val="zh_CN" w:bidi="zh_CN"/>
        </w:rPr>
        <w:t xml:space="preserve"> </w:t>
      </w:r>
      <w:r>
        <w:rPr>
          <w:lang w:val="zh_CN" w:bidi="zh_CN"/>
        </w:rPr>
        <w:t>不适当地延长时间,暗示没有决定</w:t>
      </w:r>
    </w:p>
    <w:p>
      <w:pPr/>
      <w:r>
        <w:rPr>
          <w:lang w:val="zh_CN" w:bidi="zh_CN"/>
        </w:rPr>
      </w:r>
      <w:r>
        <w:rPr>
          <w:lang w:val="zh_CN" w:bidi="zh_CN"/>
        </w:rPr>
        <w:t>ACT 22:16</w:t>
      </w:r>
    </w:p>
    <w:p>
      <w:pPr/>
      <w:r>
        <w:rPr>
          <w:lang w:val="zh_CN" w:bidi="zh_CN"/>
        </w:rPr>
      </w:r>
      <w:r>
        <w:rPr>
          <w:lang w:val="zh_CN" w:bidi="zh_CN"/>
        </w:rPr>
        <w:t>67.135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与某个时间点有关的时间段：直至，延迟，仍然，从……起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τὸ μέλλον</w:t>
      </w:r>
    </w:p>
    <w:p>
      <w:pPr/>
      <w:r>
        <w:rPr>
          <w:lang w:val="zh_CN" w:bidi="zh_CN"/>
        </w:rPr>
      </w:r>
      <w:r>
        <w:rPr>
          <w:lang w:val="zh_CN" w:bidi="zh_CN"/>
        </w:rPr>
        <w:t>将来;未来</w:t>
      </w:r>
      <w:r>
        <w:rPr>
          <w:lang w:val="zh_CN" w:bidi="zh_CN"/>
        </w:rPr>
        <w:t xml:space="preserve"> </w:t>
      </w:r>
      <w:r>
        <w:rPr>
          <w:lang w:val="zh_CN" w:bidi="zh_CN"/>
        </w:rPr>
        <w:t>从说话的时间开始的、没有限期的时间延伸</w:t>
      </w:r>
    </w:p>
    <w:p>
      <w:pPr/>
      <w:r>
        <w:rPr>
          <w:lang w:val="zh_CN" w:bidi="zh_CN"/>
        </w:rPr>
      </w:r>
      <w:r>
        <w:rPr>
          <w:lang w:val="zh_CN" w:bidi="zh_CN"/>
        </w:rPr>
        <w:t>MAT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μέλος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μέλος</w:t>
      </w:r>
    </w:p>
    <w:p>
      <w:pPr/>
      <w:r>
        <w:rPr>
          <w:lang w:val="zh_CN" w:bidi="zh_CN"/>
        </w:rPr>
      </w:r>
      <w:r>
        <w:rPr>
          <w:lang w:val="zh_CN" w:bidi="zh_CN"/>
        </w:rPr>
        <w:t>μέλος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-ους</w:t>
      </w:r>
    </w:p>
    <w:p>
      <w:pPr/>
      <w:r>
        <w:rPr>
          <w:lang w:val="zh_CN" w:bidi="zh_CN"/>
        </w:rPr>
      </w:r>
      <w:r>
        <w:rPr>
          <w:lang w:val="zh_CN" w:bidi="zh_CN"/>
        </w:rPr>
        <w:t>8.9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身体、身体各部分及身体的产物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身体各部分</w:t>
      </w:r>
    </w:p>
    <w:p>
      <w:pPr/>
      <w:r>
        <w:rPr>
          <w:lang w:val="zh_CN" w:bidi="zh_CN"/>
        </w:rPr>
      </w:r>
      <w:r>
        <w:rPr>
          <w:lang w:val="zh_CN" w:bidi="zh_CN"/>
        </w:rPr>
        <w:t>身体部分;肢体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身体的一部分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在某些语言中,μέλος 的对应译词就是“分部”;少数语言采用了更加一般性的表达,例如“东西”,从而“身体的各部分”译成了字面意思是“身体的东西”的表达。</w:t>
        <w:br/>
      </w:r>
      <w:r>
        <w:rPr>
          <w:lang w:val="zh_CN" w:bidi="zh_CN"/>
        </w:rPr>
        <w:t>在不同的语言中,身体的各个部分有多种分类法。有些语言会把(头部的)视觉、听觉、嗅觉和味觉等器官与其他类型的器官分开;在另外一些语言中,与运动有关的器官,例如关节、手臂、腿等,有专门的用语。还有一些语言根据身体外部或内部的位置,详细区分了身体的各部分,但由于牙齿和舌头可被视为体外或体内的,因此这种分类往往显得主观。</w:t>
      </w:r>
    </w:p>
    <w:p>
      <w:pPr/>
      <w:r>
        <w:rPr>
          <w:lang w:val="zh_CN" w:bidi="zh_CN"/>
        </w:rPr>
      </w:r>
      <w:r>
        <w:rPr>
          <w:lang w:val="zh_CN" w:bidi="zh_CN"/>
        </w:rPr>
        <w:t>MAT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4:1</w:t>
      </w:r>
    </w:p>
    <w:p>
      <w:pPr/>
      <w:r>
        <w:rPr>
          <w:lang w:val="zh_CN" w:bidi="zh_CN"/>
        </w:rPr>
      </w:r>
      <w:r>
        <w:rPr>
          <w:lang w:val="zh_CN" w:bidi="zh_CN"/>
        </w:rPr>
        <w:t>63.17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整体，联合，部分，分开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部分</w:t>
      </w:r>
    </w:p>
    <w:p>
      <w:pPr/>
      <w:r>
        <w:rPr>
          <w:lang w:val="zh_CN" w:bidi="zh_CN"/>
        </w:rPr>
      </w:r>
      <w:r>
        <w:rPr>
          <w:lang w:val="zh_CN" w:bidi="zh_CN"/>
        </w:rPr>
        <w:t>肢体(根据身体各部分与身体之间关系的比喻)</w:t>
      </w:r>
      <w:r>
        <w:rPr>
          <w:lang w:val="zh_CN" w:bidi="zh_CN"/>
        </w:rPr>
        <w:t xml:space="preserve"> </w:t>
      </w:r>
      <w:r>
        <w:rPr>
          <w:lang w:val="zh_CN" w:bidi="zh_CN"/>
        </w:rPr>
        <w:t>作为整体的一员的一个部分</w:t>
      </w:r>
    </w:p>
    <w:p>
      <w:pPr/>
      <w:r>
        <w:rPr>
          <w:lang w:val="zh_CN" w:bidi="zh_CN"/>
        </w:rPr>
      </w:r>
      <w:r>
        <w:rPr>
          <w:lang w:val="zh_CN" w:bidi="zh_CN"/>
        </w:rPr>
        <w:t>ROM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4:1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μελος的意思也可以归类在语义域63“整体，联合，部分，分开”中，至于所提到的身体各部分，可以仅仅视为“部分”（</w:t>
      </w:r>
      <w:hyperlink r:id="rId53">
        <w:r>
          <w:rPr>
            <w:lang w:val="zh_CN" w:bidi="zh_CN"/>
          </w:rPr>
          <w:rPr>
            <w:color w:val="0000EE"/>
            <w:u w:val="single"/>
          </w:rPr>
          <w:t>63.17</w:t>
        </w:r>
      </w:hyperlink>
      <w:r>
        <w:rPr>
          <w:lang w:val="zh_CN" w:bidi="zh_CN"/>
        </w:rPr>
        <w:t>）这个更宽泛意思的一个例子。另一方面，这词在一些绝对语境中通常与身体相联系，这也支持将其归类在这里，作为身体各部分的通称。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Μελχί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Μελχί</w:t>
      </w:r>
    </w:p>
    <w:p>
      <w:pPr/>
      <w:r>
        <w:rPr>
          <w:lang w:val="zh_CN" w:bidi="zh_CN"/>
        </w:rPr>
      </w:r>
      <w:r>
        <w:rPr>
          <w:lang w:val="zh_CN" w:bidi="zh_CN"/>
        </w:rPr>
        <w:t>Μελχί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93.260a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麦基;《思》默耳希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耶稣家谱中的一员,是雅拿的儿子,利未(∧ευί[c])的父亲</w:t>
      </w:r>
    </w:p>
    <w:p>
      <w:pPr/>
      <w:r>
        <w:rPr>
          <w:lang w:val="zh_CN" w:bidi="zh_CN"/>
        </w:rPr>
      </w:r>
      <w:r>
        <w:rPr>
          <w:lang w:val="zh_CN" w:bidi="zh_CN"/>
        </w:rPr>
        <w:t>LUK 3:24</w:t>
      </w:r>
    </w:p>
    <w:p>
      <w:pPr/>
      <w:r>
        <w:rPr>
          <w:lang w:val="zh_CN" w:bidi="zh_CN"/>
        </w:rPr>
      </w:r>
      <w:r>
        <w:rPr>
          <w:lang w:val="zh_CN" w:bidi="zh_CN"/>
        </w:rPr>
        <w:t>93.260b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麦基;《思》默耳希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耶稣家谱中的一员,是亚底的儿子,尼利的父亲</w:t>
      </w:r>
    </w:p>
    <w:p>
      <w:pPr/>
      <w:r>
        <w:rPr>
          <w:lang w:val="zh_CN" w:bidi="zh_CN"/>
        </w:rPr>
      </w:r>
      <w:r>
        <w:rPr>
          <w:lang w:val="zh_CN" w:bidi="zh_CN"/>
        </w:rPr>
        <w:t>LUK 3:28</w:t>
      </w:r>
    </w:p>
    <w:p>
      <w:pPr/>
      <w:r>
        <w:rPr>
          <w:lang w:val="zh_CN" w:bidi="zh_CN"/>
        </w:rPr>
      </w:r>
      <w:r>
        <w:rPr>
          <w:lang w:val="zh_CN" w:bidi="zh_CN"/>
        </w:rPr>
        <w:t>93.260c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Μελχισέδεκ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Μελχισέδεκ</w:t>
      </w:r>
    </w:p>
    <w:p>
      <w:pPr/>
      <w:r>
        <w:rPr>
          <w:lang w:val="zh_CN" w:bidi="zh_CN"/>
        </w:rPr>
      </w:r>
      <w:r>
        <w:rPr>
          <w:lang w:val="zh_CN" w:bidi="zh_CN"/>
        </w:rPr>
        <w:t>Μελχισέδεκ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93.261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麦基洗德;《思》默基瑟德</w:t>
      </w:r>
      <w:r>
        <w:rPr>
          <w:lang w:val="zh_CN" w:bidi="zh_CN"/>
        </w:rPr>
        <w:t xml:space="preserve"> </w:t>
      </w:r>
      <w:r>
        <w:rPr>
          <w:lang w:val="zh_CN" w:bidi="zh_CN"/>
        </w:rPr>
        <w:t>亚伯拉罕时代的撒冷王,也是至高上帝的大祭司,其名字的意思是“公义的王”</w:t>
      </w:r>
    </w:p>
    <w:p>
      <w:pPr/>
      <w:r>
        <w:rPr>
          <w:lang w:val="zh_CN" w:bidi="zh_CN"/>
        </w:rPr>
      </w:r>
      <w:r>
        <w:rPr>
          <w:lang w:val="zh_CN" w:bidi="zh_CN"/>
        </w:rPr>
        <w:t>HEB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μεμβράνα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μεμβράνα</w:t>
      </w:r>
    </w:p>
    <w:p>
      <w:pPr/>
      <w:r>
        <w:rPr>
          <w:lang w:val="zh_CN" w:bidi="zh_CN"/>
        </w:rPr>
      </w:r>
      <w:r>
        <w:rPr>
          <w:lang w:val="zh_CN" w:bidi="zh_CN"/>
        </w:rPr>
        <w:t>μεμβράνα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G3200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</w:t>
      </w:r>
    </w:p>
    <w:p>
      <w:pPr/>
      <w:r>
        <w:rPr>
          <w:lang w:val="zh_CN" w:bidi="zh_CN"/>
        </w:rPr>
      </w:r>
      <w:r>
        <w:rPr>
          <w:lang w:val="zh_CN" w:bidi="zh_CN"/>
        </w:rPr>
        <w:t>6.59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用于标记及书写的工具</w:t>
      </w:r>
    </w:p>
    <w:p>
      <w:pPr/>
      <w:r>
        <w:rPr>
          <w:lang w:val="zh_CN" w:bidi="zh_CN"/>
        </w:rPr>
      </w:r>
      <w:r>
        <w:rPr>
          <w:lang w:val="zh_CN" w:bidi="zh_CN"/>
        </w:rPr>
        <w:t>羊皮纸;羊皮纸制成的书或卷轴</w:t>
      </w:r>
      <w:r>
        <w:rPr>
          <w:lang w:val="zh_CN" w:bidi="zh_CN"/>
        </w:rPr>
        <w:t xml:space="preserve"> </w:t>
      </w:r>
      <w:r>
        <w:rPr>
          <w:lang w:val="zh_CN" w:bidi="zh_CN"/>
        </w:rPr>
        <w:t>可以用笔墨在上面写字的特制兽皮;用这种兽皮制成的书或卷轴</w:t>
      </w:r>
      <w:r>
        <w:rPr>
          <w:lang w:val="zh_CN" w:bidi="zh_CN"/>
        </w:rPr>
        <w:t xml:space="preserve"> </w:t>
      </w:r>
      <w:r>
        <w:rPr>
          <w:lang w:val="zh_CN" w:bidi="zh_CN"/>
        </w:rPr>
        <w:t>2TI 4:13</w:t>
      </w:r>
      <w:r>
        <w:rPr>
          <w:lang w:val="zh_CN" w:bidi="zh_CN"/>
        </w:rPr>
        <w:t xml:space="preserve"> 所指的是写在羊皮纸上的文件,或者空白的羊皮纸。几张羊皮纸缝在一起就成为很长的卷轴,后来又发展到装订成书的形式(见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6.66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2TI 4:13</w:t>
      </w:r>
    </w:p>
    <w:p>
      <w:pPr/>
      <w:r>
        <w:rPr>
          <w:lang w:val="zh_CN" w:bidi="zh_CN"/>
        </w:rPr>
      </w:r>
      <w:r>
        <w:rPr>
          <w:lang w:val="zh_CN" w:bidi="zh_CN"/>
        </w:rPr>
        <w:t>6.66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用于标记及书写的工具</w:t>
      </w:r>
    </w:p>
    <w:p>
      <w:pPr/>
      <w:r>
        <w:rPr>
          <w:lang w:val="zh_CN" w:bidi="zh_CN"/>
        </w:rPr>
      </w:r>
      <w:r>
        <w:rPr>
          <w:lang w:val="zh_CN" w:bidi="zh_CN"/>
        </w:rPr>
        <w:t>2TI 4:13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μέμφομαι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μέμφομαι</w:t>
      </w:r>
    </w:p>
    <w:p>
      <w:pPr/>
      <w:r>
        <w:rPr>
          <w:lang w:val="zh_CN" w:bidi="zh_CN"/>
        </w:rPr>
      </w:r>
      <w:r>
        <w:rPr>
          <w:lang w:val="zh_CN" w:bidi="zh_CN"/>
        </w:rPr>
        <w:t>μέμφομαι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G3201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ἄμεμπτος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ἀμέμπτως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ἀμώμητος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ἄμωμος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μεμψίμοιρος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μομφή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μωμάομαι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μῶμος</w:t>
      </w:r>
    </w:p>
    <w:p>
      <w:pPr/>
      <w:r>
        <w:rPr>
          <w:lang w:val="zh_CN" w:bidi="zh_CN"/>
        </w:rPr>
      </w:r>
      <w:r>
        <w:rPr>
          <w:lang w:val="zh_CN" w:bidi="zh_CN"/>
        </w:rPr>
        <w:t>33.431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控告，谴责</w:t>
      </w:r>
    </w:p>
    <w:p>
      <w:pPr/>
      <w:r>
        <w:rPr>
          <w:lang w:val="zh_CN" w:bidi="zh_CN"/>
        </w:rPr>
      </w:r>
      <w:r>
        <w:rPr>
          <w:lang w:val="zh_CN" w:bidi="zh_CN"/>
        </w:rPr>
        <w:t>指责;责怪</w:t>
      </w:r>
      <w:r>
        <w:rPr>
          <w:lang w:val="zh_CN" w:bidi="zh_CN"/>
        </w:rPr>
        <w:t xml:space="preserve"> </w:t>
      </w:r>
      <w:r>
        <w:rPr>
          <w:lang w:val="zh_CN" w:bidi="zh_CN"/>
        </w:rPr>
        <w:t>指责某人,基于那人显然该受责备</w:t>
      </w:r>
    </w:p>
    <w:p>
      <w:pPr/>
      <w:r>
        <w:rPr>
          <w:lang w:val="zh_CN" w:bidi="zh_CN"/>
        </w:rPr>
      </w:r>
      <w:r>
        <w:rPr>
          <w:lang w:val="zh_CN" w:bidi="zh_CN"/>
        </w:rPr>
        <w:t>ROM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8:8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</w:t>
      </w:r>
      <w:r>
        <w:rPr>
          <w:lang w:val="zh_CN" w:bidi="zh_CN"/>
        </w:rPr>
        <w:t>ROM 9:19</w:t>
      </w:r>
      <w:r>
        <w:rPr>
          <w:lang w:val="zh_CN" w:bidi="zh_CN"/>
        </w:rPr>
        <w:t>（τί οὖν ἔτι μέμφεται；“那么，他为什么还指责人呢？”），我们无法确定这是直接沟通，还是仅仅陈述上帝对待有罪之人的态度。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μεμψίμοιρος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μεμψίμοιρος</w:t>
      </w:r>
    </w:p>
    <w:p>
      <w:pPr/>
      <w:r>
        <w:rPr>
          <w:lang w:val="zh_CN" w:bidi="zh_CN"/>
        </w:rPr>
      </w:r>
      <w:r>
        <w:rPr>
          <w:lang w:val="zh_CN" w:bidi="zh_CN"/>
        </w:rPr>
        <w:t>μεμψίμοιρος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G3202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μέμφομαι + μείρομαι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μοῖρα</w:t>
      </w:r>
    </w:p>
    <w:p>
      <w:pPr/>
      <w:r>
        <w:rPr>
          <w:lang w:val="zh_CN" w:bidi="zh_CN"/>
        </w:rPr>
      </w:r>
      <w:r>
        <w:rPr>
          <w:lang w:val="zh_CN" w:bidi="zh_CN"/>
        </w:rPr>
        <w:t>33.432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控告，谴责</w:t>
      </w:r>
    </w:p>
    <w:p>
      <w:pPr/>
      <w:r>
        <w:rPr>
          <w:lang w:val="zh_CN" w:bidi="zh_CN"/>
        </w:rPr>
      </w:r>
      <w:r>
        <w:rPr>
          <w:lang w:val="zh_CN" w:bidi="zh_CN"/>
        </w:rPr>
        <w:t>常常埋怨;挑剔</w:t>
      </w:r>
      <w:r>
        <w:rPr>
          <w:lang w:val="zh_CN" w:bidi="zh_CN"/>
        </w:rPr>
        <w:t xml:space="preserve"> </w:t>
      </w:r>
      <w:r>
        <w:rPr>
          <w:lang w:val="zh_CN" w:bidi="zh_CN"/>
        </w:rPr>
        <w:t>指常常挑剔、埋怨的倾向</w:t>
      </w:r>
    </w:p>
    <w:p>
      <w:pPr/>
      <w:r>
        <w:rPr>
          <w:lang w:val="zh_CN" w:bidi="zh_CN"/>
        </w:rPr>
      </w:r>
      <w:r>
        <w:rPr>
          <w:lang w:val="zh_CN" w:bidi="zh_CN"/>
        </w:rPr>
        <w:t>JUD 1:16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μέν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μέν</w:t>
      </w:r>
    </w:p>
    <w:p>
      <w:pPr/>
      <w:r>
        <w:rPr>
          <w:lang w:val="zh_CN" w:bidi="zh_CN"/>
        </w:rPr>
      </w:r>
      <w:r>
        <w:rPr>
          <w:lang w:val="zh_CN" w:bidi="zh_CN"/>
        </w:rPr>
        <w:t>μέν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＜连＞</w:t>
      </w:r>
    </w:p>
    <w:p>
      <w:pPr/>
      <w:r>
        <w:rPr>
          <w:lang w:val="zh_CN" w:bidi="zh_CN"/>
        </w:rPr>
      </w:r>
      <w:r>
        <w:rPr>
          <w:lang w:val="zh_CN" w:bidi="zh_CN"/>
        </w:rPr>
        <w:t>91.3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语段标记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转折的标记</w:t>
      </w:r>
    </w:p>
    <w:p>
      <w:pPr/>
      <w:r>
        <w:rPr>
          <w:lang w:val="zh_CN" w:bidi="zh_CN"/>
        </w:rPr>
      </w:r>
      <w:r>
        <w:rPr>
          <w:lang w:val="zh_CN" w:bidi="zh_CN"/>
        </w:rPr>
        <w:t>固然;的确;(但通常不翻译)</w:t>
      </w:r>
      <w:r>
        <w:rPr>
          <w:lang w:val="zh_CN" w:bidi="zh_CN"/>
        </w:rPr>
        <w:t xml:space="preserve"> </w:t>
      </w:r>
      <w:r>
        <w:rPr>
          <w:lang w:val="zh_CN" w:bidi="zh_CN"/>
        </w:rPr>
        <w:t>用于标记语段中的连接</w:t>
      </w:r>
    </w:p>
    <w:p>
      <w:pPr/>
      <w:r>
        <w:rPr>
          <w:lang w:val="zh_CN" w:bidi="zh_CN"/>
        </w:rPr>
      </w:r>
      <w:r>
        <w:rPr>
          <w:lang w:val="zh_CN" w:bidi="zh_CN"/>
        </w:rPr>
        <w:t>LUK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11:15</w:t>
      </w:r>
    </w:p>
    <w:p>
      <w:pPr/>
      <w:r>
        <w:rPr>
          <w:lang w:val="zh_CN" w:bidi="zh_CN"/>
        </w:rPr>
      </w:r>
      <w:r>
        <w:rPr>
          <w:lang w:val="zh_CN" w:bidi="zh_CN"/>
        </w:rPr>
        <w:t>91.6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语段标记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强调的标记</w:t>
      </w:r>
    </w:p>
    <w:p>
      <w:pPr/>
      <w:r>
        <w:rPr>
          <w:lang w:val="zh_CN" w:bidi="zh_CN"/>
        </w:rPr>
      </w:r>
      <w:r>
        <w:rPr>
          <w:lang w:val="zh_CN" w:bidi="zh_CN"/>
        </w:rPr>
        <w:t>那么;的确;(或通常不翻译,但可能反映在语序中)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表示相对较弱的强调</w:t>
      </w:r>
    </w:p>
    <w:p>
      <w:pPr/>
      <w:r>
        <w:rPr>
          <w:lang w:val="zh_CN" w:bidi="zh_CN"/>
        </w:rPr>
      </w:r>
      <w:r>
        <w:rPr>
          <w:lang w:val="zh_CN" w:bidi="zh_CN"/>
        </w:rPr>
        <w:t>MAT 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3:17</w:t>
      </w:r>
    </w:p>
    <w:p>
      <w:pPr/>
      <w:r>
        <w:rPr>
          <w:lang w:val="zh_CN" w:bidi="zh_CN"/>
        </w:rPr>
      </w:r>
      <w:r>
        <w:rPr>
          <w:lang w:val="zh_CN" w:bidi="zh_CN"/>
        </w:rPr>
        <w:t>89.104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添加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μέν ... δέ</w:t>
      </w:r>
    </w:p>
    <w:p>
      <w:pPr/>
      <w:r>
        <w:rPr>
          <w:lang w:val="zh_CN" w:bidi="zh_CN"/>
        </w:rPr>
      </w:r>
      <w:r>
        <w:rPr>
          <w:lang w:val="zh_CN" w:bidi="zh_CN"/>
        </w:rPr>
        <w:t>一些......另一些;首先......其次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表示两个或多个项目,这些项目具有附加相关和主题平行的特点</w:t>
      </w:r>
    </w:p>
    <w:p>
      <w:pPr/>
      <w:r>
        <w:rPr>
          <w:lang w:val="zh_CN" w:bidi="zh_CN"/>
        </w:rPr>
      </w:r>
      <w:r>
        <w:rPr>
          <w:lang w:val="zh_CN" w:bidi="zh_CN"/>
        </w:rPr>
        <w:t>MAT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1:22</w:t>
      </w:r>
    </w:p>
    <w:p>
      <w:pPr/>
      <w:r>
        <w:rPr>
          <w:lang w:val="zh_CN" w:bidi="zh_CN"/>
        </w:rPr>
      </w:r>
      <w:r>
        <w:rPr>
          <w:lang w:val="zh_CN" w:bidi="zh_CN"/>
        </w:rPr>
        <w:t>89.136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对比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μέν ... δέ</w:t>
      </w:r>
    </w:p>
    <w:p>
      <w:pPr/>
      <w:r>
        <w:rPr>
          <w:lang w:val="zh_CN" w:bidi="zh_CN"/>
        </w:rPr>
      </w:r>
      <w:r>
        <w:rPr>
          <w:lang w:val="zh_CN" w:bidi="zh_CN"/>
        </w:rPr>
        <w:t>一方面......但另一方面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表示一组互相对比的项目</w:t>
      </w:r>
    </w:p>
    <w:p>
      <w:pPr/>
      <w:r>
        <w:rPr>
          <w:lang w:val="zh_CN" w:bidi="zh_CN"/>
        </w:rPr>
      </w:r>
      <w:r>
        <w:rPr>
          <w:lang w:val="zh_CN" w:bidi="zh_CN"/>
        </w:rPr>
        <w:t>MAT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4:6</w:t>
      </w:r>
    </w:p>
    <w:p>
      <w:pPr/>
      <w:r>
        <w:rPr>
          <w:lang w:val="zh_CN" w:bidi="zh_CN"/>
        </w:rPr>
      </w:r>
      <w:r>
        <w:rPr>
          <w:lang w:val="zh_CN" w:bidi="zh_CN"/>
        </w:rPr>
        <w:t>89.136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对比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μέν ... ἀλλά</w:t>
      </w:r>
    </w:p>
    <w:p>
      <w:pPr/>
      <w:r>
        <w:rPr>
          <w:lang w:val="zh_CN" w:bidi="zh_CN"/>
        </w:rPr>
      </w:r>
      <w:r>
        <w:rPr>
          <w:lang w:val="zh_CN" w:bidi="zh_CN"/>
        </w:rPr>
        <w:t>一方面......但另一方面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表示一组互相对比的项目</w:t>
      </w:r>
    </w:p>
    <w:p>
      <w:pPr/>
      <w:r>
        <w:rPr>
          <w:lang w:val="zh_CN" w:bidi="zh_CN"/>
        </w:rPr>
      </w:r>
      <w:r>
        <w:rPr>
          <w:lang w:val="zh_CN" w:bidi="zh_CN"/>
        </w:rPr>
        <w:t>ROM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14:17</w:t>
      </w:r>
    </w:p>
    <w:p>
      <w:pPr/>
      <w:r>
        <w:rPr>
          <w:lang w:val="zh_CN" w:bidi="zh_CN"/>
        </w:rPr>
      </w:r>
      <w:r>
        <w:rPr>
          <w:lang w:val="zh_CN" w:bidi="zh_CN"/>
        </w:rPr>
        <w:t>89.136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对比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μέν ... πλήν</w:t>
      </w:r>
    </w:p>
    <w:p>
      <w:pPr/>
      <w:r>
        <w:rPr>
          <w:lang w:val="zh_CN" w:bidi="zh_CN"/>
        </w:rPr>
      </w:r>
      <w:r>
        <w:rPr>
          <w:lang w:val="zh_CN" w:bidi="zh_CN"/>
        </w:rPr>
        <w:t>一方面......但另一方面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表示一组互相对比的项目</w:t>
      </w:r>
    </w:p>
    <w:p>
      <w:pPr/>
      <w:r>
        <w:rPr>
          <w:lang w:val="zh_CN" w:bidi="zh_CN"/>
        </w:rPr>
      </w:r>
      <w:r>
        <w:rPr>
          <w:lang w:val="zh_CN" w:bidi="zh_CN"/>
        </w:rPr>
        <w:t>LUK 22:22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Μεννά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Μεννά</w:t>
      </w:r>
    </w:p>
    <w:p>
      <w:pPr/>
      <w:r>
        <w:rPr>
          <w:lang w:val="zh_CN" w:bidi="zh_CN"/>
        </w:rPr>
      </w:r>
      <w:r>
        <w:rPr>
          <w:lang w:val="zh_CN" w:bidi="zh_CN"/>
        </w:rPr>
        <w:t>Μεννά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G3104a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93.262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买南;《思》门纳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耶稣家谱中的一员,是玛达他的儿子,米利亚的父亲</w:t>
      </w:r>
    </w:p>
    <w:p>
      <w:pPr/>
      <w:r>
        <w:rPr>
          <w:lang w:val="zh_CN" w:bidi="zh_CN"/>
        </w:rPr>
      </w:r>
      <w:r>
        <w:rPr>
          <w:lang w:val="zh_CN" w:bidi="zh_CN"/>
        </w:rPr>
        <w:t>LUK 3:31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μενοῦν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μενοῦν</w:t>
      </w:r>
    </w:p>
    <w:p>
      <w:pPr/>
      <w:r>
        <w:rPr>
          <w:lang w:val="zh_CN" w:bidi="zh_CN"/>
        </w:rPr>
      </w:r>
      <w:r>
        <w:rPr>
          <w:lang w:val="zh_CN" w:bidi="zh_CN"/>
        </w:rPr>
        <w:t>μενοῦν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＜虚＞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μέν + οῦν + γέ</w:t>
      </w:r>
    </w:p>
    <w:p>
      <w:pPr/>
      <w:r>
        <w:rPr>
          <w:lang w:val="zh_CN" w:bidi="zh_CN"/>
        </w:rPr>
      </w:r>
      <w:r>
        <w:rPr>
          <w:lang w:val="zh_CN" w:bidi="zh_CN"/>
        </w:rPr>
        <w:t>89.128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对比</w:t>
      </w:r>
    </w:p>
    <w:p>
      <w:pPr/>
      <w:r>
        <w:rPr>
          <w:lang w:val="zh_CN" w:bidi="zh_CN"/>
        </w:rPr>
      </w:r>
      <w:r>
        <w:rPr>
          <w:lang w:val="zh_CN" w:bidi="zh_CN"/>
        </w:rPr>
        <w:t>但是;相反;另一方面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表示对比,语气相对强烈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μενοῦν 在 </w:t>
      </w:r>
      <w:r>
        <w:rPr>
          <w:lang w:val="zh_CN" w:bidi="zh_CN"/>
        </w:rPr>
        <w:t>LUK 11:28</w:t>
      </w:r>
      <w:r>
        <w:rPr>
          <w:lang w:val="zh_CN" w:bidi="zh_CN"/>
        </w:rPr>
        <w:t xml:space="preserve"> 中的其他解释,见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89.50</w:t>
        </w:r>
      </w:hyperlink>
      <w:r>
        <w:rPr>
          <w:lang w:val="zh_CN" w:bidi="zh_CN"/>
        </w:rPr>
        <w:t xml:space="preserve"> 和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91.8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LUK 11:28</w:t>
      </w:r>
    </w:p>
    <w:p>
      <w:pPr/>
      <w:r>
        <w:rPr>
          <w:lang w:val="zh_CN" w:bidi="zh_CN"/>
        </w:rPr>
      </w:r>
      <w:r>
        <w:rPr>
          <w:lang w:val="zh_CN" w:bidi="zh_CN"/>
        </w:rPr>
        <w:t>89.50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结果</w:t>
      </w:r>
    </w:p>
    <w:p>
      <w:pPr/>
      <w:r>
        <w:rPr>
          <w:lang w:val="zh_CN" w:bidi="zh_CN"/>
        </w:rPr>
      </w:r>
      <w:r>
        <w:rPr>
          <w:lang w:val="zh_CN" w:bidi="zh_CN"/>
        </w:rPr>
        <w:t>因此;因而;结果是;据此;那么;那样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表示结果,通常暗示一个逻辑推理过程的结论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</w:t>
      </w:r>
      <w:r>
        <w:rPr>
          <w:lang w:val="zh_CN" w:bidi="zh_CN"/>
        </w:rPr>
        <w:t>μενοῦν</w:t>
      </w:r>
      <w:r>
        <w:rPr>
          <w:lang w:val="zh_CN" w:bidi="zh_CN"/>
        </w:rPr>
        <w:t xml:space="preserve"> 在 </w:t>
      </w:r>
      <w:r>
        <w:rPr>
          <w:lang w:val="zh_CN" w:bidi="zh_CN"/>
        </w:rPr>
        <w:t>LUK 11:28</w:t>
      </w:r>
      <w:r>
        <w:rPr>
          <w:lang w:val="zh_CN" w:bidi="zh_CN"/>
        </w:rPr>
        <w:t xml:space="preserve"> 中的其他解释,见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89.128</w:t>
        </w:r>
      </w:hyperlink>
      <w:r>
        <w:rPr>
          <w:lang w:val="zh_CN" w:bidi="zh_CN"/>
        </w:rPr>
        <w:t xml:space="preserve"> 和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91.8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LUK 11:28</w:t>
      </w:r>
    </w:p>
    <w:p>
      <w:pPr/>
      <w:r>
        <w:rPr>
          <w:lang w:val="zh_CN" w:bidi="zh_CN"/>
        </w:rPr>
      </w:r>
      <w:r>
        <w:rPr>
          <w:lang w:val="zh_CN" w:bidi="zh_CN"/>
        </w:rPr>
        <w:t>91.8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语段标记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强调的标记</w:t>
      </w:r>
    </w:p>
    <w:p>
      <w:pPr/>
      <w:r>
        <w:rPr>
          <w:lang w:val="zh_CN" w:bidi="zh_CN"/>
        </w:rPr>
      </w:r>
      <w:r>
        <w:rPr>
          <w:lang w:val="zh_CN" w:bidi="zh_CN"/>
        </w:rPr>
        <w:t>当然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表示相当的强调(与 </w:t>
      </w:r>
      <w:r>
        <w:rPr>
          <w:lang w:val="zh_CN" w:bidi="zh_CN"/>
        </w:rPr>
        <w:t>δήπου</w:t>
      </w:r>
      <w:r>
        <w:rPr>
          <w:lang w:val="zh_CN" w:bidi="zh_CN"/>
        </w:rPr>
        <w:t xml:space="preserve">[b]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91.7</w:t>
        </w:r>
      </w:hyperlink>
      <w:r>
        <w:rPr>
          <w:lang w:val="zh_CN" w:bidi="zh_CN"/>
        </w:rPr>
        <w:t xml:space="preserve"> 相比)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</w:t>
      </w:r>
      <w:r>
        <w:rPr>
          <w:lang w:val="zh_CN" w:bidi="zh_CN"/>
        </w:rPr>
        <w:t>μενοῦν</w:t>
      </w:r>
      <w:r>
        <w:rPr>
          <w:lang w:val="zh_CN" w:bidi="zh_CN"/>
        </w:rPr>
        <w:t xml:space="preserve"> 在 </w:t>
      </w:r>
      <w:r>
        <w:rPr>
          <w:lang w:val="zh_CN" w:bidi="zh_CN"/>
        </w:rPr>
        <w:t>LUK 11:28</w:t>
      </w:r>
      <w:r>
        <w:rPr>
          <w:lang w:val="zh_CN" w:bidi="zh_CN"/>
        </w:rPr>
        <w:t xml:space="preserve"> 中的其他解释,见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89.50</w:t>
        </w:r>
      </w:hyperlink>
      <w:r>
        <w:rPr>
          <w:lang w:val="zh_CN" w:bidi="zh_CN"/>
        </w:rPr>
        <w:t xml:space="preserve"> 和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89.128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LUK 11:28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μενοῦνγε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μενοῦνγε</w:t>
      </w:r>
    </w:p>
    <w:p>
      <w:pPr/>
      <w:r>
        <w:rPr>
          <w:lang w:val="zh_CN" w:bidi="zh_CN"/>
        </w:rPr>
      </w:r>
      <w:r>
        <w:rPr>
          <w:lang w:val="zh_CN" w:bidi="zh_CN"/>
        </w:rPr>
        <w:t>μενοῦνγε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G3304a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＜虚＞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μέν + οῦν + γέ</w:t>
      </w:r>
    </w:p>
    <w:p>
      <w:pPr/>
      <w:r>
        <w:rPr>
          <w:lang w:val="zh_CN" w:bidi="zh_CN"/>
        </w:rPr>
      </w:r>
      <w:r>
        <w:rPr>
          <w:lang w:val="zh_CN" w:bidi="zh_CN"/>
        </w:rPr>
        <w:t>89.128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对比</w:t>
      </w:r>
    </w:p>
    <w:p>
      <w:pPr/>
      <w:r>
        <w:rPr>
          <w:lang w:val="zh_CN" w:bidi="zh_CN"/>
        </w:rPr>
      </w:r>
      <w:r>
        <w:rPr>
          <w:lang w:val="zh_CN" w:bidi="zh_CN"/>
        </w:rPr>
        <w:t>但是;相反;另一方面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表示对比,语气相对强烈</w:t>
      </w:r>
    </w:p>
    <w:p>
      <w:pPr/>
      <w:r>
        <w:rPr>
          <w:lang w:val="zh_CN" w:bidi="zh_CN"/>
        </w:rPr>
      </w:r>
      <w:r>
        <w:rPr>
          <w:lang w:val="zh_CN" w:bidi="zh_CN"/>
        </w:rPr>
        <w:t>ROM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μέντοι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μέντοι</w:t>
      </w:r>
    </w:p>
    <w:p>
      <w:pPr/>
      <w:r>
        <w:rPr>
          <w:lang w:val="zh_CN" w:bidi="zh_CN"/>
        </w:rPr>
      </w:r>
      <w:r>
        <w:rPr>
          <w:lang w:val="zh_CN" w:bidi="zh_CN"/>
        </w:rPr>
        <w:t>μέντοι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＜连＞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μέν + -τοι</w:t>
      </w:r>
    </w:p>
    <w:p>
      <w:pPr/>
      <w:r>
        <w:rPr>
          <w:lang w:val="zh_CN" w:bidi="zh_CN"/>
        </w:rPr>
      </w:r>
      <w:r>
        <w:rPr>
          <w:lang w:val="zh_CN" w:bidi="zh_CN"/>
        </w:rPr>
        <w:t>89.130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对比</w:t>
      </w:r>
    </w:p>
    <w:p>
      <w:pPr/>
      <w:r>
        <w:rPr>
          <w:lang w:val="zh_CN" w:bidi="zh_CN"/>
        </w:rPr>
      </w:r>
      <w:r>
        <w:rPr>
          <w:lang w:val="zh_CN" w:bidi="zh_CN"/>
        </w:rPr>
        <w:t>但是;虽然如此;除了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表示对比,暗示某事是有效的,不论其他因素如何</w:t>
      </w:r>
    </w:p>
    <w:p>
      <w:pPr/>
      <w:r>
        <w:rPr>
          <w:lang w:val="zh_CN" w:bidi="zh_CN"/>
        </w:rPr>
      </w:r>
      <w:r>
        <w:rPr>
          <w:lang w:val="zh_CN" w:bidi="zh_CN"/>
        </w:rPr>
        <w:t>JHN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1:8</w:t>
      </w:r>
    </w:p>
    <w:p>
      <w:pPr/>
      <w:r>
        <w:rPr>
          <w:lang w:val="zh_CN" w:bidi="zh_CN"/>
        </w:rPr>
      </w:r>
      <w:r>
        <w:rPr>
          <w:lang w:val="zh_CN" w:bidi="zh_CN"/>
        </w:rPr>
        <w:t>89.136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对比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μέντοι ... δέ</w:t>
      </w:r>
    </w:p>
    <w:p>
      <w:pPr/>
      <w:r>
        <w:rPr>
          <w:lang w:val="zh_CN" w:bidi="zh_CN"/>
        </w:rPr>
      </w:r>
      <w:r>
        <w:rPr>
          <w:lang w:val="zh_CN" w:bidi="zh_CN"/>
        </w:rPr>
        <w:t>一方面......但另一方面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表示一组互相对比的项目</w:t>
      </w:r>
    </w:p>
    <w:p>
      <w:pPr/>
      <w:r>
        <w:rPr>
          <w:lang w:val="zh_CN" w:bidi="zh_CN"/>
        </w:rPr>
      </w:r>
      <w:r>
        <w:rPr>
          <w:lang w:val="zh_CN" w:bidi="zh_CN"/>
        </w:rPr>
        <w:t>JAS 2:8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μένω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μένω</w:t>
      </w:r>
    </w:p>
    <w:p>
      <w:pPr/>
      <w:r>
        <w:rPr>
          <w:lang w:val="zh_CN" w:bidi="zh_CN"/>
        </w:rPr>
      </w:r>
      <w:r>
        <w:rPr>
          <w:lang w:val="zh_CN" w:bidi="zh_CN"/>
        </w:rPr>
        <w:t>μένω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ἔμεινα · &lt;命&gt; μέινον · &lt;不定&gt; μεῖναι · &lt;过完&gt;&lt;3复&gt; μεμενήκεισαν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ἀναμένω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διαμένω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ἐμμένω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ἐπιμένω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καταμένω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παραμένω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περιμένω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προσμένω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ὑπομένω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ὑπομονή</w:t>
      </w:r>
    </w:p>
    <w:p>
      <w:pPr/>
      <w:r>
        <w:rPr>
          <w:lang w:val="zh_CN" w:bidi="zh_CN"/>
        </w:rPr>
      </w:r>
      <w:r>
        <w:rPr>
          <w:lang w:val="zh_CN" w:bidi="zh_CN"/>
        </w:rPr>
        <w:t>85.55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在空间存在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留下，停留</w:t>
      </w:r>
    </w:p>
    <w:p>
      <w:pPr/>
      <w:r>
        <w:rPr>
          <w:lang w:val="zh_CN" w:bidi="zh_CN"/>
        </w:rPr>
      </w:r>
      <w:r>
        <w:rPr>
          <w:lang w:val="zh_CN" w:bidi="zh_CN"/>
        </w:rPr>
        <w:t>留在;待在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待在同一个地方一段时间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17:10</w:t>
      </w:r>
    </w:p>
    <w:p>
      <w:pPr/>
      <w:r>
        <w:rPr>
          <w:lang w:val="zh_CN" w:bidi="zh_CN"/>
        </w:rPr>
      </w:r>
      <w:r>
        <w:rPr>
          <w:lang w:val="zh_CN" w:bidi="zh_CN"/>
        </w:rPr>
        <w:t>85.60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在空间存在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留下，停留</w:t>
      </w:r>
    </w:p>
    <w:p>
      <w:pPr/>
      <w:r>
        <w:rPr>
          <w:lang w:val="zh_CN" w:bidi="zh_CN"/>
        </w:rPr>
      </w:r>
      <w:r>
        <w:rPr>
          <w:lang w:val="zh_CN" w:bidi="zh_CN"/>
        </w:rPr>
        <w:t>等待;等候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保持在某个地方和/或状态,期待未来的事件 </w:t>
      </w:r>
      <w:r>
        <w:rPr>
          <w:vertAlign w:val="superscript"/>
          <w:lang w:val="zh_CN" w:bidi="zh_CN"/>
        </w:rPr>
        <w:t>2</w:t>
      </w:r>
    </w:p>
    <w:p>
      <w:pPr/>
      <w:r>
        <w:rPr>
          <w:lang w:val="zh_CN" w:bidi="zh_CN"/>
        </w:rPr>
      </w:r>
      <w:r>
        <w:rPr>
          <w:lang w:val="zh_CN" w:bidi="zh_CN"/>
        </w:rPr>
        <w:t>ACT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20:23</w:t>
      </w:r>
    </w:p>
    <w:p>
      <w:pPr/>
      <w:r>
        <w:rPr>
          <w:lang w:val="zh_CN" w:bidi="zh_CN"/>
        </w:rPr>
      </w:r>
      <w:r>
        <w:rPr>
          <w:lang w:val="zh_CN" w:bidi="zh_CN"/>
        </w:rPr>
        <w:t>13.89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存在</w:t>
      </w:r>
    </w:p>
    <w:p>
      <w:pPr/>
      <w:r>
        <w:rPr>
          <w:lang w:val="zh_CN" w:bidi="zh_CN"/>
        </w:rPr>
      </w:r>
      <w:r>
        <w:rPr>
          <w:lang w:val="zh_CN" w:bidi="zh_CN"/>
        </w:rPr>
        <w:t>继续;继续存在;仍然存在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继续存在 </w:t>
      </w:r>
      <w:r>
        <w:rPr>
          <w:vertAlign w:val="superscript"/>
          <w:lang w:val="zh_CN" w:bidi="zh_CN"/>
        </w:rPr>
        <w:t>3</w:t>
      </w:r>
    </w:p>
    <w:p>
      <w:pPr/>
      <w:r>
        <w:rPr>
          <w:lang w:val="zh_CN" w:bidi="zh_CN"/>
        </w:rPr>
      </w:r>
      <w:r>
        <w:rPr>
          <w:lang w:val="zh_CN" w:bidi="zh_CN"/>
        </w:rPr>
        <w:t>MAT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3:17</w:t>
      </w:r>
    </w:p>
    <w:p>
      <w:pPr/>
      <w:r>
        <w:rPr>
          <w:lang w:val="zh_CN" w:bidi="zh_CN"/>
        </w:rPr>
      </w:r>
      <w:r>
        <w:rPr>
          <w:lang w:val="zh_CN" w:bidi="zh_CN"/>
        </w:rPr>
        <w:t>68.11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继续</w:t>
      </w:r>
    </w:p>
    <w:p>
      <w:pPr/>
      <w:r>
        <w:rPr>
          <w:lang w:val="zh_CN" w:bidi="zh_CN"/>
        </w:rPr>
      </w:r>
      <w:r>
        <w:rPr>
          <w:lang w:val="zh_CN" w:bidi="zh_CN"/>
        </w:rPr>
        <w:t>继续;保持;留在;不住地</w:t>
      </w:r>
      <w:r>
        <w:rPr>
          <w:lang w:val="zh_CN" w:bidi="zh_CN"/>
        </w:rPr>
        <w:t xml:space="preserve"> </w:t>
      </w:r>
      <w:r>
        <w:rPr>
          <w:lang w:val="zh_CN" w:bidi="zh_CN"/>
        </w:rPr>
        <w:t>继续进行某个活动或处于某种状态中</w:t>
      </w:r>
    </w:p>
    <w:p>
      <w:pPr/>
      <w:r>
        <w:rPr>
          <w:lang w:val="zh_CN" w:bidi="zh_CN"/>
        </w:rPr>
      </w:r>
      <w:r>
        <w:rPr>
          <w:lang w:val="zh_CN" w:bidi="zh_CN"/>
        </w:rPr>
        <w:t>JHN 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1:9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这组词汇的意思可能有些细微的区别，但是无法根据现有的上下文来确定这些区别，特别是因为有其他表达空间的用语而前缀显得冗余。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这组词汇的意思可能有些细微的区别。含有词干μεν-的词汇可能更加偏重于位置，而含有词干δεχ-的词汇可能更加偏重于期待，但这种区别并没有一致的模式。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διαμένω[c]的语气可能比μένω[c]更为强烈。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μερίζω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μερίζω</w:t>
      </w:r>
    </w:p>
    <w:p>
      <w:pPr/>
      <w:r>
        <w:rPr>
          <w:lang w:val="zh_CN" w:bidi="zh_CN"/>
        </w:rPr>
      </w:r>
      <w:r>
        <w:rPr>
          <w:lang w:val="zh_CN" w:bidi="zh_CN"/>
        </w:rPr>
        <w:t>μερίζω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διαμερίζω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διαμερισμός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μερίς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μερισμός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μεριστής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μέρος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πολυμερῶς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συμμερίζομαι</w:t>
      </w:r>
    </w:p>
    <w:p>
      <w:pPr/>
      <w:r>
        <w:rPr>
          <w:lang w:val="zh_CN" w:bidi="zh_CN"/>
        </w:rPr>
      </w:r>
      <w:r>
        <w:rPr>
          <w:lang w:val="zh_CN" w:bidi="zh_CN"/>
        </w:rPr>
        <w:t>63.23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整体，联合，部分，分开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分开</w:t>
      </w:r>
    </w:p>
    <w:p>
      <w:pPr/>
      <w:r>
        <w:rPr>
          <w:lang w:val="zh_CN" w:bidi="zh_CN"/>
        </w:rPr>
      </w:r>
      <w:r>
        <w:rPr>
          <w:lang w:val="zh_CN" w:bidi="zh_CN"/>
        </w:rPr>
        <w:t>分开;分散;分割;散开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分成单独的部分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7:34</w:t>
      </w:r>
    </w:p>
    <w:p>
      <w:pPr/>
      <w:r>
        <w:rPr>
          <w:lang w:val="zh_CN" w:bidi="zh_CN"/>
        </w:rPr>
      </w:r>
      <w:r>
        <w:rPr>
          <w:lang w:val="zh_CN" w:bidi="zh_CN"/>
        </w:rPr>
        <w:t>57.89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分发;轮流给每个人;分配</w:t>
      </w:r>
      <w:r>
        <w:rPr>
          <w:lang w:val="zh_CN" w:bidi="zh_CN"/>
        </w:rPr>
        <w:t xml:space="preserve"> </w:t>
      </w:r>
      <w:r>
        <w:rPr>
          <w:lang w:val="zh_CN" w:bidi="zh_CN"/>
        </w:rPr>
        <w:t>把物品分发给一个接一个的人</w:t>
      </w:r>
    </w:p>
    <w:p>
      <w:pPr/>
      <w:r>
        <w:rPr>
          <w:lang w:val="zh_CN" w:bidi="zh_CN"/>
        </w:rPr>
      </w:r>
      <w:r>
        <w:rPr>
          <w:lang w:val="zh_CN" w:bidi="zh_CN"/>
        </w:rPr>
        <w:t>MRK 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12:3</w:t>
      </w:r>
    </w:p>
    <w:p>
      <w:pPr/>
      <w:r>
        <w:rPr>
          <w:lang w:val="zh_CN" w:bidi="zh_CN"/>
        </w:rPr>
      </w:r>
      <w:r>
        <w:rPr>
          <w:lang w:val="zh_CN" w:bidi="zh_CN"/>
        </w:rPr>
        <w:t>57.90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给;给予一部分</w:t>
      </w:r>
      <w:r>
        <w:rPr>
          <w:lang w:val="zh_CN" w:bidi="zh_CN"/>
        </w:rPr>
        <w:t xml:space="preserve"> </w:t>
      </w:r>
      <w:r>
        <w:rPr>
          <w:lang w:val="zh_CN" w:bidi="zh_CN"/>
        </w:rPr>
        <w:t>把某物的一部分给某人</w:t>
      </w:r>
    </w:p>
    <w:p>
      <w:pPr/>
      <w:r>
        <w:rPr>
          <w:lang w:val="zh_CN" w:bidi="zh_CN"/>
        </w:rPr>
      </w:r>
      <w:r>
        <w:rPr>
          <w:lang w:val="zh_CN" w:bidi="zh_CN"/>
        </w:rPr>
        <w:t>HEB 7:2</w:t>
      </w:r>
    </w:p>
    <w:p>
      <w:pPr/>
      <w:r>
        <w:rPr>
          <w:lang w:val="zh_CN" w:bidi="zh_CN"/>
        </w:rPr>
      </w:r>
      <w:r>
        <w:rPr>
          <w:lang w:val="zh_CN" w:bidi="zh_CN"/>
        </w:rPr>
        <w:t>37.100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任命，分配职能</w:t>
      </w:r>
    </w:p>
    <w:p>
      <w:pPr/>
      <w:r>
        <w:rPr>
          <w:lang w:val="zh_CN" w:bidi="zh_CN"/>
        </w:rPr>
      </w:r>
      <w:r>
        <w:rPr>
          <w:lang w:val="zh_CN" w:bidi="zh_CN"/>
        </w:rPr>
        <w:t>分配特定的责任;给予特定的任务;指派特定的部分给......</w:t>
      </w:r>
      <w:r>
        <w:rPr>
          <w:lang w:val="zh_CN" w:bidi="zh_CN"/>
        </w:rPr>
        <w:t xml:space="preserve"> </w:t>
      </w:r>
      <w:r>
        <w:rPr>
          <w:lang w:val="zh_CN" w:bidi="zh_CN"/>
        </w:rPr>
        <w:t>分配一项职能或责任的特定部分或方面</w:t>
      </w:r>
    </w:p>
    <w:p>
      <w:pPr/>
      <w:r>
        <w:rPr>
          <w:lang w:val="zh_CN" w:bidi="zh_CN"/>
        </w:rPr>
      </w:r>
      <w:r>
        <w:rPr>
          <w:lang w:val="zh_CN" w:bidi="zh_CN"/>
        </w:rPr>
        <w:t>1CO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10:13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διαμερίζω[c]的意思可能与μερίζω[a]不同，语气更为强烈，但是无法根据现有的上下文来确定这一点。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μέριμνα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μέριμνα</w:t>
      </w:r>
    </w:p>
    <w:p>
      <w:pPr/>
      <w:r>
        <w:rPr>
          <w:lang w:val="zh_CN" w:bidi="zh_CN"/>
        </w:rPr>
      </w:r>
      <w:r>
        <w:rPr>
          <w:lang w:val="zh_CN" w:bidi="zh_CN"/>
        </w:rPr>
        <w:t>μέριμνα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μεριμνάω</w:t>
      </w:r>
    </w:p>
    <w:p>
      <w:pPr/>
      <w:r>
        <w:rPr>
          <w:lang w:val="zh_CN" w:bidi="zh_CN"/>
        </w:rPr>
      </w:r>
      <w:r>
        <w:rPr>
          <w:lang w:val="zh_CN" w:bidi="zh_CN"/>
        </w:rPr>
        <w:t>25.224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担忧，忧虑，忧伤，平静</w:t>
      </w:r>
    </w:p>
    <w:p>
      <w:pPr/>
      <w:r>
        <w:rPr>
          <w:lang w:val="zh_CN" w:bidi="zh_CN"/>
        </w:rPr>
      </w:r>
      <w:r>
        <w:rPr>
          <w:lang w:val="zh_CN" w:bidi="zh_CN"/>
        </w:rPr>
        <w:t>忧虑;挂虑;挂心;担忧;思虑</w:t>
      </w:r>
      <w:r>
        <w:rPr>
          <w:lang w:val="zh_CN" w:bidi="zh_CN"/>
        </w:rPr>
        <w:t xml:space="preserve"> </w:t>
      </w:r>
      <w:r>
        <w:rPr>
          <w:lang w:val="zh_CN" w:bidi="zh_CN"/>
        </w:rPr>
        <w:t>考虑到可能出现的危险或不幸而感到忧虑或苦恼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μέριμνα 在 </w:t>
      </w:r>
      <w:r>
        <w:rPr>
          <w:lang w:val="zh_CN" w:bidi="zh_CN"/>
        </w:rPr>
        <w:t>1PE 5:7</w:t>
      </w:r>
      <w:r>
        <w:rPr>
          <w:lang w:val="zh_CN" w:bidi="zh_CN"/>
        </w:rPr>
        <w:t xml:space="preserve"> 中作为习语的一部分 ,见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25.250</w:t>
        </w:r>
      </w:hyperlink>
      <w:r>
        <w:rPr>
          <w:lang w:val="zh_CN" w:bidi="zh_CN"/>
        </w:rPr>
        <w:t>。</w:t>
        <w:br/>
      </w:r>
      <w:r>
        <w:rPr>
          <w:lang w:val="zh_CN" w:bidi="zh_CN"/>
        </w:rPr>
        <w:t>μέριμνα 这个希腊词可能指不必要的担忧或合理的关切。有些语言会用习语来表达“担忧”,比如:“被自己的头脑杀死”,或“因思考而感到痛苦”。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5:7</w:t>
      </w:r>
    </w:p>
    <w:p>
      <w:pPr/>
      <w:r>
        <w:rPr>
          <w:lang w:val="zh_CN" w:bidi="zh_CN"/>
        </w:rPr>
      </w:r>
      <w:r>
        <w:rPr>
          <w:lang w:val="zh_CN" w:bidi="zh_CN"/>
        </w:rPr>
        <w:t>25.250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担忧，忧虑，忧伤，平静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τὴν μέριμναν ἐπιρίπτω ἐπί</w:t>
      </w:r>
    </w:p>
    <w:p>
      <w:pPr/>
      <w:r>
        <w:rPr>
          <w:lang w:val="zh_CN" w:bidi="zh_CN"/>
        </w:rPr>
      </w:r>
      <w:r>
        <w:rPr>
          <w:lang w:val="zh_CN" w:bidi="zh_CN"/>
        </w:rPr>
        <w:t>把自己的忧虑交给;把烦恼留给;将忧虑卸给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(习语,直译:把忧虑抛给)停止忧虑并信靠某人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关于这个表达在 </w:t>
      </w:r>
      <w:r>
        <w:rPr>
          <w:lang w:val="zh_CN" w:bidi="zh_CN"/>
        </w:rPr>
        <w:t>1PE 5:7</w:t>
      </w:r>
      <w:r>
        <w:rPr>
          <w:lang w:val="zh_CN" w:bidi="zh_CN"/>
        </w:rPr>
        <w:t xml:space="preserve"> 中的另一种解释,即仅以 ἐπιρίπτω ἐπί 为习语,见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90.18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1PE 5:7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</w:t>
      </w:r>
      <w:r>
        <w:rPr>
          <w:lang w:val="zh_CN" w:bidi="zh_CN"/>
        </w:rPr>
        <w:t>1PE 5:7</w:t>
      </w:r>
      <w:r>
        <w:rPr>
          <w:lang w:val="zh_CN" w:bidi="zh_CN"/>
        </w:rPr>
        <w:t>，μέριμνα可以理解为一个人所担心的事情的背景。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μεριμνάω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μεριμνάω</w:t>
      </w:r>
    </w:p>
    <w:p>
      <w:pPr/>
      <w:r>
        <w:rPr>
          <w:lang w:val="zh_CN" w:bidi="zh_CN"/>
        </w:rPr>
      </w:r>
      <w:r>
        <w:rPr>
          <w:lang w:val="zh_CN" w:bidi="zh_CN"/>
        </w:rPr>
        <w:t>μεριμνάω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ἀμέριμνος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μέριμνα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προμεριμνάω</w:t>
      </w:r>
    </w:p>
    <w:p>
      <w:pPr/>
      <w:r>
        <w:rPr>
          <w:lang w:val="zh_CN" w:bidi="zh_CN"/>
        </w:rPr>
      </w:r>
      <w:r>
        <w:rPr>
          <w:lang w:val="zh_CN" w:bidi="zh_CN"/>
        </w:rPr>
        <w:t>25.225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担忧，忧虑，忧伤，平静</w:t>
      </w:r>
    </w:p>
    <w:p>
      <w:pPr/>
      <w:r>
        <w:rPr>
          <w:lang w:val="zh_CN" w:bidi="zh_CN"/>
        </w:rPr>
      </w:r>
      <w:r>
        <w:rPr>
          <w:lang w:val="zh_CN" w:bidi="zh_CN"/>
        </w:rPr>
        <w:t>忧虑;担心;思虑;挂虑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μέριμνα</w:t>
      </w:r>
      <w:r>
        <w:rPr>
          <w:lang w:val="zh_CN" w:bidi="zh_CN"/>
        </w:rPr>
        <w:t>“忧虑”</w:t>
      </w:r>
      <w:hyperlink r:id="rId61">
        <w:r>
          <w:rPr>
            <w:lang w:val="zh_CN" w:bidi="zh_CN"/>
          </w:rPr>
          <w:rPr>
            <w:color w:val="0000EE"/>
            <w:u w:val="single"/>
          </w:rPr>
          <w:t>25.224</w:t>
        </w:r>
      </w:hyperlink>
      <w:r>
        <w:rPr>
          <w:lang w:val="zh_CN" w:bidi="zh_CN"/>
        </w:rPr>
        <w:t xml:space="preserve"> 的衍生词)急切的担忧,基于对可能出现的危险或不幸而感到忧惧</w:t>
      </w:r>
    </w:p>
    <w:p>
      <w:pPr/>
      <w:r>
        <w:rPr>
          <w:lang w:val="zh_CN" w:bidi="zh_CN"/>
        </w:rPr>
      </w:r>
      <w:r>
        <w:rPr>
          <w:lang w:val="zh_CN" w:bidi="zh_CN"/>
        </w:rPr>
        <w:t>MAT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μερίς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μερίς</w:t>
      </w:r>
    </w:p>
    <w:p>
      <w:pPr/>
      <w:r>
        <w:rPr>
          <w:lang w:val="zh_CN" w:bidi="zh_CN"/>
        </w:rPr>
      </w:r>
      <w:r>
        <w:rPr>
          <w:lang w:val="zh_CN" w:bidi="zh_CN"/>
        </w:rPr>
        <w:t>μερίς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-ίδος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μερίζω</w:t>
      </w:r>
    </w:p>
    <w:p>
      <w:pPr/>
      <w:r>
        <w:rPr>
          <w:lang w:val="zh_CN" w:bidi="zh_CN"/>
        </w:rPr>
      </w:r>
      <w:r>
        <w:rPr>
          <w:lang w:val="zh_CN" w:bidi="zh_CN"/>
        </w:rPr>
        <w:t>63.13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整体，联合，部分，分开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部分</w:t>
      </w:r>
    </w:p>
    <w:p>
      <w:pPr/>
      <w:r>
        <w:rPr>
          <w:lang w:val="zh_CN" w:bidi="zh_CN"/>
        </w:rPr>
      </w:r>
      <w:r>
        <w:rPr>
          <w:lang w:val="zh_CN" w:bidi="zh_CN"/>
        </w:rPr>
        <w:t>份额;部分;一份;有分</w:t>
      </w:r>
      <w:r>
        <w:rPr>
          <w:lang w:val="zh_CN" w:bidi="zh_CN"/>
        </w:rPr>
        <w:t xml:space="preserve"> </w:t>
      </w:r>
      <w:r>
        <w:rPr>
          <w:lang w:val="zh_CN" w:bidi="zh_CN"/>
        </w:rPr>
        <w:t>部分或份额,可能暗指一种区分或显著的区别</w:t>
      </w:r>
    </w:p>
    <w:p>
      <w:pPr/>
      <w:r>
        <w:rPr>
          <w:lang w:val="zh_CN" w:bidi="zh_CN"/>
        </w:rPr>
      </w:r>
      <w:r>
        <w:rPr>
          <w:lang w:val="zh_CN" w:bidi="zh_CN"/>
        </w:rPr>
        <w:t>LUK 10:42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1:12</w:t>
      </w:r>
    </w:p>
    <w:p>
      <w:pPr/>
      <w:r>
        <w:rPr>
          <w:lang w:val="zh_CN" w:bidi="zh_CN"/>
        </w:rPr>
      </w:r>
      <w:r>
        <w:rPr>
          <w:lang w:val="zh_CN" w:bidi="zh_CN"/>
        </w:rPr>
        <w:t>1.85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政府行政区域</w:t>
      </w:r>
    </w:p>
    <w:p>
      <w:pPr/>
      <w:r>
        <w:rPr>
          <w:lang w:val="zh_CN" w:bidi="zh_CN"/>
        </w:rPr>
      </w:r>
      <w:r>
        <w:rPr>
          <w:lang w:val="zh_CN" w:bidi="zh_CN"/>
        </w:rPr>
        <w:t>地区</w:t>
      </w:r>
      <w:r>
        <w:rPr>
          <w:lang w:val="zh_CN" w:bidi="zh_CN"/>
        </w:rPr>
        <w:t xml:space="preserve"> </w:t>
      </w:r>
      <w:r>
        <w:rPr>
          <w:lang w:val="zh_CN" w:bidi="zh_CN"/>
        </w:rPr>
        <w:t>行政区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ACT 16:12</w:t>
      </w:r>
      <w:r>
        <w:rPr>
          <w:lang w:val="zh_CN" w:bidi="zh_CN"/>
        </w:rPr>
        <w:t>(新约唯一出现 μερίς[b] 的地方),联合圣经公会出版的《希腊文新约》根据学者的推测进行了修改(“马其顿第一区的一个城市腓立比”《现修》),因为传统文本 πρώτη τῆς μερίδος,直译:“区域中的第一个”,不仅在含义上容易产生误导,而且也不符合历史事实,即腓立比并不是都城,而只是马其顿四区之一的其中一座城。</w:t>
      </w:r>
    </w:p>
    <w:p>
      <w:pPr/>
      <w:r>
        <w:rPr>
          <w:lang w:val="zh_CN" w:bidi="zh_CN"/>
        </w:rPr>
      </w:r>
      <w:r>
        <w:rPr>
          <w:lang w:val="zh_CN" w:bidi="zh_CN"/>
        </w:rPr>
        <w:t>ACT 16:12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μερισμός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μερισμός</w:t>
      </w:r>
    </w:p>
    <w:p>
      <w:pPr/>
      <w:r>
        <w:rPr>
          <w:lang w:val="zh_CN" w:bidi="zh_CN"/>
        </w:rPr>
      </w:r>
      <w:r>
        <w:rPr>
          <w:lang w:val="zh_CN" w:bidi="zh_CN"/>
        </w:rPr>
        <w:t>μερισμός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μερίζω</w:t>
      </w:r>
    </w:p>
    <w:p>
      <w:pPr/>
      <w:r>
        <w:rPr>
          <w:lang w:val="zh_CN" w:bidi="zh_CN"/>
        </w:rPr>
      </w:r>
      <w:r>
        <w:rPr>
          <w:lang w:val="zh_CN" w:bidi="zh_CN"/>
        </w:rPr>
        <w:t>63.24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整体，联合，部分，分开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分开</w:t>
      </w:r>
    </w:p>
    <w:p>
      <w:pPr/>
      <w:r>
        <w:rPr>
          <w:lang w:val="zh_CN" w:bidi="zh_CN"/>
        </w:rPr>
      </w:r>
      <w:r>
        <w:rPr>
          <w:lang w:val="zh_CN" w:bidi="zh_CN"/>
        </w:rPr>
        <w:t>分界点;会合点</w:t>
      </w:r>
      <w:r>
        <w:rPr>
          <w:lang w:val="zh_CN" w:bidi="zh_CN"/>
        </w:rPr>
        <w:t xml:space="preserve"> </w:t>
      </w:r>
      <w:r>
        <w:rPr>
          <w:lang w:val="zh_CN" w:bidi="zh_CN"/>
        </w:rPr>
        <w:t>各部分分开或会合的点</w:t>
      </w:r>
    </w:p>
    <w:p>
      <w:pPr/>
      <w:r>
        <w:rPr>
          <w:lang w:val="zh_CN" w:bidi="zh_CN"/>
        </w:rPr>
      </w:r>
      <w:r>
        <w:rPr>
          <w:lang w:val="zh_CN" w:bidi="zh_CN"/>
        </w:rPr>
        <w:t>HEB 4:12</w:t>
      </w:r>
    </w:p>
    <w:p>
      <w:pPr/>
      <w:r>
        <w:rPr>
          <w:lang w:val="zh_CN" w:bidi="zh_CN"/>
        </w:rPr>
      </w:r>
      <w:r>
        <w:rPr>
          <w:lang w:val="zh_CN" w:bidi="zh_CN"/>
        </w:rPr>
        <w:t>57.89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分发;轮流给每个人;分配</w:t>
      </w:r>
      <w:r>
        <w:rPr>
          <w:lang w:val="zh_CN" w:bidi="zh_CN"/>
        </w:rPr>
        <w:t xml:space="preserve"> </w:t>
      </w:r>
      <w:r>
        <w:rPr>
          <w:lang w:val="zh_CN" w:bidi="zh_CN"/>
        </w:rPr>
        <w:t>把物品分发给一个接一个的人</w:t>
      </w:r>
    </w:p>
    <w:p>
      <w:pPr/>
      <w:r>
        <w:rPr>
          <w:lang w:val="zh_CN" w:bidi="zh_CN"/>
        </w:rPr>
      </w:r>
      <w:r>
        <w:rPr>
          <w:lang w:val="zh_CN" w:bidi="zh_CN"/>
        </w:rPr>
        <w:t>HEB 2:4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μεριστής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μεριστής</w:t>
      </w:r>
    </w:p>
    <w:p>
      <w:pPr/>
      <w:r>
        <w:rPr>
          <w:lang w:val="zh_CN" w:bidi="zh_CN"/>
        </w:rPr>
      </w:r>
      <w:r>
        <w:rPr>
          <w:lang w:val="zh_CN" w:bidi="zh_CN"/>
        </w:rPr>
        <w:t>μεριστής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μερίζω</w:t>
      </w:r>
    </w:p>
    <w:p>
      <w:pPr/>
      <w:r>
        <w:rPr>
          <w:lang w:val="zh_CN" w:bidi="zh_CN"/>
        </w:rPr>
      </w:r>
      <w:r>
        <w:rPr>
          <w:lang w:val="zh_CN" w:bidi="zh_CN"/>
        </w:rPr>
        <w:t>63.25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整体，联合，部分，分开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分开</w:t>
      </w:r>
    </w:p>
    <w:p>
      <w:pPr/>
      <w:r>
        <w:rPr>
          <w:lang w:val="zh_CN" w:bidi="zh_CN"/>
        </w:rPr>
      </w:r>
      <w:r>
        <w:rPr>
          <w:lang w:val="zh_CN" w:bidi="zh_CN"/>
        </w:rPr>
        <w:t>分配者;仲裁人;断事的官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μερίζω</w:t>
      </w:r>
      <w:r>
        <w:rPr>
          <w:lang w:val="zh_CN" w:bidi="zh_CN"/>
        </w:rPr>
        <w:t>[a]“分开”</w:t>
      </w:r>
      <w:hyperlink r:id="rId62">
        <w:r>
          <w:rPr>
            <w:lang w:val="zh_CN" w:bidi="zh_CN"/>
          </w:rPr>
          <w:rPr>
            <w:color w:val="0000EE"/>
            <w:u w:val="single"/>
          </w:rPr>
          <w:t>63.23</w:t>
        </w:r>
      </w:hyperlink>
      <w:r>
        <w:rPr>
          <w:lang w:val="zh_CN" w:bidi="zh_CN"/>
        </w:rPr>
        <w:t xml:space="preserve"> 的衍生词)负责分配的人</w:t>
      </w:r>
    </w:p>
    <w:p>
      <w:pPr/>
      <w:r>
        <w:rPr>
          <w:lang w:val="zh_CN" w:bidi="zh_CN"/>
        </w:rPr>
      </w:r>
      <w:r>
        <w:rPr>
          <w:lang w:val="zh_CN" w:bidi="zh_CN"/>
        </w:rPr>
        <w:t>LUK 12:14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μέρος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μέρος</w:t>
      </w:r>
    </w:p>
    <w:p>
      <w:pPr/>
      <w:r>
        <w:rPr>
          <w:lang w:val="zh_CN" w:bidi="zh_CN"/>
        </w:rPr>
      </w:r>
      <w:r>
        <w:rPr>
          <w:lang w:val="zh_CN" w:bidi="zh_CN"/>
        </w:rPr>
        <w:t>μέρος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μερίζω</w:t>
      </w:r>
    </w:p>
    <w:p>
      <w:pPr/>
      <w:r>
        <w:rPr>
          <w:lang w:val="zh_CN" w:bidi="zh_CN"/>
        </w:rPr>
      </w:r>
      <w:r>
        <w:rPr>
          <w:lang w:val="zh_CN" w:bidi="zh_CN"/>
        </w:rPr>
        <w:t>63.14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整体，联合，部分，分开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部分</w:t>
      </w:r>
    </w:p>
    <w:p>
      <w:pPr/>
      <w:r>
        <w:rPr>
          <w:lang w:val="zh_CN" w:bidi="zh_CN"/>
        </w:rPr>
      </w:r>
      <w:r>
        <w:rPr>
          <w:lang w:val="zh_CN" w:bidi="zh_CN"/>
        </w:rPr>
        <w:t>部分;方面;层面;特写</w:t>
      </w:r>
      <w:r>
        <w:rPr>
          <w:lang w:val="zh_CN" w:bidi="zh_CN"/>
        </w:rPr>
        <w:t xml:space="preserve"> </w:t>
      </w:r>
      <w:r>
        <w:rPr>
          <w:lang w:val="zh_CN" w:bidi="zh_CN"/>
        </w:rPr>
        <w:t>与整体相对的一个部分</w:t>
      </w:r>
    </w:p>
    <w:p>
      <w:pPr/>
      <w:r>
        <w:rPr>
          <w:lang w:val="zh_CN" w:bidi="zh_CN"/>
        </w:rPr>
      </w:r>
      <w:r>
        <w:rPr>
          <w:lang w:val="zh_CN" w:bidi="zh_CN"/>
        </w:rPr>
        <w:t>MAT 24:51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22:19</w:t>
      </w:r>
    </w:p>
    <w:p>
      <w:pPr/>
      <w:r>
        <w:rPr>
          <w:lang w:val="zh_CN" w:bidi="zh_CN"/>
        </w:rPr>
      </w:r>
      <w:r>
        <w:rPr>
          <w:lang w:val="zh_CN" w:bidi="zh_CN"/>
        </w:rPr>
        <w:t>79.108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((ους n, always plural))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形状</w:t>
      </w:r>
    </w:p>
    <w:p>
      <w:pPr/>
      <w:r>
        <w:rPr>
          <w:lang w:val="zh_CN" w:bidi="zh_CN"/>
        </w:rPr>
      </w:r>
      <w:r>
        <w:rPr>
          <w:lang w:val="zh_CN" w:bidi="zh_CN"/>
        </w:rPr>
        <w:t>侧面;边</w:t>
      </w:r>
      <w:r>
        <w:rPr>
          <w:lang w:val="zh_CN" w:bidi="zh_CN"/>
        </w:rPr>
        <w:t xml:space="preserve"> </w:t>
      </w:r>
      <w:r>
        <w:rPr>
          <w:lang w:val="zh_CN" w:bidi="zh_CN"/>
        </w:rPr>
        <w:t>物体旁边的区域</w:t>
      </w:r>
    </w:p>
    <w:p>
      <w:pPr/>
      <w:r>
        <w:rPr>
          <w:lang w:val="zh_CN" w:bidi="zh_CN"/>
        </w:rPr>
      </w:r>
      <w:r>
        <w:rPr>
          <w:lang w:val="zh_CN" w:bidi="zh_CN"/>
        </w:rPr>
        <w:t>JHN 21:6</w:t>
      </w:r>
    </w:p>
    <w:p>
      <w:pPr/>
      <w:r>
        <w:rPr>
          <w:lang w:val="zh_CN" w:bidi="zh_CN"/>
        </w:rPr>
      </w:r>
      <w:r>
        <w:rPr>
          <w:lang w:val="zh_CN" w:bidi="zh_CN"/>
        </w:rPr>
        <w:t>1.79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((ους n, always plural))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社会政治区域</w:t>
      </w:r>
    </w:p>
    <w:p>
      <w:pPr/>
      <w:r>
        <w:rPr>
          <w:lang w:val="zh_CN" w:bidi="zh_CN"/>
        </w:rPr>
      </w:r>
      <w:r>
        <w:rPr>
          <w:lang w:val="zh_CN" w:bidi="zh_CN"/>
        </w:rPr>
        <w:t>区域;领土;土地(甚至地区;但这也许会过于确切地暗指政府的行政区)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地上某个或某些地区,通常与某一民族或地理中心有关,但不一定构成政府的行政单位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γῆ[d]、χώρα[b]、κλίμα、ὅριον 和 μέρος[c] 并不完全是同义词,然而在某些新约经文中,这些词汇基本上含义重叠。</w:t>
      </w:r>
    </w:p>
    <w:p>
      <w:pPr/>
      <w:r>
        <w:rPr>
          <w:lang w:val="zh_CN" w:bidi="zh_CN"/>
        </w:rPr>
      </w:r>
      <w:r>
        <w:rPr>
          <w:lang w:val="zh_CN" w:bidi="zh_CN"/>
        </w:rPr>
        <w:t>MAT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4:9</w:t>
      </w:r>
    </w:p>
    <w:p>
      <w:pPr/>
      <w:r>
        <w:rPr>
          <w:lang w:val="zh_CN" w:bidi="zh_CN"/>
        </w:rPr>
      </w:r>
      <w:r>
        <w:rPr>
          <w:lang w:val="zh_CN" w:bidi="zh_CN"/>
        </w:rPr>
        <w:t>11.8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人的群体和类别以及这些群体和类别的成员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一般性的</w:t>
      </w:r>
    </w:p>
    <w:p>
      <w:pPr/>
      <w:r>
        <w:rPr>
          <w:lang w:val="zh_CN" w:bidi="zh_CN"/>
        </w:rPr>
      </w:r>
      <w:r>
        <w:rPr>
          <w:lang w:val="zh_CN" w:bidi="zh_CN"/>
        </w:rPr>
        <w:t>党派;群体</w:t>
      </w:r>
      <w:r>
        <w:rPr>
          <w:lang w:val="zh_CN" w:bidi="zh_CN"/>
        </w:rPr>
        <w:t xml:space="preserve"> </w:t>
      </w:r>
      <w:r>
        <w:rPr>
          <w:lang w:val="zh_CN" w:bidi="zh_CN"/>
        </w:rPr>
        <w:t>具有特定成员资格的一群人,是一个更大的支持者群体的一部分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在新约中,μέρος[d] 只出现在 μέρος τῶν Φαρισαίων(“法利赛党”或“法利赛派”)这个表达中。虽然法利赛人是一个社会宗教群体,但是使用 μέρος[d] 的重点,并非要显示法利赛人在这个社会宗教层面上,与整个犹太民族的关系,而只是要显示他们作为一个更大群体的一员的身分。有些语言把“法利赛党”或“法利赛派”翻译为:“法利赛人所属的组群”,或“被算为法利赛人的那些人”,或“称为法利赛人的那班人”。在选择一个词来翻译党派或组群时,必须避免使用本质上是政治性的词。如果语言中没有表示党派的一般术语,就可能需要使用一个有社会宗教含义的术语,因为这是最准确的方法,可以辨别法利赛人与犹太民族中其他不同组群的关系。</w:t>
      </w:r>
    </w:p>
    <w:p>
      <w:pPr/>
      <w:r>
        <w:rPr>
          <w:lang w:val="zh_CN" w:bidi="zh_CN"/>
        </w:rPr>
      </w:r>
      <w:r>
        <w:rPr>
          <w:lang w:val="zh_CN" w:bidi="zh_CN"/>
        </w:rPr>
        <w:t>ACT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23:9</w:t>
      </w:r>
    </w:p>
    <w:p>
      <w:pPr/>
      <w:r>
        <w:rPr>
          <w:lang w:val="zh_CN" w:bidi="zh_CN"/>
        </w:rPr>
      </w:r>
      <w:r>
        <w:rPr>
          <w:lang w:val="zh_CN" w:bidi="zh_CN"/>
        </w:rPr>
        <w:t>57.199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赚取，赢利，做生意</w:t>
      </w:r>
    </w:p>
    <w:p>
      <w:pPr/>
      <w:r>
        <w:rPr>
          <w:lang w:val="zh_CN" w:bidi="zh_CN"/>
        </w:rPr>
      </w:r>
      <w:r>
        <w:rPr>
          <w:lang w:val="zh_CN" w:bidi="zh_CN"/>
        </w:rPr>
        <w:t>生意;职业;行业;事业</w:t>
      </w:r>
      <w:r>
        <w:rPr>
          <w:lang w:val="zh_CN" w:bidi="zh_CN"/>
        </w:rPr>
        <w:t xml:space="preserve"> </w:t>
      </w:r>
      <w:r>
        <w:rPr>
          <w:lang w:val="zh_CN" w:bidi="zh_CN"/>
        </w:rPr>
        <w:t>一种特定的商业活动或职业</w:t>
      </w:r>
    </w:p>
    <w:p>
      <w:pPr/>
      <w:r>
        <w:rPr>
          <w:lang w:val="zh_CN" w:bidi="zh_CN"/>
        </w:rPr>
      </w:r>
      <w:r>
        <w:rPr>
          <w:lang w:val="zh_CN" w:bidi="zh_CN"/>
        </w:rPr>
        <w:t>ACT 19:27</w:t>
      </w:r>
    </w:p>
    <w:p>
      <w:pPr/>
      <w:r>
        <w:rPr>
          <w:lang w:val="zh_CN" w:bidi="zh_CN"/>
        </w:rPr>
      </w:r>
      <w:r>
        <w:rPr>
          <w:lang w:val="zh_CN" w:bidi="zh_CN"/>
        </w:rPr>
        <w:t>78.49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完全，足够（完成程度）</w:t>
      </w:r>
    </w:p>
    <w:p>
      <w:pPr/>
      <w:r>
        <w:rPr>
          <w:lang w:val="zh_CN" w:bidi="zh_CN"/>
        </w:rPr>
      </w:r>
      <w:r>
        <w:rPr>
          <w:lang w:val="zh_CN" w:bidi="zh_CN"/>
        </w:rPr>
        <w:t>某种程度上;一部分;部分地;稍微;有些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某种程度,只是整体的一部分 </w:t>
      </w:r>
      <w:r>
        <w:rPr>
          <w:vertAlign w:val="superscript"/>
          <w:lang w:val="zh_CN" w:bidi="zh_CN"/>
        </w:rPr>
        <w:t>2</w:t>
      </w:r>
    </w:p>
    <w:p>
      <w:pPr/>
      <w:r>
        <w:rPr>
          <w:lang w:val="zh_CN" w:bidi="zh_CN"/>
        </w:rPr>
      </w:r>
      <w:r>
        <w:rPr>
          <w:lang w:val="zh_CN" w:bidi="zh_CN"/>
        </w:rPr>
        <w:t>1CO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14:27</w:t>
      </w:r>
    </w:p>
    <w:p>
      <w:pPr/>
      <w:r>
        <w:rPr>
          <w:lang w:val="zh_CN" w:bidi="zh_CN"/>
        </w:rPr>
      </w:r>
      <w:r>
        <w:rPr>
          <w:lang w:val="zh_CN" w:bidi="zh_CN"/>
        </w:rPr>
        <w:t>63.15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整体，联合，部分，分开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部分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ἐκ μέρους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ἀπὸ μέρους</w:t>
      </w:r>
    </w:p>
    <w:p>
      <w:pPr/>
      <w:r>
        <w:rPr>
          <w:lang w:val="zh_CN" w:bidi="zh_CN"/>
        </w:rPr>
      </w:r>
      <w:r>
        <w:rPr>
          <w:lang w:val="zh_CN" w:bidi="zh_CN"/>
        </w:rPr>
        <w:t>是......的一部分;作为......的一部分;部分;部分的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(习语,直译:从一部分)是某事物的一部分的状态</w:t>
      </w:r>
    </w:p>
    <w:p>
      <w:pPr/>
      <w:r>
        <w:rPr>
          <w:lang w:val="zh_CN" w:bidi="zh_CN"/>
        </w:rPr>
      </w:r>
      <w:r>
        <w:rPr>
          <w:lang w:val="zh_CN" w:bidi="zh_CN"/>
        </w:rPr>
        <w:t>ROM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2:5</w:t>
      </w:r>
    </w:p>
    <w:p>
      <w:pPr/>
      <w:r>
        <w:rPr>
          <w:lang w:val="zh_CN" w:bidi="zh_CN"/>
        </w:rPr>
      </w:r>
      <w:r>
        <w:rPr>
          <w:lang w:val="zh_CN" w:bidi="zh_CN"/>
        </w:rPr>
        <w:t>67.109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与时间点或时间单位无关的时间段：时间，花时间，总是，永恒，年老，立即，年轻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ἀπὸ μέρους</w:t>
      </w:r>
    </w:p>
    <w:p>
      <w:pPr/>
      <w:r>
        <w:rPr>
          <w:lang w:val="zh_CN" w:bidi="zh_CN"/>
        </w:rPr>
      </w:r>
      <w:r>
        <w:rPr>
          <w:lang w:val="zh_CN" w:bidi="zh_CN"/>
        </w:rPr>
        <w:t>短时间;短暂;暂时;一会儿;一些时候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(习语,直译:从一个部分)形容相对较短的一段时间,强调事件或状态的短暂性</w:t>
      </w:r>
    </w:p>
    <w:p>
      <w:pPr/>
      <w:r>
        <w:rPr>
          <w:lang w:val="zh_CN" w:bidi="zh_CN"/>
        </w:rPr>
      </w:r>
      <w:r>
        <w:rPr>
          <w:lang w:val="zh_CN" w:bidi="zh_CN"/>
        </w:rPr>
        <w:t>ROM 15:24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γῆ[d]、χώρα[b]、κλίμα、ὅριον和μέρος[c]在意思上的重叠特征可以用英文的region，territory和land，或中文的“地区”、“领土”和“土地”等词汇的意思重叠来比较和阐明。例如：</w:t>
      </w:r>
      <w:r>
        <w:rPr>
          <w:lang w:val="zh_CN" w:bidi="zh_CN"/>
        </w:rPr>
        <w:t>MAT 15:21</w:t>
      </w:r>
      <w:r>
        <w:rPr>
          <w:lang w:val="zh_CN" w:bidi="zh_CN"/>
        </w:rPr>
        <w:t>中所指的可以说是“推罗和西顿地区”、“推罗和西顿的领土”、“推罗和西顿的土地”，甚至“推罗和西顿区域”。英文的region，territory和land等词在意思上确实具有某些细微的差异，这些差异提供了一些补充成分，而且多半是隐含的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μέρος[f]在这里被包含在语义域78“程度”的子域D“完全，足够”中，因为它是πᾶς[c]（</w:t>
      </w:r>
      <w:hyperlink r:id="rId63">
        <w:r>
          <w:rPr>
            <w:lang w:val="zh_CN" w:bidi="zh_CN"/>
          </w:rPr>
          <w:rPr>
            <w:color w:val="0000EE"/>
            <w:u w:val="single"/>
          </w:rPr>
          <w:t>78.44</w:t>
        </w:r>
      </w:hyperlink>
      <w:r>
        <w:rPr>
          <w:lang w:val="zh_CN" w:bidi="zh_CN"/>
        </w:rPr>
        <w:t>）、τέλος[d]（</w:t>
      </w:r>
      <w:hyperlink r:id="rId64">
        <w:r>
          <w:rPr>
            <w:lang w:val="zh_CN" w:bidi="zh_CN"/>
          </w:rPr>
          <w:rPr>
            <w:color w:val="0000EE"/>
            <w:u w:val="single"/>
          </w:rPr>
          <w:t>78.47</w:t>
        </w:r>
      </w:hyperlink>
      <w:r>
        <w:rPr>
          <w:lang w:val="zh_CN" w:bidi="zh_CN"/>
        </w:rPr>
        <w:t>）和ὅλος[c]（</w:t>
      </w:r>
      <w:hyperlink r:id="rId63">
        <w:r>
          <w:rPr>
            <w:lang w:val="zh_CN" w:bidi="zh_CN"/>
          </w:rPr>
          <w:rPr>
            <w:color w:val="0000EE"/>
            <w:u w:val="single"/>
          </w:rPr>
          <w:t>78.44</w:t>
        </w:r>
      </w:hyperlink>
      <w:r>
        <w:rPr>
          <w:lang w:val="zh_CN" w:bidi="zh_CN"/>
        </w:rPr>
        <w:t>）的语义反义词。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μεσημβρία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μεσημβρία</w:t>
      </w:r>
    </w:p>
    <w:p>
      <w:pPr/>
      <w:r>
        <w:rPr>
          <w:lang w:val="zh_CN" w:bidi="zh_CN"/>
        </w:rPr>
      </w:r>
      <w:r>
        <w:rPr>
          <w:lang w:val="zh_CN" w:bidi="zh_CN"/>
        </w:rPr>
        <w:t>μεσημβρία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μεσόω + ἡμέρα</w:t>
      </w:r>
    </w:p>
    <w:p>
      <w:pPr/>
      <w:r>
        <w:rPr>
          <w:lang w:val="zh_CN" w:bidi="zh_CN"/>
        </w:rPr>
      </w:r>
      <w:r>
        <w:rPr>
          <w:lang w:val="zh_CN" w:bidi="zh_CN"/>
        </w:rPr>
        <w:t>67.74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与时间单位有关的时间点：黎明，中午，午夜，傍晚</w:t>
      </w:r>
    </w:p>
    <w:p>
      <w:pPr/>
      <w:r>
        <w:rPr>
          <w:lang w:val="zh_CN" w:bidi="zh_CN"/>
        </w:rPr>
      </w:r>
      <w:r>
        <w:rPr>
          <w:lang w:val="zh_CN" w:bidi="zh_CN"/>
        </w:rPr>
        <w:t>中午;正午;晌午</w:t>
      </w:r>
      <w:r>
        <w:rPr>
          <w:lang w:val="zh_CN" w:bidi="zh_CN"/>
        </w:rPr>
        <w:t xml:space="preserve"> </w:t>
      </w:r>
      <w:r>
        <w:rPr>
          <w:lang w:val="zh_CN" w:bidi="zh_CN"/>
        </w:rPr>
        <w:t>白天的中间点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有些语言可以把 μεσημβρία[a] 译成:“在太阳高照的时候”,或“当太阳在人们头顶的时候”,或“在太阳开始下降的时候”。关于 μεσημβρία 在 </w:t>
      </w:r>
      <w:r>
        <w:rPr>
          <w:lang w:val="zh_CN" w:bidi="zh_CN"/>
        </w:rPr>
        <w:t>ACT 8:26</w:t>
      </w:r>
      <w:r>
        <w:rPr>
          <w:lang w:val="zh_CN" w:bidi="zh_CN"/>
        </w:rPr>
        <w:t xml:space="preserve"> 中的另一种解释,见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82.4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ACT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22:6</w:t>
      </w:r>
    </w:p>
    <w:p>
      <w:pPr/>
      <w:r>
        <w:rPr>
          <w:lang w:val="zh_CN" w:bidi="zh_CN"/>
        </w:rPr>
      </w:r>
      <w:r>
        <w:rPr>
          <w:lang w:val="zh_CN" w:bidi="zh_CN"/>
        </w:rPr>
        <w:t>82.4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空间的方向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东，南，西，北</w:t>
      </w:r>
    </w:p>
    <w:p>
      <w:pPr/>
      <w:r>
        <w:rPr>
          <w:lang w:val="zh_CN" w:bidi="zh_CN"/>
        </w:rPr>
      </w:r>
      <w:r>
        <w:rPr>
          <w:lang w:val="zh_CN" w:bidi="zh_CN"/>
        </w:rPr>
        <w:t>ACT 8:26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μεσιτεύω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μεσιτεύω</w:t>
      </w:r>
    </w:p>
    <w:p>
      <w:pPr/>
      <w:r>
        <w:rPr>
          <w:lang w:val="zh_CN" w:bidi="zh_CN"/>
        </w:rPr>
      </w:r>
      <w:r>
        <w:rPr>
          <w:lang w:val="zh_CN" w:bidi="zh_CN"/>
        </w:rPr>
        <w:t>μεσιτεύω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μεσόω</w:t>
      </w:r>
    </w:p>
    <w:p>
      <w:pPr/>
      <w:r>
        <w:rPr>
          <w:lang w:val="zh_CN" w:bidi="zh_CN"/>
        </w:rPr>
      </w:r>
      <w:r>
        <w:rPr>
          <w:lang w:val="zh_CN" w:bidi="zh_CN"/>
        </w:rPr>
        <w:t>31.21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赞同，同意</w:t>
      </w:r>
    </w:p>
    <w:p>
      <w:pPr/>
      <w:r>
        <w:rPr>
          <w:lang w:val="zh_CN" w:bidi="zh_CN"/>
        </w:rPr>
      </w:r>
      <w:r>
        <w:rPr>
          <w:lang w:val="zh_CN" w:bidi="zh_CN"/>
        </w:rPr>
        <w:t>达成协议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在两方或多方之间达成一项互相接受的协议,其中可能包括使某件事确定下来的附加内容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因为 </w:t>
      </w:r>
      <w:r>
        <w:rPr>
          <w:lang w:val="zh_CN" w:bidi="zh_CN"/>
        </w:rPr>
        <w:t>μεσίτης</w:t>
      </w:r>
      <w:r>
        <w:rPr>
          <w:lang w:val="zh_CN" w:bidi="zh_CN"/>
        </w:rPr>
        <w:t>(</w:t>
      </w:r>
      <w:hyperlink r:id="rId66">
        <w:r>
          <w:rPr>
            <w:lang w:val="zh_CN" w:bidi="zh_CN"/>
          </w:rPr>
          <w:rPr>
            <w:color w:val="0000EE"/>
            <w:u w:val="single"/>
          </w:rPr>
          <w:t>31.22</w:t>
        </w:r>
      </w:hyperlink>
      <w:r>
        <w:rPr>
          <w:lang w:val="zh_CN" w:bidi="zh_CN"/>
        </w:rPr>
        <w:t>)经常是为协议或安排提供担保或保证的人,所以 μεσιτεύω 带有重要的确定性要素。因此,这可能不仅暗示协议,还暗示保证其有效性。</w:t>
      </w:r>
    </w:p>
    <w:p>
      <w:pPr/>
      <w:r>
        <w:rPr>
          <w:lang w:val="zh_CN" w:bidi="zh_CN"/>
        </w:rPr>
      </w:r>
      <w:r>
        <w:rPr>
          <w:lang w:val="zh_CN" w:bidi="zh_CN"/>
        </w:rPr>
        <w:t>HEB 6:17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μεσίτης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μεσίτης</w:t>
      </w:r>
    </w:p>
    <w:p>
      <w:pPr/>
      <w:r>
        <w:rPr>
          <w:lang w:val="zh_CN" w:bidi="zh_CN"/>
        </w:rPr>
      </w:r>
      <w:r>
        <w:rPr>
          <w:lang w:val="zh_CN" w:bidi="zh_CN"/>
        </w:rPr>
        <w:t>μεσίτης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μεσόω</w:t>
      </w:r>
    </w:p>
    <w:p>
      <w:pPr/>
      <w:r>
        <w:rPr>
          <w:lang w:val="zh_CN" w:bidi="zh_CN"/>
        </w:rPr>
      </w:r>
      <w:r>
        <w:rPr>
          <w:lang w:val="zh_CN" w:bidi="zh_CN"/>
        </w:rPr>
        <w:t>31.22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赞同，同意</w:t>
      </w:r>
    </w:p>
    <w:p>
      <w:pPr/>
      <w:r>
        <w:rPr>
          <w:lang w:val="zh_CN" w:bidi="zh_CN"/>
        </w:rPr>
      </w:r>
      <w:r>
        <w:rPr>
          <w:lang w:val="zh_CN" w:bidi="zh_CN"/>
        </w:rPr>
        <w:t>中间人;中保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μεσιτεύω</w:t>
      </w:r>
      <w:r>
        <w:rPr>
          <w:lang w:val="zh_CN" w:bidi="zh_CN"/>
        </w:rPr>
        <w:t xml:space="preserve"> “达成协议”</w:t>
      </w:r>
      <w:hyperlink r:id="rId67">
        <w:r>
          <w:rPr>
            <w:lang w:val="zh_CN" w:bidi="zh_CN"/>
          </w:rPr>
          <w:rPr>
            <w:color w:val="0000EE"/>
            <w:u w:val="single"/>
          </w:rPr>
          <w:t>31.21</w:t>
        </w:r>
      </w:hyperlink>
      <w:r>
        <w:rPr>
          <w:lang w:val="zh_CN" w:bidi="zh_CN"/>
        </w:rPr>
        <w:t xml:space="preserve"> 的衍生词)促成或帮助各方达成协议的人,有保证协议之确定性的含义</w:t>
      </w:r>
    </w:p>
    <w:p>
      <w:pPr/>
      <w:r>
        <w:rPr>
          <w:lang w:val="zh_CN" w:bidi="zh_CN"/>
        </w:rPr>
      </w:r>
      <w:r>
        <w:rPr>
          <w:lang w:val="zh_CN" w:bidi="zh_CN"/>
        </w:rPr>
        <w:t>GAL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12:24</w:t>
      </w:r>
    </w:p>
    <w:p>
      <w:pPr/>
      <w:r>
        <w:rPr>
          <w:lang w:val="zh_CN" w:bidi="zh_CN"/>
        </w:rPr>
      </w:r>
      <w:r>
        <w:rPr>
          <w:lang w:val="zh_CN" w:bidi="zh_CN"/>
        </w:rPr>
        <w:t>40.6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和解，宽恕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和解</w:t>
      </w:r>
    </w:p>
    <w:p>
      <w:pPr/>
      <w:r>
        <w:rPr>
          <w:lang w:val="zh_CN" w:bidi="zh_CN"/>
        </w:rPr>
      </w:r>
      <w:r>
        <w:rPr>
          <w:lang w:val="zh_CN" w:bidi="zh_CN"/>
        </w:rPr>
        <w:t>中保;中间人;调解人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在实现和好的过程中充当调解人的人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有多种说法可以指调解人或中保,通常是一些习语,例如:“站在中间的人”、“向双方说话的人”、“切断空谈的人”,或“使争论止息的人”。不过,</w:t>
      </w:r>
      <w:r>
        <w:rPr>
          <w:lang w:val="zh_CN" w:bidi="zh_CN"/>
        </w:rPr>
        <w:t>μεσίτης</w:t>
      </w:r>
      <w:r>
        <w:rPr>
          <w:lang w:val="zh_CN" w:bidi="zh_CN"/>
        </w:rPr>
        <w:t xml:space="preserve"> 也可以指让双方达成协议的过程。关于 </w:t>
      </w:r>
      <w:r>
        <w:rPr>
          <w:lang w:val="zh_CN" w:bidi="zh_CN"/>
        </w:rPr>
        <w:t>μεσίτης</w:t>
      </w:r>
      <w:r>
        <w:rPr>
          <w:lang w:val="zh_CN" w:bidi="zh_CN"/>
        </w:rPr>
        <w:t xml:space="preserve"> 在这方面的含义,见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31.22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1TI 2:5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μεσίτης[b]虽然包含沟通的要素，但是核心特征却不在沟通而在和解；因此，μεσίτης[b]被放在这个子域中，而没有放在语义域33“沟通”的其中一个子域中。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μεσονύκτιον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μεσονύκτιον</w:t>
      </w:r>
    </w:p>
    <w:p>
      <w:pPr/>
      <w:r>
        <w:rPr>
          <w:lang w:val="zh_CN" w:bidi="zh_CN"/>
        </w:rPr>
      </w:r>
      <w:r>
        <w:rPr>
          <w:lang w:val="zh_CN" w:bidi="zh_CN"/>
        </w:rPr>
        <w:t>μεσονύκτιον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μεσόω + νύξ</w:t>
      </w:r>
    </w:p>
    <w:p>
      <w:pPr/>
      <w:r>
        <w:rPr>
          <w:lang w:val="zh_CN" w:bidi="zh_CN"/>
        </w:rPr>
      </w:r>
      <w:r>
        <w:rPr>
          <w:lang w:val="zh_CN" w:bidi="zh_CN"/>
        </w:rPr>
        <w:t>67.75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与时间单位有关的时间点：黎明，中午，午夜，傍晚</w:t>
      </w:r>
    </w:p>
    <w:p>
      <w:pPr/>
      <w:r>
        <w:rPr>
          <w:lang w:val="zh_CN" w:bidi="zh_CN"/>
        </w:rPr>
      </w:r>
      <w:r>
        <w:rPr>
          <w:lang w:val="zh_CN" w:bidi="zh_CN"/>
        </w:rPr>
        <w:t>午夜;半夜</w:t>
      </w:r>
      <w:r>
        <w:rPr>
          <w:lang w:val="zh_CN" w:bidi="zh_CN"/>
        </w:rPr>
        <w:t xml:space="preserve"> </w:t>
      </w:r>
      <w:r>
        <w:rPr>
          <w:lang w:val="zh_CN" w:bidi="zh_CN"/>
        </w:rPr>
        <w:t>夜晚的中间点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有些语言可以把 μεσονύκτιον 译成:“在夜晚过了一半的时候”,或“在夜晚被分成两半的时候”。</w:t>
      </w:r>
    </w:p>
    <w:p>
      <w:pPr/>
      <w:r>
        <w:rPr>
          <w:lang w:val="zh_CN" w:bidi="zh_CN"/>
        </w:rPr>
      </w:r>
      <w:r>
        <w:rPr>
          <w:lang w:val="zh_CN" w:bidi="zh_CN"/>
        </w:rPr>
        <w:t>MRK 13:35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Μεσοποταμία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Μεσοποταμία</w:t>
      </w:r>
    </w:p>
    <w:p>
      <w:pPr/>
      <w:r>
        <w:rPr>
          <w:lang w:val="zh_CN" w:bidi="zh_CN"/>
        </w:rPr>
      </w:r>
      <w:r>
        <w:rPr>
          <w:lang w:val="zh_CN" w:bidi="zh_CN"/>
        </w:rPr>
        <w:t>Μεσοποταμία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</w:t>
      </w:r>
    </w:p>
    <w:p>
      <w:pPr/>
      <w:r>
        <w:rPr>
          <w:lang w:val="zh_CN" w:bidi="zh_CN"/>
        </w:rPr>
      </w:r>
      <w:r>
        <w:rPr>
          <w:lang w:val="zh_CN" w:bidi="zh_CN"/>
        </w:rPr>
        <w:t>93.530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美索不达米亚;《和》米所波大米</w:t>
      </w:r>
      <w:r>
        <w:rPr>
          <w:lang w:val="zh_CN" w:bidi="zh_CN"/>
        </w:rPr>
        <w:t xml:space="preserve"> </w:t>
      </w:r>
      <w:r>
        <w:rPr>
          <w:lang w:val="zh_CN" w:bidi="zh_CN"/>
        </w:rPr>
        <w:t>幼发拉底和底格里斯两河上游之间的河谷平原</w:t>
      </w:r>
    </w:p>
    <w:p>
      <w:pPr/>
      <w:r>
        <w:rPr>
          <w:lang w:val="zh_CN" w:bidi="zh_CN"/>
        </w:rPr>
      </w:r>
      <w:r>
        <w:rPr>
          <w:lang w:val="zh_CN" w:bidi="zh_CN"/>
        </w:rPr>
        <w:t>ACT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μέσος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μέσος</w:t>
      </w:r>
    </w:p>
    <w:p>
      <w:pPr/>
      <w:r>
        <w:rPr>
          <w:lang w:val="zh_CN" w:bidi="zh_CN"/>
        </w:rPr>
      </w:r>
      <w:r>
        <w:rPr>
          <w:lang w:val="zh_CN" w:bidi="zh_CN"/>
        </w:rPr>
        <w:t>μέσος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＜形＞，＜介＞（接＜所有＞）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μεσόω</w:t>
      </w:r>
    </w:p>
    <w:p>
      <w:pPr/>
      <w:r>
        <w:rPr>
          <w:lang w:val="zh_CN" w:bidi="zh_CN"/>
        </w:rPr>
      </w:r>
      <w:r>
        <w:rPr>
          <w:lang w:val="zh_CN" w:bidi="zh_CN"/>
        </w:rPr>
        <w:t>83.9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空间的位置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在……之中，介于……之间，在……里面，在……内部</w:t>
      </w:r>
    </w:p>
    <w:p>
      <w:pPr/>
      <w:r>
        <w:rPr>
          <w:lang w:val="zh_CN" w:bidi="zh_CN"/>
        </w:rPr>
      </w:r>
      <w:r>
        <w:rPr>
          <w:lang w:val="zh_CN" w:bidi="zh_CN"/>
        </w:rPr>
        <w:t>在......里面;与......一起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某区域内的一个位置,由其他物体确定,并分布在这些物体之间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</w:t>
      </w:r>
    </w:p>
    <w:p>
      <w:pPr/>
      <w:r>
        <w:rPr>
          <w:lang w:val="zh_CN" w:bidi="zh_CN"/>
        </w:rPr>
      </w:r>
      <w:r>
        <w:rPr>
          <w:lang w:val="zh_CN" w:bidi="zh_CN"/>
        </w:rPr>
        <w:t>83.10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空间的位置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在……之中，介于……之间，在……里面，在……内部</w:t>
      </w:r>
    </w:p>
    <w:p>
      <w:pPr/>
      <w:r>
        <w:rPr>
          <w:lang w:val="zh_CN" w:bidi="zh_CN"/>
        </w:rPr>
      </w:r>
      <w:r>
        <w:rPr>
          <w:lang w:val="zh_CN" w:bidi="zh_CN"/>
        </w:rPr>
        <w:t>在......中间;在......中部</w:t>
      </w:r>
      <w:r>
        <w:rPr>
          <w:lang w:val="zh_CN" w:bidi="zh_CN"/>
        </w:rPr>
        <w:t xml:space="preserve"> </w:t>
      </w:r>
      <w:r>
        <w:rPr>
          <w:lang w:val="zh_CN" w:bidi="zh_CN"/>
        </w:rPr>
        <w:t>某区域中间的一个位置(一个物体在其他物体的中间,或者一个区域在更大区域的中间)</w:t>
      </w:r>
      <w:r>
        <w:rPr>
          <w:vertAlign w:val="superscript"/>
          <w:lang w:val="zh_CN" w:bidi="zh_CN"/>
        </w:rPr>
        <w:t>3</w:t>
      </w:r>
    </w:p>
    <w:p>
      <w:pPr/>
      <w:r>
        <w:rPr>
          <w:lang w:val="zh_CN" w:bidi="zh_CN"/>
        </w:rPr>
      </w:r>
      <w:r>
        <w:rPr>
          <w:lang w:val="zh_CN" w:bidi="zh_CN"/>
        </w:rPr>
        <w:t>MAT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83.9</w:t>
        </w:r>
      </w:hyperlink>
      <w:r>
        <w:rPr>
          <w:lang w:val="zh_CN" w:bidi="zh_CN"/>
        </w:rPr>
        <w:t>所含词汇（μέσος[a]、ἀνὰ μέσον、ἐντός[a]、ἐν[b]、μετά[h]、εἰς[e]、ἐπί[c]、πρός[d]、παρά[b]）的意思显然具有细微的区别。例如：πρός[d]可能暗示某种互动或回应，而παρά[b]的重点可能在于联系，但是无法根据现有的上下文来确定这些区别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在</w:t>
      </w:r>
      <w:r>
        <w:rPr>
          <w:lang w:val="zh_CN" w:bidi="zh_CN"/>
        </w:rPr>
        <w:t>1TH 2:7</w:t>
      </w:r>
      <w:r>
        <w:rPr>
          <w:lang w:val="zh_CN" w:bidi="zh_CN"/>
        </w:rPr>
        <w:t>，短语ἐν μέσῳ中的ἐν和μέσῳ的关系最好解释为一种冗余加强关系，因为ἐν也可以理解为“在……中”、“和……一起”的意思。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在某些上下文中，μέσος[a]（</w:t>
      </w:r>
      <w:hyperlink r:id="rId68">
        <w:r>
          <w:rPr>
            <w:lang w:val="zh_CN" w:bidi="zh_CN"/>
          </w:rPr>
          <w:rPr>
            <w:color w:val="0000EE"/>
            <w:u w:val="single"/>
          </w:rPr>
          <w:t>83.9</w:t>
        </w:r>
      </w:hyperlink>
      <w:r>
        <w:rPr>
          <w:lang w:val="zh_CN" w:bidi="zh_CN"/>
        </w:rPr>
        <w:t>）与μέσος[b]（</w:t>
      </w:r>
      <w:hyperlink r:id="rId69">
        <w:r>
          <w:rPr>
            <w:lang w:val="zh_CN" w:bidi="zh_CN"/>
          </w:rPr>
          <w:rPr>
            <w:color w:val="0000EE"/>
            <w:u w:val="single"/>
          </w:rPr>
          <w:t>83.10</w:t>
        </w:r>
      </w:hyperlink>
      <w:r>
        <w:rPr>
          <w:lang w:val="zh_CN" w:bidi="zh_CN"/>
        </w:rPr>
        <w:t>）的意思可说是重叠的，或有关的情况提供了两种不同的解释。例如：在</w:t>
      </w:r>
      <w:r>
        <w:rPr>
          <w:lang w:val="zh_CN" w:bidi="zh_CN"/>
        </w:rPr>
        <w:t>MAT 10:16</w:t>
      </w:r>
      <w:r>
        <w:rPr>
          <w:lang w:val="zh_CN" w:bidi="zh_CN"/>
        </w:rPr>
        <w:t>“绵羊在豺狼中间”，意思可能是羊被狼团团围住，或者狼与羊混杂在一起。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μεσότοιχον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μεσότοιχον</w:t>
      </w:r>
    </w:p>
    <w:p>
      <w:pPr/>
      <w:r>
        <w:rPr>
          <w:lang w:val="zh_CN" w:bidi="zh_CN"/>
        </w:rPr>
      </w:r>
      <w:r>
        <w:rPr>
          <w:lang w:val="zh_CN" w:bidi="zh_CN"/>
        </w:rPr>
        <w:t>μεσότοιχον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μεσόω + τοῖχος</w:t>
      </w:r>
    </w:p>
    <w:p>
      <w:pPr/>
      <w:r>
        <w:rPr>
          <w:lang w:val="zh_CN" w:bidi="zh_CN"/>
        </w:rPr>
      </w:r>
      <w:r>
        <w:rPr>
          <w:lang w:val="zh_CN" w:bidi="zh_CN"/>
        </w:rPr>
        <w:t>7.62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围墙及篱笆</w:t>
      </w:r>
    </w:p>
    <w:p>
      <w:pPr/>
      <w:r>
        <w:rPr>
          <w:lang w:val="zh_CN" w:bidi="zh_CN"/>
        </w:rPr>
      </w:r>
      <w:r>
        <w:rPr>
          <w:lang w:val="zh_CN" w:bidi="zh_CN"/>
        </w:rPr>
        <w:t>隔断的墙;阻隔的墙</w:t>
      </w:r>
      <w:r>
        <w:rPr>
          <w:lang w:val="zh_CN" w:bidi="zh_CN"/>
        </w:rPr>
        <w:t xml:space="preserve"> </w:t>
      </w:r>
      <w:r>
        <w:rPr>
          <w:lang w:val="zh_CN" w:bidi="zh_CN"/>
        </w:rPr>
        <w:t>分隔开两个区域的墙或篱笆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在新约中,μεσότοιχον 喻指耶路撒冷圣殿中的隔墙,将外邦人院与其他圣殿区域分隔开来。</w:t>
        <w:br/>
      </w:r>
      <w:r>
        <w:rPr>
          <w:lang w:val="zh_CN" w:bidi="zh_CN"/>
        </w:rPr>
        <w:t>这种“隔断的墙”可以译作“障碍”或“隔断的栏杆”。</w:t>
      </w:r>
    </w:p>
    <w:p>
      <w:pPr/>
      <w:r>
        <w:rPr>
          <w:lang w:val="zh_CN" w:bidi="zh_CN"/>
        </w:rPr>
      </w:r>
      <w:r>
        <w:rPr>
          <w:lang w:val="zh_CN" w:bidi="zh_CN"/>
        </w:rPr>
        <w:t>EPH 2:14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μεσουράνημα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μεσουράνημα</w:t>
      </w:r>
    </w:p>
    <w:p>
      <w:pPr/>
      <w:r>
        <w:rPr>
          <w:lang w:val="zh_CN" w:bidi="zh_CN"/>
        </w:rPr>
      </w:r>
      <w:r>
        <w:rPr>
          <w:lang w:val="zh_CN" w:bidi="zh_CN"/>
        </w:rPr>
        <w:t>μεσουράνημα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μεσόω + οὐρανός</w:t>
      </w:r>
    </w:p>
    <w:p>
      <w:pPr/>
      <w:r>
        <w:rPr>
          <w:lang w:val="zh_CN" w:bidi="zh_CN"/>
        </w:rPr>
      </w:r>
      <w:r>
        <w:rPr>
          <w:lang w:val="zh_CN" w:bidi="zh_CN"/>
        </w:rPr>
        <w:t>1.10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地面之上的地方</w:t>
      </w:r>
    </w:p>
    <w:p>
      <w:pPr/>
      <w:r>
        <w:rPr>
          <w:lang w:val="zh_CN" w:bidi="zh_CN"/>
        </w:rPr>
      </w:r>
      <w:r>
        <w:rPr>
          <w:lang w:val="zh_CN" w:bidi="zh_CN"/>
        </w:rPr>
        <w:t>高高的在天空中;在天空的中点;就在头顶上;在天空的正上方</w:t>
      </w:r>
      <w:r>
        <w:rPr>
          <w:lang w:val="zh_CN" w:bidi="zh_CN"/>
        </w:rPr>
        <w:t xml:space="preserve"> </w:t>
      </w:r>
      <w:r>
        <w:rPr>
          <w:lang w:val="zh_CN" w:bidi="zh_CN"/>
        </w:rPr>
        <w:t>天空中的一个点或区域,就在地球的上方</w:t>
      </w:r>
    </w:p>
    <w:p>
      <w:pPr/>
      <w:r>
        <w:rPr>
          <w:lang w:val="zh_CN" w:bidi="zh_CN"/>
        </w:rPr>
      </w:r>
      <w:r>
        <w:rPr>
          <w:lang w:val="zh_CN" w:bidi="zh_CN"/>
        </w:rPr>
        <w:t>REV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μεσόω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μεσόω</w:t>
      </w:r>
    </w:p>
    <w:p>
      <w:pPr/>
      <w:r>
        <w:rPr>
          <w:lang w:val="zh_CN" w:bidi="zh_CN"/>
        </w:rPr>
      </w:r>
      <w:r>
        <w:rPr>
          <w:lang w:val="zh_CN" w:bidi="zh_CN"/>
        </w:rPr>
        <w:t>μεσόω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μεσημβρία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μεσιτεύω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μεσίτης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μεσονύκτιον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μέσος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μεσότοιχον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μεσουράνημα</w:t>
      </w:r>
    </w:p>
    <w:p>
      <w:pPr/>
      <w:r>
        <w:rPr>
          <w:lang w:val="zh_CN" w:bidi="zh_CN"/>
        </w:rPr>
      </w:r>
      <w:r>
        <w:rPr>
          <w:lang w:val="zh_CN" w:bidi="zh_CN"/>
        </w:rPr>
        <w:t>67.137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与某个时间单位有关的时间段：在……期间，在……的时候，当……的时候，自始至终</w:t>
      </w:r>
    </w:p>
    <w:p>
      <w:pPr/>
      <w:r>
        <w:rPr>
          <w:lang w:val="zh_CN" w:bidi="zh_CN"/>
        </w:rPr>
      </w:r>
      <w:r>
        <w:rPr>
          <w:lang w:val="zh_CN" w:bidi="zh_CN"/>
        </w:rPr>
        <w:t>在中间;过了一半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在一段时间的中间</w:t>
      </w:r>
    </w:p>
    <w:p>
      <w:pPr/>
      <w:r>
        <w:rPr>
          <w:lang w:val="zh_CN" w:bidi="zh_CN"/>
        </w:rPr>
      </w:r>
      <w:r>
        <w:rPr>
          <w:lang w:val="zh_CN" w:bidi="zh_CN"/>
        </w:rPr>
        <w:t>JHN 7:14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Μεσσίας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Μεσσίας</w:t>
      </w:r>
    </w:p>
    <w:p>
      <w:pPr/>
      <w:r>
        <w:rPr>
          <w:lang w:val="zh_CN" w:bidi="zh_CN"/>
        </w:rPr>
      </w:r>
      <w:r>
        <w:rPr>
          <w:lang w:val="zh_CN" w:bidi="zh_CN"/>
        </w:rPr>
        <w:t>Μεσσίας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53.82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角色及作用</w:t>
      </w:r>
    </w:p>
    <w:p>
      <w:pPr/>
      <w:r>
        <w:rPr>
          <w:lang w:val="zh_CN" w:bidi="zh_CN"/>
        </w:rPr>
      </w:r>
      <w:r>
        <w:rPr>
          <w:lang w:val="zh_CN" w:bidi="zh_CN"/>
        </w:rPr>
        <w:t>基督;弥赛亚</w:t>
      </w:r>
      <w:r>
        <w:rPr>
          <w:lang w:val="zh_CN" w:bidi="zh_CN"/>
        </w:rPr>
        <w:t xml:space="preserve"> </w:t>
      </w:r>
      <w:r>
        <w:rPr>
          <w:lang w:val="zh_CN" w:bidi="zh_CN"/>
        </w:rPr>
        <w:t>(直译:受膏者;等同于希伯来文的弥赛亚)在新约中,这是耶稣作为弥赛亚的头衔,但在许多经文中,尤其是不带定冠词的时候,</w:t>
      </w:r>
      <w:r>
        <w:rPr>
          <w:lang w:val="zh_CN" w:bidi="zh_CN"/>
        </w:rPr>
        <w:t>Χριστός</w:t>
      </w:r>
      <w:r>
        <w:rPr>
          <w:lang w:val="zh_CN" w:bidi="zh_CN"/>
        </w:rPr>
        <w:t xml:space="preserve">“基督”成为了耶稣名字的一部分;见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93.387</w:t>
        </w:r>
      </w:hyperlink>
      <w:r>
        <w:rPr>
          <w:lang w:val="zh_CN" w:bidi="zh_CN"/>
        </w:rPr>
        <w:t xml:space="preserve"> </w:t>
      </w:r>
      <w:r>
        <w:rPr>
          <w:lang w:val="zh_CN" w:bidi="zh_CN"/>
        </w:rPr>
        <w:t>在许多语言中,Χριστός(或 Μεσσίας)指弥赛亚的时候,会根据希腊文的 Χριστός 或希伯来文的“弥赛亚”进行音译。然而在某些语言中,翻译者想要表明 Χριστός 和 Μεσσίας 两个用语的重要意义,于是译作:“上帝任命的那位”,或“上帝特别拣选的那位”,或“百姓期待的那位”,意思是众人都向他寻求帮助和拯救。</w:t>
      </w:r>
    </w:p>
    <w:p>
      <w:pPr/>
      <w:r>
        <w:rPr>
          <w:lang w:val="zh_CN" w:bidi="zh_CN"/>
        </w:rPr>
      </w:r>
      <w:r>
        <w:rPr>
          <w:lang w:val="zh_CN" w:bidi="zh_CN"/>
        </w:rPr>
        <w:t>JHN 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μεστός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μεστός</w:t>
      </w:r>
    </w:p>
    <w:p>
      <w:pPr/>
      <w:r>
        <w:rPr>
          <w:lang w:val="zh_CN" w:bidi="zh_CN"/>
        </w:rPr>
      </w:r>
      <w:r>
        <w:rPr>
          <w:lang w:val="zh_CN" w:bidi="zh_CN"/>
        </w:rPr>
        <w:t>μεστός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μεστόω</w:t>
      </w:r>
    </w:p>
    <w:p>
      <w:pPr/>
      <w:r>
        <w:rPr>
          <w:lang w:val="zh_CN" w:bidi="zh_CN"/>
        </w:rPr>
      </w:r>
      <w:r>
        <w:rPr>
          <w:lang w:val="zh_CN" w:bidi="zh_CN"/>
        </w:rPr>
        <w:t>59.39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满的，空的</w:t>
      </w:r>
    </w:p>
    <w:p>
      <w:pPr/>
      <w:r>
        <w:rPr>
          <w:lang w:val="zh_CN" w:bidi="zh_CN"/>
        </w:rPr>
      </w:r>
      <w:r>
        <w:rPr>
          <w:lang w:val="zh_CN" w:bidi="zh_CN"/>
        </w:rPr>
        <w:t>非常满;充满;满;都;尽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形容某个数量充满一个空间,超过预期或合适的程度</w:t>
      </w:r>
    </w:p>
    <w:p>
      <w:pPr/>
      <w:r>
        <w:rPr>
          <w:lang w:val="zh_CN" w:bidi="zh_CN"/>
        </w:rPr>
      </w:r>
      <w:r>
        <w:rPr>
          <w:lang w:val="zh_CN" w:bidi="zh_CN"/>
        </w:rPr>
        <w:t>JHN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3:8</w:t>
      </w:r>
    </w:p>
    <w:p>
      <w:pPr/>
      <w:r>
        <w:rPr>
          <w:lang w:val="zh_CN" w:bidi="zh_CN"/>
        </w:rPr>
      </w:r>
      <w:r>
        <w:rPr>
          <w:lang w:val="zh_CN" w:bidi="zh_CN"/>
        </w:rPr>
        <w:t>78.45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完全，足够（完成程度）</w:t>
      </w:r>
    </w:p>
    <w:p>
      <w:pPr/>
      <w:r>
        <w:rPr>
          <w:lang w:val="zh_CN" w:bidi="zh_CN"/>
        </w:rPr>
      </w:r>
      <w:r>
        <w:rPr>
          <w:lang w:val="zh_CN" w:bidi="zh_CN"/>
        </w:rPr>
        <w:t>充满;装满;满有;完全地;非常;全部</w:t>
      </w:r>
      <w:r>
        <w:rPr>
          <w:lang w:val="zh_CN" w:bidi="zh_CN"/>
        </w:rPr>
        <w:t xml:space="preserve"> </w:t>
      </w:r>
      <w:r>
        <w:rPr>
          <w:lang w:val="zh_CN" w:bidi="zh_CN"/>
        </w:rPr>
        <w:t>完整的程度,有充沛的含意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有些语言不能说一个人“充满”某种品质或“充满”某种活动。因此,翻译者经常要调整语义关系,以表示某人“完全”拥有某种性情或“完全”投入某些活动。事实上,在 </w:t>
      </w:r>
      <w:r>
        <w:rPr>
          <w:lang w:val="zh_CN" w:bidi="zh_CN"/>
        </w:rPr>
        <w:t>MAT 23:28</w:t>
      </w:r>
      <w:r>
        <w:rPr>
          <w:lang w:val="zh_CN" w:bidi="zh_CN"/>
        </w:rPr>
        <w:t xml:space="preserve"> 的情况,有些语言可以用否定句来表达:“里面除了虚伪和不法什么也没有”。对于 </w:t>
      </w:r>
      <w:r>
        <w:rPr>
          <w:lang w:val="zh_CN" w:bidi="zh_CN"/>
        </w:rPr>
        <w:t>JAS 3:17</w:t>
      </w:r>
      <w:r>
        <w:rPr>
          <w:lang w:val="zh_CN" w:bidi="zh_CN"/>
        </w:rPr>
        <w:t xml:space="preserve"> 的意思,翻译者往往可以用习惯性的活动来表达,例如译作“总是以怜悯待人和做美善的事”。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3:17</w:t>
      </w:r>
    </w:p>
    <w:p>
      <w:pPr/>
      <w:r>
        <w:rPr>
          <w:lang w:val="zh_CN" w:bidi="zh_CN"/>
        </w:rPr>
      </w:r>
      <w:r>
        <w:rPr>
          <w:lang w:val="zh_CN" w:bidi="zh_CN"/>
        </w:rPr>
        <w:t>68.77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专心努力去做，全力去做</w:t>
      </w:r>
    </w:p>
    <w:p>
      <w:pPr/>
      <w:r>
        <w:rPr>
          <w:lang w:val="zh_CN" w:bidi="zh_CN"/>
        </w:rPr>
      </w:r>
      <w:r>
        <w:rPr>
          <w:lang w:val="zh_CN" w:bidi="zh_CN"/>
        </w:rPr>
        <w:t>充满;装满;满有;全是;一直从事;专做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形容广泛地从事某种活动或持有某种态度</w:t>
      </w:r>
    </w:p>
    <w:p>
      <w:pPr/>
      <w:r>
        <w:rPr>
          <w:lang w:val="zh_CN" w:bidi="zh_CN"/>
        </w:rPr>
      </w:r>
      <w:r>
        <w:rPr>
          <w:lang w:val="zh_CN" w:bidi="zh_CN"/>
        </w:rPr>
        <w:t>ROM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μεστόω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μεστόω</w:t>
      </w:r>
    </w:p>
    <w:p>
      <w:pPr/>
      <w:r>
        <w:rPr>
          <w:lang w:val="zh_CN" w:bidi="zh_CN"/>
        </w:rPr>
      </w:r>
      <w:r>
        <w:rPr>
          <w:lang w:val="zh_CN" w:bidi="zh_CN"/>
        </w:rPr>
        <w:t>μεστόω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μεστός</w:t>
      </w:r>
    </w:p>
    <w:p>
      <w:pPr/>
      <w:r>
        <w:rPr>
          <w:lang w:val="zh_CN" w:bidi="zh_CN"/>
        </w:rPr>
      </w:r>
      <w:r>
        <w:rPr>
          <w:lang w:val="zh_CN" w:bidi="zh_CN"/>
        </w:rPr>
        <w:t>59.40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满的，空的</w:t>
      </w:r>
    </w:p>
    <w:p>
      <w:pPr/>
      <w:r>
        <w:rPr>
          <w:lang w:val="zh_CN" w:bidi="zh_CN"/>
        </w:rPr>
      </w:r>
      <w:r>
        <w:rPr>
          <w:lang w:val="zh_CN" w:bidi="zh_CN"/>
        </w:rPr>
        <w:t>充满;使膨胀;灌满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μεστός</w:t>
      </w:r>
      <w:r>
        <w:rPr>
          <w:lang w:val="zh_CN" w:bidi="zh_CN"/>
        </w:rPr>
        <w:t>[a]“非常满”</w:t>
      </w:r>
      <w:hyperlink r:id="rId71">
        <w:r>
          <w:rPr>
            <w:lang w:val="zh_CN" w:bidi="zh_CN"/>
          </w:rPr>
          <w:rPr>
            <w:color w:val="0000EE"/>
            <w:u w:val="single"/>
          </w:rPr>
          <w:t>59.39</w:t>
        </w:r>
      </w:hyperlink>
      <w:r>
        <w:rPr>
          <w:lang w:val="zh_CN" w:bidi="zh_CN"/>
        </w:rPr>
        <w:t xml:space="preserve"> 的衍生词)使一个空间异常地满</w:t>
      </w:r>
      <w:r>
        <w:rPr>
          <w:lang w:val="zh_CN" w:bidi="zh_CN"/>
        </w:rPr>
        <w:t xml:space="preserve"> </w:t>
      </w:r>
      <w:r>
        <w:rPr>
          <w:lang w:val="zh_CN" w:bidi="zh_CN"/>
        </w:rPr>
        <w:t>许多语言不能说一个人“充满新酒”,不过,</w:t>
      </w:r>
      <w:r>
        <w:rPr>
          <w:lang w:val="zh_CN" w:bidi="zh_CN"/>
        </w:rPr>
        <w:t>ACT 2:13</w:t>
      </w:r>
      <w:r>
        <w:rPr>
          <w:lang w:val="zh_CN" w:bidi="zh_CN"/>
        </w:rPr>
        <w:t xml:space="preserve"> 中可以说:“他们喝了大量新酒”。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2:13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μετά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μετά</w:t>
      </w:r>
    </w:p>
    <w:p>
      <w:pPr/>
      <w:r>
        <w:rPr>
          <w:lang w:val="zh_CN" w:bidi="zh_CN"/>
        </w:rPr>
      </w:r>
      <w:r>
        <w:rPr>
          <w:lang w:val="zh_CN" w:bidi="zh_CN"/>
        </w:rPr>
        <w:t>μετά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＜介＞（接＜所有＞或 ＜直受＞ ）</w:t>
      </w:r>
    </w:p>
    <w:p>
      <w:pPr/>
      <w:r>
        <w:rPr>
          <w:lang w:val="zh_CN" w:bidi="zh_CN"/>
        </w:rPr>
      </w:r>
      <w:r>
        <w:rPr>
          <w:lang w:val="zh_CN" w:bidi="zh_CN"/>
        </w:rPr>
        <w:t>89.108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</w:p>
    <w:p>
      <w:pPr/>
      <w:r>
        <w:rPr>
          <w:lang w:val="zh_CN" w:bidi="zh_CN"/>
        </w:rPr>
      </w:r>
      <w:r>
        <w:rPr>
          <w:lang w:val="zh_CN" w:bidi="zh_CN"/>
        </w:rPr>
        <w:t>与......;和......;同......一起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表示一种联合关系,通常暗示和某人一起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1:2</w:t>
      </w:r>
    </w:p>
    <w:p>
      <w:pPr/>
      <w:r>
        <w:rPr>
          <w:lang w:val="zh_CN" w:bidi="zh_CN"/>
        </w:rPr>
      </w:r>
      <w:r>
        <w:rPr>
          <w:lang w:val="zh_CN" w:bidi="zh_CN"/>
        </w:rPr>
        <w:t>89.109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</w:p>
    <w:p>
      <w:pPr/>
      <w:r>
        <w:rPr>
          <w:lang w:val="zh_CN" w:bidi="zh_CN"/>
        </w:rPr>
      </w:r>
      <w:r>
        <w:rPr>
          <w:lang w:val="zh_CN" w:bidi="zh_CN"/>
        </w:rPr>
        <w:t>带着;拿着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表示联合,涉及与事件相关的工具</w:t>
      </w:r>
    </w:p>
    <w:p>
      <w:pPr/>
      <w:r>
        <w:rPr>
          <w:lang w:val="zh_CN" w:bidi="zh_CN"/>
        </w:rPr>
      </w:r>
      <w:r>
        <w:rPr>
          <w:lang w:val="zh_CN" w:bidi="zh_CN"/>
        </w:rPr>
        <w:t>MAT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12:17</w:t>
      </w:r>
    </w:p>
    <w:p>
      <w:pPr/>
      <w:r>
        <w:rPr>
          <w:lang w:val="zh_CN" w:bidi="zh_CN"/>
        </w:rPr>
      </w:r>
      <w:r>
        <w:rPr>
          <w:lang w:val="zh_CN" w:bidi="zh_CN"/>
        </w:rPr>
        <w:t>89.123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结合关系</w:t>
      </w:r>
    </w:p>
    <w:p>
      <w:pPr/>
      <w:r>
        <w:rPr>
          <w:lang w:val="zh_CN" w:bidi="zh_CN"/>
        </w:rPr>
      </w:r>
      <w:r>
        <w:rPr>
          <w:lang w:val="zh_CN" w:bidi="zh_CN"/>
        </w:rPr>
        <w:t>和;和......结合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表示一种关系,即某物与另一物结合在一起</w:t>
      </w:r>
      <w:r>
        <w:rPr>
          <w:lang w:val="zh_CN" w:bidi="zh_CN"/>
        </w:rPr>
        <w:t xml:space="preserve"> </w:t>
      </w:r>
      <w:r>
        <w:rPr>
          <w:lang w:val="zh_CN" w:bidi="zh_CN"/>
        </w:rPr>
        <w:t>LUK 13:1</w:t>
      </w:r>
      <w:r>
        <w:rPr>
          <w:lang w:val="zh_CN" w:bidi="zh_CN"/>
        </w:rPr>
        <w:t xml:space="preserve"> 中的这个表达必须从比喻意义去理解,因为这是指彼拉多杀害正在献祭之人的行为。</w:t>
        <w:br/>
      </w:r>
      <w:r>
        <w:rPr>
          <w:lang w:val="zh_CN" w:bidi="zh_CN"/>
        </w:rPr>
        <w:t>在某些语言中,</w:t>
      </w:r>
      <w:r>
        <w:rPr>
          <w:lang w:val="zh_CN" w:bidi="zh_CN"/>
        </w:rPr>
        <w:t>EPH 6:23</w:t>
      </w:r>
      <w:r>
        <w:rPr>
          <w:lang w:val="zh_CN" w:bidi="zh_CN"/>
        </w:rPr>
        <w:t xml:space="preserve"> 中的这个表达只能译作:“同时有仁爱和信任”。</w:t>
        <w:br/>
      </w:r>
      <w:r>
        <w:rPr>
          <w:lang w:val="zh_CN" w:bidi="zh_CN"/>
        </w:rPr>
        <w:t xml:space="preserve">在 </w:t>
      </w:r>
      <w:r>
        <w:rPr>
          <w:lang w:val="zh_CN" w:bidi="zh_CN"/>
        </w:rPr>
        <w:t>1TI 2:15</w:t>
      </w:r>
      <w:r>
        <w:rPr>
          <w:lang w:val="zh_CN" w:bidi="zh_CN"/>
        </w:rPr>
        <w:t xml:space="preserve">,“圣洁自守”中的自守是与信心、爱心和圣洁相结合的,而不仅仅是与圣洁结合。在某些语言中,这种表达通常是用动词来翻译,那么 </w:t>
      </w:r>
      <w:r>
        <w:rPr>
          <w:lang w:val="zh_CN" w:bidi="zh_CN"/>
        </w:rPr>
        <w:t>1TI 2:15</w:t>
      </w:r>
      <w:r>
        <w:rPr>
          <w:lang w:val="zh_CN" w:bidi="zh_CN"/>
        </w:rPr>
        <w:t xml:space="preserve"> 的条件从句可以译作:“如果她继续去相信,去爱,显出圣洁,同时谦逊自守”。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5:7</w:t>
      </w:r>
    </w:p>
    <w:p>
      <w:pPr/>
      <w:r>
        <w:rPr>
          <w:lang w:val="zh_CN" w:bidi="zh_CN"/>
        </w:rPr>
      </w:r>
      <w:r>
        <w:rPr>
          <w:lang w:val="zh_CN" w:bidi="zh_CN"/>
        </w:rPr>
        <w:t>89.79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伴随的情况</w:t>
      </w:r>
    </w:p>
    <w:p>
      <w:pPr/>
      <w:r>
        <w:rPr>
          <w:lang w:val="zh_CN" w:bidi="zh_CN"/>
        </w:rPr>
      </w:r>
      <w:r>
        <w:rPr>
          <w:lang w:val="zh_CN" w:bidi="zh_CN"/>
        </w:rPr>
        <w:t>带着;在......中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表示情况,对主要事件有重大的影响 </w:t>
      </w:r>
      <w:r>
        <w:rPr>
          <w:vertAlign w:val="superscript"/>
          <w:lang w:val="zh_CN" w:bidi="zh_CN"/>
        </w:rPr>
        <w:t>2</w:t>
      </w:r>
    </w:p>
    <w:p>
      <w:pPr/>
      <w:r>
        <w:rPr>
          <w:lang w:val="zh_CN" w:bidi="zh_CN"/>
        </w:rPr>
      </w:r>
      <w:r>
        <w:rPr>
          <w:lang w:val="zh_CN" w:bidi="zh_CN"/>
        </w:rPr>
        <w:t>MAT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13:17</w:t>
      </w:r>
    </w:p>
    <w:p>
      <w:pPr/>
      <w:r>
        <w:rPr>
          <w:lang w:val="zh_CN" w:bidi="zh_CN"/>
        </w:rPr>
      </w:r>
      <w:r>
        <w:rPr>
          <w:lang w:val="zh_CN" w:bidi="zh_CN"/>
        </w:rPr>
        <w:t>90.60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语意格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经历者</w:t>
      </w:r>
    </w:p>
    <w:p>
      <w:pPr/>
      <w:r>
        <w:rPr>
          <w:lang w:val="zh_CN" w:bidi="zh_CN"/>
        </w:rPr>
      </w:r>
      <w:r>
        <w:rPr>
          <w:lang w:val="zh_CN" w:bidi="zh_CN"/>
        </w:rPr>
        <w:t>与......同在;给</w:t>
      </w:r>
      <w:r>
        <w:rPr>
          <w:lang w:val="zh_CN" w:bidi="zh_CN"/>
        </w:rPr>
        <w:t xml:space="preserve"> </w:t>
      </w:r>
      <w:r>
        <w:rPr>
          <w:lang w:val="zh_CN" w:bidi="zh_CN"/>
        </w:rPr>
        <w:t>用于标记事件的经历者,此外还暗示一种联系</w:t>
      </w:r>
    </w:p>
    <w:p>
      <w:pPr/>
      <w:r>
        <w:rPr>
          <w:lang w:val="zh_CN" w:bidi="zh_CN"/>
        </w:rPr>
      </w:r>
      <w:r>
        <w:rPr>
          <w:lang w:val="zh_CN" w:bidi="zh_CN"/>
        </w:rPr>
        <w:t>MAT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1:3</w:t>
      </w:r>
      <w:r>
        <w:rPr>
          <w:lang w:val="zh_CN" w:bidi="zh_CN"/>
        </w:rPr>
        <w:t>()</w:t>
      </w:r>
    </w:p>
    <w:p>
      <w:pPr/>
      <w:r>
        <w:rPr>
          <w:lang w:val="zh_CN" w:bidi="zh_CN"/>
        </w:rPr>
      </w:r>
      <w:r>
        <w:rPr>
          <w:lang w:val="zh_CN" w:bidi="zh_CN"/>
        </w:rPr>
        <w:t>90.32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语意格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反对</w:t>
      </w:r>
    </w:p>
    <w:p>
      <w:pPr/>
      <w:r>
        <w:rPr>
          <w:lang w:val="zh_CN" w:bidi="zh_CN"/>
        </w:rPr>
      </w:r>
      <w:r>
        <w:rPr>
          <w:lang w:val="zh_CN" w:bidi="zh_CN"/>
        </w:rPr>
        <w:t>反对</w:t>
      </w:r>
      <w:r>
        <w:rPr>
          <w:lang w:val="zh_CN" w:bidi="zh_CN"/>
        </w:rPr>
        <w:t xml:space="preserve"> </w:t>
      </w:r>
      <w:r>
        <w:rPr>
          <w:lang w:val="zh_CN" w:bidi="zh_CN"/>
        </w:rPr>
        <w:t>(带所有格)用于标记对立与冲突,暗示一种互动</w:t>
      </w:r>
    </w:p>
    <w:p>
      <w:pPr/>
      <w:r>
        <w:rPr>
          <w:lang w:val="zh_CN" w:bidi="zh_CN"/>
        </w:rPr>
      </w:r>
      <w:r>
        <w:rPr>
          <w:lang w:val="zh_CN" w:bidi="zh_CN"/>
        </w:rPr>
        <w:t>JHN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2:16</w:t>
      </w:r>
    </w:p>
    <w:p>
      <w:pPr/>
      <w:r>
        <w:rPr>
          <w:lang w:val="zh_CN" w:bidi="zh_CN"/>
        </w:rPr>
      </w:r>
      <w:r>
        <w:rPr>
          <w:lang w:val="zh_CN" w:bidi="zh_CN"/>
        </w:rPr>
        <w:t>67.48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与其他时间点有关的时间点：之前，很久以前，现在，同时，在那时，大约，之后</w:t>
      </w:r>
    </w:p>
    <w:p>
      <w:pPr/>
      <w:r>
        <w:rPr>
          <w:lang w:val="zh_CN" w:bidi="zh_CN"/>
        </w:rPr>
      </w:r>
      <w:r>
        <w:rPr>
          <w:lang w:val="zh_CN" w:bidi="zh_CN"/>
        </w:rPr>
        <w:t>之后;以后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表示一个时间点的标记,这个时间点与前一个时间点密切相关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有些语言没有像“在......之后”等类的介词,</w:t>
      </w:r>
      <w:r>
        <w:rPr>
          <w:lang w:val="zh_CN" w:bidi="zh_CN"/>
        </w:rPr>
        <w:t>JHN 3:22</w:t>
      </w:r>
      <w:r>
        <w:rPr>
          <w:lang w:val="zh_CN" w:bidi="zh_CN"/>
        </w:rPr>
        <w:t xml:space="preserve"> 中的表达可以译成:“这些事发生了,然后耶稣就和门徒去了犹太省”。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1:11</w:t>
      </w:r>
    </w:p>
    <w:p>
      <w:pPr/>
      <w:r>
        <w:rPr>
          <w:lang w:val="zh_CN" w:bidi="zh_CN"/>
        </w:rPr>
      </w:r>
      <w:r>
        <w:rPr>
          <w:lang w:val="zh_CN" w:bidi="zh_CN"/>
        </w:rPr>
        <w:t>83.9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空间的位置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在……之中，介于……之间，在……里面，在……内部</w:t>
      </w:r>
    </w:p>
    <w:p>
      <w:pPr/>
      <w:r>
        <w:rPr>
          <w:lang w:val="zh_CN" w:bidi="zh_CN"/>
        </w:rPr>
      </w:r>
      <w:r>
        <w:rPr>
          <w:lang w:val="zh_CN" w:bidi="zh_CN"/>
        </w:rPr>
        <w:t>在......里面;与......一起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某区域内的一个位置,由其他物体确定,并分布在这些物体之间 </w:t>
      </w:r>
      <w:r>
        <w:rPr>
          <w:vertAlign w:val="superscript"/>
          <w:lang w:val="zh_CN" w:bidi="zh_CN"/>
        </w:rPr>
        <w:t>4</w:t>
      </w:r>
    </w:p>
    <w:p>
      <w:pPr/>
      <w:r>
        <w:rPr>
          <w:lang w:val="zh_CN" w:bidi="zh_CN"/>
        </w:rPr>
      </w:r>
      <w:r>
        <w:rPr>
          <w:lang w:val="zh_CN" w:bidi="zh_CN"/>
        </w:rPr>
        <w:t>MAT 24:51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4:17</w:t>
      </w:r>
    </w:p>
    <w:p>
      <w:pPr/>
      <w:r>
        <w:rPr>
          <w:lang w:val="zh_CN" w:bidi="zh_CN"/>
        </w:rPr>
      </w:r>
      <w:r>
        <w:rPr>
          <w:lang w:val="zh_CN" w:bidi="zh_CN"/>
        </w:rPr>
        <w:t>83.56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空间的位置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在……以外，在另一边</w:t>
      </w:r>
    </w:p>
    <w:p>
      <w:pPr/>
      <w:r>
        <w:rPr>
          <w:lang w:val="zh_CN" w:bidi="zh_CN"/>
        </w:rPr>
      </w:r>
      <w:r>
        <w:rPr>
          <w:lang w:val="zh_CN" w:bidi="zh_CN"/>
        </w:rPr>
        <w:t>在......另一边;在......后面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在某个物体后方更远的位置</w:t>
      </w:r>
    </w:p>
    <w:p>
      <w:pPr/>
      <w:r>
        <w:rPr>
          <w:lang w:val="zh_CN" w:bidi="zh_CN"/>
        </w:rPr>
      </w:r>
      <w:r>
        <w:rPr>
          <w:lang w:val="zh_CN" w:bidi="zh_CN"/>
        </w:rPr>
        <w:t>HEB 9:3</w:t>
      </w:r>
    </w:p>
    <w:p>
      <w:pPr/>
      <w:r>
        <w:rPr>
          <w:lang w:val="zh_CN" w:bidi="zh_CN"/>
        </w:rPr>
      </w:r>
      <w:r>
        <w:rPr>
          <w:lang w:val="zh_CN" w:bidi="zh_CN"/>
        </w:rPr>
        <w:t>90.42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语意格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受益</w:t>
      </w:r>
    </w:p>
    <w:p>
      <w:pPr/>
      <w:r>
        <w:rPr>
          <w:lang w:val="zh_CN" w:bidi="zh_CN"/>
        </w:rPr>
      </w:r>
      <w:r>
        <w:rPr>
          <w:lang w:val="zh_CN" w:bidi="zh_CN"/>
        </w:rPr>
        <w:t>一起;在同一边</w:t>
      </w:r>
      <w:r>
        <w:rPr>
          <w:lang w:val="zh_CN" w:bidi="zh_CN"/>
        </w:rPr>
        <w:t xml:space="preserve"> </w:t>
      </w:r>
      <w:r>
        <w:rPr>
          <w:lang w:val="zh_CN" w:bidi="zh_CN"/>
        </w:rPr>
        <w:t>(带所有格)用于标记联系,当中一方为另一方的利益而行事或存在</w:t>
      </w:r>
      <w:r>
        <w:rPr>
          <w:lang w:val="zh_CN" w:bidi="zh_CN"/>
        </w:rPr>
        <w:t xml:space="preserve"> </w:t>
      </w:r>
      <w:r>
        <w:rPr>
          <w:lang w:val="zh_CN" w:bidi="zh_CN"/>
        </w:rPr>
        <w:t>MAT 12:30</w:t>
      </w:r>
      <w:r>
        <w:rPr>
          <w:lang w:val="zh_CN" w:bidi="zh_CN"/>
        </w:rPr>
        <w:t xml:space="preserve"> 中有一个隐含的事件。</w:t>
      </w:r>
    </w:p>
    <w:p>
      <w:pPr/>
      <w:r>
        <w:rPr>
          <w:lang w:val="zh_CN" w:bidi="zh_CN"/>
        </w:rPr>
      </w:r>
      <w:r>
        <w:rPr>
          <w:lang w:val="zh_CN" w:bidi="zh_CN"/>
        </w:rPr>
        <w:t>MAT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12:14</w:t>
      </w:r>
    </w:p>
    <w:p>
      <w:pPr/>
      <w:r>
        <w:rPr>
          <w:lang w:val="zh_CN" w:bidi="zh_CN"/>
        </w:rPr>
      </w:r>
      <w:r>
        <w:rPr>
          <w:lang w:val="zh_CN" w:bidi="zh_CN"/>
        </w:rPr>
        <w:t>89.78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方法，途径</w:t>
      </w:r>
    </w:p>
    <w:p>
      <w:pPr/>
      <w:r>
        <w:rPr>
          <w:lang w:val="zh_CN" w:bidi="zh_CN"/>
        </w:rPr>
      </w:r>
      <w:r>
        <w:rPr>
          <w:lang w:val="zh_CN" w:bidi="zh_CN"/>
        </w:rPr>
        <w:t>藉着;通过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表示方法,可能还暗示随之而来的情况(见 </w:t>
      </w:r>
      <w:r>
        <w:rPr>
          <w:lang w:val="zh_CN" w:bidi="zh_CN"/>
        </w:rPr>
        <w:t>μετά</w:t>
      </w:r>
      <w:r>
        <w:rPr>
          <w:lang w:val="zh_CN" w:bidi="zh_CN"/>
        </w:rPr>
        <w:t>[d]“在......中”</w:t>
      </w:r>
      <w:hyperlink r:id="rId72">
        <w:r>
          <w:rPr>
            <w:lang w:val="zh_CN" w:bidi="zh_CN"/>
          </w:rPr>
          <w:rPr>
            <w:color w:val="0000EE"/>
            <w:u w:val="single"/>
          </w:rPr>
          <w:t>89.79</w:t>
        </w:r>
      </w:hyperlink>
      <w:r>
        <w:rPr>
          <w:lang w:val="zh_CN" w:bidi="zh_CN"/>
        </w:rPr>
        <w:t>)</w:t>
      </w:r>
      <w:r>
        <w:rPr>
          <w:lang w:val="zh_CN" w:bidi="zh_CN"/>
        </w:rPr>
        <w:t xml:space="preserve"> </w:t>
      </w:r>
      <w:r>
        <w:rPr>
          <w:lang w:val="zh_CN" w:bidi="zh_CN"/>
        </w:rPr>
        <w:t>ACT 2:28</w:t>
      </w:r>
      <w:r>
        <w:rPr>
          <w:lang w:val="zh_CN" w:bidi="zh_CN"/>
        </w:rPr>
        <w:t xml:space="preserve"> 中的 πρόσωπον 是一个比喻,指某人的临在(见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85.26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MAT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σύν[a]（</w:t>
      </w:r>
      <w:hyperlink r:id="rId74">
        <w:r>
          <w:rPr>
            <w:lang w:val="zh_CN" w:bidi="zh_CN"/>
          </w:rPr>
          <w:rPr>
            <w:color w:val="0000EE"/>
            <w:u w:val="single"/>
          </w:rPr>
          <w:t>89.107</w:t>
        </w:r>
      </w:hyperlink>
      <w:r>
        <w:rPr>
          <w:lang w:val="zh_CN" w:bidi="zh_CN"/>
        </w:rPr>
        <w:t>）和μετα[a]（</w:t>
      </w:r>
      <w:hyperlink r:id="rId75">
        <w:r>
          <w:rPr>
            <w:lang w:val="zh_CN" w:bidi="zh_CN"/>
          </w:rPr>
          <w:rPr>
            <w:color w:val="0000EE"/>
            <w:u w:val="single"/>
          </w:rPr>
          <w:t>89.108</w:t>
        </w:r>
      </w:hyperlink>
      <w:r>
        <w:rPr>
          <w:lang w:val="zh_CN" w:bidi="zh_CN"/>
        </w:rPr>
        <w:t>）的语义域有很大程度的重叠，因为在许多情况中，σύν[a]和μετά[a]均可表达出本质上相同的参照关系。然而，在关乎敌对和战斗的上下文中，可以用μετά[a]来表示敌对势力互相战斗。在这种上下文中，介词σύν[a]并不适合，因为该词暗示在冲突的同一方发生争斗，而不是在冲突双方之间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在英语中，伴随的情况通常用分词短语或动名词短语来表达。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在</w:t>
      </w:r>
      <w:r>
        <w:rPr>
          <w:lang w:val="zh_CN" w:bidi="zh_CN"/>
        </w:rPr>
        <w:t>2JN 1:3</w:t>
      </w:r>
      <w:r>
        <w:rPr>
          <w:lang w:val="zh_CN" w:bidi="zh_CN"/>
        </w:rPr>
        <w:t>，χάρις、ἔλεος和εἰρήνη是指ἡμῶν所经历的事件。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83.9</w:t>
        </w:r>
      </w:hyperlink>
      <w:r>
        <w:rPr>
          <w:lang w:val="zh_CN" w:bidi="zh_CN"/>
        </w:rPr>
        <w:t>所含词汇（μέσος[a]、ἀνὰ μέσον、ἐντός[a]、ἐν[b]、μετά[h]、εἰς[e]、ἐπί[c]、πρός[d]、παρά[b]）的意思显然具有细微的区别。例如：πρός[d]可能暗示某种互动或回应，而παρά[b]的重点可能在于联系，但是无法根据现有的上下文来确定这些区别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μεταβαίνω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μεταβαίνω</w:t>
      </w:r>
    </w:p>
    <w:p>
      <w:pPr/>
      <w:r>
        <w:rPr>
          <w:lang w:val="zh_CN" w:bidi="zh_CN"/>
        </w:rPr>
      </w:r>
      <w:r>
        <w:rPr>
          <w:lang w:val="zh_CN" w:bidi="zh_CN"/>
        </w:rPr>
        <w:t>μεταβαίνω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&lt;未&gt; μεταβήσομαι · &lt;过不定&gt; μετέβην · &lt;命&gt; μετάβα, μετάβηθι · &lt;分&gt; μεταβάς · &lt;完&gt; μεταβέβηκα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βαίνω</w:t>
      </w:r>
    </w:p>
    <w:p>
      <w:pPr/>
      <w:r>
        <w:rPr>
          <w:lang w:val="zh_CN" w:bidi="zh_CN"/>
        </w:rPr>
      </w:r>
      <w:r>
        <w:rPr>
          <w:lang w:val="zh_CN" w:bidi="zh_CN"/>
        </w:rPr>
        <w:t>15.2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移动，来／去</w:t>
      </w:r>
    </w:p>
    <w:p>
      <w:pPr/>
      <w:r>
        <w:rPr>
          <w:lang w:val="zh_CN" w:bidi="zh_CN"/>
        </w:rPr>
      </w:r>
      <w:r>
        <w:rPr>
          <w:lang w:val="zh_CN" w:bidi="zh_CN"/>
        </w:rPr>
        <w:t>从一个地方移到另一个地方;改变位置;离开</w:t>
      </w:r>
      <w:r>
        <w:rPr>
          <w:lang w:val="zh_CN" w:bidi="zh_CN"/>
        </w:rPr>
        <w:t xml:space="preserve"> </w:t>
      </w:r>
      <w:r>
        <w:rPr>
          <w:lang w:val="zh_CN" w:bidi="zh_CN"/>
        </w:rPr>
        <w:t>空间位置的改变,暗示两个位置显著不同</w:t>
      </w:r>
    </w:p>
    <w:p>
      <w:pPr/>
      <w:r>
        <w:rPr>
          <w:lang w:val="zh_CN" w:bidi="zh_CN"/>
        </w:rPr>
      </w:r>
      <w:r>
        <w:rPr>
          <w:lang w:val="zh_CN" w:bidi="zh_CN"/>
        </w:rPr>
        <w:t>MAT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3:14</w:t>
      </w:r>
    </w:p>
    <w:p>
      <w:pPr/>
      <w:r>
        <w:rPr>
          <w:lang w:val="zh_CN" w:bidi="zh_CN"/>
        </w:rPr>
      </w:r>
      <w:r>
        <w:rPr>
          <w:lang w:val="zh_CN" w:bidi="zh_CN"/>
        </w:rPr>
        <w:t>13.51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状态的改变</w:t>
      </w:r>
    </w:p>
    <w:p>
      <w:pPr/>
      <w:r>
        <w:rPr>
          <w:lang w:val="zh_CN" w:bidi="zh_CN"/>
        </w:rPr>
      </w:r>
      <w:r>
        <w:rPr>
          <w:lang w:val="zh_CN" w:bidi="zh_CN"/>
        </w:rPr>
        <w:t>改变;成为</w:t>
      </w:r>
      <w:r>
        <w:rPr>
          <w:lang w:val="zh_CN" w:bidi="zh_CN"/>
        </w:rPr>
        <w:t xml:space="preserve"> </w:t>
      </w:r>
      <w:r>
        <w:rPr>
          <w:lang w:val="zh_CN" w:bidi="zh_CN"/>
        </w:rPr>
        <w:t>从一个状态变成另一个状态</w:t>
      </w:r>
    </w:p>
    <w:p>
      <w:pPr/>
      <w:r>
        <w:rPr>
          <w:lang w:val="zh_CN" w:bidi="zh_CN"/>
        </w:rPr>
      </w:r>
      <w:r>
        <w:rPr>
          <w:lang w:val="zh_CN" w:bidi="zh_CN"/>
        </w:rPr>
        <w:t>JHN 5:24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μεταβάλλω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μεταβάλλω</w:t>
      </w:r>
    </w:p>
    <w:p>
      <w:pPr/>
      <w:r>
        <w:rPr>
          <w:lang w:val="zh_CN" w:bidi="zh_CN"/>
        </w:rPr>
      </w:r>
      <w:r>
        <w:rPr>
          <w:lang w:val="zh_CN" w:bidi="zh_CN"/>
        </w:rPr>
        <w:t>μεταβάλλω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G3328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μεταβάλλομαι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βάλλω</w:t>
      </w:r>
    </w:p>
    <w:p>
      <w:pPr/>
      <w:r>
        <w:rPr>
          <w:lang w:val="zh_CN" w:bidi="zh_CN"/>
        </w:rPr>
      </w:r>
      <w:r>
        <w:rPr>
          <w:lang w:val="zh_CN" w:bidi="zh_CN"/>
        </w:rPr>
        <w:t>31.58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(μεταβάλλομαι)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改变对事实／真理的看法</w:t>
      </w:r>
    </w:p>
    <w:p>
      <w:pPr/>
      <w:r>
        <w:rPr>
          <w:lang w:val="zh_CN" w:bidi="zh_CN"/>
        </w:rPr>
      </w:r>
      <w:r>
        <w:rPr>
          <w:lang w:val="zh_CN" w:bidi="zh_CN"/>
        </w:rPr>
        <w:t>改变主意;改变想法</w:t>
      </w:r>
      <w:r>
        <w:rPr>
          <w:lang w:val="zh_CN" w:bidi="zh_CN"/>
        </w:rPr>
        <w:t xml:space="preserve"> </w:t>
      </w:r>
      <w:r>
        <w:rPr>
          <w:lang w:val="zh_CN" w:bidi="zh_CN"/>
        </w:rPr>
        <w:t>改变自己对某事的想法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ACT 28:6</w:t>
      </w:r>
      <w:r>
        <w:rPr>
          <w:lang w:val="zh_CN" w:bidi="zh_CN"/>
        </w:rPr>
        <w:t>,μεταβάλλομαι 通常可以表达为:“不再像过去那样思想”,或“现在的想法已经不一样了”。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28:6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μετάγω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μετάγω</w:t>
      </w:r>
    </w:p>
    <w:p>
      <w:pPr/>
      <w:r>
        <w:rPr>
          <w:lang w:val="zh_CN" w:bidi="zh_CN"/>
        </w:rPr>
      </w:r>
      <w:r>
        <w:rPr>
          <w:lang w:val="zh_CN" w:bidi="zh_CN"/>
        </w:rPr>
        <w:t>μετάγω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ἄγω</w:t>
      </w:r>
    </w:p>
    <w:p>
      <w:pPr/>
      <w:r>
        <w:rPr>
          <w:lang w:val="zh_CN" w:bidi="zh_CN"/>
        </w:rPr>
      </w:r>
      <w:r>
        <w:rPr>
          <w:lang w:val="zh_CN" w:bidi="zh_CN"/>
        </w:rPr>
        <w:t>15.186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引领，带来，带领</w:t>
      </w:r>
    </w:p>
    <w:p>
      <w:pPr/>
      <w:r>
        <w:rPr>
          <w:lang w:val="zh_CN" w:bidi="zh_CN"/>
        </w:rPr>
      </w:r>
      <w:r>
        <w:rPr>
          <w:lang w:val="zh_CN" w:bidi="zh_CN"/>
        </w:rPr>
        <w:t>引导;控制;操纵</w:t>
      </w:r>
      <w:r>
        <w:rPr>
          <w:lang w:val="zh_CN" w:bidi="zh_CN"/>
        </w:rPr>
        <w:t xml:space="preserve"> </w:t>
      </w:r>
      <w:r>
        <w:rPr>
          <w:lang w:val="zh_CN" w:bidi="zh_CN"/>
        </w:rPr>
        <w:t>藉着带领或引导使某物从一个地方移到另一个地方</w:t>
      </w:r>
    </w:p>
    <w:p>
      <w:pPr/>
      <w:r>
        <w:rPr>
          <w:lang w:val="zh_CN" w:bidi="zh_CN"/>
        </w:rPr>
      </w:r>
      <w:r>
        <w:rPr>
          <w:lang w:val="zh_CN" w:bidi="zh_CN"/>
        </w:rPr>
        <w:t>JAS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μεταδίδωμι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μεταδίδωμι</w:t>
      </w:r>
    </w:p>
    <w:p>
      <w:pPr/>
      <w:r>
        <w:rPr>
          <w:lang w:val="zh_CN" w:bidi="zh_CN"/>
        </w:rPr>
      </w:r>
      <w:r>
        <w:rPr>
          <w:lang w:val="zh_CN" w:bidi="zh_CN"/>
        </w:rPr>
        <w:t>μεταδίδωμι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&lt;不定&gt; μεταδιδόναι · &lt;分&gt; μεταδιδούς · &lt;过不定&gt;&lt;假&gt; μεταδῶ · &lt;命&gt;&lt;3单&gt; μεταδότω · &lt;不定&gt; μεταδοῦναι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δίδωμι</w:t>
      </w:r>
    </w:p>
    <w:p>
      <w:pPr/>
      <w:r>
        <w:rPr>
          <w:lang w:val="zh_CN" w:bidi="zh_CN"/>
        </w:rPr>
      </w:r>
      <w:r>
        <w:rPr>
          <w:lang w:val="zh_CN" w:bidi="zh_CN"/>
        </w:rPr>
        <w:t>57.96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分享;分给;给</w:t>
      </w:r>
      <w:r>
        <w:rPr>
          <w:lang w:val="zh_CN" w:bidi="zh_CN"/>
        </w:rPr>
        <w:t xml:space="preserve"> </w:t>
      </w:r>
      <w:r>
        <w:rPr>
          <w:lang w:val="zh_CN" w:bidi="zh_CN"/>
        </w:rPr>
        <w:t>把自己所有的东西与人分享</w:t>
      </w:r>
    </w:p>
    <w:p>
      <w:pPr/>
      <w:r>
        <w:rPr>
          <w:lang w:val="zh_CN" w:bidi="zh_CN"/>
        </w:rPr>
      </w:r>
      <w:r>
        <w:rPr>
          <w:lang w:val="zh_CN" w:bidi="zh_CN"/>
        </w:rPr>
        <w:t>LUK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μετάθεσις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μετάθεσις</w:t>
      </w:r>
    </w:p>
    <w:p>
      <w:pPr/>
      <w:r>
        <w:rPr>
          <w:lang w:val="zh_CN" w:bidi="zh_CN"/>
        </w:rPr>
      </w:r>
      <w:r>
        <w:rPr>
          <w:lang w:val="zh_CN" w:bidi="zh_CN"/>
        </w:rPr>
        <w:t>μετάθεσις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τίθημι</w:t>
      </w:r>
    </w:p>
    <w:p>
      <w:pPr/>
      <w:r>
        <w:rPr>
          <w:lang w:val="zh_CN" w:bidi="zh_CN"/>
        </w:rPr>
      </w:r>
      <w:r>
        <w:rPr>
          <w:lang w:val="zh_CN" w:bidi="zh_CN"/>
        </w:rPr>
        <w:t>15.2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移动，来／去</w:t>
      </w:r>
    </w:p>
    <w:p>
      <w:pPr/>
      <w:r>
        <w:rPr>
          <w:lang w:val="zh_CN" w:bidi="zh_CN"/>
        </w:rPr>
      </w:r>
      <w:r>
        <w:rPr>
          <w:lang w:val="zh_CN" w:bidi="zh_CN"/>
        </w:rPr>
        <w:t>从一个地方移到另一个地方;改变位置;离开</w:t>
      </w:r>
      <w:r>
        <w:rPr>
          <w:lang w:val="zh_CN" w:bidi="zh_CN"/>
        </w:rPr>
        <w:t xml:space="preserve"> </w:t>
      </w:r>
      <w:r>
        <w:rPr>
          <w:lang w:val="zh_CN" w:bidi="zh_CN"/>
        </w:rPr>
        <w:t>空间位置的改变,暗示两个位置显著不同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由于 </w:t>
      </w:r>
      <w:r>
        <w:rPr>
          <w:lang w:val="zh_CN" w:bidi="zh_CN"/>
        </w:rPr>
        <w:t>HEB 11:5</w:t>
      </w:r>
      <w:r>
        <w:rPr>
          <w:lang w:val="zh_CN" w:bidi="zh_CN"/>
        </w:rPr>
        <w:t xml:space="preserve"> 中明确提到 μετάθεσις,那可能是论到“被提”,但意思很清楚是一次重要的位置转换,从一处转到另一处,就是从地上转到天上。</w:t>
      </w:r>
    </w:p>
    <w:p>
      <w:pPr/>
      <w:r>
        <w:rPr>
          <w:lang w:val="zh_CN" w:bidi="zh_CN"/>
        </w:rPr>
      </w:r>
      <w:r>
        <w:rPr>
          <w:lang w:val="zh_CN" w:bidi="zh_CN"/>
        </w:rPr>
        <w:t>HEB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12:27</w:t>
      </w:r>
    </w:p>
    <w:p>
      <w:pPr/>
      <w:r>
        <w:rPr>
          <w:lang w:val="zh_CN" w:bidi="zh_CN"/>
        </w:rPr>
      </w:r>
      <w:r>
        <w:rPr>
          <w:lang w:val="zh_CN" w:bidi="zh_CN"/>
        </w:rPr>
        <w:t>13.52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状态的改变</w:t>
      </w:r>
    </w:p>
    <w:p>
      <w:pPr/>
      <w:r>
        <w:rPr>
          <w:lang w:val="zh_CN" w:bidi="zh_CN"/>
        </w:rPr>
      </w:r>
      <w:r>
        <w:rPr>
          <w:lang w:val="zh_CN" w:bidi="zh_CN"/>
        </w:rPr>
        <w:t>改变;变化</w:t>
      </w:r>
      <w:r>
        <w:rPr>
          <w:lang w:val="zh_CN" w:bidi="zh_CN"/>
        </w:rPr>
        <w:t xml:space="preserve"> </w:t>
      </w:r>
      <w:r>
        <w:rPr>
          <w:lang w:val="zh_CN" w:bidi="zh_CN"/>
        </w:rPr>
        <w:t>从一个状态变成另一个状态</w:t>
      </w:r>
    </w:p>
    <w:p>
      <w:pPr/>
      <w:r>
        <w:rPr>
          <w:lang w:val="zh_CN" w:bidi="zh_CN"/>
        </w:rPr>
      </w:r>
      <w:r>
        <w:rPr>
          <w:lang w:val="zh_CN" w:bidi="zh_CN"/>
        </w:rPr>
        <w:t>HEB 7:12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μεταίρω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μεταίρω</w:t>
      </w:r>
    </w:p>
    <w:p>
      <w:pPr/>
      <w:r>
        <w:rPr>
          <w:lang w:val="zh_CN" w:bidi="zh_CN"/>
        </w:rPr>
      </w:r>
      <w:r>
        <w:rPr>
          <w:lang w:val="zh_CN" w:bidi="zh_CN"/>
        </w:rPr>
        <w:t>μεταίρω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μετήρα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αἴρω</w:t>
      </w:r>
    </w:p>
    <w:p>
      <w:pPr/>
      <w:r>
        <w:rPr>
          <w:lang w:val="zh_CN" w:bidi="zh_CN"/>
        </w:rPr>
      </w:r>
      <w:r>
        <w:rPr>
          <w:lang w:val="zh_CN" w:bidi="zh_CN"/>
        </w:rPr>
        <w:t>15.35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离开，起程，逃走，逃脱，差遣</w:t>
      </w:r>
    </w:p>
    <w:p>
      <w:pPr/>
      <w:r>
        <w:rPr>
          <w:lang w:val="zh_CN" w:bidi="zh_CN"/>
        </w:rPr>
      </w:r>
      <w:r>
        <w:rPr>
          <w:lang w:val="zh_CN" w:bidi="zh_CN"/>
        </w:rPr>
        <w:t>走;离开;从......离开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离开参考点,也许比 </w:t>
      </w:r>
      <w:r>
        <w:rPr>
          <w:lang w:val="zh_CN" w:bidi="zh_CN"/>
        </w:rPr>
        <w:t>πορεύομαι</w:t>
      </w:r>
      <w:r>
        <w:rPr>
          <w:lang w:val="zh_CN" w:bidi="zh_CN"/>
        </w:rPr>
        <w:t xml:space="preserve">[c] 和 </w:t>
      </w:r>
      <w:r>
        <w:rPr>
          <w:lang w:val="zh_CN" w:bidi="zh_CN"/>
        </w:rPr>
        <w:t>ἄγω</w:t>
      </w:r>
      <w:r>
        <w:rPr>
          <w:lang w:val="zh_CN" w:bidi="zh_CN"/>
        </w:rPr>
        <w:t>[c] (</w:t>
      </w:r>
      <w:hyperlink r:id="rId76">
        <w:r>
          <w:rPr>
            <w:lang w:val="zh_CN" w:bidi="zh_CN"/>
          </w:rPr>
          <w:rPr>
            <w:color w:val="0000EE"/>
            <w:u w:val="single"/>
          </w:rPr>
          <w:t>15.34</w:t>
        </w:r>
      </w:hyperlink>
      <w:r>
        <w:rPr>
          <w:lang w:val="zh_CN" w:bidi="zh_CN"/>
        </w:rPr>
        <w:t>) 的情况更明确</w:t>
      </w:r>
    </w:p>
    <w:p>
      <w:pPr/>
      <w:r>
        <w:rPr>
          <w:lang w:val="zh_CN" w:bidi="zh_CN"/>
        </w:rPr>
      </w:r>
      <w:r>
        <w:rPr>
          <w:lang w:val="zh_CN" w:bidi="zh_CN"/>
        </w:rPr>
        <w:t>MAT 13:53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μετακαλέω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μετακαλέω</w:t>
      </w:r>
    </w:p>
    <w:p>
      <w:pPr/>
      <w:r>
        <w:rPr>
          <w:lang w:val="zh_CN" w:bidi="zh_CN"/>
        </w:rPr>
      </w:r>
      <w:r>
        <w:rPr>
          <w:lang w:val="zh_CN" w:bidi="zh_CN"/>
        </w:rPr>
        <w:t>μετακαλέω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G3333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μετακαλέομαι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καλέω</w:t>
      </w:r>
    </w:p>
    <w:p>
      <w:pPr/>
      <w:r>
        <w:rPr>
          <w:lang w:val="zh_CN" w:bidi="zh_CN"/>
        </w:rPr>
      </w:r>
      <w:r>
        <w:rPr>
          <w:lang w:val="zh_CN" w:bidi="zh_CN"/>
        </w:rPr>
        <w:t>33.311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(μετακαλέομαι)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召唤，呼召</w:t>
      </w:r>
    </w:p>
    <w:p>
      <w:pPr/>
      <w:r>
        <w:rPr>
          <w:lang w:val="zh_CN" w:bidi="zh_CN"/>
        </w:rPr>
      </w:r>
      <w:r>
        <w:rPr>
          <w:lang w:val="zh_CN" w:bidi="zh_CN"/>
        </w:rPr>
        <w:t>召唤;叫......过来;去请......来</w:t>
      </w:r>
      <w:r>
        <w:rPr>
          <w:lang w:val="zh_CN" w:bidi="zh_CN"/>
        </w:rPr>
        <w:t xml:space="preserve"> </w:t>
      </w:r>
      <w:r>
        <w:rPr>
          <w:lang w:val="zh_CN" w:bidi="zh_CN"/>
        </w:rPr>
        <w:t>以相当的坚持和权威召唤某人</w:t>
      </w:r>
    </w:p>
    <w:p>
      <w:pPr/>
      <w:r>
        <w:rPr>
          <w:lang w:val="zh_CN" w:bidi="zh_CN"/>
        </w:rPr>
      </w:r>
      <w:r>
        <w:rPr>
          <w:lang w:val="zh_CN" w:bidi="zh_CN"/>
        </w:rPr>
        <w:t>ACT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μετακινέω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μετακινέω</w:t>
      </w:r>
    </w:p>
    <w:p>
      <w:pPr/>
      <w:r>
        <w:rPr>
          <w:lang w:val="zh_CN" w:bidi="zh_CN"/>
        </w:rPr>
      </w:r>
      <w:r>
        <w:rPr>
          <w:lang w:val="zh_CN" w:bidi="zh_CN"/>
        </w:rPr>
        <w:t>μετακινέω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κινέω</w:t>
      </w:r>
    </w:p>
    <w:p>
      <w:pPr/>
      <w:r>
        <w:rPr>
          <w:lang w:val="zh_CN" w:bidi="zh_CN"/>
        </w:rPr>
      </w:r>
      <w:r>
        <w:rPr>
          <w:lang w:val="zh_CN" w:bidi="zh_CN"/>
        </w:rPr>
        <w:t>13.42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状态</w:t>
      </w:r>
    </w:p>
    <w:p>
      <w:pPr/>
      <w:r>
        <w:rPr>
          <w:lang w:val="zh_CN" w:bidi="zh_CN"/>
        </w:rPr>
      </w:r>
      <w:r>
        <w:rPr>
          <w:lang w:val="zh_CN" w:bidi="zh_CN"/>
        </w:rPr>
        <w:t>使停止;动摇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使某个状态停止,有用武力的含义</w:t>
      </w:r>
    </w:p>
    <w:p>
      <w:pPr/>
      <w:r>
        <w:rPr>
          <w:lang w:val="zh_CN" w:bidi="zh_CN"/>
        </w:rPr>
      </w:r>
      <w:r>
        <w:rPr>
          <w:lang w:val="zh_CN" w:bidi="zh_CN"/>
        </w:rPr>
        <w:t>COL 1:23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μεταλαμβάνω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μεταλαμβάνω</w:t>
      </w:r>
    </w:p>
    <w:p>
      <w:pPr/>
      <w:r>
        <w:rPr>
          <w:lang w:val="zh_CN" w:bidi="zh_CN"/>
        </w:rPr>
      </w:r>
      <w:r>
        <w:rPr>
          <w:lang w:val="zh_CN" w:bidi="zh_CN"/>
        </w:rPr>
        <w:t>μεταλαμβάνω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&lt;过不定&gt;&lt;不定&gt; μεμαλαβεῖν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λαμβάνω</w:t>
      </w:r>
    </w:p>
    <w:p>
      <w:pPr/>
      <w:r>
        <w:rPr>
          <w:lang w:val="zh_CN" w:bidi="zh_CN"/>
        </w:rPr>
      </w:r>
      <w:r>
        <w:rPr>
          <w:lang w:val="zh_CN" w:bidi="zh_CN"/>
        </w:rPr>
        <w:t>57.129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接受</w:t>
      </w:r>
    </w:p>
    <w:p>
      <w:pPr/>
      <w:r>
        <w:rPr>
          <w:lang w:val="zh_CN" w:bidi="zh_CN"/>
        </w:rPr>
      </w:r>
      <w:r>
        <w:rPr>
          <w:lang w:val="zh_CN" w:bidi="zh_CN"/>
        </w:rPr>
        <w:t>得到一份;有分;分享</w:t>
      </w:r>
      <w:r>
        <w:rPr>
          <w:lang w:val="zh_CN" w:bidi="zh_CN"/>
        </w:rPr>
        <w:t xml:space="preserve"> </w:t>
      </w:r>
      <w:r>
        <w:rPr>
          <w:lang w:val="zh_CN" w:bidi="zh_CN"/>
        </w:rPr>
        <w:t>得到该得的一份或一部分</w:t>
      </w:r>
    </w:p>
    <w:p>
      <w:pPr/>
      <w:r>
        <w:rPr>
          <w:lang w:val="zh_CN" w:bidi="zh_CN"/>
        </w:rPr>
      </w:r>
      <w:r>
        <w:rPr>
          <w:lang w:val="zh_CN" w:bidi="zh_CN"/>
        </w:rPr>
        <w:t>ACT 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12:10</w:t>
      </w:r>
    </w:p>
    <w:p>
      <w:pPr/>
      <w:r>
        <w:rPr>
          <w:lang w:val="zh_CN" w:bidi="zh_CN"/>
        </w:rPr>
      </w:r>
      <w:r>
        <w:rPr>
          <w:lang w:val="zh_CN" w:bidi="zh_CN"/>
        </w:rPr>
        <w:t>90.63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语意格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经历者</w:t>
      </w:r>
    </w:p>
    <w:p>
      <w:pPr/>
      <w:r>
        <w:rPr>
          <w:lang w:val="zh_CN" w:bidi="zh_CN"/>
        </w:rPr>
      </w:r>
      <w:r>
        <w:rPr>
          <w:lang w:val="zh_CN" w:bidi="zh_CN"/>
        </w:rPr>
        <w:t>遭受;经历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经历一些事件或状态,往往暗示一些负面价值的东西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ACT 24:25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12:10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90.63</w:t>
        </w:r>
      </w:hyperlink>
      <w:r>
        <w:rPr>
          <w:lang w:val="zh_CN" w:bidi="zh_CN"/>
        </w:rPr>
        <w:t>所含词汇（ἀπολαμβάνω[e]、ἐπιλαμβάνομαι[f]、λαμβάνω[h]、μεταλαμβάνω[b]）显然具有细微的区别，但是无法根据现有的上下文来确定这些区别。与许多标记经历者关系的动词一样，可以采用动词被动形式结合名词补语来作对等翻译。例如：在</w:t>
      </w:r>
      <w:r>
        <w:rPr>
          <w:lang w:val="zh_CN" w:bidi="zh_CN"/>
        </w:rPr>
        <w:t>JHN 7:23</w:t>
      </w:r>
      <w:r>
        <w:rPr>
          <w:lang w:val="zh_CN" w:bidi="zh_CN"/>
        </w:rPr>
        <w:t>，可以合宜地译成“人若在安息日受割礼”。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μετάλημψις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μετάλημψις</w:t>
      </w:r>
    </w:p>
    <w:p>
      <w:pPr/>
      <w:r>
        <w:rPr>
          <w:lang w:val="zh_CN" w:bidi="zh_CN"/>
        </w:rPr>
      </w:r>
      <w:r>
        <w:rPr>
          <w:lang w:val="zh_CN" w:bidi="zh_CN"/>
        </w:rPr>
        <w:t>μετάλημψις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λαμβάνω</w:t>
      </w:r>
    </w:p>
    <w:p>
      <w:pPr/>
      <w:r>
        <w:rPr>
          <w:lang w:val="zh_CN" w:bidi="zh_CN"/>
        </w:rPr>
      </w:r>
      <w:r>
        <w:rPr>
          <w:lang w:val="zh_CN" w:bidi="zh_CN"/>
        </w:rPr>
        <w:t>57.129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接受</w:t>
      </w:r>
    </w:p>
    <w:p>
      <w:pPr/>
      <w:r>
        <w:rPr>
          <w:lang w:val="zh_CN" w:bidi="zh_CN"/>
        </w:rPr>
      </w:r>
      <w:r>
        <w:rPr>
          <w:lang w:val="zh_CN" w:bidi="zh_CN"/>
        </w:rPr>
        <w:t>得到一份;有分;分享</w:t>
      </w:r>
      <w:r>
        <w:rPr>
          <w:lang w:val="zh_CN" w:bidi="zh_CN"/>
        </w:rPr>
        <w:t xml:space="preserve"> </w:t>
      </w:r>
      <w:r>
        <w:rPr>
          <w:lang w:val="zh_CN" w:bidi="zh_CN"/>
        </w:rPr>
        <w:t>得到该得的一份或一部分</w:t>
      </w:r>
      <w:r>
        <w:rPr>
          <w:lang w:val="zh_CN" w:bidi="zh_CN"/>
        </w:rPr>
        <w:t xml:space="preserve"> </w:t>
      </w:r>
      <w:r>
        <w:rPr>
          <w:lang w:val="zh_CN" w:bidi="zh_CN"/>
        </w:rPr>
        <w:t>1TI 4:3</w:t>
      </w:r>
      <w:r>
        <w:rPr>
          <w:lang w:val="zh_CN" w:bidi="zh_CN"/>
        </w:rPr>
        <w:t xml:space="preserve"> 中的 μετάλημψιν 是指吃食物的活动,因此可以译成“上帝创造给人吃的东西”,但却不能误把 μετάλημψιν 所指的“吃食物”当成这词本身的意思。</w:t>
      </w:r>
    </w:p>
    <w:p>
      <w:pPr/>
      <w:r>
        <w:rPr>
          <w:lang w:val="zh_CN" w:bidi="zh_CN"/>
        </w:rPr>
      </w:r>
      <w:r>
        <w:rPr>
          <w:lang w:val="zh_CN" w:bidi="zh_CN"/>
        </w:rPr>
        <w:t>1TI 4:3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μεταλλάσσω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μεταλλάσσω</w:t>
      </w:r>
    </w:p>
    <w:p>
      <w:pPr/>
      <w:r>
        <w:rPr>
          <w:lang w:val="zh_CN" w:bidi="zh_CN"/>
        </w:rPr>
      </w:r>
      <w:r>
        <w:rPr>
          <w:lang w:val="zh_CN" w:bidi="zh_CN"/>
        </w:rPr>
        <w:t>μεταλλάσσω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μετήλλαξα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ἀλλάσσω</w:t>
      </w:r>
    </w:p>
    <w:p>
      <w:pPr/>
      <w:r>
        <w:rPr>
          <w:lang w:val="zh_CN" w:bidi="zh_CN"/>
        </w:rPr>
      </w:r>
      <w:r>
        <w:rPr>
          <w:lang w:val="zh_CN" w:bidi="zh_CN"/>
        </w:rPr>
        <w:t>57.142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交换</w:t>
      </w:r>
    </w:p>
    <w:p>
      <w:pPr/>
      <w:r>
        <w:rPr>
          <w:lang w:val="zh_CN" w:bidi="zh_CN"/>
        </w:rPr>
      </w:r>
      <w:r>
        <w:rPr>
          <w:lang w:val="zh_CN" w:bidi="zh_CN"/>
        </w:rPr>
        <w:t>交换;替代;取代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用一物交换另一物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在翻译 </w:t>
      </w:r>
      <w:r>
        <w:rPr>
          <w:lang w:val="zh_CN" w:bidi="zh_CN"/>
        </w:rPr>
        <w:t>ROM 1:25</w:t>
      </w:r>
      <w:r>
        <w:rPr>
          <w:lang w:val="zh_CN" w:bidi="zh_CN"/>
        </w:rPr>
        <w:t xml:space="preserve"> 中的 μεταλλάσσω 时,必须避免使用意为“把某物变成为”的词汇。μεταλλάσσω 的意思是用一物取代另一物,因此正确的词汇是“交换”而不是“变成”。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1:25</w:t>
      </w:r>
    </w:p>
    <w:p>
      <w:pPr/>
      <w:r>
        <w:rPr>
          <w:lang w:val="zh_CN" w:bidi="zh_CN"/>
        </w:rPr>
      </w:r>
      <w:r>
        <w:rPr>
          <w:lang w:val="zh_CN" w:bidi="zh_CN"/>
        </w:rPr>
        <w:t>68.50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停止</w:t>
      </w:r>
    </w:p>
    <w:p>
      <w:pPr/>
      <w:r>
        <w:rPr>
          <w:lang w:val="zh_CN" w:bidi="zh_CN"/>
        </w:rPr>
      </w:r>
      <w:r>
        <w:rPr>
          <w:lang w:val="zh_CN" w:bidi="zh_CN"/>
        </w:rPr>
        <w:t>停止并开始;交换;替代;取代</w:t>
      </w:r>
      <w:r>
        <w:rPr>
          <w:lang w:val="zh_CN" w:bidi="zh_CN"/>
        </w:rPr>
        <w:t xml:space="preserve"> </w:t>
      </w:r>
      <w:r>
        <w:rPr>
          <w:lang w:val="zh_CN" w:bidi="zh_CN"/>
        </w:rPr>
        <w:t>停止一项活动,转而开始做别的事</w:t>
      </w:r>
    </w:p>
    <w:p>
      <w:pPr/>
      <w:r>
        <w:rPr>
          <w:lang w:val="zh_CN" w:bidi="zh_CN"/>
        </w:rPr>
      </w:r>
      <w:r>
        <w:rPr>
          <w:lang w:val="zh_CN" w:bidi="zh_CN"/>
        </w:rPr>
        <w:t>ROM 1:26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与ἀλλάσσω[b]相比，μεταλλάσσω[a]可能更加强调用一物替代另一物。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μεταμέλομαι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μεταμέλομαι</w:t>
      </w:r>
    </w:p>
    <w:p>
      <w:pPr/>
      <w:r>
        <w:rPr>
          <w:lang w:val="zh_CN" w:bidi="zh_CN"/>
        </w:rPr>
      </w:r>
      <w:r>
        <w:rPr>
          <w:lang w:val="zh_CN" w:bidi="zh_CN"/>
        </w:rPr>
        <w:t>μεταμέλομαι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μέλει</w:t>
      </w:r>
    </w:p>
    <w:p>
      <w:pPr/>
      <w:r>
        <w:rPr>
          <w:lang w:val="zh_CN" w:bidi="zh_CN"/>
        </w:rPr>
      </w:r>
      <w:r>
        <w:rPr>
          <w:lang w:val="zh_CN" w:bidi="zh_CN"/>
        </w:rPr>
        <w:t>25.270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悲伤，遗憾</w:t>
      </w:r>
    </w:p>
    <w:p>
      <w:pPr/>
      <w:r>
        <w:rPr>
          <w:lang w:val="zh_CN" w:bidi="zh_CN"/>
        </w:rPr>
      </w:r>
      <w:r>
        <w:rPr>
          <w:lang w:val="zh_CN" w:bidi="zh_CN"/>
        </w:rPr>
        <w:t>后悔;懊悔;改变主意;感到难过;因......而感到抱歉</w:t>
      </w:r>
      <w:r>
        <w:rPr>
          <w:lang w:val="zh_CN" w:bidi="zh_CN"/>
        </w:rPr>
        <w:t xml:space="preserve"> </w:t>
      </w:r>
      <w:r>
        <w:rPr>
          <w:lang w:val="zh_CN" w:bidi="zh_CN"/>
        </w:rPr>
        <w:t>因自己所做的事而后悔</w:t>
      </w:r>
    </w:p>
    <w:p>
      <w:pPr/>
      <w:r>
        <w:rPr>
          <w:lang w:val="zh_CN" w:bidi="zh_CN"/>
        </w:rPr>
      </w:r>
      <w:r>
        <w:rPr>
          <w:lang w:val="zh_CN" w:bidi="zh_CN"/>
        </w:rPr>
        <w:t>MAT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7:8</w:t>
      </w:r>
    </w:p>
    <w:p>
      <w:pPr/>
      <w:r>
        <w:rPr>
          <w:lang w:val="zh_CN" w:bidi="zh_CN"/>
        </w:rPr>
      </w:r>
      <w:r>
        <w:rPr>
          <w:lang w:val="zh_CN" w:bidi="zh_CN"/>
        </w:rPr>
        <w:t>31.59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改变对事实／真理的看法</w:t>
      </w:r>
    </w:p>
    <w:p>
      <w:pPr/>
      <w:r>
        <w:rPr>
          <w:lang w:val="zh_CN" w:bidi="zh_CN"/>
        </w:rPr>
      </w:r>
      <w:r>
        <w:rPr>
          <w:lang w:val="zh_CN" w:bidi="zh_CN"/>
        </w:rPr>
        <w:t>改变主意;有不同的想法</w:t>
      </w:r>
      <w:r>
        <w:rPr>
          <w:lang w:val="zh_CN" w:bidi="zh_CN"/>
        </w:rPr>
        <w:t xml:space="preserve"> </w:t>
      </w:r>
      <w:r>
        <w:rPr>
          <w:lang w:val="zh_CN" w:bidi="zh_CN"/>
        </w:rPr>
        <w:t>改变自己对某事的想法,可能有后悔的含意</w:t>
      </w:r>
    </w:p>
    <w:p>
      <w:pPr/>
      <w:r>
        <w:rPr>
          <w:lang w:val="zh_CN" w:bidi="zh_CN"/>
        </w:rPr>
      </w:r>
      <w:r>
        <w:rPr>
          <w:lang w:val="zh_CN" w:bidi="zh_CN"/>
        </w:rPr>
        <w:t>MAT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μεταμορφόω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μεταμορφόω</w:t>
      </w:r>
    </w:p>
    <w:p>
      <w:pPr/>
      <w:r>
        <w:rPr>
          <w:lang w:val="zh_CN" w:bidi="zh_CN"/>
        </w:rPr>
      </w:r>
      <w:r>
        <w:rPr>
          <w:lang w:val="zh_CN" w:bidi="zh_CN"/>
        </w:rPr>
        <w:t>μεταμορφόω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G3339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μεταμορφόομαι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μορφόω</w:t>
      </w:r>
    </w:p>
    <w:p>
      <w:pPr/>
      <w:r>
        <w:rPr>
          <w:lang w:val="zh_CN" w:bidi="zh_CN"/>
        </w:rPr>
      </w:r>
      <w:r>
        <w:rPr>
          <w:lang w:val="zh_CN" w:bidi="zh_CN"/>
        </w:rPr>
        <w:t>13.53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(μεταμορφόομαι[a])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状态的改变</w:t>
      </w:r>
    </w:p>
    <w:p>
      <w:pPr/>
      <w:r>
        <w:rPr>
          <w:lang w:val="zh_CN" w:bidi="zh_CN"/>
        </w:rPr>
      </w:r>
      <w:r>
        <w:rPr>
          <w:lang w:val="zh_CN" w:bidi="zh_CN"/>
        </w:rPr>
        <w:t>变成;变化;改变</w:t>
      </w:r>
      <w:r>
        <w:rPr>
          <w:lang w:val="zh_CN" w:bidi="zh_CN"/>
        </w:rPr>
        <w:t xml:space="preserve"> </w:t>
      </w:r>
      <w:r>
        <w:rPr>
          <w:lang w:val="zh_CN" w:bidi="zh_CN"/>
        </w:rPr>
        <w:t>改变某些东西的基本形状或性质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在许多语言中,意思等同于 </w:t>
      </w:r>
      <w:r>
        <w:rPr>
          <w:lang w:val="zh_CN" w:bidi="zh_CN"/>
        </w:rPr>
        <w:t>ROM 12:2</w:t>
      </w:r>
      <w:r>
        <w:rPr>
          <w:lang w:val="zh_CN" w:bidi="zh_CN"/>
        </w:rPr>
        <w:t xml:space="preserve"> 中的 μεταμορφόομαι 的说法可能是:“变得完全不同”,或“与现在的你不同了”。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3:18</w:t>
      </w:r>
    </w:p>
    <w:p>
      <w:pPr/>
      <w:r>
        <w:rPr>
          <w:lang w:val="zh_CN" w:bidi="zh_CN"/>
        </w:rPr>
      </w:r>
      <w:r>
        <w:rPr>
          <w:lang w:val="zh_CN" w:bidi="zh_CN"/>
        </w:rPr>
        <w:t>58.16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(μεταμορφόομαι[b])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外貌，形式的外在显现</w:t>
      </w:r>
    </w:p>
    <w:p>
      <w:pPr/>
      <w:r>
        <w:rPr>
          <w:lang w:val="zh_CN" w:bidi="zh_CN"/>
        </w:rPr>
      </w:r>
      <w:r>
        <w:rPr>
          <w:lang w:val="zh_CN" w:bidi="zh_CN"/>
        </w:rPr>
        <w:t>外貌改变;变了形像</w:t>
      </w:r>
      <w:r>
        <w:rPr>
          <w:lang w:val="zh_CN" w:bidi="zh_CN"/>
        </w:rPr>
        <w:t xml:space="preserve"> </w:t>
      </w:r>
      <w:r>
        <w:rPr>
          <w:lang w:val="zh_CN" w:bidi="zh_CN"/>
        </w:rPr>
        <w:t>呈现不同的物质形态或外貌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在一些情况下,</w:t>
      </w:r>
      <w:r>
        <w:rPr>
          <w:lang w:val="zh_CN" w:bidi="zh_CN"/>
        </w:rPr>
        <w:t>MRK 9:2</w:t>
      </w:r>
      <w:r>
        <w:rPr>
          <w:lang w:val="zh_CN" w:bidi="zh_CN"/>
        </w:rPr>
        <w:t xml:space="preserve"> 中的这句表达可以更适当地译成:“他们正观看的时候,耶稣的外貌改变了”。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μετανοέω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μετανοέω</w:t>
      </w:r>
    </w:p>
    <w:p>
      <w:pPr/>
      <w:r>
        <w:rPr>
          <w:lang w:val="zh_CN" w:bidi="zh_CN"/>
        </w:rPr>
      </w:r>
      <w:r>
        <w:rPr>
          <w:lang w:val="zh_CN" w:bidi="zh_CN"/>
        </w:rPr>
        <w:t>μετανοέω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νοέω</w:t>
      </w:r>
    </w:p>
    <w:p>
      <w:pPr/>
      <w:r>
        <w:rPr>
          <w:lang w:val="zh_CN" w:bidi="zh_CN"/>
        </w:rPr>
      </w:r>
      <w:r>
        <w:rPr>
          <w:lang w:val="zh_CN" w:bidi="zh_CN"/>
        </w:rPr>
        <w:t>41.52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行为及相关状态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改变行为</w:t>
      </w:r>
    </w:p>
    <w:p>
      <w:pPr/>
      <w:r>
        <w:rPr>
          <w:lang w:val="zh_CN" w:bidi="zh_CN"/>
        </w:rPr>
      </w:r>
      <w:r>
        <w:rPr>
          <w:lang w:val="zh_CN" w:bidi="zh_CN"/>
        </w:rPr>
        <w:t>悔改;懊悔;改变行事方式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一个人由于对罪和义的想法及态度彻底改变了,因此改变自己的生活方式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在一些语言中,例如英语,“悔改”的核心要素是人因为罪的缘故感到悲伤或痛悔;然而,μετανοέω 和 μετάνοια 的重点更具体来说,似乎是在思想和行为上的总体改变,关于一个人应该如何思考和行动。而重点是在态度还是在行为,不同的上下文会有所不同。例如,比较 </w:t>
      </w:r>
      <w:r>
        <w:rPr>
          <w:lang w:val="zh_CN" w:bidi="zh_CN"/>
        </w:rPr>
        <w:t>LUK 3:8</w:t>
      </w:r>
      <w:r>
        <w:rPr>
          <w:lang w:val="zh_CN" w:bidi="zh_CN"/>
        </w:rPr>
        <w:t>、</w:t>
      </w:r>
      <w:r>
        <w:rPr>
          <w:lang w:val="zh_CN" w:bidi="zh_CN"/>
        </w:rPr>
        <w:t>HEB 6:1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ACT 26:20</w:t>
      </w:r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MAT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16:11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虽然μετανοέω和μετάνοια也可以归类在语义域30“思考”，但这两个词汇的主要语义特征显然是行为性的而非思维性的。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μετάνοια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μετάνοια</w:t>
      </w:r>
    </w:p>
    <w:p>
      <w:pPr/>
      <w:r>
        <w:rPr>
          <w:lang w:val="zh_CN" w:bidi="zh_CN"/>
        </w:rPr>
      </w:r>
      <w:r>
        <w:rPr>
          <w:lang w:val="zh_CN" w:bidi="zh_CN"/>
        </w:rPr>
        <w:t>μετάνοια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νοέω</w:t>
      </w:r>
    </w:p>
    <w:p>
      <w:pPr/>
      <w:r>
        <w:rPr>
          <w:lang w:val="zh_CN" w:bidi="zh_CN"/>
        </w:rPr>
      </w:r>
      <w:r>
        <w:rPr>
          <w:lang w:val="zh_CN" w:bidi="zh_CN"/>
        </w:rPr>
        <w:t>41.52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行为及相关状态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改变行为</w:t>
      </w:r>
    </w:p>
    <w:p>
      <w:pPr/>
      <w:r>
        <w:rPr>
          <w:lang w:val="zh_CN" w:bidi="zh_CN"/>
        </w:rPr>
      </w:r>
      <w:r>
        <w:rPr>
          <w:lang w:val="zh_CN" w:bidi="zh_CN"/>
        </w:rPr>
        <w:t>悔改;懊悔;改变行事方式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一个人由于对罪和义的想法及态度彻底改变了,因此改变自己的生活方式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在一些语言中,例如英语,“悔改”的核心要素是人因为罪的缘故感到悲伤或痛悔;然而,μετανοέω 和 μετάνοια 的重点更具体来说,似乎是在思想和行为上的总体改变,关于一个人应该如何思考和行动。而重点是在态度还是在行为,不同的上下文会有所不同。例如,比较 </w:t>
      </w:r>
      <w:r>
        <w:rPr>
          <w:lang w:val="zh_CN" w:bidi="zh_CN"/>
        </w:rPr>
        <w:t>LUK 3:8</w:t>
      </w:r>
      <w:r>
        <w:rPr>
          <w:lang w:val="zh_CN" w:bidi="zh_CN"/>
        </w:rPr>
        <w:t>、</w:t>
      </w:r>
      <w:r>
        <w:rPr>
          <w:lang w:val="zh_CN" w:bidi="zh_CN"/>
        </w:rPr>
        <w:t>HEB 6:1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ACT 26:20</w:t>
      </w:r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MAT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3:9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虽然μετανοέω和μετάνοια也可以归类在语义域30“思考”，但这两个词汇的主要语义特征显然是行为性的而非思维性的。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μεταξύ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μεταξύ</w:t>
      </w:r>
    </w:p>
    <w:p>
      <w:pPr/>
      <w:r>
        <w:rPr>
          <w:lang w:val="zh_CN" w:bidi="zh_CN"/>
        </w:rPr>
      </w:r>
      <w:r>
        <w:rPr>
          <w:lang w:val="zh_CN" w:bidi="zh_CN"/>
        </w:rPr>
        <w:t>μεταξύ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＜介＞（接＜所有＞），＜副＞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μετά + σύν</w:t>
      </w:r>
    </w:p>
    <w:p>
      <w:pPr/>
      <w:r>
        <w:rPr>
          <w:lang w:val="zh_CN" w:bidi="zh_CN"/>
        </w:rPr>
      </w:r>
      <w:r>
        <w:rPr>
          <w:lang w:val="zh_CN" w:bidi="zh_CN"/>
        </w:rPr>
        <w:t>83.11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空间的位置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在……之中，介于……之间，在……里面，在……内部</w:t>
      </w:r>
    </w:p>
    <w:p>
      <w:pPr/>
      <w:r>
        <w:rPr>
          <w:lang w:val="zh_CN" w:bidi="zh_CN"/>
        </w:rPr>
      </w:r>
      <w:r>
        <w:rPr>
          <w:lang w:val="zh_CN" w:bidi="zh_CN"/>
        </w:rPr>
        <w:t>在......之间</w:t>
      </w:r>
      <w:r>
        <w:rPr>
          <w:lang w:val="zh_CN" w:bidi="zh_CN"/>
        </w:rPr>
        <w:t xml:space="preserve"> </w:t>
      </w:r>
      <w:r>
        <w:rPr>
          <w:lang w:val="zh_CN" w:bidi="zh_CN"/>
        </w:rPr>
        <w:t>由两个物体的位置(一边一个)来确定的位置</w:t>
      </w:r>
    </w:p>
    <w:p>
      <w:pPr/>
      <w:r>
        <w:rPr>
          <w:lang w:val="zh_CN" w:bidi="zh_CN"/>
        </w:rPr>
      </w:r>
      <w:r>
        <w:rPr>
          <w:lang w:val="zh_CN" w:bidi="zh_CN"/>
        </w:rPr>
        <w:t>MAT 23:35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12:6</w:t>
      </w:r>
    </w:p>
    <w:p>
      <w:pPr/>
      <w:r>
        <w:rPr>
          <w:lang w:val="zh_CN" w:bidi="zh_CN"/>
        </w:rPr>
      </w:r>
      <w:r>
        <w:rPr>
          <w:lang w:val="zh_CN" w:bidi="zh_CN"/>
        </w:rPr>
        <w:t>89.115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</w:p>
    <w:p>
      <w:pPr/>
      <w:r>
        <w:rPr>
          <w:lang w:val="zh_CN" w:bidi="zh_CN"/>
        </w:rPr>
      </w:r>
      <w:r>
        <w:rPr>
          <w:lang w:val="zh_CN" w:bidi="zh_CN"/>
        </w:rPr>
        <w:t>在......和......之间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表示独有的联合</w:t>
      </w:r>
    </w:p>
    <w:p>
      <w:pPr/>
      <w:r>
        <w:rPr>
          <w:lang w:val="zh_CN" w:bidi="zh_CN"/>
        </w:rPr>
      </w:r>
      <w:r>
        <w:rPr>
          <w:lang w:val="zh_CN" w:bidi="zh_CN"/>
        </w:rPr>
        <w:t>MAT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2:15</w:t>
      </w:r>
    </w:p>
    <w:p>
      <w:pPr/>
      <w:r>
        <w:rPr>
          <w:lang w:val="zh_CN" w:bidi="zh_CN"/>
        </w:rPr>
      </w:r>
      <w:r>
        <w:rPr>
          <w:lang w:val="zh_CN" w:bidi="zh_CN"/>
        </w:rPr>
        <w:t>67.54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与其他时间点有关的时间点：之前，很久以前，现在，同时，在那时，大约，之后</w:t>
      </w:r>
    </w:p>
    <w:p>
      <w:pPr/>
      <w:r>
        <w:rPr>
          <w:lang w:val="zh_CN" w:bidi="zh_CN"/>
        </w:rPr>
      </w:r>
      <w:r>
        <w:rPr>
          <w:lang w:val="zh_CN" w:bidi="zh_CN"/>
        </w:rPr>
        <w:t>接下来;这时候;这期间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一个时间点,在顺序上居于此前的一个时间点之后</w:t>
      </w:r>
    </w:p>
    <w:p>
      <w:pPr/>
      <w:r>
        <w:rPr>
          <w:lang w:val="zh_CN" w:bidi="zh_CN"/>
        </w:rPr>
      </w:r>
      <w:r>
        <w:rPr>
          <w:lang w:val="zh_CN" w:bidi="zh_CN"/>
        </w:rPr>
        <w:t>JHN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μεταπέμπω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μεταπέμπω</w:t>
      </w:r>
    </w:p>
    <w:p>
      <w:pPr/>
      <w:r>
        <w:rPr>
          <w:lang w:val="zh_CN" w:bidi="zh_CN"/>
        </w:rPr>
      </w:r>
      <w:r>
        <w:rPr>
          <w:lang w:val="zh_CN" w:bidi="zh_CN"/>
        </w:rPr>
        <w:t>μεταπέμπω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G3343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μεταπέμπομαι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πέμπω</w:t>
      </w:r>
    </w:p>
    <w:p>
      <w:pPr/>
      <w:r>
        <w:rPr>
          <w:lang w:val="zh_CN" w:bidi="zh_CN"/>
        </w:rPr>
      </w:r>
      <w:r>
        <w:rPr>
          <w:lang w:val="zh_CN" w:bidi="zh_CN"/>
        </w:rPr>
        <w:t>15.73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(μεταπέμπομαι)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离开，起程，逃走，逃脱，差遣</w:t>
      </w:r>
    </w:p>
    <w:p>
      <w:pPr/>
      <w:r>
        <w:rPr>
          <w:lang w:val="zh_CN" w:bidi="zh_CN"/>
        </w:rPr>
      </w:r>
      <w:r>
        <w:rPr>
          <w:lang w:val="zh_CN" w:bidi="zh_CN"/>
        </w:rPr>
        <w:t>派人请来;召唤</w:t>
      </w:r>
      <w:r>
        <w:rPr>
          <w:lang w:val="zh_CN" w:bidi="zh_CN"/>
        </w:rPr>
        <w:t xml:space="preserve"> </w:t>
      </w:r>
      <w:r>
        <w:rPr>
          <w:lang w:val="zh_CN" w:bidi="zh_CN"/>
        </w:rPr>
        <w:t>派某人去取某物或某人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有些语言必须明确表达 </w:t>
      </w:r>
      <w:r>
        <w:rPr>
          <w:lang w:val="zh_CN" w:bidi="zh_CN"/>
        </w:rPr>
        <w:t>ACT 10:5</w:t>
      </w:r>
      <w:r>
        <w:rPr>
          <w:lang w:val="zh_CN" w:bidi="zh_CN"/>
        </w:rPr>
        <w:t xml:space="preserve"> 中这个短语里面的一些隐含事件或关系,例如说:“请一个名叫彼得的西门来”,或“带个信息给一个名叫彼得的西门,请他来”。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μεταστρέφω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μεταστρέφω</w:t>
      </w:r>
    </w:p>
    <w:p>
      <w:pPr/>
      <w:r>
        <w:rPr>
          <w:lang w:val="zh_CN" w:bidi="zh_CN"/>
        </w:rPr>
      </w:r>
      <w:r>
        <w:rPr>
          <w:lang w:val="zh_CN" w:bidi="zh_CN"/>
        </w:rPr>
        <w:t>μεταστρέφω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&lt;未&gt;&lt;被动&gt; μεταστραφήσομαι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στρέφω</w:t>
      </w:r>
    </w:p>
    <w:p>
      <w:pPr/>
      <w:r>
        <w:rPr>
          <w:lang w:val="zh_CN" w:bidi="zh_CN"/>
        </w:rPr>
      </w:r>
      <w:r>
        <w:rPr>
          <w:lang w:val="zh_CN" w:bidi="zh_CN"/>
        </w:rPr>
        <w:t>13.64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状态的改变</w:t>
      </w:r>
    </w:p>
    <w:p>
      <w:pPr/>
      <w:r>
        <w:rPr>
          <w:lang w:val="zh_CN" w:bidi="zh_CN"/>
        </w:rPr>
      </w:r>
      <w:r>
        <w:rPr>
          <w:lang w:val="zh_CN" w:bidi="zh_CN"/>
        </w:rPr>
        <w:t>变成;使不同于......;改变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导致状态的改变,强调结果状态的不同之处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ACT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13.64</w:t>
        </w:r>
      </w:hyperlink>
      <w:r>
        <w:rPr>
          <w:lang w:val="zh_CN" w:bidi="zh_CN"/>
        </w:rPr>
        <w:t>中的这组词汇显然存在一些重要的意义区别，但是无法根据现有的上下文来确立这一点。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μετασχηματίζω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μετασχηματίζω</w:t>
      </w:r>
    </w:p>
    <w:p>
      <w:pPr/>
      <w:r>
        <w:rPr>
          <w:lang w:val="zh_CN" w:bidi="zh_CN"/>
        </w:rPr>
      </w:r>
      <w:r>
        <w:rPr>
          <w:lang w:val="zh_CN" w:bidi="zh_CN"/>
        </w:rPr>
        <w:t>μετασχηματίζω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σχῶ [ἔχω]</w:t>
      </w:r>
    </w:p>
    <w:p>
      <w:pPr/>
      <w:r>
        <w:rPr>
          <w:lang w:val="zh_CN" w:bidi="zh_CN"/>
        </w:rPr>
      </w:r>
      <w:r>
        <w:rPr>
          <w:lang w:val="zh_CN" w:bidi="zh_CN"/>
        </w:rPr>
        <w:t>58.18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外貌，形式的外在显现</w:t>
      </w:r>
    </w:p>
    <w:p>
      <w:pPr/>
      <w:r>
        <w:rPr>
          <w:lang w:val="zh_CN" w:bidi="zh_CN"/>
        </w:rPr>
      </w:r>
      <w:r>
        <w:rPr>
          <w:lang w:val="zh_CN" w:bidi="zh_CN"/>
        </w:rPr>
        <w:t>改变;改变形状;从一种形式变为另一种形式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使某物的形式发生变化</w:t>
      </w:r>
    </w:p>
    <w:p>
      <w:pPr/>
      <w:r>
        <w:rPr>
          <w:lang w:val="zh_CN" w:bidi="zh_CN"/>
        </w:rPr>
      </w:r>
      <w:r>
        <w:rPr>
          <w:lang w:val="zh_CN" w:bidi="zh_CN"/>
        </w:rPr>
        <w:t>2CO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3:21</w:t>
      </w:r>
    </w:p>
    <w:p>
      <w:pPr/>
      <w:r>
        <w:rPr>
          <w:lang w:val="zh_CN" w:bidi="zh_CN"/>
        </w:rPr>
      </w:r>
      <w:r>
        <w:rPr>
          <w:lang w:val="zh_CN" w:bidi="zh_CN"/>
        </w:rPr>
        <w:t>89.11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涉及对应的关系（同构关系）</w:t>
      </w:r>
    </w:p>
    <w:p>
      <w:pPr/>
      <w:r>
        <w:rPr>
          <w:lang w:val="zh_CN" w:bidi="zh_CN"/>
        </w:rPr>
      </w:r>
      <w:r>
        <w:rPr>
          <w:lang w:val="zh_CN" w:bidi="zh_CN"/>
        </w:rPr>
        <w:t>应用到......身上;被视为适用于</w:t>
      </w:r>
      <w:r>
        <w:rPr>
          <w:lang w:val="zh_CN" w:bidi="zh_CN"/>
        </w:rPr>
        <w:t xml:space="preserve"> </w:t>
      </w:r>
      <w:r>
        <w:rPr>
          <w:lang w:val="zh_CN" w:bidi="zh_CN"/>
        </w:rPr>
        <w:t>根据特定对应关系,将某事与另一件事联系起来</w:t>
      </w:r>
    </w:p>
    <w:p>
      <w:pPr/>
      <w:r>
        <w:rPr>
          <w:lang w:val="zh_CN" w:bidi="zh_CN"/>
        </w:rPr>
      </w:r>
      <w:r>
        <w:rPr>
          <w:lang w:val="zh_CN" w:bidi="zh_CN"/>
        </w:rPr>
        <w:t>1CO 4:6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μετατίθημι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μετατίθημι</w:t>
      </w:r>
    </w:p>
    <w:p>
      <w:pPr/>
      <w:r>
        <w:rPr>
          <w:lang w:val="zh_CN" w:bidi="zh_CN"/>
        </w:rPr>
      </w:r>
      <w:r>
        <w:rPr>
          <w:lang w:val="zh_CN" w:bidi="zh_CN"/>
        </w:rPr>
        <w:t>μετατίθημι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G3346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μετατίθεμαι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μετέθηκα · &lt;过不定&gt;&lt;被动&gt; μετετέθην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τίθημι</w:t>
      </w:r>
    </w:p>
    <w:p>
      <w:pPr/>
      <w:r>
        <w:rPr>
          <w:lang w:val="zh_CN" w:bidi="zh_CN"/>
        </w:rPr>
      </w:r>
      <w:r>
        <w:rPr>
          <w:lang w:val="zh_CN" w:bidi="zh_CN"/>
        </w:rPr>
        <w:t>15.2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移动，来／去</w:t>
      </w:r>
    </w:p>
    <w:p>
      <w:pPr/>
      <w:r>
        <w:rPr>
          <w:lang w:val="zh_CN" w:bidi="zh_CN"/>
        </w:rPr>
      </w:r>
      <w:r>
        <w:rPr>
          <w:lang w:val="zh_CN" w:bidi="zh_CN"/>
        </w:rPr>
        <w:t>从一个地方移到另一个地方;改变位置;离开</w:t>
      </w:r>
      <w:r>
        <w:rPr>
          <w:lang w:val="zh_CN" w:bidi="zh_CN"/>
        </w:rPr>
        <w:t xml:space="preserve"> </w:t>
      </w:r>
      <w:r>
        <w:rPr>
          <w:lang w:val="zh_CN" w:bidi="zh_CN"/>
        </w:rPr>
        <w:t>空间位置的改变,暗示两个位置显著不同</w:t>
      </w:r>
    </w:p>
    <w:p>
      <w:pPr/>
      <w:r>
        <w:rPr>
          <w:lang w:val="zh_CN" w:bidi="zh_CN"/>
        </w:rPr>
      </w:r>
      <w:r>
        <w:rPr>
          <w:lang w:val="zh_CN" w:bidi="zh_CN"/>
        </w:rPr>
        <w:t>ACT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11:5</w:t>
      </w:r>
    </w:p>
    <w:p>
      <w:pPr/>
      <w:r>
        <w:rPr>
          <w:lang w:val="zh_CN" w:bidi="zh_CN"/>
        </w:rPr>
      </w:r>
      <w:r>
        <w:rPr>
          <w:lang w:val="zh_CN" w:bidi="zh_CN"/>
        </w:rPr>
        <w:t>13.64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状态的改变</w:t>
      </w:r>
    </w:p>
    <w:p>
      <w:pPr/>
      <w:r>
        <w:rPr>
          <w:lang w:val="zh_CN" w:bidi="zh_CN"/>
        </w:rPr>
      </w:r>
      <w:r>
        <w:rPr>
          <w:lang w:val="zh_CN" w:bidi="zh_CN"/>
        </w:rPr>
        <w:t>变成;使不同于......;改变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导致状态的改变,强调结果状态的不同之处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HEB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1:4</w:t>
      </w:r>
    </w:p>
    <w:p>
      <w:pPr/>
      <w:r>
        <w:rPr>
          <w:lang w:val="zh_CN" w:bidi="zh_CN"/>
        </w:rPr>
      </w:r>
      <w:r>
        <w:rPr>
          <w:lang w:val="zh_CN" w:bidi="zh_CN"/>
        </w:rPr>
        <w:t>34.27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(μετατίθεμαι)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加入，开始联系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μετατίθεμαι ἀπό</w:t>
      </w:r>
    </w:p>
    <w:p>
      <w:pPr/>
      <w:r>
        <w:rPr>
          <w:lang w:val="zh_CN" w:bidi="zh_CN"/>
        </w:rPr>
      </w:r>
      <w:r>
        <w:rPr>
          <w:lang w:val="zh_CN" w:bidi="zh_CN"/>
        </w:rPr>
        <w:t>离弃;转离;放弃对......的忠诚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(习语,直译:从......改变)放弃一种关系</w:t>
      </w:r>
    </w:p>
    <w:p>
      <w:pPr/>
      <w:r>
        <w:rPr>
          <w:lang w:val="zh_CN" w:bidi="zh_CN"/>
        </w:rPr>
      </w:r>
      <w:r>
        <w:rPr>
          <w:lang w:val="zh_CN" w:bidi="zh_CN"/>
        </w:rPr>
        <w:t>GAL 1:6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13.64</w:t>
        </w:r>
      </w:hyperlink>
      <w:r>
        <w:rPr>
          <w:lang w:val="zh_CN" w:bidi="zh_CN"/>
        </w:rPr>
        <w:t>中的这组词汇显然存在一些重要的意义区别，但是无法根据现有的上下文来确立这一点。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μετατρέπω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μετατρέπω</w:t>
      </w:r>
    </w:p>
    <w:p>
      <w:pPr/>
      <w:r>
        <w:rPr>
          <w:lang w:val="zh_CN" w:bidi="zh_CN"/>
        </w:rPr>
      </w:r>
      <w:r>
        <w:rPr>
          <w:lang w:val="zh_CN" w:bidi="zh_CN"/>
        </w:rPr>
        <w:t>μετατρέπω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G3344a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&lt;过不定&gt;&lt;被动&gt;&lt;命&gt;&lt;3单&gt; μετατραπήτω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τροπή</w:t>
      </w:r>
    </w:p>
    <w:p>
      <w:pPr/>
      <w:r>
        <w:rPr>
          <w:lang w:val="zh_CN" w:bidi="zh_CN"/>
        </w:rPr>
      </w:r>
      <w:r>
        <w:rPr>
          <w:lang w:val="zh_CN" w:bidi="zh_CN"/>
        </w:rPr>
        <w:t>13.64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状态的改变</w:t>
      </w:r>
    </w:p>
    <w:p>
      <w:pPr/>
      <w:r>
        <w:rPr>
          <w:lang w:val="zh_CN" w:bidi="zh_CN"/>
        </w:rPr>
      </w:r>
      <w:r>
        <w:rPr>
          <w:lang w:val="zh_CN" w:bidi="zh_CN"/>
        </w:rPr>
        <w:t>变成;使不同于......;改变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导致状态的改变,强调结果状态的不同之处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JAS 4:9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13.64</w:t>
        </w:r>
      </w:hyperlink>
      <w:r>
        <w:rPr>
          <w:lang w:val="zh_CN" w:bidi="zh_CN"/>
        </w:rPr>
        <w:t>中的这组词汇显然存在一些重要的意义区别，但是无法根据现有的上下文来确立这一点。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μετέπειτα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μετέπειτα</w:t>
      </w:r>
    </w:p>
    <w:p>
      <w:pPr/>
      <w:r>
        <w:rPr>
          <w:lang w:val="zh_CN" w:bidi="zh_CN"/>
        </w:rPr>
      </w:r>
      <w:r>
        <w:rPr>
          <w:lang w:val="zh_CN" w:bidi="zh_CN"/>
        </w:rPr>
        <w:t>μετέπειτα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εἶτα</w:t>
      </w:r>
    </w:p>
    <w:p>
      <w:pPr/>
      <w:r>
        <w:rPr>
          <w:lang w:val="zh_CN" w:bidi="zh_CN"/>
        </w:rPr>
      </w:r>
      <w:r>
        <w:rPr>
          <w:lang w:val="zh_CN" w:bidi="zh_CN"/>
        </w:rPr>
        <w:t>67.44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与其他时间点有关的时间点：之前，很久以前，现在，同时，在那时，大约，之后</w:t>
      </w:r>
    </w:p>
    <w:p>
      <w:pPr/>
      <w:r>
        <w:rPr>
          <w:lang w:val="zh_CN" w:bidi="zh_CN"/>
        </w:rPr>
      </w:r>
      <w:r>
        <w:rPr>
          <w:lang w:val="zh_CN" w:bidi="zh_CN"/>
        </w:rPr>
        <w:t>然后;后来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一个时间点接着另一个时间点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HEB 12:17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μετέπειτα可能是指一个略长的时间段，或者仅仅是ἔπειτα的风格变体。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μετέχω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μετέχω</w:t>
      </w:r>
    </w:p>
    <w:p>
      <w:pPr/>
      <w:r>
        <w:rPr>
          <w:lang w:val="zh_CN" w:bidi="zh_CN"/>
        </w:rPr>
      </w:r>
      <w:r>
        <w:rPr>
          <w:lang w:val="zh_CN" w:bidi="zh_CN"/>
        </w:rPr>
        <w:t>μετέχω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μετέσχον · &lt;完&gt; μετέσχηκα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ἔχω</w:t>
      </w:r>
    </w:p>
    <w:p>
      <w:pPr/>
      <w:r>
        <w:rPr>
          <w:lang w:val="zh_CN" w:bidi="zh_CN"/>
        </w:rPr>
      </w:r>
      <w:r>
        <w:rPr>
          <w:lang w:val="zh_CN" w:bidi="zh_CN"/>
        </w:rPr>
        <w:t>57.6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有，拥有，财产，所有者</w:t>
      </w:r>
    </w:p>
    <w:p>
      <w:pPr/>
      <w:r>
        <w:rPr>
          <w:lang w:val="zh_CN" w:bidi="zh_CN"/>
        </w:rPr>
      </w:r>
      <w:r>
        <w:rPr>
          <w:lang w:val="zh_CN" w:bidi="zh_CN"/>
        </w:rPr>
        <w:t>共享;分享;分担</w:t>
      </w:r>
      <w:r>
        <w:rPr>
          <w:lang w:val="zh_CN" w:bidi="zh_CN"/>
        </w:rPr>
        <w:t xml:space="preserve"> </w:t>
      </w:r>
      <w:r>
        <w:rPr>
          <w:lang w:val="zh_CN" w:bidi="zh_CN"/>
        </w:rPr>
        <w:t>共享某物的所有权</w:t>
      </w:r>
    </w:p>
    <w:p>
      <w:pPr/>
      <w:r>
        <w:rPr>
          <w:lang w:val="zh_CN" w:bidi="zh_CN"/>
        </w:rPr>
      </w:r>
      <w:r>
        <w:rPr>
          <w:lang w:val="zh_CN" w:bidi="zh_CN"/>
        </w:rPr>
        <w:t>1CO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2:14</w:t>
      </w:r>
    </w:p>
    <w:p>
      <w:pPr/>
      <w:r>
        <w:rPr>
          <w:lang w:val="zh_CN" w:bidi="zh_CN"/>
        </w:rPr>
      </w:r>
      <w:r>
        <w:rPr>
          <w:lang w:val="zh_CN" w:bidi="zh_CN"/>
        </w:rPr>
        <w:t>23.2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吃，喝</w:t>
      </w:r>
    </w:p>
    <w:p>
      <w:pPr/>
      <w:r>
        <w:rPr>
          <w:lang w:val="zh_CN" w:bidi="zh_CN"/>
        </w:rPr>
      </w:r>
      <w:r>
        <w:rPr>
          <w:lang w:val="zh_CN" w:bidi="zh_CN"/>
        </w:rPr>
        <w:t>吃;吃食物;喝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(通常与指定某种食物的用语一起出现,但也绝对会出现在与食物有关的上下文中;μετέχω[b] 可能比 </w:t>
      </w:r>
      <w:r>
        <w:rPr>
          <w:lang w:val="zh_CN" w:bidi="zh_CN"/>
        </w:rPr>
        <w:t>ἐσθίω</w:t>
      </w:r>
      <w:r>
        <w:rPr>
          <w:lang w:val="zh_CN" w:bidi="zh_CN"/>
        </w:rPr>
        <w:t xml:space="preserve">[a],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23.1</w:t>
        </w:r>
      </w:hyperlink>
      <w:r>
        <w:rPr>
          <w:lang w:val="zh_CN" w:bidi="zh_CN"/>
        </w:rPr>
        <w:t xml:space="preserve"> 的用法更正式)食用固体或液体的食物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在出现 μετέχω 的上下文中,可能必须选择一个与具体食物类型相匹配的词汇。有关用于饮食的各种词汇的区分,见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23.1</w:t>
        </w:r>
      </w:hyperlink>
      <w:r>
        <w:rPr>
          <w:lang w:val="zh_CN" w:bidi="zh_CN"/>
        </w:rPr>
        <w:t xml:space="preserve"> 中的讨论和该处的脚注。</w:t>
      </w:r>
    </w:p>
    <w:p>
      <w:pPr/>
      <w:r>
        <w:rPr>
          <w:lang w:val="zh_CN" w:bidi="zh_CN"/>
        </w:rPr>
      </w:r>
      <w:r>
        <w:rPr>
          <w:lang w:val="zh_CN" w:bidi="zh_CN"/>
        </w:rPr>
        <w:t>1CO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5:13</w:t>
      </w:r>
    </w:p>
    <w:p>
      <w:pPr/>
      <w:r>
        <w:rPr>
          <w:lang w:val="zh_CN" w:bidi="zh_CN"/>
        </w:rPr>
      </w:r>
      <w:r>
        <w:rPr>
          <w:lang w:val="zh_CN" w:bidi="zh_CN"/>
        </w:rPr>
        <w:t>34.31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属于，包括在成员中，排除在外</w:t>
      </w:r>
    </w:p>
    <w:p>
      <w:pPr/>
      <w:r>
        <w:rPr>
          <w:lang w:val="zh_CN" w:bidi="zh_CN"/>
        </w:rPr>
      </w:r>
      <w:r>
        <w:rPr>
          <w:lang w:val="zh_CN" w:bidi="zh_CN"/>
        </w:rPr>
        <w:t>属于</w:t>
      </w:r>
      <w:r>
        <w:rPr>
          <w:lang w:val="zh_CN" w:bidi="zh_CN"/>
        </w:rPr>
        <w:t xml:space="preserve"> </w:t>
      </w:r>
      <w:r>
        <w:rPr>
          <w:lang w:val="zh_CN" w:bidi="zh_CN"/>
        </w:rPr>
        <w:t>属于某个团体的成员</w:t>
      </w:r>
      <w:r>
        <w:rPr>
          <w:lang w:val="zh_CN" w:bidi="zh_CN"/>
        </w:rPr>
        <w:t xml:space="preserve"> </w:t>
      </w:r>
      <w:r>
        <w:rPr>
          <w:lang w:val="zh_CN" w:bidi="zh_CN"/>
        </w:rPr>
        <w:t>表达“属于另一个支派”时,可能需要说:“他有不同的支派名称”,或“他的支派是不同的”,或“他被算为另一个支派的人”。</w:t>
      </w:r>
    </w:p>
    <w:p>
      <w:pPr/>
      <w:r>
        <w:rPr>
          <w:lang w:val="zh_CN" w:bidi="zh_CN"/>
        </w:rPr>
      </w:r>
      <w:r>
        <w:rPr>
          <w:lang w:val="zh_CN" w:bidi="zh_CN"/>
        </w:rPr>
        <w:t>HEB 7:13</w:t>
      </w:r>
    </w:p>
    <w:p>
      <w:pPr/>
      <w:r>
        <w:rPr>
          <w:lang w:val="zh_CN" w:bidi="zh_CN"/>
        </w:rPr>
      </w:r>
      <w:r>
        <w:rPr>
          <w:lang w:val="zh_CN" w:bidi="zh_CN"/>
        </w:rPr>
        <w:t>34.32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属于，包括在成员中，排除在外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τραπέζης μετέχω</w:t>
      </w:r>
    </w:p>
    <w:p>
      <w:pPr/>
      <w:r>
        <w:rPr>
          <w:lang w:val="zh_CN" w:bidi="zh_CN"/>
        </w:rPr>
      </w:r>
      <w:r>
        <w:rPr>
          <w:lang w:val="zh_CN" w:bidi="zh_CN"/>
        </w:rPr>
        <w:t>属于(一个宗教团体);在......的餐桌上吃饭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(习语,直译:共享一张桌子)属于一个特定的宗教团体,以参与礼仪性的饮食为证 </w:t>
      </w:r>
      <w:r>
        <w:rPr>
          <w:vertAlign w:val="superscript"/>
          <w:lang w:val="zh_CN" w:bidi="zh_CN"/>
        </w:rPr>
        <w:t>2</w:t>
      </w:r>
    </w:p>
    <w:p>
      <w:pPr/>
      <w:r>
        <w:rPr>
          <w:lang w:val="zh_CN" w:bidi="zh_CN"/>
        </w:rPr>
      </w:r>
      <w:r>
        <w:rPr>
          <w:lang w:val="zh_CN" w:bidi="zh_CN"/>
        </w:rPr>
        <w:t>1CO 10:21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μετέχω[b]可以理解为仅仅是μετέχω[a]“分享”或“共享”（</w:t>
      </w:r>
      <w:hyperlink r:id="rId79">
        <w:r>
          <w:rPr>
            <w:lang w:val="zh_CN" w:bidi="zh_CN"/>
          </w:rPr>
          <w:rPr>
            <w:color w:val="0000EE"/>
            <w:u w:val="single"/>
          </w:rPr>
          <w:t>57.6</w:t>
        </w:r>
      </w:hyperlink>
      <w:r>
        <w:rPr>
          <w:lang w:val="zh_CN" w:bidi="zh_CN"/>
        </w:rPr>
        <w:t>）的一个实例，在</w:t>
      </w:r>
      <w:r>
        <w:rPr>
          <w:lang w:val="zh_CN" w:bidi="zh_CN"/>
        </w:rPr>
        <w:t>HEB 5:13</w:t>
      </w:r>
      <w:r>
        <w:rPr>
          <w:lang w:val="zh_CN" w:bidi="zh_CN"/>
        </w:rPr>
        <w:t>，μετέχων可以按照这个意思来理解。然而，在</w:t>
      </w:r>
      <w:r>
        <w:rPr>
          <w:lang w:val="zh_CN" w:bidi="zh_CN"/>
        </w:rPr>
        <w:t>1CO 10:30</w:t>
      </w:r>
      <w:r>
        <w:rPr>
          <w:lang w:val="zh_CN" w:bidi="zh_CN"/>
        </w:rPr>
        <w:t>，μετέχω可以理解为在绝对意义上使用，因此意为分享食物。但是，即使是在</w:t>
      </w:r>
      <w:r>
        <w:rPr>
          <w:lang w:val="zh_CN" w:bidi="zh_CN"/>
        </w:rPr>
        <w:t>1CO 10:30</w:t>
      </w:r>
      <w:r>
        <w:rPr>
          <w:lang w:val="zh_CN" w:bidi="zh_CN"/>
        </w:rPr>
        <w:t>，我们也应该看出这里省略了表示食物的用词，而那可能在更广泛的背景中提供。请注意，προσλαμβάνομαι在</w:t>
      </w:r>
      <w:r>
        <w:rPr>
          <w:lang w:val="zh_CN" w:bidi="zh_CN"/>
        </w:rPr>
        <w:t>ACT 27:36</w:t>
      </w:r>
      <w:r>
        <w:rPr>
          <w:lang w:val="zh_CN" w:bidi="zh_CN"/>
        </w:rPr>
        <w:t>与明确表示食物的词汇同时出现，但是在这样的上下文中，除了“拿着”（见</w:t>
      </w:r>
      <w:hyperlink r:id="rId80">
        <w:r>
          <w:rPr>
            <w:lang w:val="zh_CN" w:bidi="zh_CN"/>
          </w:rPr>
          <w:rPr>
            <w:color w:val="0000EE"/>
            <w:u w:val="single"/>
          </w:rPr>
          <w:t>18.2</w:t>
        </w:r>
      </w:hyperlink>
      <w:r>
        <w:rPr>
          <w:lang w:val="zh_CN" w:bidi="zh_CN"/>
        </w:rPr>
        <w:t>）这个一般含义之外，并不需要为这动词另外分配一个意思。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根据现有的证据，无法确定τραπέζης μετέχω是一个真正的习语，还是一个应该按照字面意思来理解的短语，指圣餐的圣礼，与异教神庙中的宴饮相对。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μετεωρίζομαι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μετεωρίζομαι</w:t>
      </w:r>
    </w:p>
    <w:p>
      <w:pPr/>
      <w:r>
        <w:rPr>
          <w:lang w:val="zh_CN" w:bidi="zh_CN"/>
        </w:rPr>
      </w:r>
      <w:r>
        <w:rPr>
          <w:lang w:val="zh_CN" w:bidi="zh_CN"/>
        </w:rPr>
        <w:t>μετεωρίζομαι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ἐώρα</w:t>
      </w:r>
    </w:p>
    <w:p>
      <w:pPr/>
      <w:r>
        <w:rPr>
          <w:lang w:val="zh_CN" w:bidi="zh_CN"/>
        </w:rPr>
      </w:r>
      <w:r>
        <w:rPr>
          <w:lang w:val="zh_CN" w:bidi="zh_CN"/>
        </w:rPr>
        <w:t>25.232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担忧，忧虑，忧伤，平静</w:t>
      </w:r>
    </w:p>
    <w:p>
      <w:pPr/>
      <w:r>
        <w:rPr>
          <w:lang w:val="zh_CN" w:bidi="zh_CN"/>
        </w:rPr>
      </w:r>
      <w:r>
        <w:rPr>
          <w:lang w:val="zh_CN" w:bidi="zh_CN"/>
        </w:rPr>
        <w:t>忧虑;挂心;挂虑</w:t>
      </w:r>
      <w:r>
        <w:rPr>
          <w:lang w:val="zh_CN" w:bidi="zh_CN"/>
        </w:rPr>
        <w:t xml:space="preserve"> </w:t>
      </w:r>
      <w:r>
        <w:rPr>
          <w:lang w:val="zh_CN" w:bidi="zh_CN"/>
        </w:rPr>
        <w:t>非常挂心,暗示对某事物过分重视</w:t>
      </w:r>
    </w:p>
    <w:p>
      <w:pPr/>
      <w:r>
        <w:rPr>
          <w:lang w:val="zh_CN" w:bidi="zh_CN"/>
        </w:rPr>
      </w:r>
      <w:r>
        <w:rPr>
          <w:lang w:val="zh_CN" w:bidi="zh_CN"/>
        </w:rPr>
        <w:t>LUK 12:29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μετοικεσία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μετοικεσία</w:t>
      </w:r>
    </w:p>
    <w:p>
      <w:pPr/>
      <w:r>
        <w:rPr>
          <w:lang w:val="zh_CN" w:bidi="zh_CN"/>
        </w:rPr>
      </w:r>
      <w:r>
        <w:rPr>
          <w:lang w:val="zh_CN" w:bidi="zh_CN"/>
        </w:rPr>
        <w:t>μετοικεσία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οἰκέω</w:t>
      </w:r>
    </w:p>
    <w:p>
      <w:pPr/>
      <w:r>
        <w:rPr>
          <w:lang w:val="zh_CN" w:bidi="zh_CN"/>
        </w:rPr>
      </w:r>
      <w:r>
        <w:rPr>
          <w:lang w:val="zh_CN" w:bidi="zh_CN"/>
        </w:rPr>
        <w:t>85.83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在空间存在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居住，定居</w:t>
      </w:r>
    </w:p>
    <w:p>
      <w:pPr/>
      <w:r>
        <w:rPr>
          <w:lang w:val="zh_CN" w:bidi="zh_CN"/>
        </w:rPr>
      </w:r>
      <w:r>
        <w:rPr>
          <w:lang w:val="zh_CN" w:bidi="zh_CN"/>
        </w:rPr>
        <w:t>放逐;流亡异乡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使某人改变居住的地方</w:t>
      </w:r>
    </w:p>
    <w:p>
      <w:pPr/>
      <w:r>
        <w:rPr>
          <w:lang w:val="zh_CN" w:bidi="zh_CN"/>
        </w:rPr>
      </w:r>
      <w:r>
        <w:rPr>
          <w:lang w:val="zh_CN" w:bidi="zh_CN"/>
        </w:rPr>
        <w:t>MAT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μετοικίζω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μετοικίζω</w:t>
      </w:r>
    </w:p>
    <w:p>
      <w:pPr/>
      <w:r>
        <w:rPr>
          <w:lang w:val="zh_CN" w:bidi="zh_CN"/>
        </w:rPr>
      </w:r>
      <w:r>
        <w:rPr>
          <w:lang w:val="zh_CN" w:bidi="zh_CN"/>
        </w:rPr>
        <w:t>μετοικίζω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&lt;未&gt; μετοικιῶ · &lt;过不定&gt; μετῴκισα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οἰκέω</w:t>
      </w:r>
    </w:p>
    <w:p>
      <w:pPr/>
      <w:r>
        <w:rPr>
          <w:lang w:val="zh_CN" w:bidi="zh_CN"/>
        </w:rPr>
      </w:r>
      <w:r>
        <w:rPr>
          <w:lang w:val="zh_CN" w:bidi="zh_CN"/>
        </w:rPr>
        <w:t>85.83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在空间存在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居住，定居</w:t>
      </w:r>
    </w:p>
    <w:p>
      <w:pPr/>
      <w:r>
        <w:rPr>
          <w:lang w:val="zh_CN" w:bidi="zh_CN"/>
        </w:rPr>
      </w:r>
      <w:r>
        <w:rPr>
          <w:lang w:val="zh_CN" w:bidi="zh_CN"/>
        </w:rPr>
        <w:t>放逐;流亡异乡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使某人改变居住的地方</w:t>
      </w:r>
    </w:p>
    <w:p>
      <w:pPr/>
      <w:r>
        <w:rPr>
          <w:lang w:val="zh_CN" w:bidi="zh_CN"/>
        </w:rPr>
      </w:r>
      <w:r>
        <w:rPr>
          <w:lang w:val="zh_CN" w:bidi="zh_CN"/>
        </w:rPr>
        <w:t>ACT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μετοχή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μετοχή</w:t>
      </w:r>
    </w:p>
    <w:p>
      <w:pPr/>
      <w:r>
        <w:rPr>
          <w:lang w:val="zh_CN" w:bidi="zh_CN"/>
        </w:rPr>
      </w:r>
      <w:r>
        <w:rPr>
          <w:lang w:val="zh_CN" w:bidi="zh_CN"/>
        </w:rPr>
        <w:t>μετοχή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ἔχω</w:t>
      </w:r>
    </w:p>
    <w:p>
      <w:pPr/>
      <w:r>
        <w:rPr>
          <w:lang w:val="zh_CN" w:bidi="zh_CN"/>
        </w:rPr>
      </w:r>
      <w:r>
        <w:rPr>
          <w:lang w:val="zh_CN" w:bidi="zh_CN"/>
        </w:rPr>
        <w:t>34.7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</w:p>
    <w:p>
      <w:pPr/>
      <w:r>
        <w:rPr>
          <w:lang w:val="zh_CN" w:bidi="zh_CN"/>
        </w:rPr>
      </w:r>
      <w:r>
        <w:rPr>
          <w:lang w:val="zh_CN" w:bidi="zh_CN"/>
        </w:rPr>
        <w:t>伙伴关系;合作;共享</w:t>
      </w:r>
      <w:r>
        <w:rPr>
          <w:lang w:val="zh_CN" w:bidi="zh_CN"/>
        </w:rPr>
        <w:t xml:space="preserve"> </w:t>
      </w:r>
      <w:r>
        <w:rPr>
          <w:lang w:val="zh_CN" w:bidi="zh_CN"/>
        </w:rPr>
        <w:t>有着共同目的和活动的关系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2CO 6:14</w:t>
      </w:r>
      <w:r>
        <w:rPr>
          <w:lang w:val="zh_CN" w:bidi="zh_CN"/>
        </w:rPr>
        <w:t xml:space="preserve">,δικαιοσύνη 和 ἀνομία 是指“做对的人”和“做错的人”。事实上,某些语言只能把 </w:t>
      </w:r>
      <w:r>
        <w:rPr>
          <w:lang w:val="zh_CN" w:bidi="zh_CN"/>
        </w:rPr>
        <w:t>2CO 6:14</w:t>
      </w:r>
      <w:r>
        <w:rPr>
          <w:lang w:val="zh_CN" w:bidi="zh_CN"/>
        </w:rPr>
        <w:t xml:space="preserve"> 中的这个语句译成:“做对的人和做错的人怎能结为伙伴关系呢?”或“做对的人和做错的人怎能一起工作呢?”在同一节经文中,</w:t>
      </w:r>
      <w:r>
        <w:rPr>
          <w:lang w:val="zh_CN" w:bidi="zh_CN"/>
        </w:rPr>
        <w:t>κοινωνία</w:t>
      </w:r>
      <w:r>
        <w:rPr>
          <w:lang w:val="zh_CN" w:bidi="zh_CN"/>
        </w:rPr>
        <w:t xml:space="preserve">(见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34.5</w:t>
        </w:r>
      </w:hyperlink>
      <w:r>
        <w:rPr>
          <w:lang w:val="zh_CN" w:bidi="zh_CN"/>
        </w:rPr>
        <w:t>)的意思与 μετοχή 密切对应,而同样地,φῶς 和 σκότος 分别指“生活在光明中的人”和“生活在黑暗中的人”,与 δικαιοσύνη 和 ἀνομία 的对比十分相似。</w:t>
      </w:r>
    </w:p>
    <w:p>
      <w:pPr/>
      <w:r>
        <w:rPr>
          <w:lang w:val="zh_CN" w:bidi="zh_CN"/>
        </w:rPr>
      </w:r>
      <w:r>
        <w:rPr>
          <w:lang w:val="zh_CN" w:bidi="zh_CN"/>
        </w:rPr>
        <w:t>2CO 6:14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μέτοχος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μέτοχος</w:t>
      </w:r>
    </w:p>
    <w:p>
      <w:pPr/>
      <w:r>
        <w:rPr>
          <w:lang w:val="zh_CN" w:bidi="zh_CN"/>
        </w:rPr>
      </w:r>
      <w:r>
        <w:rPr>
          <w:lang w:val="zh_CN" w:bidi="zh_CN"/>
        </w:rPr>
        <w:t>μέτοχος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ἔχω</w:t>
      </w:r>
    </w:p>
    <w:p>
      <w:pPr/>
      <w:r>
        <w:rPr>
          <w:lang w:val="zh_CN" w:bidi="zh_CN"/>
        </w:rPr>
      </w:r>
      <w:r>
        <w:rPr>
          <w:lang w:val="zh_CN" w:bidi="zh_CN"/>
        </w:rPr>
        <w:t>34.8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</w:p>
    <w:p>
      <w:pPr/>
      <w:r>
        <w:rPr>
          <w:lang w:val="zh_CN" w:bidi="zh_CN"/>
        </w:rPr>
      </w:r>
      <w:r>
        <w:rPr>
          <w:lang w:val="zh_CN" w:bidi="zh_CN"/>
        </w:rPr>
        <w:t>同伴;伙伴;同工</w:t>
      </w:r>
      <w:r>
        <w:rPr>
          <w:lang w:val="zh_CN" w:bidi="zh_CN"/>
        </w:rPr>
        <w:t xml:space="preserve"> </w:t>
      </w:r>
      <w:r>
        <w:rPr>
          <w:lang w:val="zh_CN" w:bidi="zh_CN"/>
        </w:rPr>
        <w:t>在生意或事业上与人合伙的人</w:t>
      </w:r>
    </w:p>
    <w:p>
      <w:pPr/>
      <w:r>
        <w:rPr>
          <w:lang w:val="zh_CN" w:bidi="zh_CN"/>
        </w:rPr>
      </w:r>
      <w:r>
        <w:rPr>
          <w:lang w:val="zh_CN" w:bidi="zh_CN"/>
        </w:rPr>
        <w:t>LUK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μετρέω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μετρέω</w:t>
      </w:r>
    </w:p>
    <w:p>
      <w:pPr/>
      <w:r>
        <w:rPr>
          <w:lang w:val="zh_CN" w:bidi="zh_CN"/>
        </w:rPr>
      </w:r>
      <w:r>
        <w:rPr>
          <w:lang w:val="zh_CN" w:bidi="zh_CN"/>
        </w:rPr>
        <w:t>μετρέω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ἄμετρος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ἀντιμετρέω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μετρητής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μετριοπαθέω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μετρίως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μέτρον</w:t>
      </w:r>
    </w:p>
    <w:p>
      <w:pPr/>
      <w:r>
        <w:rPr>
          <w:lang w:val="zh_CN" w:bidi="zh_CN"/>
        </w:rPr>
      </w:r>
      <w:r>
        <w:rPr>
          <w:lang w:val="zh_CN" w:bidi="zh_CN"/>
        </w:rPr>
        <w:t>81.2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空间的尺寸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尺寸，量度</w:t>
      </w:r>
    </w:p>
    <w:p>
      <w:pPr/>
      <w:r>
        <w:rPr>
          <w:lang w:val="zh_CN" w:bidi="zh_CN"/>
        </w:rPr>
      </w:r>
      <w:r>
        <w:rPr>
          <w:lang w:val="zh_CN" w:bidi="zh_CN"/>
        </w:rPr>
        <w:t>测量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确定某物的尺寸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有些语言最好将 </w:t>
      </w:r>
      <w:r>
        <w:rPr>
          <w:lang w:val="zh_CN" w:bidi="zh_CN"/>
        </w:rPr>
        <w:t>REV 21:16</w:t>
      </w:r>
      <w:r>
        <w:rPr>
          <w:lang w:val="zh_CN" w:bidi="zh_CN"/>
        </w:rPr>
        <w:t xml:space="preserve"> 中的这句表达译成“天使得知城的大小”,在另一些语言可以译成“天使行走丈量城的大小”。</w:t>
      </w:r>
    </w:p>
    <w:p>
      <w:pPr/>
      <w:r>
        <w:rPr>
          <w:lang w:val="zh_CN" w:bidi="zh_CN"/>
        </w:rPr>
      </w:r>
      <w:r>
        <w:rPr>
          <w:lang w:val="zh_CN" w:bidi="zh_CN"/>
        </w:rPr>
        <w:t>2CO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21:17</w:t>
      </w:r>
    </w:p>
    <w:p>
      <w:pPr/>
      <w:r>
        <w:rPr>
          <w:lang w:val="zh_CN" w:bidi="zh_CN"/>
        </w:rPr>
      </w:r>
      <w:r>
        <w:rPr>
          <w:lang w:val="zh_CN" w:bidi="zh_CN"/>
        </w:rPr>
        <w:t>57.92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给;分配</w:t>
      </w:r>
      <w:r>
        <w:rPr>
          <w:lang w:val="zh_CN" w:bidi="zh_CN"/>
        </w:rPr>
        <w:t xml:space="preserve"> </w:t>
      </w:r>
      <w:r>
        <w:rPr>
          <w:lang w:val="zh_CN" w:bidi="zh_CN"/>
        </w:rPr>
        <w:t>给某人衡量好的一部分</w:t>
      </w:r>
      <w:r>
        <w:rPr>
          <w:lang w:val="zh_CN" w:bidi="zh_CN"/>
        </w:rPr>
        <w:t xml:space="preserve"> </w:t>
      </w:r>
      <w:r>
        <w:rPr>
          <w:lang w:val="zh_CN" w:bidi="zh_CN"/>
        </w:rPr>
        <w:t>MRK 4:24</w:t>
      </w:r>
      <w:r>
        <w:rPr>
          <w:lang w:val="zh_CN" w:bidi="zh_CN"/>
        </w:rPr>
        <w:t xml:space="preserve">(以及 </w:t>
      </w:r>
      <w:r>
        <w:rPr>
          <w:lang w:val="zh_CN" w:bidi="zh_CN"/>
        </w:rPr>
        <w:t>MAT 7:2</w:t>
      </w:r>
      <w:r>
        <w:rPr>
          <w:lang w:val="zh_CN" w:bidi="zh_CN"/>
        </w:rPr>
        <w:t>)中的这句表达可以在比喻意义上理解,例如译成:“他将按照你对待别人的方式来对待你”。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μετρητής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μετρητής</w:t>
      </w:r>
    </w:p>
    <w:p>
      <w:pPr/>
      <w:r>
        <w:rPr>
          <w:lang w:val="zh_CN" w:bidi="zh_CN"/>
        </w:rPr>
      </w:r>
      <w:r>
        <w:rPr>
          <w:lang w:val="zh_CN" w:bidi="zh_CN"/>
        </w:rPr>
        <w:t>μετρητής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μετρέω</w:t>
      </w:r>
    </w:p>
    <w:p>
      <w:pPr/>
      <w:r>
        <w:rPr>
          <w:lang w:val="zh_CN" w:bidi="zh_CN"/>
        </w:rPr>
      </w:r>
      <w:r>
        <w:rPr>
          <w:lang w:val="zh_CN" w:bidi="zh_CN"/>
        </w:rPr>
        <w:t>81.22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空间的尺寸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容积测量单位</w:t>
      </w:r>
    </w:p>
    <w:p>
      <w:pPr/>
      <w:r>
        <w:rPr>
          <w:lang w:val="zh_CN" w:bidi="zh_CN"/>
        </w:rPr>
      </w:r>
      <w:r>
        <w:rPr>
          <w:lang w:val="zh_CN" w:bidi="zh_CN"/>
        </w:rPr>
        <w:t>容量单位</w:t>
      </w:r>
      <w:r>
        <w:rPr>
          <w:lang w:val="zh_CN" w:bidi="zh_CN"/>
        </w:rPr>
        <w:t xml:space="preserve"> </w:t>
      </w:r>
      <w:r>
        <w:rPr>
          <w:lang w:val="zh_CN" w:bidi="zh_CN"/>
        </w:rPr>
        <w:t>约 9 加仑或 40 公升液体的容量</w:t>
      </w:r>
    </w:p>
    <w:p>
      <w:pPr/>
      <w:r>
        <w:rPr>
          <w:lang w:val="zh_CN" w:bidi="zh_CN"/>
        </w:rPr>
      </w:r>
      <w:r>
        <w:rPr>
          <w:lang w:val="zh_CN" w:bidi="zh_CN"/>
        </w:rPr>
        <w:t>JHN 2:6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μετριοπαθέω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μετριοπαθέω</w:t>
      </w:r>
    </w:p>
    <w:p>
      <w:pPr/>
      <w:r>
        <w:rPr>
          <w:lang w:val="zh_CN" w:bidi="zh_CN"/>
        </w:rPr>
      </w:r>
      <w:r>
        <w:rPr>
          <w:lang w:val="zh_CN" w:bidi="zh_CN"/>
        </w:rPr>
        <w:t>μετριοπαθέω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μετρέω + πάσχω</w:t>
      </w:r>
    </w:p>
    <w:p>
      <w:pPr/>
      <w:r>
        <w:rPr>
          <w:lang w:val="zh_CN" w:bidi="zh_CN"/>
        </w:rPr>
      </w:r>
      <w:r>
        <w:rPr>
          <w:lang w:val="zh_CN" w:bidi="zh_CN"/>
        </w:rPr>
        <w:t>88.65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柔和，温和</w:t>
      </w:r>
    </w:p>
    <w:p>
      <w:pPr/>
      <w:r>
        <w:rPr>
          <w:lang w:val="zh_CN" w:bidi="zh_CN"/>
        </w:rPr>
      </w:r>
      <w:r>
        <w:rPr>
          <w:lang w:val="zh_CN" w:bidi="zh_CN"/>
        </w:rPr>
        <w:t>温和待(人);体谅(人)</w:t>
      </w:r>
      <w:r>
        <w:rPr>
          <w:lang w:val="zh_CN" w:bidi="zh_CN"/>
        </w:rPr>
        <w:t xml:space="preserve"> </w:t>
      </w:r>
      <w:r>
        <w:rPr>
          <w:lang w:val="zh_CN" w:bidi="zh_CN"/>
        </w:rPr>
        <w:t>态度温和地对待某人</w:t>
      </w:r>
    </w:p>
    <w:p>
      <w:pPr/>
      <w:r>
        <w:rPr>
          <w:lang w:val="zh_CN" w:bidi="zh_CN"/>
        </w:rPr>
      </w:r>
      <w:r>
        <w:rPr>
          <w:lang w:val="zh_CN" w:bidi="zh_CN"/>
        </w:rPr>
        <w:t>HEB 5:2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μετρίως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μετρίως</w:t>
      </w:r>
    </w:p>
    <w:p>
      <w:pPr/>
      <w:r>
        <w:rPr>
          <w:lang w:val="zh_CN" w:bidi="zh_CN"/>
        </w:rPr>
      </w:r>
      <w:r>
        <w:rPr>
          <w:lang w:val="zh_CN" w:bidi="zh_CN"/>
        </w:rPr>
        <w:t>μετρίως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μετρέω</w:t>
      </w:r>
    </w:p>
    <w:p>
      <w:pPr/>
      <w:r>
        <w:rPr>
          <w:lang w:val="zh_CN" w:bidi="zh_CN"/>
        </w:rPr>
      </w:r>
      <w:r>
        <w:rPr>
          <w:lang w:val="zh_CN" w:bidi="zh_CN"/>
        </w:rPr>
        <w:t>78.11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多，少（正负程度）</w:t>
      </w:r>
    </w:p>
    <w:p>
      <w:pPr/>
      <w:r>
        <w:rPr>
          <w:lang w:val="zh_CN" w:bidi="zh_CN"/>
        </w:rPr>
      </w:r>
      <w:r>
        <w:rPr>
          <w:lang w:val="zh_CN" w:bidi="zh_CN"/>
        </w:rPr>
        <w:t>适度地;中等;不少</w:t>
      </w:r>
      <w:r>
        <w:rPr>
          <w:lang w:val="zh_CN" w:bidi="zh_CN"/>
        </w:rPr>
        <w:t xml:space="preserve"> </w:t>
      </w:r>
      <w:r>
        <w:rPr>
          <w:lang w:val="zh_CN" w:bidi="zh_CN"/>
        </w:rPr>
        <w:t>某种活动或状态的程度适中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ACT 20:12</w:t>
      </w:r>
      <w:r>
        <w:rPr>
          <w:lang w:val="zh_CN" w:bidi="zh_CN"/>
        </w:rPr>
        <w:t>,短语 οὐ μετρίως 的字面意为“不是中等的程度”,相当于一个语气强烈的肯定陈述,即“大大地”或“在很大程度上”。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20:12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μέτρον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μέτρον</w:t>
      </w:r>
    </w:p>
    <w:p>
      <w:pPr/>
      <w:r>
        <w:rPr>
          <w:lang w:val="zh_CN" w:bidi="zh_CN"/>
        </w:rPr>
      </w:r>
      <w:r>
        <w:rPr>
          <w:lang w:val="zh_CN" w:bidi="zh_CN"/>
        </w:rPr>
        <w:t>μέτρον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μετρέω</w:t>
      </w:r>
    </w:p>
    <w:p>
      <w:pPr/>
      <w:r>
        <w:rPr>
          <w:lang w:val="zh_CN" w:bidi="zh_CN"/>
        </w:rPr>
      </w:r>
      <w:r>
        <w:rPr>
          <w:lang w:val="zh_CN" w:bidi="zh_CN"/>
        </w:rPr>
        <w:t>81.1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空间的尺寸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尺寸，量度</w:t>
      </w:r>
    </w:p>
    <w:p>
      <w:pPr/>
      <w:r>
        <w:rPr>
          <w:lang w:val="zh_CN" w:bidi="zh_CN"/>
        </w:rPr>
      </w:r>
      <w:r>
        <w:rPr>
          <w:lang w:val="zh_CN" w:bidi="zh_CN"/>
        </w:rPr>
        <w:t>度量衡单位</w:t>
      </w:r>
      <w:r>
        <w:rPr>
          <w:lang w:val="zh_CN" w:bidi="zh_CN"/>
        </w:rPr>
        <w:t xml:space="preserve"> </w:t>
      </w:r>
      <w:r>
        <w:rPr>
          <w:lang w:val="zh_CN" w:bidi="zh_CN"/>
        </w:rPr>
        <w:t>长度或容积单位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有些语言没有“度量衡”的通称,但是可以将其表述为:“让人知道事物大小的方法”,或“让人知道事物长度的方法”。换句话说,翻译者需要使用包含特定维度的表达用语。</w:t>
      </w:r>
    </w:p>
    <w:p>
      <w:pPr/>
      <w:r>
        <w:rPr>
          <w:lang w:val="zh_CN" w:bidi="zh_CN"/>
        </w:rPr>
      </w:r>
      <w:r>
        <w:rPr>
          <w:lang w:val="zh_CN" w:bidi="zh_CN"/>
        </w:rPr>
        <w:t>MAT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21:17</w:t>
      </w:r>
    </w:p>
    <w:p>
      <w:pPr/>
      <w:r>
        <w:rPr>
          <w:lang w:val="zh_CN" w:bidi="zh_CN"/>
        </w:rPr>
      </w:r>
      <w:r>
        <w:rPr>
          <w:lang w:val="zh_CN" w:bidi="zh_CN"/>
        </w:rPr>
        <w:t>78.12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多，少（正负程度）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ἐκ μέτρου</w:t>
      </w:r>
    </w:p>
    <w:p>
      <w:pPr/>
      <w:r>
        <w:rPr>
          <w:lang w:val="zh_CN" w:bidi="zh_CN"/>
        </w:rPr>
      </w:r>
      <w:r>
        <w:rPr>
          <w:lang w:val="zh_CN" w:bidi="zh_CN"/>
        </w:rPr>
        <w:t>少量地;有限地;限量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(习语,直译:来自测量)一个标量点,标记某个活动的范围有相当大的限制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有些语言可以将 </w:t>
      </w:r>
      <w:r>
        <w:rPr>
          <w:lang w:val="zh_CN" w:bidi="zh_CN"/>
        </w:rPr>
        <w:t>JHN 3:34</w:t>
      </w:r>
      <w:r>
        <w:rPr>
          <w:lang w:val="zh_CN" w:bidi="zh_CN"/>
        </w:rPr>
        <w:t xml:space="preserve"> 中的这个表达合适地译成:“上帝赐圣灵给他是完全没有保留的”,或“上帝丰丰富富地把圣灵赐给他”。</w:t>
      </w:r>
    </w:p>
    <w:p>
      <w:pPr/>
      <w:r>
        <w:rPr>
          <w:lang w:val="zh_CN" w:bidi="zh_CN"/>
        </w:rPr>
      </w:r>
      <w:r>
        <w:rPr>
          <w:lang w:val="zh_CN" w:bidi="zh_CN"/>
        </w:rPr>
        <w:t>JHN 3:34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μέτωπον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μέτωπον</w:t>
      </w:r>
    </w:p>
    <w:p>
      <w:pPr/>
      <w:r>
        <w:rPr>
          <w:lang w:val="zh_CN" w:bidi="zh_CN"/>
        </w:rPr>
      </w:r>
      <w:r>
        <w:rPr>
          <w:lang w:val="zh_CN" w:bidi="zh_CN"/>
        </w:rPr>
        <w:t>μέτωπον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ὤψ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ὁράω</w:t>
      </w:r>
    </w:p>
    <w:p>
      <w:pPr/>
      <w:r>
        <w:rPr>
          <w:lang w:val="zh_CN" w:bidi="zh_CN"/>
        </w:rPr>
      </w:r>
      <w:r>
        <w:rPr>
          <w:lang w:val="zh_CN" w:bidi="zh_CN"/>
        </w:rPr>
        <w:t>8.16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身体、身体各部分及身体的产物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身体各部分</w:t>
      </w:r>
    </w:p>
    <w:p>
      <w:pPr/>
      <w:r>
        <w:rPr>
          <w:lang w:val="zh_CN" w:bidi="zh_CN"/>
        </w:rPr>
      </w:r>
      <w:r>
        <w:rPr>
          <w:lang w:val="zh_CN" w:bidi="zh_CN"/>
        </w:rPr>
        <w:t>额头</w:t>
      </w:r>
      <w:r>
        <w:rPr>
          <w:lang w:val="zh_CN" w:bidi="zh_CN"/>
        </w:rPr>
        <w:t xml:space="preserve"> </w:t>
      </w:r>
      <w:r>
        <w:rPr>
          <w:lang w:val="zh_CN" w:bidi="zh_CN"/>
        </w:rPr>
        <w:t>头顶前部,在眼睛上方</w:t>
      </w:r>
      <w:r>
        <w:rPr>
          <w:lang w:val="zh_CN" w:bidi="zh_CN"/>
        </w:rPr>
        <w:t xml:space="preserve"> </w:t>
      </w:r>
      <w:r>
        <w:rPr>
          <w:lang w:val="zh_CN" w:bidi="zh_CN"/>
        </w:rPr>
        <w:t>大多数语言都有一个专门用词来指额头,有些语言则需要说“脸的上部”或“眼睛上方的脸部”。</w:t>
      </w:r>
    </w:p>
    <w:p>
      <w:pPr/>
      <w:r>
        <w:rPr>
          <w:lang w:val="zh_CN" w:bidi="zh_CN"/>
        </w:rPr>
      </w:r>
      <w:r>
        <w:rPr>
          <w:lang w:val="zh_CN" w:bidi="zh_CN"/>
        </w:rPr>
        <w:t>REV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μέχρι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μέχρι</w:t>
      </w:r>
    </w:p>
    <w:p>
      <w:pPr/>
      <w:r>
        <w:rPr>
          <w:lang w:val="zh_CN" w:bidi="zh_CN"/>
        </w:rPr>
      </w:r>
      <w:r>
        <w:rPr>
          <w:lang w:val="zh_CN" w:bidi="zh_CN"/>
        </w:rPr>
        <w:t>μέχρι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＜介＞（接＜所有＞），＜连＞</w:t>
      </w:r>
    </w:p>
    <w:p>
      <w:pPr/>
      <w:r>
        <w:rPr>
          <w:lang w:val="zh_CN" w:bidi="zh_CN"/>
        </w:rPr>
      </w:r>
      <w:r>
        <w:rPr>
          <w:lang w:val="zh_CN" w:bidi="zh_CN"/>
        </w:rPr>
        <w:t>67.119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与某个时间点有关的时间段：直至，延迟，仍然，从……起</w:t>
      </w:r>
    </w:p>
    <w:p>
      <w:pPr/>
      <w:r>
        <w:rPr>
          <w:lang w:val="zh_CN" w:bidi="zh_CN"/>
        </w:rPr>
      </w:r>
      <w:r>
        <w:rPr>
          <w:lang w:val="zh_CN" w:bidi="zh_CN"/>
        </w:rPr>
        <w:t>直到;最后;终于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时间连续延伸,直到一个时间点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短语 εἰ μὴ ὅταν 常常译作“直到”(例如,μηδενὶ ἅ εἶδον διηγήσωνται, εἰ μὴ ὅταν ὁ υἱὸς τοῦ ἀνθρώπου ἐκ νεκρῶν ἀναστῇ“他们不要把所看见的告诉任何人,直到人子从死里复活”</w:t>
      </w:r>
      <w:r>
        <w:rPr>
          <w:lang w:val="zh_CN" w:bidi="zh_CN"/>
        </w:rPr>
        <w:t>MRK 9:9</w:t>
      </w:r>
      <w:r>
        <w:rPr>
          <w:lang w:val="zh_CN" w:bidi="zh_CN"/>
        </w:rPr>
        <w:t>),但是这个短语可以理解为“如果不是到那时候,就不要......”,这个表达在语义上相当于“直到”。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9:10</w:t>
      </w:r>
    </w:p>
    <w:p>
      <w:pPr/>
      <w:r>
        <w:rPr>
          <w:lang w:val="zh_CN" w:bidi="zh_CN"/>
        </w:rPr>
      </w:r>
      <w:r>
        <w:rPr>
          <w:lang w:val="zh_CN" w:bidi="zh_CN"/>
        </w:rPr>
        <w:t>84.19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空间的延伸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向目标延伸</w:t>
      </w:r>
    </w:p>
    <w:p>
      <w:pPr/>
      <w:r>
        <w:rPr>
          <w:lang w:val="zh_CN" w:bidi="zh_CN"/>
        </w:rPr>
      </w:r>
      <w:r>
        <w:rPr>
          <w:lang w:val="zh_CN" w:bidi="zh_CN"/>
        </w:rPr>
        <w:t>到;直到;到......为止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延伸直到某个目标 </w:t>
      </w:r>
      <w:r>
        <w:rPr>
          <w:vertAlign w:val="superscript"/>
          <w:lang w:val="zh_CN" w:bidi="zh_CN"/>
        </w:rPr>
        <w:t>2</w:t>
      </w:r>
    </w:p>
    <w:p>
      <w:pPr/>
      <w:r>
        <w:rPr>
          <w:lang w:val="zh_CN" w:bidi="zh_CN"/>
        </w:rPr>
      </w:r>
      <w:r>
        <w:rPr>
          <w:lang w:val="zh_CN" w:bidi="zh_CN"/>
        </w:rPr>
        <w:t>ROM 15:19</w:t>
      </w:r>
    </w:p>
    <w:p>
      <w:pPr/>
      <w:r>
        <w:rPr>
          <w:lang w:val="zh_CN" w:bidi="zh_CN"/>
        </w:rPr>
      </w:r>
      <w:r>
        <w:rPr>
          <w:lang w:val="zh_CN" w:bidi="zh_CN"/>
        </w:rPr>
        <w:t>78.51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以至于，正如，到……的程度（显著程度）</w:t>
      </w:r>
    </w:p>
    <w:p>
      <w:pPr/>
      <w:r>
        <w:rPr>
          <w:lang w:val="zh_CN" w:bidi="zh_CN"/>
        </w:rPr>
      </w:r>
      <w:r>
        <w:rPr>
          <w:lang w:val="zh_CN" w:bidi="zh_CN"/>
        </w:rPr>
        <w:t>达到......的程度;直到;达到;以至于</w:t>
      </w:r>
      <w:r>
        <w:rPr>
          <w:lang w:val="zh_CN" w:bidi="zh_CN"/>
        </w:rPr>
        <w:t xml:space="preserve"> </w:t>
      </w:r>
      <w:r>
        <w:rPr>
          <w:lang w:val="zh_CN" w:bidi="zh_CN"/>
        </w:rPr>
        <w:t>程度延伸到特定的点,这个点由上下文来标示</w:t>
      </w:r>
    </w:p>
    <w:p>
      <w:pPr/>
      <w:r>
        <w:rPr>
          <w:lang w:val="zh_CN" w:bidi="zh_CN"/>
        </w:rPr>
      </w:r>
      <w:r>
        <w:rPr>
          <w:lang w:val="zh_CN" w:bidi="zh_CN"/>
        </w:rPr>
        <w:t>PHP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经常出现在ἕως、ἄχρι和μέχρι后面的是表示不确定时间参照的字词：οὗ（这字曾与这三个标记连用），ὅτου（与ἕως结合使用）。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ἕως[c]、ἄχρι[c]和μέχρι[b]的意思可能略有区别，但是无法根据现有的上下文来确定这些区别。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μή</w:t>
      </w:r>
    </w:p>
    <w:p>
      <w:pPr/>
      <w:r>
        <w:rPr>
          <w:lang w:val="zh_CN" w:bidi="zh_CN"/>
        </w:rPr>
      </w:r>
      <w:r>
        <w:rPr>
          <w:lang w:val="zh_CN" w:bidi="zh_CN"/>
        </w:rPr>
        <w:t>μή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＜副＞</w:t>
      </w:r>
    </w:p>
    <w:p>
      <w:pPr/>
      <w:r>
        <w:rPr>
          <w:lang w:val="zh_CN" w:bidi="zh_CN"/>
        </w:rPr>
      </w:r>
      <w:r>
        <w:rPr>
          <w:lang w:val="zh_CN" w:bidi="zh_CN"/>
        </w:rPr>
        <w:t>69.3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肯定，否定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否定</w:t>
      </w:r>
    </w:p>
    <w:p>
      <w:pPr/>
      <w:r>
        <w:rPr>
          <w:lang w:val="zh_CN" w:bidi="zh_CN"/>
        </w:rPr>
      </w:r>
      <w:r>
        <w:rPr>
          <w:lang w:val="zh_CN" w:bidi="zh_CN"/>
        </w:rPr>
        <w:t>不;没有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表示否定的命题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3:22</w:t>
      </w:r>
    </w:p>
    <w:p>
      <w:pPr/>
      <w:r>
        <w:rPr>
          <w:lang w:val="zh_CN" w:bidi="zh_CN"/>
        </w:rPr>
      </w:r>
      <w:r>
        <w:rPr>
          <w:lang w:val="zh_CN" w:bidi="zh_CN"/>
        </w:rPr>
        <w:t>69.15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肯定，否定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对问题作否定回应的标记</w:t>
      </w:r>
    </w:p>
    <w:p>
      <w:pPr/>
      <w:r>
        <w:rPr>
          <w:lang w:val="zh_CN" w:bidi="zh_CN"/>
        </w:rPr>
      </w:r>
      <w:r>
        <w:rPr>
          <w:lang w:val="zh_CN" w:bidi="zh_CN"/>
        </w:rPr>
        <w:t>[Glosses - zhS]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表示对问题作出否定的回答</w:t>
      </w:r>
    </w:p>
    <w:p>
      <w:pPr/>
      <w:r>
        <w:rPr>
          <w:lang w:val="zh_CN" w:bidi="zh_CN"/>
        </w:rPr>
      </w:r>
      <w:r>
        <w:rPr>
          <w:lang w:val="zh_CN" w:bidi="zh_CN"/>
        </w:rPr>
        <w:t>LUK 11:35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3:12</w:t>
      </w:r>
    </w:p>
    <w:p>
      <w:pPr/>
      <w:r>
        <w:rPr>
          <w:lang w:val="zh_CN" w:bidi="zh_CN"/>
        </w:rPr>
      </w:r>
      <w:r>
        <w:rPr>
          <w:lang w:val="zh_CN" w:bidi="zh_CN"/>
        </w:rPr>
        <w:t>89.62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目的</w:t>
      </w:r>
    </w:p>
    <w:p>
      <w:pPr/>
      <w:r>
        <w:rPr>
          <w:lang w:val="zh_CN" w:bidi="zh_CN"/>
        </w:rPr>
      </w:r>
      <w:r>
        <w:rPr>
          <w:lang w:val="zh_CN" w:bidi="zh_CN"/>
        </w:rPr>
        <w:t>从而......不......;免得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表示消极的目的,常有忧虑的含意</w:t>
      </w:r>
    </w:p>
    <w:p>
      <w:pPr/>
      <w:r>
        <w:rPr>
          <w:lang w:val="zh_CN" w:bidi="zh_CN"/>
        </w:rPr>
      </w:r>
      <w:r>
        <w:rPr>
          <w:lang w:val="zh_CN" w:bidi="zh_CN"/>
        </w:rPr>
        <w:t>MRK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2:8</w:t>
      </w:r>
    </w:p>
    <w:p>
      <w:pPr/>
      <w:r>
        <w:rPr>
          <w:lang w:val="zh_CN" w:bidi="zh_CN"/>
        </w:rPr>
      </w:r>
      <w:r>
        <w:rPr>
          <w:lang w:val="zh_CN" w:bidi="zh_CN"/>
        </w:rPr>
        <w:t>28.74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不可知的，秘密的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μὴ γνώτω ἡ ἀριστερά σου τί ποιεῖ ἡ δεξιά σου</w:t>
      </w:r>
    </w:p>
    <w:p>
      <w:pPr/>
      <w:r>
        <w:rPr>
          <w:lang w:val="zh_CN" w:bidi="zh_CN"/>
        </w:rPr>
      </w:r>
      <w:r>
        <w:rPr>
          <w:lang w:val="zh_CN" w:bidi="zh_CN"/>
        </w:rPr>
        <w:t>暗中做某事;做事而不让公众知道;不要让左手知道右手所做的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(习语,可能是一句传统格言,直译:不要让左手知道右手所做的事)劝告人做事而不要让人知道</w:t>
      </w:r>
      <w:r>
        <w:rPr>
          <w:lang w:val="zh_CN" w:bidi="zh_CN"/>
        </w:rPr>
        <w:t xml:space="preserve"> </w:t>
      </w:r>
      <w:r>
        <w:rPr>
          <w:lang w:val="zh_CN" w:bidi="zh_CN"/>
        </w:rPr>
        <w:t>翻译者很难保留这个习语,因为从字面上看,这说法似乎是荒谬的。对于许多说英语的人来说,这句话的意思已经被扭曲,常常用来表示“不要让任何人知道你在做不正当或不合法的事”。英语译本 TEV 尝试表达这句习语的含义和作用,将其译成:“do it in such a way that even your closest friend will not know about it”(“做这事的时候,甚至不要让你最亲近的朋友知道”)。</w:t>
      </w:r>
    </w:p>
    <w:p>
      <w:pPr/>
      <w:r>
        <w:rPr>
          <w:lang w:val="zh_CN" w:bidi="zh_CN"/>
        </w:rPr>
      </w:r>
      <w:r>
        <w:rPr>
          <w:lang w:val="zh_CN" w:bidi="zh_CN"/>
        </w:rPr>
        <w:t>MAT 6:3</w:t>
      </w:r>
    </w:p>
    <w:p>
      <w:pPr/>
      <w:r>
        <w:rPr>
          <w:lang w:val="zh_CN" w:bidi="zh_CN"/>
        </w:rPr>
      </w:r>
      <w:r>
        <w:rPr>
          <w:lang w:val="zh_CN" w:bidi="zh_CN"/>
        </w:rPr>
        <w:t>89.62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目的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μή πως</w:t>
      </w:r>
    </w:p>
    <w:p>
      <w:pPr/>
      <w:r>
        <w:rPr>
          <w:lang w:val="zh_CN" w:bidi="zh_CN"/>
        </w:rPr>
      </w:r>
      <w:r>
        <w:rPr>
          <w:lang w:val="zh_CN" w:bidi="zh_CN"/>
        </w:rPr>
        <w:t>从而......不......;免得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表示消极的目的,常有忧虑的含意</w:t>
      </w:r>
    </w:p>
    <w:p>
      <w:pPr/>
      <w:r>
        <w:rPr>
          <w:lang w:val="zh_CN" w:bidi="zh_CN"/>
        </w:rPr>
      </w:r>
      <w:r>
        <w:rPr>
          <w:lang w:val="zh_CN" w:bidi="zh_CN"/>
        </w:rPr>
        <w:t>ACT 27:29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3:5</w:t>
      </w:r>
    </w:p>
    <w:p>
      <w:pPr/>
      <w:r>
        <w:rPr>
          <w:lang w:val="zh_CN" w:bidi="zh_CN"/>
        </w:rPr>
      </w:r>
      <w:r>
        <w:rPr>
          <w:lang w:val="zh_CN" w:bidi="zh_CN"/>
        </w:rPr>
        <w:t>88.95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理智的行为，愚蠢的行为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μὴ ὑπὲρ ἃ γέγραπται</w:t>
      </w:r>
    </w:p>
    <w:p>
      <w:pPr/>
      <w:r>
        <w:rPr>
          <w:lang w:val="zh_CN" w:bidi="zh_CN"/>
        </w:rPr>
      </w:r>
      <w:r>
        <w:rPr>
          <w:lang w:val="zh_CN" w:bidi="zh_CN"/>
        </w:rPr>
        <w:t>谨慎地遵守规则;循规蹈矩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(习语,直译:不逾越所写下来的)小心谨慎地行事,以免违反成文的规矩和传统</w:t>
      </w:r>
    </w:p>
    <w:p>
      <w:pPr/>
      <w:r>
        <w:rPr>
          <w:lang w:val="zh_CN" w:bidi="zh_CN"/>
        </w:rPr>
      </w:r>
      <w:r>
        <w:rPr>
          <w:lang w:val="zh_CN" w:bidi="zh_CN"/>
        </w:rPr>
        <w:t>1CO 4:6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οὐ[a]和μή[a]的词汇意义是对等的，但是这两个词汇有一个句法分布，可以说在所谓的类别意义上给了它们某些区别。然而，由于这些区别是基于语法分布，所以这种意义上的区别超出了词汇分析的范围。当然，οὐ主要出现在陈述语气从句中，μή则一般出现在非陈述语气从句中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诸如μή τινος ὑστερήσατε（</w:t>
      </w:r>
      <w:r>
        <w:rPr>
          <w:lang w:val="zh_CN" w:bidi="zh_CN"/>
        </w:rPr>
        <w:t>LUK 22:35</w:t>
      </w:r>
      <w:r>
        <w:rPr>
          <w:lang w:val="zh_CN" w:bidi="zh_CN"/>
        </w:rPr>
        <w:t>）等问题实际上表示同意一个相当于否定的陈述：“你们什么都不缺”。因此，在某些语言中，这类问题是用一个意为“是”的肯定小品词来回答的。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μήγε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μήγε</w:t>
      </w:r>
    </w:p>
    <w:p>
      <w:pPr/>
      <w:r>
        <w:rPr>
          <w:lang w:val="zh_CN" w:bidi="zh_CN"/>
        </w:rPr>
      </w:r>
      <w:r>
        <w:rPr>
          <w:lang w:val="zh_CN" w:bidi="zh_CN"/>
        </w:rPr>
        <w:t>μήγε</w:t>
      </w:r>
    </w:p>
    <w:p>
      <w:pPr/>
      <w:r>
        <w:rPr>
          <w:lang w:val="zh_CN" w:bidi="zh_CN"/>
        </w:rPr>
      </w:r>
      <w:r>
        <w:rPr>
          <w:lang w:val="zh_CN" w:bidi="zh_CN"/>
        </w:rPr>
        <w:t>＜副＞</w:t>
      </w:r>
    </w:p>
    <w:p>
      <w:pPr/>
      <w:r>
        <w:rPr>
          <w:lang w:val="zh_CN" w:bidi="zh_CN"/>
        </w:rPr>
      </w:r>
      <w:r>
        <w:rPr>
          <w:lang w:val="zh_CN" w:bidi="zh_CN"/>
        </w:rPr>
        <w:t>69.10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肯定，否定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否定，结合附着词</w:t>
      </w:r>
    </w:p>
    <w:p>
      <w:pPr/>
      <w:r>
        <w:rPr>
          <w:lang w:val="zh_CN" w:bidi="zh_CN"/>
        </w:rPr>
      </w:r>
      <w:r>
        <w:rPr>
          <w:lang w:val="zh_CN" w:bidi="zh_CN"/>
        </w:rPr>
        <w:t>尽管没有;确实没有;否则;就算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结合了表示否定的小品词 </w:t>
      </w:r>
      <w:r>
        <w:rPr>
          <w:lang w:val="zh_CN" w:bidi="zh_CN"/>
        </w:rPr>
        <w:t>μή</w:t>
      </w:r>
      <w:r>
        <w:rPr>
          <w:lang w:val="zh_CN" w:bidi="zh_CN"/>
        </w:rPr>
        <w:t>[a]“不”</w:t>
      </w:r>
      <w:hyperlink r:id="rId82">
        <w:r>
          <w:rPr>
            <w:lang w:val="zh_CN" w:bidi="zh_CN"/>
          </w:rPr>
          <w:rPr>
            <w:color w:val="0000EE"/>
            <w:u w:val="single"/>
          </w:rPr>
          <w:t>69.3</w:t>
        </w:r>
      </w:hyperlink>
      <w:r>
        <w:rPr>
          <w:lang w:val="zh_CN" w:bidi="zh_CN"/>
        </w:rPr>
        <w:t xml:space="preserve"> 和强调后置小品词 </w:t>
      </w:r>
      <w:r>
        <w:rPr>
          <w:lang w:val="zh_CN" w:bidi="zh_CN"/>
        </w:rPr>
        <w:t>γέ</w:t>
      </w:r>
      <w:r>
        <w:rPr>
          <w:lang w:val="zh_CN" w:bidi="zh_CN"/>
        </w:rPr>
        <w:t xml:space="preserve">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91.6</w:t>
        </w:r>
      </w:hyperlink>
      <w:r>
        <w:rPr>
          <w:lang w:val="zh_CN" w:bidi="zh_CN"/>
        </w:rPr>
        <w:t>;这两个词通常是分开写的</w:t>
      </w:r>
    </w:p>
    <w:p>
      <w:pPr/>
      <w:r>
        <w:rPr>
          <w:lang w:val="zh_CN" w:bidi="zh_CN"/>
        </w:rPr>
      </w:r>
      <w:r>
        <w:rPr>
          <w:lang w:val="zh_CN" w:bidi="zh_CN"/>
        </w:rPr>
        <w:t>MAT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μηδαμῶς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μηδαμῶς</w:t>
      </w:r>
    </w:p>
    <w:p>
      <w:pPr/>
      <w:r>
        <w:rPr>
          <w:lang w:val="zh_CN" w:bidi="zh_CN"/>
        </w:rPr>
      </w:r>
      <w:r>
        <w:rPr>
          <w:lang w:val="zh_CN" w:bidi="zh_CN"/>
        </w:rPr>
        <w:t>μηδαμῶς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μή + δέ + ἐγώ</w:t>
      </w:r>
    </w:p>
    <w:p>
      <w:pPr/>
      <w:r>
        <w:rPr>
          <w:lang w:val="zh_CN" w:bidi="zh_CN"/>
        </w:rPr>
      </w:r>
      <w:r>
        <w:rPr>
          <w:lang w:val="zh_CN" w:bidi="zh_CN"/>
        </w:rPr>
        <w:t>69.6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肯定，否定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否定</w:t>
      </w:r>
    </w:p>
    <w:p>
      <w:pPr/>
      <w:r>
        <w:rPr>
          <w:lang w:val="zh_CN" w:bidi="zh_CN"/>
        </w:rPr>
      </w:r>
      <w:r>
        <w:rPr>
          <w:lang w:val="zh_CN" w:bidi="zh_CN"/>
        </w:rPr>
        <w:t>绝不是;绝对不;绝不可以;千万不可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表示语气强烈的否定</w:t>
      </w:r>
    </w:p>
    <w:p>
      <w:pPr/>
      <w:r>
        <w:rPr>
          <w:lang w:val="zh_CN" w:bidi="zh_CN"/>
        </w:rPr>
      </w:r>
      <w:r>
        <w:rPr>
          <w:lang w:val="zh_CN" w:bidi="zh_CN"/>
        </w:rPr>
        <w:t>ACT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11:8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ACT 10:14</w:t>
      </w:r>
      <w:r>
        <w:rPr>
          <w:lang w:val="zh_CN" w:bidi="zh_CN"/>
        </w:rPr>
        <w:t>作μηδαμῶς而非οὐδαμῶς，因为这是对前文祈使形式的正确回应。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μηδέ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μηδέ</w:t>
      </w:r>
    </w:p>
    <w:p>
      <w:pPr/>
      <w:r>
        <w:rPr>
          <w:lang w:val="zh_CN" w:bidi="zh_CN"/>
        </w:rPr>
      </w:r>
      <w:r>
        <w:rPr>
          <w:lang w:val="zh_CN" w:bidi="zh_CN"/>
        </w:rPr>
        <w:t>μηδέ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＜副＞</w:t>
      </w:r>
    </w:p>
    <w:p>
      <w:pPr/>
      <w:r>
        <w:rPr>
          <w:lang w:val="zh_CN" w:bidi="zh_CN"/>
        </w:rPr>
      </w:r>
      <w:r>
        <w:rPr>
          <w:lang w:val="zh_CN" w:bidi="zh_CN"/>
        </w:rPr>
        <w:t>69.7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肯定，否定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否定，结合附着词</w:t>
      </w:r>
    </w:p>
    <w:p>
      <w:pPr/>
      <w:r>
        <w:rPr>
          <w:lang w:val="zh_CN" w:bidi="zh_CN"/>
        </w:rPr>
      </w:r>
      <w:r>
        <w:rPr>
          <w:lang w:val="zh_CN" w:bidi="zh_CN"/>
        </w:rPr>
        <w:t>也不;也不是;也不要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结合了表示否定的小品词 </w:t>
      </w:r>
      <w:r>
        <w:rPr>
          <w:lang w:val="zh_CN" w:bidi="zh_CN"/>
        </w:rPr>
        <w:t>μή</w:t>
      </w:r>
      <w:r>
        <w:rPr>
          <w:lang w:val="zh_CN" w:bidi="zh_CN"/>
        </w:rPr>
        <w:t>[a]“不”</w:t>
      </w:r>
      <w:hyperlink r:id="rId82">
        <w:r>
          <w:rPr>
            <w:lang w:val="zh_CN" w:bidi="zh_CN"/>
          </w:rPr>
          <w:rPr>
            <w:color w:val="0000EE"/>
            <w:u w:val="single"/>
          </w:rPr>
          <w:t>69.3</w:t>
        </w:r>
      </w:hyperlink>
      <w:r>
        <w:rPr>
          <w:lang w:val="zh_CN" w:bidi="zh_CN"/>
        </w:rPr>
        <w:t xml:space="preserve">,与后置连词 </w:t>
      </w:r>
      <w:r>
        <w:rPr>
          <w:lang w:val="zh_CN" w:bidi="zh_CN"/>
        </w:rPr>
        <w:t>δέ</w:t>
      </w:r>
      <w:r>
        <w:rPr>
          <w:lang w:val="zh_CN" w:bidi="zh_CN"/>
        </w:rPr>
        <w:t>[a]“和”</w:t>
      </w:r>
      <w:hyperlink r:id="rId84">
        <w:r>
          <w:rPr>
            <w:lang w:val="zh_CN" w:bidi="zh_CN"/>
          </w:rPr>
          <w:rPr>
            <w:color w:val="0000EE"/>
            <w:u w:val="single"/>
          </w:rPr>
          <w:t>89.94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MAT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3:18</w:t>
      </w:r>
    </w:p>
    <w:p>
      <w:pPr/>
      <w:r>
        <w:rPr>
          <w:lang w:val="zh_CN" w:bidi="zh_CN"/>
        </w:rPr>
      </w:r>
      <w:r>
        <w:rPr>
          <w:lang w:val="zh_CN" w:bidi="zh_CN"/>
        </w:rPr>
        <w:t>69.8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肯定，否定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否定，结合附着词</w:t>
      </w:r>
    </w:p>
    <w:p>
      <w:pPr/>
      <w:r>
        <w:rPr>
          <w:lang w:val="zh_CN" w:bidi="zh_CN"/>
        </w:rPr>
      </w:r>
      <w:r>
        <w:rPr>
          <w:lang w:val="zh_CN" w:bidi="zh_CN"/>
        </w:rPr>
        <w:t>甚至......也不;连......也没有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结合了表示否定的小品词 </w:t>
      </w:r>
      <w:r>
        <w:rPr>
          <w:lang w:val="zh_CN" w:bidi="zh_CN"/>
        </w:rPr>
        <w:t>μή</w:t>
      </w:r>
      <w:r>
        <w:rPr>
          <w:lang w:val="zh_CN" w:bidi="zh_CN"/>
        </w:rPr>
        <w:t>[a]“不”</w:t>
      </w:r>
      <w:hyperlink r:id="rId82">
        <w:r>
          <w:rPr>
            <w:lang w:val="zh_CN" w:bidi="zh_CN"/>
          </w:rPr>
          <w:rPr>
            <w:color w:val="0000EE"/>
            <w:u w:val="single"/>
          </w:rPr>
          <w:t>69.3</w:t>
        </w:r>
      </w:hyperlink>
      <w:r>
        <w:rPr>
          <w:lang w:val="zh_CN" w:bidi="zh_CN"/>
        </w:rPr>
        <w:t>,与后置小品词 δέ“甚至”(在新约中,单独出现的 δέ 不解作“甚至”)</w:t>
      </w:r>
    </w:p>
    <w:p>
      <w:pPr/>
      <w:r>
        <w:rPr>
          <w:lang w:val="zh_CN" w:bidi="zh_CN"/>
        </w:rPr>
      </w:r>
      <w:r>
        <w:rPr>
          <w:lang w:val="zh_CN" w:bidi="zh_CN"/>
        </w:rPr>
        <w:t>MRK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μηδείς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μηδείς</w:t>
      </w:r>
    </w:p>
    <w:p>
      <w:pPr/>
      <w:r>
        <w:rPr>
          <w:lang w:val="zh_CN" w:bidi="zh_CN"/>
        </w:rPr>
      </w:r>
      <w:r>
        <w:rPr>
          <w:lang w:val="zh_CN" w:bidi="zh_CN"/>
        </w:rPr>
        <w:t>μηδείς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μηδεμία, μηδέν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μή + δέ + εἷς</w:t>
      </w:r>
    </w:p>
    <w:p>
      <w:pPr/>
      <w:r>
        <w:rPr>
          <w:lang w:val="zh_CN" w:bidi="zh_CN"/>
        </w:rPr>
      </w:r>
      <w:r>
        <w:rPr>
          <w:lang w:val="zh_CN" w:bidi="zh_CN"/>
        </w:rPr>
        <w:t>92.23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话语的参照人物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说及或写到的人或物</w:t>
      </w:r>
    </w:p>
    <w:p>
      <w:pPr/>
      <w:r>
        <w:rPr>
          <w:lang w:val="zh_CN" w:bidi="zh_CN"/>
        </w:rPr>
      </w:r>
      <w:r>
        <w:rPr>
          <w:lang w:val="zh_CN" w:bidi="zh_CN"/>
        </w:rPr>
        <w:t>没有人;没有东西</w:t>
      </w:r>
      <w:r>
        <w:rPr>
          <w:lang w:val="zh_CN" w:bidi="zh_CN"/>
        </w:rPr>
        <w:t xml:space="preserve"> </w:t>
      </w:r>
      <w:r>
        <w:rPr>
          <w:lang w:val="zh_CN" w:bidi="zh_CN"/>
        </w:rPr>
        <w:t>对实体、事件或状态的否定指向</w:t>
      </w:r>
      <w:r>
        <w:rPr>
          <w:lang w:val="zh_CN" w:bidi="zh_CN"/>
        </w:rPr>
        <w:t xml:space="preserve"> </w:t>
      </w:r>
      <w:r>
        <w:rPr>
          <w:lang w:val="zh_CN" w:bidi="zh_CN"/>
        </w:rPr>
        <w:t>英语中有“tell no one”(直译:告诉无人)或“take nothing”(直译:拿无物)的说法,但在许多语言中,这种否定必须用动词来带出,而不是使用代词宾语。因此,恰当的译法可能是:“不要告诉任何人”,或“不要拿任何东西”。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μηδέποτε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μηδέποτε</w:t>
      </w:r>
    </w:p>
    <w:p>
      <w:pPr/>
      <w:r>
        <w:rPr>
          <w:lang w:val="zh_CN" w:bidi="zh_CN"/>
        </w:rPr>
      </w:r>
      <w:r>
        <w:rPr>
          <w:lang w:val="zh_CN" w:bidi="zh_CN"/>
        </w:rPr>
        <w:t>μηδέποτε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μή + δέ + ποτέ</w:t>
      </w:r>
    </w:p>
    <w:p>
      <w:pPr/>
      <w:r>
        <w:rPr>
          <w:lang w:val="zh_CN" w:bidi="zh_CN"/>
        </w:rPr>
      </w:r>
      <w:r>
        <w:rPr>
          <w:lang w:val="zh_CN" w:bidi="zh_CN"/>
        </w:rPr>
        <w:t>67.10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与其他时间点无关的时间点：时间，时机，曾经，常常</w:t>
      </w:r>
    </w:p>
    <w:p>
      <w:pPr/>
      <w:r>
        <w:rPr>
          <w:lang w:val="zh_CN" w:bidi="zh_CN"/>
        </w:rPr>
      </w:r>
      <w:r>
        <w:rPr>
          <w:lang w:val="zh_CN" w:bidi="zh_CN"/>
        </w:rPr>
        <w:t>从不;永不;没有;不能</w:t>
      </w:r>
      <w:r>
        <w:rPr>
          <w:lang w:val="zh_CN" w:bidi="zh_CN"/>
        </w:rPr>
        <w:t xml:space="preserve"> </w:t>
      </w:r>
      <w:r>
        <w:rPr>
          <w:lang w:val="zh_CN" w:bidi="zh_CN"/>
        </w:rPr>
        <w:t>否定一个不确定的时间点</w:t>
      </w:r>
    </w:p>
    <w:p>
      <w:pPr/>
      <w:r>
        <w:rPr>
          <w:lang w:val="zh_CN" w:bidi="zh_CN"/>
        </w:rPr>
      </w:r>
      <w:r>
        <w:rPr>
          <w:lang w:val="zh_CN" w:bidi="zh_CN"/>
        </w:rPr>
        <w:t>2TI 3:7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μηδέπω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μηδέπω</w:t>
      </w:r>
    </w:p>
    <w:p>
      <w:pPr/>
      <w:r>
        <w:rPr>
          <w:lang w:val="zh_CN" w:bidi="zh_CN"/>
        </w:rPr>
      </w:r>
      <w:r>
        <w:rPr>
          <w:lang w:val="zh_CN" w:bidi="zh_CN"/>
        </w:rPr>
        <w:t>μηδέπω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μή + δέ + -πω</w:t>
      </w:r>
    </w:p>
    <w:p>
      <w:pPr/>
      <w:r>
        <w:rPr>
          <w:lang w:val="zh_CN" w:bidi="zh_CN"/>
        </w:rPr>
      </w:r>
      <w:r>
        <w:rPr>
          <w:lang w:val="zh_CN" w:bidi="zh_CN"/>
        </w:rPr>
        <w:t>67.129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与某个时间点有关的时间段：直至，延迟，仍然，从……起</w:t>
      </w:r>
    </w:p>
    <w:p>
      <w:pPr/>
      <w:r>
        <w:rPr>
          <w:lang w:val="zh_CN" w:bidi="zh_CN"/>
        </w:rPr>
      </w:r>
      <w:r>
        <w:rPr>
          <w:lang w:val="zh_CN" w:bidi="zh_CN"/>
        </w:rPr>
        <w:t>还没有;尚未</w:t>
      </w:r>
      <w:r>
        <w:rPr>
          <w:lang w:val="zh_CN" w:bidi="zh_CN"/>
        </w:rPr>
        <w:t xml:space="preserve"> </w:t>
      </w:r>
      <w:r>
        <w:rPr>
          <w:lang w:val="zh_CN" w:bidi="zh_CN"/>
        </w:rPr>
        <w:t>时间没有延伸到并超过一个预期的点</w:t>
      </w:r>
    </w:p>
    <w:p>
      <w:pPr/>
      <w:r>
        <w:rPr>
          <w:lang w:val="zh_CN" w:bidi="zh_CN"/>
        </w:rPr>
      </w:r>
      <w:r>
        <w:rPr>
          <w:lang w:val="zh_CN" w:bidi="zh_CN"/>
        </w:rPr>
        <w:t>HEB 11:7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Μῆδος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Μῆδος</w:t>
      </w:r>
    </w:p>
    <w:p>
      <w:pPr/>
      <w:r>
        <w:rPr>
          <w:lang w:val="zh_CN" w:bidi="zh_CN"/>
        </w:rPr>
      </w:r>
      <w:r>
        <w:rPr>
          <w:lang w:val="zh_CN" w:bidi="zh_CN"/>
        </w:rPr>
        <w:t>Μῆδος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93.531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《和2010》《和》玛代人;《现》米底亚人;《思》玛待人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(Μηδία“米底亚”的衍生词,原词没有出现在新约中)米底亚的本地人,在米底亚出生或居住的人</w:t>
      </w:r>
    </w:p>
    <w:p>
      <w:pPr/>
      <w:r>
        <w:rPr>
          <w:lang w:val="zh_CN" w:bidi="zh_CN"/>
        </w:rPr>
      </w:r>
      <w:r>
        <w:rPr>
          <w:lang w:val="zh_CN" w:bidi="zh_CN"/>
        </w:rPr>
        <w:t>ACT 2:9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μηκέτι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μηκέτι</w:t>
      </w:r>
    </w:p>
    <w:p>
      <w:pPr/>
      <w:r>
        <w:rPr>
          <w:lang w:val="zh_CN" w:bidi="zh_CN"/>
        </w:rPr>
      </w:r>
      <w:r>
        <w:rPr>
          <w:lang w:val="zh_CN" w:bidi="zh_CN"/>
        </w:rPr>
        <w:t>μηκέτι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μή + ἔτι</w:t>
      </w:r>
    </w:p>
    <w:p>
      <w:pPr/>
      <w:r>
        <w:rPr>
          <w:lang w:val="zh_CN" w:bidi="zh_CN"/>
        </w:rPr>
      </w:r>
      <w:r>
        <w:rPr>
          <w:lang w:val="zh_CN" w:bidi="zh_CN"/>
        </w:rPr>
        <w:t>67.130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与某个时间点有关的时间段：直至，延迟，仍然，从……起</w:t>
      </w:r>
    </w:p>
    <w:p>
      <w:pPr/>
      <w:r>
        <w:rPr>
          <w:lang w:val="zh_CN" w:bidi="zh_CN"/>
        </w:rPr>
      </w:r>
      <w:r>
        <w:rPr>
          <w:lang w:val="zh_CN" w:bidi="zh_CN"/>
        </w:rPr>
        <w:t>不再</w:t>
      </w:r>
      <w:r>
        <w:rPr>
          <w:lang w:val="zh_CN" w:bidi="zh_CN"/>
        </w:rPr>
        <w:t xml:space="preserve"> </w:t>
      </w:r>
      <w:r>
        <w:rPr>
          <w:lang w:val="zh_CN" w:bidi="zh_CN"/>
        </w:rPr>
        <w:t>时间延伸到某个点,但是没有超过</w:t>
      </w:r>
    </w:p>
    <w:p>
      <w:pPr/>
      <w:r>
        <w:rPr>
          <w:lang w:val="zh_CN" w:bidi="zh_CN"/>
        </w:rPr>
      </w:r>
      <w:r>
        <w:rPr>
          <w:lang w:val="zh_CN" w:bidi="zh_CN"/>
        </w:rPr>
        <w:t>MAT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μῆκος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μῆκος</w:t>
      </w:r>
    </w:p>
    <w:p>
      <w:pPr/>
      <w:r>
        <w:rPr>
          <w:lang w:val="zh_CN" w:bidi="zh_CN"/>
        </w:rPr>
      </w:r>
      <w:r>
        <w:rPr>
          <w:lang w:val="zh_CN" w:bidi="zh_CN"/>
        </w:rPr>
        <w:t>μῆκος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μηκύνομαι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81.12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空间的尺寸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长，短，远</w:t>
      </w:r>
    </w:p>
    <w:p>
      <w:pPr/>
      <w:r>
        <w:rPr>
          <w:lang w:val="zh_CN" w:bidi="zh_CN"/>
        </w:rPr>
      </w:r>
      <w:r>
        <w:rPr>
          <w:lang w:val="zh_CN" w:bidi="zh_CN"/>
        </w:rPr>
        <w:t>长度</w:t>
      </w:r>
      <w:r>
        <w:rPr>
          <w:lang w:val="zh_CN" w:bidi="zh_CN"/>
        </w:rPr>
        <w:t xml:space="preserve"> </w:t>
      </w:r>
      <w:r>
        <w:rPr>
          <w:lang w:val="zh_CN" w:bidi="zh_CN"/>
        </w:rPr>
        <w:t>长度的测量</w:t>
      </w:r>
    </w:p>
    <w:p>
      <w:pPr/>
      <w:r>
        <w:rPr>
          <w:lang w:val="zh_CN" w:bidi="zh_CN"/>
        </w:rPr>
      </w:r>
      <w:r>
        <w:rPr>
          <w:lang w:val="zh_CN" w:bidi="zh_CN"/>
        </w:rPr>
        <w:t>EPH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μηκύνω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μηκύνω</w:t>
      </w:r>
    </w:p>
    <w:p>
      <w:pPr/>
      <w:r>
        <w:rPr>
          <w:lang w:val="zh_CN" w:bidi="zh_CN"/>
        </w:rPr>
      </w:r>
      <w:r>
        <w:rPr>
          <w:lang w:val="zh_CN" w:bidi="zh_CN"/>
        </w:rPr>
        <w:t>μηκύνω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G3373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μηκύνομαι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μακράν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μακρόθεν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μακροθυμέω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μακροχρόνιος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μῆκος</w:t>
      </w:r>
    </w:p>
    <w:p>
      <w:pPr/>
      <w:r>
        <w:rPr>
          <w:lang w:val="zh_CN" w:bidi="zh_CN"/>
        </w:rPr>
      </w:r>
      <w:r>
        <w:rPr>
          <w:lang w:val="zh_CN" w:bidi="zh_CN"/>
        </w:rPr>
        <w:t>23.190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(μηκύνομαι)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生长</w:t>
      </w:r>
    </w:p>
    <w:p>
      <w:pPr/>
      <w:r>
        <w:rPr>
          <w:lang w:val="zh_CN" w:bidi="zh_CN"/>
        </w:rPr>
      </w:r>
      <w:r>
        <w:rPr>
          <w:lang w:val="zh_CN" w:bidi="zh_CN"/>
        </w:rPr>
        <w:t>生长</w:t>
      </w:r>
      <w:r>
        <w:rPr>
          <w:lang w:val="zh_CN" w:bidi="zh_CN"/>
        </w:rPr>
        <w:t xml:space="preserve"> </w:t>
      </w:r>
      <w:r>
        <w:rPr>
          <w:lang w:val="zh_CN" w:bidi="zh_CN"/>
        </w:rPr>
        <w:t>增加长度,在新约中只用来描述植物的生长</w:t>
      </w:r>
    </w:p>
    <w:p>
      <w:pPr/>
      <w:r>
        <w:rPr>
          <w:lang w:val="zh_CN" w:bidi="zh_CN"/>
        </w:rPr>
      </w:r>
      <w:r>
        <w:rPr>
          <w:lang w:val="zh_CN" w:bidi="zh_CN"/>
        </w:rPr>
        <w:t>MRK 4:27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μηλωτή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μηλωτή</w:t>
      </w:r>
    </w:p>
    <w:p>
      <w:pPr/>
      <w:r>
        <w:rPr>
          <w:lang w:val="zh_CN" w:bidi="zh_CN"/>
        </w:rPr>
      </w:r>
      <w:r>
        <w:rPr>
          <w:lang w:val="zh_CN" w:bidi="zh_CN"/>
        </w:rPr>
        <w:t>μηλωτή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</w:t>
      </w:r>
    </w:p>
    <w:p>
      <w:pPr/>
      <w:r>
        <w:rPr>
          <w:lang w:val="zh_CN" w:bidi="zh_CN"/>
        </w:rPr>
      </w:r>
      <w:r>
        <w:rPr>
          <w:lang w:val="zh_CN" w:bidi="zh_CN"/>
        </w:rPr>
        <w:t>6.187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布料、皮革及制成物品</w:t>
      </w:r>
    </w:p>
    <w:p>
      <w:pPr/>
      <w:r>
        <w:rPr>
          <w:lang w:val="zh_CN" w:bidi="zh_CN"/>
        </w:rPr>
      </w:r>
      <w:r>
        <w:rPr>
          <w:lang w:val="zh_CN" w:bidi="zh_CN"/>
        </w:rPr>
        <w:t>羊皮;羊毛</w:t>
      </w:r>
      <w:r>
        <w:rPr>
          <w:lang w:val="zh_CN" w:bidi="zh_CN"/>
        </w:rPr>
        <w:t xml:space="preserve"> </w:t>
      </w:r>
      <w:r>
        <w:rPr>
          <w:lang w:val="zh_CN" w:bidi="zh_CN"/>
        </w:rPr>
        <w:t>经过鞣酸处理的、带羊毛的绵羊皮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有些语言清楚区分了带着毛的绵羊皮(μηλωτή 的字义),和去掉毛的绵羊皮;去掉毛的绵羊皮在经过适当的处理之后,就成为羊皮纸。</w:t>
      </w:r>
    </w:p>
    <w:p>
      <w:pPr/>
      <w:r>
        <w:rPr>
          <w:lang w:val="zh_CN" w:bidi="zh_CN"/>
        </w:rPr>
      </w:r>
      <w:r>
        <w:rPr>
          <w:lang w:val="zh_CN" w:bidi="zh_CN"/>
        </w:rPr>
        <w:t>HEB 11:37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μήν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μήν</w:t>
      </w:r>
    </w:p>
    <w:p>
      <w:pPr/>
      <w:r>
        <w:rPr>
          <w:lang w:val="zh_CN" w:bidi="zh_CN"/>
        </w:rPr>
      </w:r>
      <w:r>
        <w:rPr>
          <w:lang w:val="zh_CN" w:bidi="zh_CN"/>
        </w:rPr>
        <w:t>μήν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G3376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μηνός</w:t>
      </w:r>
    </w:p>
    <w:p>
      <w:pPr/>
      <w:r>
        <w:rPr>
          <w:lang w:val="zh_CN" w:bidi="zh_CN"/>
        </w:rPr>
      </w:r>
      <w:r>
        <w:rPr>
          <w:lang w:val="zh_CN" w:bidi="zh_CN"/>
        </w:rPr>
        <w:t>67.174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明确的时间单位：年，月，星期，日，小时</w:t>
      </w:r>
    </w:p>
    <w:p>
      <w:pPr/>
      <w:r>
        <w:rPr>
          <w:lang w:val="zh_CN" w:bidi="zh_CN"/>
        </w:rPr>
      </w:r>
      <w:r>
        <w:rPr>
          <w:lang w:val="zh_CN" w:bidi="zh_CN"/>
        </w:rPr>
        <w:t>月;月份</w:t>
      </w:r>
      <w:r>
        <w:rPr>
          <w:lang w:val="zh_CN" w:bidi="zh_CN"/>
        </w:rPr>
        <w:t xml:space="preserve"> </w:t>
      </w:r>
      <w:r>
        <w:rPr>
          <w:lang w:val="zh_CN" w:bidi="zh_CN"/>
        </w:rPr>
        <w:t>按照月相的一个完整周期来衡量的一段时间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在一些语言中,“月”的对等译词就是“月亮”,因此在翻译 </w:t>
      </w:r>
      <w:r>
        <w:rPr>
          <w:lang w:val="zh_CN" w:bidi="zh_CN"/>
        </w:rPr>
        <w:t>LUK 1:24</w:t>
      </w:r>
      <w:r>
        <w:rPr>
          <w:lang w:val="zh_CN" w:bidi="zh_CN"/>
        </w:rPr>
        <w:t xml:space="preserve"> 中的这个表达时,可以说“她把自己隐藏了五个月亮”。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μηνύω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μηνύω</w:t>
      </w:r>
    </w:p>
    <w:p>
      <w:pPr/>
      <w:r>
        <w:rPr>
          <w:lang w:val="zh_CN" w:bidi="zh_CN"/>
        </w:rPr>
      </w:r>
      <w:r>
        <w:rPr>
          <w:lang w:val="zh_CN" w:bidi="zh_CN"/>
        </w:rPr>
        <w:t>μηνύω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＜动＞</w:t>
      </w:r>
    </w:p>
    <w:p>
      <w:pPr/>
      <w:r>
        <w:rPr>
          <w:lang w:val="zh_CN" w:bidi="zh_CN"/>
        </w:rPr>
      </w:r>
      <w:r>
        <w:rPr>
          <w:lang w:val="zh_CN" w:bidi="zh_CN"/>
        </w:rPr>
        <w:t>33.209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通知，宣布</w:t>
      </w:r>
    </w:p>
    <w:p>
      <w:pPr/>
      <w:r>
        <w:rPr>
          <w:lang w:val="zh_CN" w:bidi="zh_CN"/>
        </w:rPr>
      </w:r>
      <w:r>
        <w:rPr>
          <w:lang w:val="zh_CN" w:bidi="zh_CN"/>
        </w:rPr>
        <w:t>通知;报告;透露</w:t>
      </w:r>
      <w:r>
        <w:rPr>
          <w:lang w:val="zh_CN" w:bidi="zh_CN"/>
        </w:rPr>
        <w:t xml:space="preserve"> </w:t>
      </w:r>
      <w:r>
        <w:rPr>
          <w:lang w:val="zh_CN" w:bidi="zh_CN"/>
        </w:rPr>
        <w:t>提供关于某事的资料,强调这些资料是秘密的,或只有极少数人知道</w:t>
      </w:r>
    </w:p>
    <w:p>
      <w:pPr/>
      <w:r>
        <w:rPr>
          <w:lang w:val="zh_CN" w:bidi="zh_CN"/>
        </w:rPr>
      </w:r>
      <w:r>
        <w:rPr>
          <w:lang w:val="zh_CN" w:bidi="zh_CN"/>
        </w:rPr>
        <w:t>LUK 20:37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μήποτε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μήποτε</w:t>
      </w:r>
    </w:p>
    <w:p>
      <w:pPr/>
      <w:r>
        <w:rPr>
          <w:lang w:val="zh_CN" w:bidi="zh_CN"/>
        </w:rPr>
      </w:r>
      <w:r>
        <w:rPr>
          <w:lang w:val="zh_CN" w:bidi="zh_CN"/>
        </w:rPr>
        <w:t>μήποτε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＜连＞，＜虚＞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μή + ποτέ</w:t>
      </w:r>
    </w:p>
    <w:p>
      <w:pPr/>
      <w:r>
        <w:rPr>
          <w:lang w:val="zh_CN" w:bidi="zh_CN"/>
        </w:rPr>
      </w:r>
      <w:r>
        <w:rPr>
          <w:lang w:val="zh_CN" w:bidi="zh_CN"/>
        </w:rPr>
        <w:t>67.10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与其他时间点无关的时间点：时间，时机，曾经，常常</w:t>
      </w:r>
    </w:p>
    <w:p>
      <w:pPr/>
      <w:r>
        <w:rPr>
          <w:lang w:val="zh_CN" w:bidi="zh_CN"/>
        </w:rPr>
      </w:r>
      <w:r>
        <w:rPr>
          <w:lang w:val="zh_CN" w:bidi="zh_CN"/>
        </w:rPr>
        <w:t>从不;永不;没有;不能</w:t>
      </w:r>
      <w:r>
        <w:rPr>
          <w:lang w:val="zh_CN" w:bidi="zh_CN"/>
        </w:rPr>
        <w:t xml:space="preserve"> </w:t>
      </w:r>
      <w:r>
        <w:rPr>
          <w:lang w:val="zh_CN" w:bidi="zh_CN"/>
        </w:rPr>
        <w:t>否定一个不确定的时间点</w:t>
      </w:r>
    </w:p>
    <w:p>
      <w:pPr/>
      <w:r>
        <w:rPr>
          <w:lang w:val="zh_CN" w:bidi="zh_CN"/>
        </w:rPr>
      </w:r>
      <w:r>
        <w:rPr>
          <w:lang w:val="zh_CN" w:bidi="zh_CN"/>
        </w:rPr>
        <w:t>HEB 9:17</w:t>
      </w:r>
    </w:p>
    <w:p>
      <w:pPr/>
      <w:r>
        <w:rPr>
          <w:lang w:val="zh_CN" w:bidi="zh_CN"/>
        </w:rPr>
      </w:r>
      <w:r>
        <w:rPr>
          <w:lang w:val="zh_CN" w:bidi="zh_CN"/>
        </w:rPr>
        <w:t>71.18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状况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确定的，不确定的</w:t>
      </w:r>
    </w:p>
    <w:p>
      <w:pPr/>
      <w:r>
        <w:rPr>
          <w:lang w:val="zh_CN" w:bidi="zh_CN"/>
        </w:rPr>
      </w:r>
      <w:r>
        <w:rPr>
          <w:lang w:val="zh_CN" w:bidi="zh_CN"/>
        </w:rPr>
        <w:t>可能;恐怕;也许;难道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表示不肯定的</w:t>
      </w:r>
    </w:p>
    <w:p>
      <w:pPr/>
      <w:r>
        <w:rPr>
          <w:lang w:val="zh_CN" w:bidi="zh_CN"/>
        </w:rPr>
      </w:r>
      <w:r>
        <w:rPr>
          <w:lang w:val="zh_CN" w:bidi="zh_CN"/>
        </w:rPr>
        <w:t>MAT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2:25</w:t>
      </w:r>
    </w:p>
    <w:p>
      <w:pPr/>
      <w:r>
        <w:rPr>
          <w:lang w:val="zh_CN" w:bidi="zh_CN"/>
        </w:rPr>
      </w:r>
      <w:r>
        <w:rPr>
          <w:lang w:val="zh_CN" w:bidi="zh_CN"/>
        </w:rPr>
        <w:t>89.62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目的</w:t>
      </w:r>
    </w:p>
    <w:p>
      <w:pPr/>
      <w:r>
        <w:rPr>
          <w:lang w:val="zh_CN" w:bidi="zh_CN"/>
        </w:rPr>
      </w:r>
      <w:r>
        <w:rPr>
          <w:lang w:val="zh_CN" w:bidi="zh_CN"/>
        </w:rPr>
        <w:t>从而......不......;免得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表示消极的目的,常有忧虑的含意</w:t>
      </w:r>
    </w:p>
    <w:p>
      <w:pPr/>
      <w:r>
        <w:rPr>
          <w:lang w:val="zh_CN" w:bidi="zh_CN"/>
        </w:rPr>
      </w:r>
      <w:r>
        <w:rPr>
          <w:lang w:val="zh_CN" w:bidi="zh_CN"/>
        </w:rPr>
        <w:t>MAT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μήπω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μήπω</w:t>
      </w:r>
    </w:p>
    <w:p>
      <w:pPr/>
      <w:r>
        <w:rPr>
          <w:lang w:val="zh_CN" w:bidi="zh_CN"/>
        </w:rPr>
      </w:r>
      <w:r>
        <w:rPr>
          <w:lang w:val="zh_CN" w:bidi="zh_CN"/>
        </w:rPr>
        <w:t>μήπω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μή + -πω</w:t>
      </w:r>
    </w:p>
    <w:p>
      <w:pPr/>
      <w:r>
        <w:rPr>
          <w:lang w:val="zh_CN" w:bidi="zh_CN"/>
        </w:rPr>
      </w:r>
      <w:r>
        <w:rPr>
          <w:lang w:val="zh_CN" w:bidi="zh_CN"/>
        </w:rPr>
        <w:t>67.129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与某个时间点有关的时间段：直至，延迟，仍然，从……起</w:t>
      </w:r>
    </w:p>
    <w:p>
      <w:pPr/>
      <w:r>
        <w:rPr>
          <w:lang w:val="zh_CN" w:bidi="zh_CN"/>
        </w:rPr>
      </w:r>
      <w:r>
        <w:rPr>
          <w:lang w:val="zh_CN" w:bidi="zh_CN"/>
        </w:rPr>
        <w:t>还没有;尚未</w:t>
      </w:r>
      <w:r>
        <w:rPr>
          <w:lang w:val="zh_CN" w:bidi="zh_CN"/>
        </w:rPr>
        <w:t xml:space="preserve"> </w:t>
      </w:r>
      <w:r>
        <w:rPr>
          <w:lang w:val="zh_CN" w:bidi="zh_CN"/>
        </w:rPr>
        <w:t>时间没有延伸到并超过一个预期的点</w:t>
      </w:r>
    </w:p>
    <w:p>
      <w:pPr/>
      <w:r>
        <w:rPr>
          <w:lang w:val="zh_CN" w:bidi="zh_CN"/>
        </w:rPr>
      </w:r>
      <w:r>
        <w:rPr>
          <w:lang w:val="zh_CN" w:bidi="zh_CN"/>
        </w:rPr>
        <w:t>ROM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μηρός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μηρός</w:t>
      </w:r>
    </w:p>
    <w:p>
      <w:pPr/>
      <w:r>
        <w:rPr>
          <w:lang w:val="zh_CN" w:bidi="zh_CN"/>
        </w:rPr>
      </w:r>
      <w:r>
        <w:rPr>
          <w:lang w:val="zh_CN" w:bidi="zh_CN"/>
        </w:rPr>
        <w:t>μηρός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</w:t>
      </w:r>
    </w:p>
    <w:p>
      <w:pPr/>
      <w:r>
        <w:rPr>
          <w:lang w:val="zh_CN" w:bidi="zh_CN"/>
        </w:rPr>
      </w:r>
      <w:r>
        <w:rPr>
          <w:lang w:val="zh_CN" w:bidi="zh_CN"/>
        </w:rPr>
        <w:t>8.48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身体、身体各部分及身体的产物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身体各部分</w:t>
      </w:r>
    </w:p>
    <w:p>
      <w:pPr/>
      <w:r>
        <w:rPr>
          <w:lang w:val="zh_CN" w:bidi="zh_CN"/>
        </w:rPr>
      </w:r>
      <w:r>
        <w:rPr>
          <w:lang w:val="zh_CN" w:bidi="zh_CN"/>
        </w:rPr>
        <w:t>大腿</w:t>
      </w:r>
      <w:r>
        <w:rPr>
          <w:lang w:val="zh_CN" w:bidi="zh_CN"/>
        </w:rPr>
        <w:t xml:space="preserve"> </w:t>
      </w:r>
      <w:r>
        <w:rPr>
          <w:lang w:val="zh_CN" w:bidi="zh_CN"/>
        </w:rPr>
        <w:t>膝盖以上的腿部</w:t>
      </w:r>
    </w:p>
    <w:p>
      <w:pPr/>
      <w:r>
        <w:rPr>
          <w:lang w:val="zh_CN" w:bidi="zh_CN"/>
        </w:rPr>
      </w:r>
      <w:r>
        <w:rPr>
          <w:lang w:val="zh_CN" w:bidi="zh_CN"/>
        </w:rPr>
        <w:t>REV 19:16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μήτε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μήτε</w:t>
      </w:r>
    </w:p>
    <w:p>
      <w:pPr/>
      <w:r>
        <w:rPr>
          <w:lang w:val="zh_CN" w:bidi="zh_CN"/>
        </w:rPr>
      </w:r>
      <w:r>
        <w:rPr>
          <w:lang w:val="zh_CN" w:bidi="zh_CN"/>
        </w:rPr>
        <w:t>μήτε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＜连＞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μή + τέ</w:t>
      </w:r>
    </w:p>
    <w:p>
      <w:pPr/>
      <w:r>
        <w:rPr>
          <w:lang w:val="zh_CN" w:bidi="zh_CN"/>
        </w:rPr>
      </w:r>
      <w:r>
        <w:rPr>
          <w:lang w:val="zh_CN" w:bidi="zh_CN"/>
        </w:rPr>
        <w:t>69.9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肯定，否定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否定，结合附着词</w:t>
      </w:r>
    </w:p>
    <w:p>
      <w:pPr/>
      <w:r>
        <w:rPr>
          <w:lang w:val="zh_CN" w:bidi="zh_CN"/>
        </w:rPr>
      </w:r>
      <w:r>
        <w:rPr>
          <w:lang w:val="zh_CN" w:bidi="zh_CN"/>
        </w:rPr>
        <w:t>既不......也不......;没有......也没有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表示并列否定(结合了否定小品词 </w:t>
      </w:r>
      <w:r>
        <w:rPr>
          <w:lang w:val="zh_CN" w:bidi="zh_CN"/>
        </w:rPr>
        <w:t>μή</w:t>
      </w:r>
      <w:r>
        <w:rPr>
          <w:lang w:val="zh_CN" w:bidi="zh_CN"/>
        </w:rPr>
        <w:t>[a]“不”</w:t>
      </w:r>
      <w:hyperlink r:id="rId82">
        <w:r>
          <w:rPr>
            <w:lang w:val="zh_CN" w:bidi="zh_CN"/>
          </w:rPr>
          <w:rPr>
            <w:color w:val="0000EE"/>
            <w:u w:val="single"/>
          </w:rPr>
          <w:t>69.3</w:t>
        </w:r>
      </w:hyperlink>
      <w:r>
        <w:rPr>
          <w:lang w:val="zh_CN" w:bidi="zh_CN"/>
        </w:rPr>
        <w:t xml:space="preserve">,与后置连词 </w:t>
      </w:r>
      <w:r>
        <w:rPr>
          <w:lang w:val="zh_CN" w:bidi="zh_CN"/>
        </w:rPr>
        <w:t>τέ</w:t>
      </w:r>
      <w:r>
        <w:rPr>
          <w:lang w:val="zh_CN" w:bidi="zh_CN"/>
        </w:rPr>
        <w:t>[a]“和”</w:t>
      </w:r>
      <w:hyperlink r:id="rId85">
        <w:r>
          <w:rPr>
            <w:lang w:val="zh_CN" w:bidi="zh_CN"/>
          </w:rPr>
          <w:rPr>
            <w:color w:val="0000EE"/>
            <w:u w:val="single"/>
          </w:rPr>
          <w:t>89.95</w:t>
        </w:r>
      </w:hyperlink>
      <w:r>
        <w:rPr>
          <w:lang w:val="zh_CN" w:bidi="zh_CN"/>
        </w:rPr>
        <w:t>)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在某些情况下，οὔτε或μήτε可以作为否定系列的第一个元素。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μήτηρ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μήτηρ</w:t>
      </w:r>
    </w:p>
    <w:p>
      <w:pPr/>
      <w:r>
        <w:rPr>
          <w:lang w:val="zh_CN" w:bidi="zh_CN"/>
        </w:rPr>
      </w:r>
      <w:r>
        <w:rPr>
          <w:lang w:val="zh_CN" w:bidi="zh_CN"/>
        </w:rPr>
        <w:t>μήτηρ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-τρός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ἀμήτωρ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μήτρα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μητρολῴας</w:t>
      </w:r>
    </w:p>
    <w:p>
      <w:pPr/>
      <w:r>
        <w:rPr>
          <w:lang w:val="zh_CN" w:bidi="zh_CN"/>
        </w:rPr>
      </w:r>
      <w:r>
        <w:rPr>
          <w:lang w:val="zh_CN" w:bidi="zh_CN"/>
        </w:rPr>
        <w:t>10.16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亲属关系用语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不同代的亲属关系</w:t>
      </w:r>
    </w:p>
    <w:p>
      <w:pPr/>
      <w:r>
        <w:rPr>
          <w:lang w:val="zh_CN" w:bidi="zh_CN"/>
        </w:rPr>
      </w:r>
      <w:r>
        <w:rPr>
          <w:lang w:val="zh_CN" w:bidi="zh_CN"/>
        </w:rPr>
        <w:t>母亲</w:t>
      </w:r>
      <w:r>
        <w:rPr>
          <w:lang w:val="zh_CN" w:bidi="zh_CN"/>
        </w:rPr>
        <w:t xml:space="preserve"> </w:t>
      </w:r>
      <w:r>
        <w:rPr>
          <w:lang w:val="zh_CN" w:bidi="zh_CN"/>
        </w:rPr>
        <w:t>生母或养母</w:t>
      </w:r>
      <w:r>
        <w:rPr>
          <w:lang w:val="zh_CN" w:bidi="zh_CN"/>
        </w:rPr>
        <w:t xml:space="preserve"> </w:t>
      </w:r>
      <w:r>
        <w:rPr>
          <w:lang w:val="zh_CN" w:bidi="zh_CN"/>
        </w:rPr>
        <w:t>有时候,μήτηρ[a] 会用来比喻那些不是亲生父母,但是在某些方面与所指涉的人有密切关系的人:μήτηρ μου καὶ ἀδελφοί μου οὗτοί εἰσιν οἱ τὸν λόγον τοῦ θεοῦ ἀκούοντες καὶ ποιοῦντες,“凡遵行我天父旨意的人,就是我母亲和弟兄姊妹了”(</w:t>
      </w:r>
      <w:r>
        <w:rPr>
          <w:lang w:val="zh_CN" w:bidi="zh_CN"/>
        </w:rPr>
        <w:t>LUK 8:21</w:t>
      </w:r>
      <w:r>
        <w:rPr>
          <w:lang w:val="zh_CN" w:bidi="zh_CN"/>
        </w:rPr>
        <w:t xml:space="preserve">)。关于对 </w:t>
      </w:r>
      <w:r>
        <w:rPr>
          <w:lang w:val="zh_CN" w:bidi="zh_CN"/>
        </w:rPr>
        <w:t>LUK 8:21</w:t>
      </w:r>
      <w:r>
        <w:rPr>
          <w:lang w:val="zh_CN" w:bidi="zh_CN"/>
        </w:rPr>
        <w:t xml:space="preserve"> 的讨论,见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10.49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MAT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1:5</w:t>
      </w:r>
    </w:p>
    <w:p>
      <w:pPr/>
      <w:r>
        <w:rPr>
          <w:lang w:val="zh_CN" w:bidi="zh_CN"/>
        </w:rPr>
      </w:r>
      <w:r>
        <w:rPr>
          <w:lang w:val="zh_CN" w:bidi="zh_CN"/>
        </w:rPr>
        <w:t>58.64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原型，对应的类型（对型）</w:t>
      </w:r>
    </w:p>
    <w:p>
      <w:pPr/>
      <w:r>
        <w:rPr>
          <w:lang w:val="zh_CN" w:bidi="zh_CN"/>
        </w:rPr>
      </w:r>
      <w:r>
        <w:rPr>
          <w:lang w:val="zh_CN" w:bidi="zh_CN"/>
        </w:rPr>
        <w:t>原型;母;母亲;属灵的母亲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μήτηρ</w:t>
      </w:r>
      <w:r>
        <w:rPr>
          <w:lang w:val="zh_CN" w:bidi="zh_CN"/>
        </w:rPr>
        <w:t>[a]“母亲”</w:t>
      </w:r>
      <w:hyperlink r:id="rId87">
        <w:r>
          <w:rPr>
            <w:lang w:val="zh_CN" w:bidi="zh_CN"/>
          </w:rPr>
          <w:rPr>
            <w:color w:val="0000EE"/>
            <w:u w:val="single"/>
          </w:rPr>
          <w:t>10.16</w:t>
        </w:r>
      </w:hyperlink>
      <w:r>
        <w:rPr>
          <w:lang w:val="zh_CN" w:bidi="zh_CN"/>
        </w:rPr>
        <w:t xml:space="preserve"> 的引申喻意)预示后来实体的原型,并暗示一种衍生关系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GAL 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17:5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在这个比喻意义中，πατήρ和μήτηρ在本质上没有区别。选择πατήρ还是μήτηρ完全取决于作为原始示例或原型的上下文所指对象。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μήτι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μήτι</w:t>
      </w:r>
    </w:p>
    <w:p>
      <w:pPr/>
      <w:r>
        <w:rPr>
          <w:lang w:val="zh_CN" w:bidi="zh_CN"/>
        </w:rPr>
      </w:r>
      <w:r>
        <w:rPr>
          <w:lang w:val="zh_CN" w:bidi="zh_CN"/>
        </w:rPr>
        <w:t>μήτι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＜虚＞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μή + τίς, τί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μήτρα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μήτρα</w:t>
      </w:r>
    </w:p>
    <w:p>
      <w:pPr/>
      <w:r>
        <w:rPr>
          <w:lang w:val="zh_CN" w:bidi="zh_CN"/>
        </w:rPr>
      </w:r>
      <w:r>
        <w:rPr>
          <w:lang w:val="zh_CN" w:bidi="zh_CN"/>
        </w:rPr>
        <w:t>μήτρα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μήτηρ</w:t>
      </w:r>
    </w:p>
    <w:p>
      <w:pPr/>
      <w:r>
        <w:rPr>
          <w:lang w:val="zh_CN" w:bidi="zh_CN"/>
        </w:rPr>
      </w:r>
      <w:r>
        <w:rPr>
          <w:lang w:val="zh_CN" w:bidi="zh_CN"/>
        </w:rPr>
        <w:t>8.69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身体、身体各部分及身体的产物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身体各部分</w:t>
      </w:r>
    </w:p>
    <w:p>
      <w:pPr/>
      <w:r>
        <w:rPr>
          <w:lang w:val="zh_CN" w:bidi="zh_CN"/>
        </w:rPr>
      </w:r>
      <w:r>
        <w:rPr>
          <w:lang w:val="zh_CN" w:bidi="zh_CN"/>
        </w:rPr>
        <w:t>母腹</w:t>
      </w:r>
      <w:r>
        <w:rPr>
          <w:lang w:val="zh_CN" w:bidi="zh_CN"/>
        </w:rPr>
        <w:t xml:space="preserve"> </w:t>
      </w:r>
      <w:r>
        <w:rPr>
          <w:lang w:val="zh_CN" w:bidi="zh_CN"/>
        </w:rPr>
        <w:t>子宫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关于这词在习语中的完整表达,参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10.45</w:t>
        </w:r>
      </w:hyperlink>
      <w:r>
        <w:rPr>
          <w:lang w:val="zh_CN" w:bidi="zh_CN"/>
        </w:rPr>
        <w:t xml:space="preserve">。翻译者很少能把 </w:t>
      </w:r>
      <w:r>
        <w:rPr>
          <w:lang w:val="zh_CN" w:bidi="zh_CN"/>
        </w:rPr>
        <w:t>LUK 2:23</w:t>
      </w:r>
      <w:r>
        <w:rPr>
          <w:lang w:val="zh_CN" w:bidi="zh_CN"/>
        </w:rPr>
        <w:t xml:space="preserve"> 按字面直译成“每一个打开子宫的男子”,因为这样说似乎是指一个首次与女子发生性关系的成年男性。显然,</w:t>
      </w:r>
      <w:r>
        <w:rPr>
          <w:lang w:val="zh_CN" w:bidi="zh_CN"/>
        </w:rPr>
        <w:t>LUK 2:23</w:t>
      </w:r>
      <w:r>
        <w:rPr>
          <w:lang w:val="zh_CN" w:bidi="zh_CN"/>
        </w:rPr>
        <w:t xml:space="preserve"> 是指女子所生的第一个男孩,因此在许多语言中,恰当的译法是:“凡女子所生的第一个男孩”。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μητρολῴας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μητρολῴας</w:t>
      </w:r>
    </w:p>
    <w:p>
      <w:pPr/>
      <w:r>
        <w:rPr>
          <w:lang w:val="zh_CN" w:bidi="zh_CN"/>
        </w:rPr>
      </w:r>
      <w:r>
        <w:rPr>
          <w:lang w:val="zh_CN" w:bidi="zh_CN"/>
        </w:rPr>
        <w:t>μητρολῴας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μήτηρ + ἀλοάω</w:t>
      </w:r>
    </w:p>
    <w:p>
      <w:pPr/>
      <w:r>
        <w:rPr>
          <w:lang w:val="zh_CN" w:bidi="zh_CN"/>
        </w:rPr>
      </w:r>
      <w:r>
        <w:rPr>
          <w:lang w:val="zh_CN" w:bidi="zh_CN"/>
        </w:rPr>
        <w:t>20.87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暴力，伤害，摧毁，杀死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杀死</w:t>
      </w:r>
    </w:p>
    <w:p>
      <w:pPr/>
      <w:r>
        <w:rPr>
          <w:lang w:val="zh_CN" w:bidi="zh_CN"/>
        </w:rPr>
      </w:r>
      <w:r>
        <w:rPr>
          <w:lang w:val="zh_CN" w:bidi="zh_CN"/>
        </w:rPr>
        <w:t>1TI 1:9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μιαίνω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μιαίνω</w:t>
      </w:r>
    </w:p>
    <w:p>
      <w:pPr/>
      <w:r>
        <w:rPr>
          <w:lang w:val="zh_CN" w:bidi="zh_CN"/>
        </w:rPr>
      </w:r>
      <w:r>
        <w:rPr>
          <w:lang w:val="zh_CN" w:bidi="zh_CN"/>
        </w:rPr>
        <w:t>μιαίνω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&lt;完&gt;&lt;被动&gt; μεμίαμμαι · &lt;过不定&gt;&lt;被动&gt;&lt;假&gt; μιανθῶ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μίασμα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μιασμός</w:t>
      </w:r>
    </w:p>
    <w:p>
      <w:pPr/>
      <w:r>
        <w:rPr>
          <w:lang w:val="zh_CN" w:bidi="zh_CN"/>
        </w:rPr>
      </w:r>
      <w:r>
        <w:rPr>
          <w:lang w:val="zh_CN" w:bidi="zh_CN"/>
        </w:rPr>
        <w:t>88.260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不洁，污秽</w:t>
      </w:r>
    </w:p>
    <w:p>
      <w:pPr/>
      <w:r>
        <w:rPr>
          <w:lang w:val="zh_CN" w:bidi="zh_CN"/>
        </w:rPr>
      </w:r>
      <w:r>
        <w:rPr>
          <w:lang w:val="zh_CN" w:bidi="zh_CN"/>
        </w:rPr>
        <w:t>弄脏;污染;使人在道德上污秽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使某人在道德上有污点或变得污秽</w:t>
      </w:r>
    </w:p>
    <w:p>
      <w:pPr/>
      <w:r>
        <w:rPr>
          <w:lang w:val="zh_CN" w:bidi="zh_CN"/>
        </w:rPr>
      </w:r>
      <w:r>
        <w:rPr>
          <w:lang w:val="zh_CN" w:bidi="zh_CN"/>
        </w:rPr>
        <w:t>TIT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1:8</w:t>
      </w:r>
    </w:p>
    <w:p>
      <w:pPr/>
      <w:r>
        <w:rPr>
          <w:lang w:val="zh_CN" w:bidi="zh_CN"/>
        </w:rPr>
      </w:r>
      <w:r>
        <w:rPr>
          <w:lang w:val="zh_CN" w:bidi="zh_CN"/>
        </w:rPr>
        <w:t>53.34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玷污，不洁，俗物</w:t>
      </w:r>
    </w:p>
    <w:p>
      <w:pPr/>
      <w:r>
        <w:rPr>
          <w:lang w:val="zh_CN" w:bidi="zh_CN"/>
        </w:rPr>
      </w:r>
      <w:r>
        <w:rPr>
          <w:lang w:val="zh_CN" w:bidi="zh_CN"/>
        </w:rPr>
        <w:t>玷污;弄脏;沾染污秽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使某物在礼仪上不洁净,有严重污秽的含义</w:t>
      </w:r>
    </w:p>
    <w:p>
      <w:pPr/>
      <w:r>
        <w:rPr>
          <w:lang w:val="zh_CN" w:bidi="zh_CN"/>
        </w:rPr>
      </w:r>
      <w:r>
        <w:rPr>
          <w:lang w:val="zh_CN" w:bidi="zh_CN"/>
        </w:rPr>
        <w:t>JHN 18:28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μίασμα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μίασμα</w:t>
      </w:r>
    </w:p>
    <w:p>
      <w:pPr/>
      <w:r>
        <w:rPr>
          <w:lang w:val="zh_CN" w:bidi="zh_CN"/>
        </w:rPr>
      </w:r>
      <w:r>
        <w:rPr>
          <w:lang w:val="zh_CN" w:bidi="zh_CN"/>
        </w:rPr>
        <w:t>μίασμα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μιαίνω</w:t>
      </w:r>
    </w:p>
    <w:p>
      <w:pPr/>
      <w:r>
        <w:rPr>
          <w:lang w:val="zh_CN" w:bidi="zh_CN"/>
        </w:rPr>
      </w:r>
      <w:r>
        <w:rPr>
          <w:lang w:val="zh_CN" w:bidi="zh_CN"/>
        </w:rPr>
        <w:t>88.259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不洁，污秽</w:t>
      </w:r>
    </w:p>
    <w:p>
      <w:pPr/>
      <w:r>
        <w:rPr>
          <w:lang w:val="zh_CN" w:bidi="zh_CN"/>
        </w:rPr>
      </w:r>
      <w:r>
        <w:rPr>
          <w:lang w:val="zh_CN" w:bidi="zh_CN"/>
        </w:rPr>
        <w:t>不洁净;污秽;邪恶的;玷污</w:t>
      </w:r>
      <w:r>
        <w:rPr>
          <w:lang w:val="zh_CN" w:bidi="zh_CN"/>
        </w:rPr>
        <w:t xml:space="preserve"> </w:t>
      </w:r>
      <w:r>
        <w:rPr>
          <w:lang w:val="zh_CN" w:bidi="zh_CN"/>
        </w:rPr>
        <w:t>被邪恶污染或玷污的状态</w:t>
      </w:r>
    </w:p>
    <w:p>
      <w:pPr/>
      <w:r>
        <w:rPr>
          <w:lang w:val="zh_CN" w:bidi="zh_CN"/>
        </w:rPr>
      </w:r>
      <w:r>
        <w:rPr>
          <w:lang w:val="zh_CN" w:bidi="zh_CN"/>
        </w:rPr>
        <w:t>2PE 2:20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μιασμός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μιασμός</w:t>
      </w:r>
    </w:p>
    <w:p>
      <w:pPr/>
      <w:r>
        <w:rPr>
          <w:lang w:val="zh_CN" w:bidi="zh_CN"/>
        </w:rPr>
      </w:r>
      <w:r>
        <w:rPr>
          <w:lang w:val="zh_CN" w:bidi="zh_CN"/>
        </w:rPr>
        <w:t>μιασμός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μιαίνω</w:t>
      </w:r>
    </w:p>
    <w:p>
      <w:pPr/>
      <w:r>
        <w:rPr>
          <w:lang w:val="zh_CN" w:bidi="zh_CN"/>
        </w:rPr>
      </w:r>
      <w:r>
        <w:rPr>
          <w:lang w:val="zh_CN" w:bidi="zh_CN"/>
        </w:rPr>
        <w:t>88.259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不洁，污秽</w:t>
      </w:r>
    </w:p>
    <w:p>
      <w:pPr/>
      <w:r>
        <w:rPr>
          <w:lang w:val="zh_CN" w:bidi="zh_CN"/>
        </w:rPr>
      </w:r>
      <w:r>
        <w:rPr>
          <w:lang w:val="zh_CN" w:bidi="zh_CN"/>
        </w:rPr>
        <w:t>不洁净;污秽;邪恶的;玷污</w:t>
      </w:r>
      <w:r>
        <w:rPr>
          <w:lang w:val="zh_CN" w:bidi="zh_CN"/>
        </w:rPr>
        <w:t xml:space="preserve"> </w:t>
      </w:r>
      <w:r>
        <w:rPr>
          <w:lang w:val="zh_CN" w:bidi="zh_CN"/>
        </w:rPr>
        <w:t>被邪恶污染或玷污的状态</w:t>
      </w:r>
    </w:p>
    <w:p>
      <w:pPr/>
      <w:r>
        <w:rPr>
          <w:lang w:val="zh_CN" w:bidi="zh_CN"/>
        </w:rPr>
      </w:r>
      <w:r>
        <w:rPr>
          <w:lang w:val="zh_CN" w:bidi="zh_CN"/>
        </w:rPr>
        <w:t>2PE 2:10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μίγμα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μίγμα</w:t>
      </w:r>
    </w:p>
    <w:p>
      <w:pPr/>
      <w:r>
        <w:rPr>
          <w:lang w:val="zh_CN" w:bidi="zh_CN"/>
        </w:rPr>
      </w:r>
      <w:r>
        <w:rPr>
          <w:lang w:val="zh_CN" w:bidi="zh_CN"/>
        </w:rPr>
        <w:t>μίγμα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μίγνυμι</w:t>
      </w:r>
    </w:p>
    <w:p>
      <w:pPr/>
      <w:r>
        <w:rPr>
          <w:lang w:val="zh_CN" w:bidi="zh_CN"/>
        </w:rPr>
      </w:r>
      <w:r>
        <w:rPr>
          <w:lang w:val="zh_CN" w:bidi="zh_CN"/>
        </w:rPr>
        <w:t>63.11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整体，联合，部分，分开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混合</w:t>
      </w:r>
    </w:p>
    <w:p>
      <w:pPr/>
      <w:r>
        <w:rPr>
          <w:lang w:val="zh_CN" w:bidi="zh_CN"/>
        </w:rPr>
      </w:r>
      <w:r>
        <w:rPr>
          <w:lang w:val="zh_CN" w:bidi="zh_CN"/>
        </w:rPr>
        <w:t>混合物;混合;调和的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μίγνυμι</w:t>
      </w:r>
      <w:r>
        <w:rPr>
          <w:lang w:val="zh_CN" w:bidi="zh_CN"/>
        </w:rPr>
        <w:t xml:space="preserve"> “混合,搀杂”</w:t>
      </w:r>
      <w:hyperlink r:id="rId89">
        <w:r>
          <w:rPr>
            <w:lang w:val="zh_CN" w:bidi="zh_CN"/>
          </w:rPr>
          <w:rPr>
            <w:color w:val="0000EE"/>
            <w:u w:val="single"/>
          </w:rPr>
          <w:t>63.10</w:t>
        </w:r>
      </w:hyperlink>
      <w:r>
        <w:rPr>
          <w:lang w:val="zh_CN" w:bidi="zh_CN"/>
        </w:rPr>
        <w:t xml:space="preserve"> 的衍生词)已被混合的东西</w:t>
      </w:r>
    </w:p>
    <w:p>
      <w:pPr/>
      <w:r>
        <w:rPr>
          <w:lang w:val="zh_CN" w:bidi="zh_CN"/>
        </w:rPr>
      </w:r>
      <w:r>
        <w:rPr>
          <w:lang w:val="zh_CN" w:bidi="zh_CN"/>
        </w:rPr>
        <w:t>JHN 19:39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μίγνυμι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μίγνυμι</w:t>
      </w:r>
    </w:p>
    <w:p>
      <w:pPr/>
      <w:r>
        <w:rPr>
          <w:lang w:val="zh_CN" w:bidi="zh_CN"/>
        </w:rPr>
      </w:r>
      <w:r>
        <w:rPr>
          <w:lang w:val="zh_CN" w:bidi="zh_CN"/>
        </w:rPr>
        <w:t>μίγνυμι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ἔμιξα · &lt;完&gt;&lt;被动&gt; μέμιγμαι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μίγμα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συναναμίγνυμι</w:t>
      </w:r>
    </w:p>
    <w:p>
      <w:pPr/>
      <w:r>
        <w:rPr>
          <w:lang w:val="zh_CN" w:bidi="zh_CN"/>
        </w:rPr>
      </w:r>
      <w:r>
        <w:rPr>
          <w:lang w:val="zh_CN" w:bidi="zh_CN"/>
        </w:rPr>
        <w:t>63.10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整体，联合，部分，分开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混合</w:t>
      </w:r>
    </w:p>
    <w:p>
      <w:pPr/>
      <w:r>
        <w:rPr>
          <w:lang w:val="zh_CN" w:bidi="zh_CN"/>
        </w:rPr>
      </w:r>
      <w:r>
        <w:rPr>
          <w:lang w:val="zh_CN" w:bidi="zh_CN"/>
        </w:rPr>
        <w:t>混合;搀杂;调和</w:t>
      </w:r>
      <w:r>
        <w:rPr>
          <w:lang w:val="zh_CN" w:bidi="zh_CN"/>
        </w:rPr>
        <w:t xml:space="preserve"> </w:t>
      </w:r>
      <w:r>
        <w:rPr>
          <w:lang w:val="zh_CN" w:bidi="zh_CN"/>
        </w:rPr>
        <w:t>把液体或固体混合或搀杂在一起,往往涉及通常不会混合在一起的物质</w:t>
      </w:r>
      <w:r>
        <w:rPr>
          <w:lang w:val="zh_CN" w:bidi="zh_CN"/>
        </w:rPr>
        <w:t xml:space="preserve"> </w:t>
      </w:r>
      <w:r>
        <w:rPr>
          <w:lang w:val="zh_CN" w:bidi="zh_CN"/>
        </w:rPr>
        <w:t>LUK 13:1</w:t>
      </w:r>
      <w:r>
        <w:rPr>
          <w:lang w:val="zh_CN" w:bidi="zh_CN"/>
        </w:rPr>
        <w:t xml:space="preserve"> 的这句话必须从比喻意义上理解,通常最好译成:“彼拉多使他们在向上帝献祭的时候被杀害”,或“在他们献祭的时候,彼拉多下命屠杀他们”。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μικρός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μικρός</w:t>
      </w:r>
    </w:p>
    <w:p>
      <w:pPr/>
      <w:r>
        <w:rPr>
          <w:lang w:val="zh_CN" w:bidi="zh_CN"/>
        </w:rPr>
      </w:r>
      <w:r>
        <w:rPr>
          <w:lang w:val="zh_CN" w:bidi="zh_CN"/>
        </w:rPr>
        <w:t>μικρός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-ά, -όν</w:t>
      </w:r>
    </w:p>
    <w:p>
      <w:pPr/>
      <w:r>
        <w:rPr>
          <w:lang w:val="zh_CN" w:bidi="zh_CN"/>
        </w:rPr>
      </w:r>
      <w:r>
        <w:rPr>
          <w:lang w:val="zh_CN" w:bidi="zh_CN"/>
        </w:rPr>
        <w:t>59.15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多，少（大量，总体，延伸）</w:t>
      </w:r>
    </w:p>
    <w:p>
      <w:pPr/>
      <w:r>
        <w:rPr>
          <w:lang w:val="zh_CN" w:bidi="zh_CN"/>
        </w:rPr>
      </w:r>
      <w:r>
        <w:rPr>
          <w:lang w:val="zh_CN" w:bidi="zh_CN"/>
        </w:rPr>
        <w:t>少的;小的;数目有限的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指非常有限的数量</w:t>
      </w:r>
    </w:p>
    <w:p>
      <w:pPr/>
      <w:r>
        <w:rPr>
          <w:lang w:val="zh_CN" w:bidi="zh_CN"/>
        </w:rPr>
      </w:r>
      <w:r>
        <w:rPr>
          <w:lang w:val="zh_CN" w:bidi="zh_CN"/>
        </w:rPr>
        <w:t>LUK 12:32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5:9</w:t>
      </w:r>
    </w:p>
    <w:p>
      <w:pPr/>
      <w:r>
        <w:rPr>
          <w:lang w:val="zh_CN" w:bidi="zh_CN"/>
        </w:rPr>
      </w:r>
      <w:r>
        <w:rPr>
          <w:lang w:val="zh_CN" w:bidi="zh_CN"/>
        </w:rPr>
        <w:t>79.125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大的，小的</w:t>
      </w:r>
    </w:p>
    <w:p>
      <w:pPr/>
      <w:r>
        <w:rPr>
          <w:lang w:val="zh_CN" w:bidi="zh_CN"/>
        </w:rPr>
      </w:r>
      <w:r>
        <w:rPr>
          <w:lang w:val="zh_CN" w:bidi="zh_CN"/>
        </w:rPr>
        <w:t>小的;比较小的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尺寸小的,相对于正在谈论的事物的标准来说</w:t>
      </w:r>
    </w:p>
    <w:p>
      <w:pPr/>
      <w:r>
        <w:rPr>
          <w:lang w:val="zh_CN" w:bidi="zh_CN"/>
        </w:rPr>
      </w:r>
      <w:r>
        <w:rPr>
          <w:lang w:val="zh_CN" w:bidi="zh_CN"/>
        </w:rPr>
        <w:t>MAT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3:5</w:t>
      </w:r>
    </w:p>
    <w:p>
      <w:pPr/>
      <w:r>
        <w:rPr>
          <w:lang w:val="zh_CN" w:bidi="zh_CN"/>
        </w:rPr>
      </w:r>
      <w:r>
        <w:rPr>
          <w:lang w:val="zh_CN" w:bidi="zh_CN"/>
        </w:rPr>
        <w:t>78.9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多，少（正负程度）</w:t>
      </w:r>
    </w:p>
    <w:p>
      <w:pPr/>
      <w:r>
        <w:rPr>
          <w:lang w:val="zh_CN" w:bidi="zh_CN"/>
        </w:rPr>
      </w:r>
      <w:r>
        <w:rPr>
          <w:lang w:val="zh_CN" w:bidi="zh_CN"/>
        </w:rPr>
        <w:t>少的;很少的</w:t>
      </w:r>
      <w:r>
        <w:rPr>
          <w:lang w:val="zh_CN" w:bidi="zh_CN"/>
        </w:rPr>
        <w:t xml:space="preserve"> </w:t>
      </w:r>
      <w:r>
        <w:rPr>
          <w:lang w:val="zh_CN" w:bidi="zh_CN"/>
        </w:rPr>
        <w:t>程度量表上一个非常低的点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REV 3:8</w:t>
      </w:r>
      <w:r>
        <w:rPr>
          <w:lang w:val="zh_CN" w:bidi="zh_CN"/>
        </w:rPr>
        <w:t>,</w:t>
      </w:r>
      <w:r>
        <w:rPr>
          <w:lang w:val="zh_CN" w:bidi="zh_CN"/>
        </w:rPr>
        <w:t>μικρός</w:t>
      </w:r>
      <w:r>
        <w:rPr>
          <w:lang w:val="zh_CN" w:bidi="zh_CN"/>
        </w:rPr>
        <w:t xml:space="preserve"> 似乎很可能被归类为表示数量(见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59.15</w:t>
        </w:r>
      </w:hyperlink>
      <w:r>
        <w:rPr>
          <w:lang w:val="zh_CN" w:bidi="zh_CN"/>
        </w:rPr>
        <w:t>);然而,更好的理解可能是,这里是指有能力的状态的程度,在一些语言中是用否定句来表达的,例如译作:“你不是很有能力”。</w:t>
      </w:r>
    </w:p>
    <w:p>
      <w:pPr/>
      <w:r>
        <w:rPr>
          <w:lang w:val="zh_CN" w:bidi="zh_CN"/>
        </w:rPr>
      </w:r>
      <w:r>
        <w:rPr>
          <w:lang w:val="zh_CN" w:bidi="zh_CN"/>
        </w:rPr>
        <w:t>HEB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20:3</w:t>
      </w:r>
    </w:p>
    <w:p>
      <w:pPr/>
      <w:r>
        <w:rPr>
          <w:lang w:val="zh_CN" w:bidi="zh_CN"/>
        </w:rPr>
      </w:r>
      <w:r>
        <w:rPr>
          <w:lang w:val="zh_CN" w:bidi="zh_CN"/>
        </w:rPr>
        <w:t>67.106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与时间点或时间单位无关的时间段：时间，花时间，总是，永恒，年老，立即，年轻</w:t>
      </w:r>
    </w:p>
    <w:p>
      <w:pPr/>
      <w:r>
        <w:rPr>
          <w:lang w:val="zh_CN" w:bidi="zh_CN"/>
        </w:rPr>
      </w:r>
      <w:r>
        <w:rPr>
          <w:lang w:val="zh_CN" w:bidi="zh_CN"/>
        </w:rPr>
        <w:t>一会儿;一小会儿;一小段时间;短暂的;短暂地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形容相对短暂的一段时间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26:73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10:37</w:t>
      </w:r>
    </w:p>
    <w:p>
      <w:pPr/>
      <w:r>
        <w:rPr>
          <w:lang w:val="zh_CN" w:bidi="zh_CN"/>
        </w:rPr>
      </w:r>
      <w:r>
        <w:rPr>
          <w:lang w:val="zh_CN" w:bidi="zh_CN"/>
        </w:rPr>
        <w:t>81.13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空间的尺寸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长，短，远</w:t>
      </w:r>
    </w:p>
    <w:p>
      <w:pPr/>
      <w:r>
        <w:rPr>
          <w:lang w:val="zh_CN" w:bidi="zh_CN"/>
        </w:rPr>
      </w:r>
      <w:r>
        <w:rPr>
          <w:lang w:val="zh_CN" w:bidi="zh_CN"/>
        </w:rPr>
        <w:t>短</w:t>
      </w:r>
      <w:r>
        <w:rPr>
          <w:lang w:val="zh_CN" w:bidi="zh_CN"/>
        </w:rPr>
        <w:t xml:space="preserve"> </w:t>
      </w:r>
      <w:r>
        <w:rPr>
          <w:lang w:val="zh_CN" w:bidi="zh_CN"/>
        </w:rPr>
        <w:t>短的,在水平或垂直维度上</w:t>
      </w:r>
    </w:p>
    <w:p>
      <w:pPr/>
      <w:r>
        <w:rPr>
          <w:lang w:val="zh_CN" w:bidi="zh_CN"/>
        </w:rPr>
      </w:r>
      <w:r>
        <w:rPr>
          <w:lang w:val="zh_CN" w:bidi="zh_CN"/>
        </w:rPr>
        <w:t>MAT 26:39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</w:t>
      </w:r>
    </w:p>
    <w:p>
      <w:pPr/>
      <w:r>
        <w:rPr>
          <w:lang w:val="zh_CN" w:bidi="zh_CN"/>
        </w:rPr>
      </w:r>
      <w:r>
        <w:rPr>
          <w:lang w:val="zh_CN" w:bidi="zh_CN"/>
        </w:rPr>
        <w:t>67.116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与时间点或时间单位无关的时间段：时间，花时间，总是，永恒，年老，立即，年轻</w:t>
      </w:r>
    </w:p>
    <w:p>
      <w:pPr/>
      <w:r>
        <w:rPr>
          <w:lang w:val="zh_CN" w:bidi="zh_CN"/>
        </w:rPr>
      </w:r>
      <w:r>
        <w:rPr>
          <w:lang w:val="zh_CN" w:bidi="zh_CN"/>
        </w:rPr>
        <w:t>年轻的;比较年轻的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指相对年轻的一个生物,经常是两个对象中比较年轻的那一个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MRK 15:40</w:t>
      </w:r>
      <w:r>
        <w:rPr>
          <w:lang w:val="zh_CN" w:bidi="zh_CN"/>
        </w:rPr>
        <w:t xml:space="preserve">,μικρός 也可能是指身材比较矮小,而不是比较年轻(见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81.13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MRK 15:40</w:t>
      </w:r>
    </w:p>
    <w:p>
      <w:pPr/>
      <w:r>
        <w:rPr>
          <w:lang w:val="zh_CN" w:bidi="zh_CN"/>
        </w:rPr>
      </w:r>
      <w:r>
        <w:rPr>
          <w:lang w:val="zh_CN" w:bidi="zh_CN"/>
        </w:rPr>
        <w:t>87.58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地位卑微（包括地位卑微的人）</w:t>
      </w:r>
    </w:p>
    <w:p>
      <w:pPr/>
      <w:r>
        <w:rPr>
          <w:lang w:val="zh_CN" w:bidi="zh_CN"/>
        </w:rPr>
      </w:r>
      <w:r>
        <w:rPr>
          <w:lang w:val="zh_CN" w:bidi="zh_CN"/>
        </w:rPr>
        <w:t>低下的;不重要的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指身分地位低下或不重要的(与 </w:t>
      </w:r>
      <w:r>
        <w:rPr>
          <w:lang w:val="zh_CN" w:bidi="zh_CN"/>
        </w:rPr>
        <w:t>μέγας</w:t>
      </w:r>
      <w:r>
        <w:rPr>
          <w:lang w:val="zh_CN" w:bidi="zh_CN"/>
        </w:rPr>
        <w:t>[d] “伟大的;重要的”</w:t>
      </w:r>
      <w:hyperlink r:id="rId92">
        <w:r>
          <w:rPr>
            <w:lang w:val="zh_CN" w:bidi="zh_CN"/>
          </w:rPr>
          <w:rPr>
            <w:color w:val="0000EE"/>
            <w:u w:val="single"/>
          </w:rPr>
          <w:t>87.22</w:t>
        </w:r>
      </w:hyperlink>
      <w:r>
        <w:rPr>
          <w:lang w:val="zh_CN" w:bidi="zh_CN"/>
        </w:rPr>
        <w:t xml:space="preserve"> 相反)</w:t>
      </w:r>
    </w:p>
    <w:p>
      <w:pPr/>
      <w:r>
        <w:rPr>
          <w:lang w:val="zh_CN" w:bidi="zh_CN"/>
        </w:rPr>
      </w:r>
      <w:r>
        <w:rPr>
          <w:lang w:val="zh_CN" w:bidi="zh_CN"/>
        </w:rPr>
        <w:t>MAT 10:42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20:12</w:t>
      </w:r>
    </w:p>
    <w:p>
      <w:pPr/>
      <w:r>
        <w:rPr>
          <w:lang w:val="zh_CN" w:bidi="zh_CN"/>
        </w:rPr>
      </w:r>
      <w:r>
        <w:rPr>
          <w:lang w:val="zh_CN" w:bidi="zh_CN"/>
        </w:rPr>
        <w:t>67.107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与时间点或时间单位无关的时间段：时间，花时间，总是，永恒，年老，立即，年轻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μικρὸν ὅσον ὅσον</w:t>
      </w:r>
    </w:p>
    <w:p>
      <w:pPr/>
      <w:r>
        <w:rPr>
          <w:lang w:val="zh_CN" w:bidi="zh_CN"/>
        </w:rPr>
      </w:r>
      <w:r>
        <w:rPr>
          <w:lang w:val="zh_CN" w:bidi="zh_CN"/>
        </w:rPr>
        <w:t>很快;在很短的时间内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(习语,直译:很少,多少,多少)一段相对较短的时间,重点是这段短时期的确定性</w:t>
      </w:r>
    </w:p>
    <w:p>
      <w:pPr/>
      <w:r>
        <w:rPr>
          <w:lang w:val="zh_CN" w:bidi="zh_CN"/>
        </w:rPr>
      </w:r>
      <w:r>
        <w:rPr>
          <w:lang w:val="zh_CN" w:bidi="zh_CN"/>
        </w:rPr>
        <w:t>HEB 10:37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这一组表示时间相对短暂的表达很可能略有区别，至少在内涵意义上，但是无法根据现有的新约上下文来确定显著的外延差异。在语言学上，这一组词汇里面的短语（ἐν ὀλίγῳ、δι᾽ ὀλίγων、πρὸς ὀλίγον、διὰ βραχέων、μικρός[d]）可以视为习语，但是在功能上，它们最好归类为“冻结短语”，就像形态单元（morphological units）那样使用。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Μίλητος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Μίλητος</w:t>
      </w:r>
    </w:p>
    <w:p>
      <w:pPr/>
      <w:r>
        <w:rPr>
          <w:lang w:val="zh_CN" w:bidi="zh_CN"/>
        </w:rPr>
      </w:r>
      <w:r>
        <w:rPr>
          <w:lang w:val="zh_CN" w:bidi="zh_CN"/>
        </w:rPr>
        <w:t>Μίλητος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G3399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93.532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米利都;《思》米肋托</w:t>
      </w:r>
      <w:r>
        <w:rPr>
          <w:lang w:val="zh_CN" w:bidi="zh_CN"/>
        </w:rPr>
        <w:t xml:space="preserve"> </w:t>
      </w:r>
      <w:r>
        <w:rPr>
          <w:lang w:val="zh_CN" w:bidi="zh_CN"/>
        </w:rPr>
        <w:t>小亚细亚西岸的港口城市</w:t>
      </w:r>
    </w:p>
    <w:p>
      <w:pPr/>
      <w:r>
        <w:rPr>
          <w:lang w:val="zh_CN" w:bidi="zh_CN"/>
        </w:rPr>
      </w:r>
      <w:r>
        <w:rPr>
          <w:lang w:val="zh_CN" w:bidi="zh_CN"/>
        </w:rPr>
        <w:t>ACT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μίλιον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μίλιον</w:t>
      </w:r>
    </w:p>
    <w:p>
      <w:pPr/>
      <w:r>
        <w:rPr>
          <w:lang w:val="zh_CN" w:bidi="zh_CN"/>
        </w:rPr>
      </w:r>
      <w:r>
        <w:rPr>
          <w:lang w:val="zh_CN" w:bidi="zh_CN"/>
        </w:rPr>
        <w:t>μίλιον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81.29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空间的尺寸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长度测量单位</w:t>
      </w:r>
    </w:p>
    <w:p>
      <w:pPr/>
      <w:r>
        <w:rPr>
          <w:lang w:val="zh_CN" w:bidi="zh_CN"/>
        </w:rPr>
      </w:r>
      <w:r>
        <w:rPr>
          <w:lang w:val="zh_CN" w:bidi="zh_CN"/>
        </w:rPr>
        <w:t>英里;公里</w:t>
      </w:r>
      <w:r>
        <w:rPr>
          <w:lang w:val="zh_CN" w:bidi="zh_CN"/>
        </w:rPr>
        <w:t xml:space="preserve"> </w:t>
      </w:r>
      <w:r>
        <w:rPr>
          <w:lang w:val="zh_CN" w:bidi="zh_CN"/>
        </w:rPr>
        <w:t>罗马英里,有一千罗马步(左右脚各一步),比英国英里略短,但约等于 1.5 公里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如果使用公制来翻译 </w:t>
      </w:r>
      <w:r>
        <w:rPr>
          <w:lang w:val="zh_CN" w:bidi="zh_CN"/>
        </w:rPr>
        <w:t>MAT 5:41</w:t>
      </w:r>
      <w:r>
        <w:rPr>
          <w:lang w:val="zh_CN" w:bidi="zh_CN"/>
        </w:rPr>
        <w:t>,最好是简单地说“有人强迫你背着他的行李走一公里”,而不要试图指出更具体的路程,即不必译成“一公里半”。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5:41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μιμέομαι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μιμέομαι</w:t>
      </w:r>
    </w:p>
    <w:p>
      <w:pPr/>
      <w:r>
        <w:rPr>
          <w:lang w:val="zh_CN" w:bidi="zh_CN"/>
        </w:rPr>
      </w:r>
      <w:r>
        <w:rPr>
          <w:lang w:val="zh_CN" w:bidi="zh_CN"/>
        </w:rPr>
        <w:t>μιμέομαι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μιμητής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συμμιμητής</w:t>
      </w:r>
    </w:p>
    <w:p>
      <w:pPr/>
      <w:r>
        <w:rPr>
          <w:lang w:val="zh_CN" w:bidi="zh_CN"/>
        </w:rPr>
      </w:r>
      <w:r>
        <w:rPr>
          <w:lang w:val="zh_CN" w:bidi="zh_CN"/>
        </w:rPr>
        <w:t>41.44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行为及相关状态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模仿行为</w:t>
      </w:r>
    </w:p>
    <w:p>
      <w:pPr/>
      <w:r>
        <w:rPr>
          <w:lang w:val="zh_CN" w:bidi="zh_CN"/>
        </w:rPr>
      </w:r>
      <w:r>
        <w:rPr>
          <w:lang w:val="zh_CN" w:bidi="zh_CN"/>
        </w:rPr>
        <w:t>效法;照别人所做的去做</w:t>
      </w:r>
      <w:r>
        <w:rPr>
          <w:lang w:val="zh_CN" w:bidi="zh_CN"/>
        </w:rPr>
        <w:t xml:space="preserve"> </w:t>
      </w:r>
      <w:r>
        <w:rPr>
          <w:lang w:val="zh_CN" w:bidi="zh_CN"/>
        </w:rPr>
        <w:t>行为举止与别人相同</w:t>
      </w:r>
    </w:p>
    <w:p>
      <w:pPr/>
      <w:r>
        <w:rPr>
          <w:lang w:val="zh_CN" w:bidi="zh_CN"/>
        </w:rPr>
      </w:r>
      <w:r>
        <w:rPr>
          <w:lang w:val="zh_CN" w:bidi="zh_CN"/>
        </w:rPr>
        <w:t>2TH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μιμητής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μιμητής</w:t>
      </w:r>
    </w:p>
    <w:p>
      <w:pPr/>
      <w:r>
        <w:rPr>
          <w:lang w:val="zh_CN" w:bidi="zh_CN"/>
        </w:rPr>
      </w:r>
      <w:r>
        <w:rPr>
          <w:lang w:val="zh_CN" w:bidi="zh_CN"/>
        </w:rPr>
        <w:t>μιμητής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μιμέομαι</w:t>
      </w:r>
    </w:p>
    <w:p>
      <w:pPr/>
      <w:r>
        <w:rPr>
          <w:lang w:val="zh_CN" w:bidi="zh_CN"/>
        </w:rPr>
      </w:r>
      <w:r>
        <w:rPr>
          <w:lang w:val="zh_CN" w:bidi="zh_CN"/>
        </w:rPr>
        <w:t>41.45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行为及相关状态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模仿行为</w:t>
      </w:r>
    </w:p>
    <w:p>
      <w:pPr/>
      <w:r>
        <w:rPr>
          <w:lang w:val="zh_CN" w:bidi="zh_CN"/>
        </w:rPr>
      </w:r>
      <w:r>
        <w:rPr>
          <w:lang w:val="zh_CN" w:bidi="zh_CN"/>
        </w:rPr>
        <w:t>效法别人的人;照别人所做的去做的人;学习别人榜样的人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μιμέομαι</w:t>
      </w:r>
      <w:r>
        <w:rPr>
          <w:lang w:val="zh_CN" w:bidi="zh_CN"/>
        </w:rPr>
        <w:t xml:space="preserve"> “效法”</w:t>
      </w:r>
      <w:hyperlink r:id="rId93">
        <w:r>
          <w:rPr>
            <w:lang w:val="zh_CN" w:bidi="zh_CN"/>
          </w:rPr>
          <w:rPr>
            <w:color w:val="0000EE"/>
            <w:u w:val="single"/>
          </w:rPr>
          <w:t>41.44</w:t>
        </w:r>
      </w:hyperlink>
      <w:r>
        <w:rPr>
          <w:lang w:val="zh_CN" w:bidi="zh_CN"/>
        </w:rPr>
        <w:t xml:space="preserve"> 的衍生词)效法别人的人</w:t>
      </w:r>
    </w:p>
    <w:p>
      <w:pPr/>
      <w:r>
        <w:rPr>
          <w:lang w:val="zh_CN" w:bidi="zh_CN"/>
        </w:rPr>
      </w:r>
      <w:r>
        <w:rPr>
          <w:lang w:val="zh_CN" w:bidi="zh_CN"/>
        </w:rPr>
        <w:t>1CO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μιμνῄσκω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μιμνῄσκω</w:t>
      </w:r>
    </w:p>
    <w:p>
      <w:pPr/>
      <w:r>
        <w:rPr>
          <w:lang w:val="zh_CN" w:bidi="zh_CN"/>
        </w:rPr>
      </w:r>
      <w:r>
        <w:rPr>
          <w:lang w:val="zh_CN" w:bidi="zh_CN"/>
        </w:rPr>
        <w:t>μιμνῄσκω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G3415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μιμνῄσκομαι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ἀναμιμνῄσκω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ἀνάμνησις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ἐπαναμιμνῄσκω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μνεία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μνῆμα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μνημεῖον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μνήμη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μνημονεύω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μνημόσυνον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ὑπομιμνῄσκω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ὑπόμνησις</w:t>
      </w:r>
    </w:p>
    <w:p>
      <w:pPr/>
      <w:r>
        <w:rPr>
          <w:lang w:val="zh_CN" w:bidi="zh_CN"/>
        </w:rPr>
      </w:r>
      <w:r>
        <w:rPr>
          <w:lang w:val="zh_CN" w:bidi="zh_CN"/>
        </w:rPr>
        <w:t>29.7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(μιμνῄσκομαι[a])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记忆及回忆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想起来</w:t>
      </w:r>
    </w:p>
    <w:p>
      <w:pPr/>
      <w:r>
        <w:rPr>
          <w:lang w:val="zh_CN" w:bidi="zh_CN"/>
        </w:rPr>
      </w:r>
      <w:r>
        <w:rPr>
          <w:lang w:val="zh_CN" w:bidi="zh_CN"/>
        </w:rPr>
        <w:t>记得;记住;想起;回想;记忆;怀念</w:t>
      </w:r>
      <w:r>
        <w:rPr>
          <w:lang w:val="zh_CN" w:bidi="zh_CN"/>
        </w:rPr>
        <w:t xml:space="preserve"> </w:t>
      </w:r>
      <w:r>
        <w:rPr>
          <w:lang w:val="zh_CN" w:bidi="zh_CN"/>
        </w:rPr>
        <w:t>从记忆中回想起来,但不一定表示人们实际上已经忘记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有些语言用习语来表达记忆的过程,例如:“再次找回自己的思想”,或“在自己心中再次看到”,或“自己的肝脏重复那些话语”。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1:17</w:t>
      </w:r>
    </w:p>
    <w:p>
      <w:pPr/>
      <w:r>
        <w:rPr>
          <w:lang w:val="zh_CN" w:bidi="zh_CN"/>
        </w:rPr>
      </w:r>
      <w:r>
        <w:rPr>
          <w:lang w:val="zh_CN" w:bidi="zh_CN"/>
        </w:rPr>
        <w:t>29.16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(μιμνῄσκομαι[b])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记忆及回忆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回忆并以适当行动回应</w:t>
      </w:r>
    </w:p>
    <w:p>
      <w:pPr/>
      <w:r>
        <w:rPr>
          <w:lang w:val="zh_CN" w:bidi="zh_CN"/>
        </w:rPr>
      </w:r>
      <w:r>
        <w:rPr>
          <w:lang w:val="zh_CN" w:bidi="zh_CN"/>
        </w:rPr>
        <w:t>想起;记得;顾念</w:t>
      </w:r>
      <w:r>
        <w:rPr>
          <w:lang w:val="zh_CN" w:bidi="zh_CN"/>
        </w:rPr>
        <w:t xml:space="preserve"> </w:t>
      </w:r>
      <w:r>
        <w:rPr>
          <w:lang w:val="zh_CN" w:bidi="zh_CN"/>
        </w:rPr>
        <w:t>想起或意识到一些信息,并因此以适当的方式作出回应(例如惩罚、帮助、给予荣誉等,视乎处境而定)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1CO 11:2</w:t>
      </w:r>
      <w:r>
        <w:rPr>
          <w:lang w:val="zh_CN" w:bidi="zh_CN"/>
        </w:rPr>
        <w:t>,μιμνῄσκομαι 似乎不仅仅表示在脑子里记起保罗在哥林多,言外之意可能是在祷告中提到保罗。</w:t>
      </w:r>
    </w:p>
    <w:p>
      <w:pPr/>
      <w:r>
        <w:rPr>
          <w:lang w:val="zh_CN" w:bidi="zh_CN"/>
        </w:rPr>
      </w:r>
      <w:r>
        <w:rPr>
          <w:lang w:val="zh_CN" w:bidi="zh_CN"/>
        </w:rPr>
        <w:t>1CO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μισέω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μισέω</w:t>
      </w:r>
    </w:p>
    <w:p>
      <w:pPr/>
      <w:r>
        <w:rPr>
          <w:lang w:val="zh_CN" w:bidi="zh_CN"/>
        </w:rPr>
      </w:r>
      <w:r>
        <w:rPr>
          <w:lang w:val="zh_CN" w:bidi="zh_CN"/>
        </w:rPr>
        <w:t>μισέω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＜动＞</w:t>
      </w:r>
    </w:p>
    <w:p>
      <w:pPr/>
      <w:r>
        <w:rPr>
          <w:lang w:val="zh_CN" w:bidi="zh_CN"/>
        </w:rPr>
      </w:r>
      <w:r>
        <w:rPr>
          <w:lang w:val="zh_CN" w:bidi="zh_CN"/>
        </w:rPr>
        <w:t>88.198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憎恨，可憎的</w:t>
      </w:r>
    </w:p>
    <w:p>
      <w:pPr/>
      <w:r>
        <w:rPr>
          <w:lang w:val="zh_CN" w:bidi="zh_CN"/>
        </w:rPr>
      </w:r>
      <w:r>
        <w:rPr>
          <w:lang w:val="zh_CN" w:bidi="zh_CN"/>
        </w:rPr>
        <w:t>仇恨;憎恶</w:t>
      </w:r>
      <w:r>
        <w:rPr>
          <w:lang w:val="zh_CN" w:bidi="zh_CN"/>
        </w:rPr>
        <w:t xml:space="preserve"> </w:t>
      </w:r>
      <w:r>
        <w:rPr>
          <w:lang w:val="zh_CN" w:bidi="zh_CN"/>
        </w:rPr>
        <w:t>非常不喜欢,有敌视和敌对的含意</w:t>
      </w:r>
      <w:r>
        <w:rPr>
          <w:lang w:val="zh_CN" w:bidi="zh_CN"/>
        </w:rPr>
        <w:t xml:space="preserve"> </w:t>
      </w:r>
      <w:r>
        <w:rPr>
          <w:lang w:val="zh_CN" w:bidi="zh_CN"/>
        </w:rPr>
        <w:t>“仇恨”的表达常会采用习语式的短语,例如“在心里杀人”或“在心里向某人吐唾沫”。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5:43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μισθαποδοσία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μισθαποδοσία</w:t>
      </w:r>
    </w:p>
    <w:p>
      <w:pPr/>
      <w:r>
        <w:rPr>
          <w:lang w:val="zh_CN" w:bidi="zh_CN"/>
        </w:rPr>
      </w:r>
      <w:r>
        <w:rPr>
          <w:lang w:val="zh_CN" w:bidi="zh_CN"/>
        </w:rPr>
        <w:t>μισθαποδοσία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μισθόομαι + δίδωμι</w:t>
      </w:r>
    </w:p>
    <w:p>
      <w:pPr/>
      <w:r>
        <w:rPr>
          <w:lang w:val="zh_CN" w:bidi="zh_CN"/>
        </w:rPr>
      </w:r>
      <w:r>
        <w:rPr>
          <w:lang w:val="zh_CN" w:bidi="zh_CN"/>
        </w:rPr>
        <w:t>38.17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惩罚，赏赐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报应，赏罚</w:t>
      </w:r>
    </w:p>
    <w:p>
      <w:pPr/>
      <w:r>
        <w:rPr>
          <w:lang w:val="zh_CN" w:bidi="zh_CN"/>
        </w:rPr>
      </w:r>
      <w:r>
        <w:rPr>
          <w:lang w:val="zh_CN" w:bidi="zh_CN"/>
        </w:rPr>
        <w:t>赏赐;报偿;报应;刑罚</w:t>
      </w:r>
      <w:r>
        <w:rPr>
          <w:lang w:val="zh_CN" w:bidi="zh_CN"/>
        </w:rPr>
        <w:t xml:space="preserve"> </w:t>
      </w:r>
      <w:r>
        <w:rPr>
          <w:lang w:val="zh_CN" w:bidi="zh_CN"/>
        </w:rPr>
        <w:t>给予某人的正面的奖赏或负面的报应</w:t>
      </w:r>
    </w:p>
    <w:p>
      <w:pPr/>
      <w:r>
        <w:rPr>
          <w:lang w:val="zh_CN" w:bidi="zh_CN"/>
        </w:rPr>
      </w:r>
      <w:r>
        <w:rPr>
          <w:lang w:val="zh_CN" w:bidi="zh_CN"/>
        </w:rPr>
        <w:t>HEB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μισθαποδότης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μισθαποδότης</w:t>
      </w:r>
    </w:p>
    <w:p>
      <w:pPr/>
      <w:r>
        <w:rPr>
          <w:lang w:val="zh_CN" w:bidi="zh_CN"/>
        </w:rPr>
      </w:r>
      <w:r>
        <w:rPr>
          <w:lang w:val="zh_CN" w:bidi="zh_CN"/>
        </w:rPr>
        <w:t>μισθαποδότης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μισθόομαι + δίδωμι</w:t>
      </w:r>
    </w:p>
    <w:p>
      <w:pPr/>
      <w:r>
        <w:rPr>
          <w:lang w:val="zh_CN" w:bidi="zh_CN"/>
        </w:rPr>
      </w:r>
      <w:r>
        <w:rPr>
          <w:lang w:val="zh_CN" w:bidi="zh_CN"/>
        </w:rPr>
        <w:t>38.18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惩罚，赏赐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报应，赏罚</w:t>
      </w:r>
    </w:p>
    <w:p>
      <w:pPr/>
      <w:r>
        <w:rPr>
          <w:lang w:val="zh_CN" w:bidi="zh_CN"/>
        </w:rPr>
      </w:r>
      <w:r>
        <w:rPr>
          <w:lang w:val="zh_CN" w:bidi="zh_CN"/>
        </w:rPr>
        <w:t>给予回报的人;报偿者</w:t>
      </w:r>
      <w:r>
        <w:rPr>
          <w:lang w:val="zh_CN" w:bidi="zh_CN"/>
        </w:rPr>
        <w:t xml:space="preserve"> </w:t>
      </w:r>
      <w:r>
        <w:rPr>
          <w:lang w:val="zh_CN" w:bidi="zh_CN"/>
        </w:rPr>
        <w:t>给予正面奖赏或负面报应的人</w:t>
      </w:r>
    </w:p>
    <w:p>
      <w:pPr/>
      <w:r>
        <w:rPr>
          <w:lang w:val="zh_CN" w:bidi="zh_CN"/>
        </w:rPr>
      </w:r>
      <w:r>
        <w:rPr>
          <w:lang w:val="zh_CN" w:bidi="zh_CN"/>
        </w:rPr>
        <w:t>HEB 11:6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μίσθιος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μίσθιος</w:t>
      </w:r>
    </w:p>
    <w:p>
      <w:pPr/>
      <w:r>
        <w:rPr>
          <w:lang w:val="zh_CN" w:bidi="zh_CN"/>
        </w:rPr>
      </w:r>
      <w:r>
        <w:rPr>
          <w:lang w:val="zh_CN" w:bidi="zh_CN"/>
        </w:rPr>
        <w:t>μίσθιος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μισθόομαι</w:t>
      </w:r>
    </w:p>
    <w:p>
      <w:pPr/>
      <w:r>
        <w:rPr>
          <w:lang w:val="zh_CN" w:bidi="zh_CN"/>
        </w:rPr>
      </w:r>
      <w:r>
        <w:rPr>
          <w:lang w:val="zh_CN" w:bidi="zh_CN"/>
        </w:rPr>
        <w:t>57.174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雇用，出租</w:t>
      </w:r>
    </w:p>
    <w:p>
      <w:pPr/>
      <w:r>
        <w:rPr>
          <w:lang w:val="zh_CN" w:bidi="zh_CN"/>
        </w:rPr>
      </w:r>
      <w:r>
        <w:rPr>
          <w:lang w:val="zh_CN" w:bidi="zh_CN"/>
        </w:rPr>
        <w:t>雇工</w:t>
      </w:r>
      <w:r>
        <w:rPr>
          <w:lang w:val="zh_CN" w:bidi="zh_CN"/>
        </w:rPr>
        <w:t xml:space="preserve"> </w:t>
      </w:r>
      <w:r>
        <w:rPr>
          <w:lang w:val="zh_CN" w:bidi="zh_CN"/>
        </w:rPr>
        <w:t>(μισθόομαι“雇用”</w:t>
      </w:r>
      <w:hyperlink r:id="rId94">
        <w:r>
          <w:rPr>
            <w:lang w:val="zh_CN" w:bidi="zh_CN"/>
          </w:rPr>
          <w:rPr>
            <w:color w:val="0000EE"/>
            <w:u w:val="single"/>
          </w:rPr>
          <w:t>57.172</w:t>
        </w:r>
      </w:hyperlink>
      <w:r>
        <w:rPr>
          <w:lang w:val="zh_CN" w:bidi="zh_CN"/>
        </w:rPr>
        <w:t xml:space="preserve"> 的衍生词)受雇提供特定服务或工作的人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LUK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15:19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μίσθιος和μισθωτός涉及两组成分，一组专注于人所做的工作，另一组专注于该人已被支付报酬的事实。这意味着μίσθιος和μισθωτός可以合理地归类在语义域42“执行，从事”或语义域57。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μισθός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μισθός</w:t>
      </w:r>
    </w:p>
    <w:p>
      <w:pPr/>
      <w:r>
        <w:rPr>
          <w:lang w:val="zh_CN" w:bidi="zh_CN"/>
        </w:rPr>
      </w:r>
      <w:r>
        <w:rPr>
          <w:lang w:val="zh_CN" w:bidi="zh_CN"/>
        </w:rPr>
        <w:t>μισθός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μισθόομαι</w:t>
      </w:r>
    </w:p>
    <w:p>
      <w:pPr/>
      <w:r>
        <w:rPr>
          <w:lang w:val="zh_CN" w:bidi="zh_CN"/>
        </w:rPr>
      </w:r>
      <w:r>
        <w:rPr>
          <w:lang w:val="zh_CN" w:bidi="zh_CN"/>
        </w:rPr>
        <w:t>57.173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雇用，出租</w:t>
      </w:r>
    </w:p>
    <w:p>
      <w:pPr/>
      <w:r>
        <w:rPr>
          <w:lang w:val="zh_CN" w:bidi="zh_CN"/>
        </w:rPr>
      </w:r>
      <w:r>
        <w:rPr>
          <w:lang w:val="zh_CN" w:bidi="zh_CN"/>
        </w:rPr>
        <w:t>工资;工钱</w:t>
      </w:r>
      <w:r>
        <w:rPr>
          <w:lang w:val="zh_CN" w:bidi="zh_CN"/>
        </w:rPr>
        <w:t xml:space="preserve"> </w:t>
      </w:r>
      <w:r>
        <w:rPr>
          <w:lang w:val="zh_CN" w:bidi="zh_CN"/>
        </w:rPr>
        <w:t>(μισθόομαι“雇用”</w:t>
      </w:r>
      <w:hyperlink r:id="rId94">
        <w:r>
          <w:rPr>
            <w:lang w:val="zh_CN" w:bidi="zh_CN"/>
          </w:rPr>
          <w:rPr>
            <w:color w:val="0000EE"/>
            <w:u w:val="single"/>
          </w:rPr>
          <w:t>57.172</w:t>
        </w:r>
      </w:hyperlink>
      <w:r>
        <w:rPr>
          <w:lang w:val="zh_CN" w:bidi="zh_CN"/>
        </w:rPr>
        <w:t xml:space="preserve"> 的衍生词)对所提供的服务或完成的工作所支付的金钱</w:t>
      </w:r>
    </w:p>
    <w:p>
      <w:pPr/>
      <w:r>
        <w:rPr>
          <w:lang w:val="zh_CN" w:bidi="zh_CN"/>
        </w:rPr>
      </w:r>
      <w:r>
        <w:rPr>
          <w:lang w:val="zh_CN" w:bidi="zh_CN"/>
        </w:rPr>
        <w:t>MAT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5:4</w:t>
      </w:r>
    </w:p>
    <w:p>
      <w:pPr/>
      <w:r>
        <w:rPr>
          <w:lang w:val="zh_CN" w:bidi="zh_CN"/>
        </w:rPr>
      </w:r>
      <w:r>
        <w:rPr>
          <w:lang w:val="zh_CN" w:bidi="zh_CN"/>
        </w:rPr>
        <w:t>38.14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惩罚，赏赐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报应，赏罚</w:t>
      </w:r>
    </w:p>
    <w:p>
      <w:pPr/>
      <w:r>
        <w:rPr>
          <w:lang w:val="zh_CN" w:bidi="zh_CN"/>
        </w:rPr>
      </w:r>
      <w:r>
        <w:rPr>
          <w:lang w:val="zh_CN" w:bidi="zh_CN"/>
        </w:rPr>
        <w:t>回报;赏赐;报偿;报应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一个人已经挣得的,因而是应得的报酬,这报酬的性质可以是正面的或负面的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REV 22:12</w:t>
      </w:r>
      <w:r>
        <w:rPr>
          <w:lang w:val="zh_CN" w:bidi="zh_CN"/>
        </w:rPr>
        <w:t xml:space="preserve"> 的上下文,μισθός 可以理解为正面或负面的报应。</w:t>
      </w:r>
    </w:p>
    <w:p>
      <w:pPr/>
      <w:r>
        <w:rPr>
          <w:lang w:val="zh_CN" w:bidi="zh_CN"/>
        </w:rPr>
      </w:r>
      <w:r>
        <w:rPr>
          <w:lang w:val="zh_CN" w:bidi="zh_CN"/>
        </w:rPr>
        <w:t>MAT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μισθόω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μισθόω</w:t>
      </w:r>
    </w:p>
    <w:p>
      <w:pPr/>
      <w:r>
        <w:rPr>
          <w:lang w:val="zh_CN" w:bidi="zh_CN"/>
        </w:rPr>
      </w:r>
      <w:r>
        <w:rPr>
          <w:lang w:val="zh_CN" w:bidi="zh_CN"/>
        </w:rPr>
        <w:t>μισθόω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G3409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μισθόομαι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ἀντιμισθία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μισθαποδοσία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μισθός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μίσθωμα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μισθωτός</w:t>
      </w:r>
    </w:p>
    <w:p>
      <w:pPr/>
      <w:r>
        <w:rPr>
          <w:lang w:val="zh_CN" w:bidi="zh_CN"/>
        </w:rPr>
      </w:r>
      <w:r>
        <w:rPr>
          <w:lang w:val="zh_CN" w:bidi="zh_CN"/>
        </w:rPr>
        <w:t>57.172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(μισθόομαι)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雇用，出租</w:t>
      </w:r>
    </w:p>
    <w:p>
      <w:pPr/>
      <w:r>
        <w:rPr>
          <w:lang w:val="zh_CN" w:bidi="zh_CN"/>
        </w:rPr>
      </w:r>
      <w:r>
        <w:rPr>
          <w:lang w:val="zh_CN" w:bidi="zh_CN"/>
        </w:rPr>
        <w:t>聘请;聘用;雇用</w:t>
      </w:r>
      <w:r>
        <w:rPr>
          <w:lang w:val="zh_CN" w:bidi="zh_CN"/>
        </w:rPr>
        <w:t xml:space="preserve"> </w:t>
      </w:r>
      <w:r>
        <w:rPr>
          <w:lang w:val="zh_CN" w:bidi="zh_CN"/>
        </w:rPr>
        <w:t>通过提供报酬或工资来安排服务</w:t>
      </w:r>
    </w:p>
    <w:p>
      <w:pPr/>
      <w:r>
        <w:rPr>
          <w:lang w:val="zh_CN" w:bidi="zh_CN"/>
        </w:rPr>
      </w:r>
      <w:r>
        <w:rPr>
          <w:lang w:val="zh_CN" w:bidi="zh_CN"/>
        </w:rPr>
        <w:t>MAT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μίσθωμα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μίσθωμα</w:t>
      </w:r>
    </w:p>
    <w:p>
      <w:pPr/>
      <w:r>
        <w:rPr>
          <w:lang w:val="zh_CN" w:bidi="zh_CN"/>
        </w:rPr>
      </w:r>
      <w:r>
        <w:rPr>
          <w:lang w:val="zh_CN" w:bidi="zh_CN"/>
        </w:rPr>
        <w:t>μίσθωμα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μισθόομαι</w:t>
      </w:r>
    </w:p>
    <w:p>
      <w:pPr/>
      <w:r>
        <w:rPr>
          <w:lang w:val="zh_CN" w:bidi="zh_CN"/>
        </w:rPr>
      </w:r>
      <w:r>
        <w:rPr>
          <w:lang w:val="zh_CN" w:bidi="zh_CN"/>
        </w:rPr>
        <w:t>57.175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雇用，出租</w:t>
      </w:r>
    </w:p>
    <w:p>
      <w:pPr/>
      <w:r>
        <w:rPr>
          <w:lang w:val="zh_CN" w:bidi="zh_CN"/>
        </w:rPr>
      </w:r>
      <w:r>
        <w:rPr>
          <w:lang w:val="zh_CN" w:bidi="zh_CN"/>
        </w:rPr>
        <w:t>雇用的;租用的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(μισθόομαι“雇用”</w:t>
      </w:r>
      <w:hyperlink r:id="rId94">
        <w:r>
          <w:rPr>
            <w:lang w:val="zh_CN" w:bidi="zh_CN"/>
          </w:rPr>
          <w:rPr>
            <w:color w:val="0000EE"/>
            <w:u w:val="single"/>
          </w:rPr>
          <w:t>57.172</w:t>
        </w:r>
      </w:hyperlink>
      <w:r>
        <w:rPr>
          <w:lang w:val="zh_CN" w:bidi="zh_CN"/>
        </w:rPr>
        <w:t xml:space="preserve"> 的衍生词)已被雇用或租用的东西(在新约中仅指租用的住所)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有些语言可以称“租金”为“住在某处所需要支付的金钱”。这种表达是必要的,以便将这种款项与购买某物所支付的款项区分开来。</w:t>
      </w:r>
    </w:p>
    <w:p>
      <w:pPr/>
      <w:r>
        <w:rPr>
          <w:lang w:val="zh_CN" w:bidi="zh_CN"/>
        </w:rPr>
      </w:r>
      <w:r>
        <w:rPr>
          <w:lang w:val="zh_CN" w:bidi="zh_CN"/>
        </w:rPr>
        <w:t>ACT 28:30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μισθωτός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μισθωτός</w:t>
      </w:r>
    </w:p>
    <w:p>
      <w:pPr/>
      <w:r>
        <w:rPr>
          <w:lang w:val="zh_CN" w:bidi="zh_CN"/>
        </w:rPr>
      </w:r>
      <w:r>
        <w:rPr>
          <w:lang w:val="zh_CN" w:bidi="zh_CN"/>
        </w:rPr>
        <w:t>μισθωτός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μισθόομαι</w:t>
      </w:r>
    </w:p>
    <w:p>
      <w:pPr/>
      <w:r>
        <w:rPr>
          <w:lang w:val="zh_CN" w:bidi="zh_CN"/>
        </w:rPr>
      </w:r>
      <w:r>
        <w:rPr>
          <w:lang w:val="zh_CN" w:bidi="zh_CN"/>
        </w:rPr>
        <w:t>57.174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雇用，出租</w:t>
      </w:r>
    </w:p>
    <w:p>
      <w:pPr/>
      <w:r>
        <w:rPr>
          <w:lang w:val="zh_CN" w:bidi="zh_CN"/>
        </w:rPr>
      </w:r>
      <w:r>
        <w:rPr>
          <w:lang w:val="zh_CN" w:bidi="zh_CN"/>
        </w:rPr>
        <w:t>雇工;雇来的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(μισθόομαι“雇用”</w:t>
      </w:r>
      <w:hyperlink r:id="rId94">
        <w:r>
          <w:rPr>
            <w:lang w:val="zh_CN" w:bidi="zh_CN"/>
          </w:rPr>
          <w:rPr>
            <w:color w:val="0000EE"/>
            <w:u w:val="single"/>
          </w:rPr>
          <w:t>57.172</w:t>
        </w:r>
      </w:hyperlink>
      <w:r>
        <w:rPr>
          <w:lang w:val="zh_CN" w:bidi="zh_CN"/>
        </w:rPr>
        <w:t xml:space="preserve"> 的衍生词)受雇提供特定服务或工作的人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MRK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μίσθιος和μισθωτός涉及两组成分，一组专注于人所做的工作，另一组专注于该人已被支付报酬的事实。这意味着μίσθιος和μισθωτός可以合理地归类在语义域42“执行，从事”或语义域57。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Μιτυλήνη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Μιτυλήνη</w:t>
      </w:r>
    </w:p>
    <w:p>
      <w:pPr/>
      <w:r>
        <w:rPr>
          <w:lang w:val="zh_CN" w:bidi="zh_CN"/>
        </w:rPr>
      </w:r>
      <w:r>
        <w:rPr>
          <w:lang w:val="zh_CN" w:bidi="zh_CN"/>
        </w:rPr>
        <w:t>Μιτυλήνη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</w:t>
      </w:r>
    </w:p>
    <w:p>
      <w:pPr/>
      <w:r>
        <w:rPr>
          <w:lang w:val="zh_CN" w:bidi="zh_CN"/>
        </w:rPr>
      </w:r>
      <w:r>
        <w:rPr>
          <w:lang w:val="zh_CN" w:bidi="zh_CN"/>
        </w:rPr>
        <w:t>93.533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米推利尼;《思》米提肋乃</w:t>
      </w:r>
      <w:r>
        <w:rPr>
          <w:lang w:val="zh_CN" w:bidi="zh_CN"/>
        </w:rPr>
        <w:t xml:space="preserve"> </w:t>
      </w:r>
      <w:r>
        <w:rPr>
          <w:lang w:val="zh_CN" w:bidi="zh_CN"/>
        </w:rPr>
        <w:t>爱琴海莱斯博斯岛东岸的主要城市</w:t>
      </w:r>
    </w:p>
    <w:p>
      <w:pPr/>
      <w:r>
        <w:rPr>
          <w:lang w:val="zh_CN" w:bidi="zh_CN"/>
        </w:rPr>
      </w:r>
      <w:r>
        <w:rPr>
          <w:lang w:val="zh_CN" w:bidi="zh_CN"/>
        </w:rPr>
        <w:t>ACT 20:14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Μιχαήλ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Μιχαήλ</w:t>
      </w:r>
    </w:p>
    <w:p>
      <w:pPr/>
      <w:r>
        <w:rPr>
          <w:lang w:val="zh_CN" w:bidi="zh_CN"/>
        </w:rPr>
      </w:r>
      <w:r>
        <w:rPr>
          <w:lang w:val="zh_CN" w:bidi="zh_CN"/>
        </w:rPr>
        <w:t>Μιχαήλ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93.263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米迦勒;《思》弥额尔</w:t>
      </w:r>
      <w:r>
        <w:rPr>
          <w:lang w:val="zh_CN" w:bidi="zh_CN"/>
        </w:rPr>
        <w:t xml:space="preserve"> </w:t>
      </w:r>
      <w:r>
        <w:rPr>
          <w:lang w:val="zh_CN" w:bidi="zh_CN"/>
        </w:rPr>
        <w:t>天使长的名字</w:t>
      </w:r>
    </w:p>
    <w:p>
      <w:pPr/>
      <w:r>
        <w:rPr>
          <w:lang w:val="zh_CN" w:bidi="zh_CN"/>
        </w:rPr>
      </w:r>
      <w:r>
        <w:rPr>
          <w:lang w:val="zh_CN" w:bidi="zh_CN"/>
        </w:rPr>
        <w:t>JUD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μνᾶ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μνᾶ</w:t>
      </w:r>
    </w:p>
    <w:p>
      <w:pPr/>
      <w:r>
        <w:rPr>
          <w:lang w:val="zh_CN" w:bidi="zh_CN"/>
        </w:rPr>
      </w:r>
      <w:r>
        <w:rPr>
          <w:lang w:val="zh_CN" w:bidi="zh_CN"/>
        </w:rPr>
        <w:t>μνᾶ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-ᾶς</w:t>
      </w:r>
    </w:p>
    <w:p>
      <w:pPr/>
      <w:r>
        <w:rPr>
          <w:lang w:val="zh_CN" w:bidi="zh_CN"/>
        </w:rPr>
      </w:r>
      <w:r>
        <w:rPr>
          <w:lang w:val="zh_CN" w:bidi="zh_CN"/>
        </w:rPr>
        <w:t>6.81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货币及货币单位</w:t>
      </w:r>
    </w:p>
    <w:p>
      <w:pPr/>
      <w:r>
        <w:rPr>
          <w:lang w:val="zh_CN" w:bidi="zh_CN"/>
        </w:rPr>
      </w:r>
      <w:r>
        <w:rPr>
          <w:lang w:val="zh_CN" w:bidi="zh_CN"/>
        </w:rPr>
        <w:t>弥拿;一百得拿利</w:t>
      </w:r>
      <w:r>
        <w:rPr>
          <w:lang w:val="zh_CN" w:bidi="zh_CN"/>
        </w:rPr>
        <w:t xml:space="preserve"> </w:t>
      </w:r>
      <w:r>
        <w:rPr>
          <w:lang w:val="zh_CN" w:bidi="zh_CN"/>
        </w:rPr>
        <w:t>价值为一百个银币(音译:得拿利,路20:24)的希腊货币单位</w:t>
      </w:r>
    </w:p>
    <w:p>
      <w:pPr/>
      <w:r>
        <w:rPr>
          <w:lang w:val="zh_CN" w:bidi="zh_CN"/>
        </w:rPr>
      </w:r>
      <w:r>
        <w:rPr>
          <w:lang w:val="zh_CN" w:bidi="zh_CN"/>
        </w:rPr>
        <w:t>LUK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19:25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Μνάσων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Μνάσων</w:t>
      </w:r>
    </w:p>
    <w:p>
      <w:pPr/>
      <w:r>
        <w:rPr>
          <w:lang w:val="zh_CN" w:bidi="zh_CN"/>
        </w:rPr>
      </w:r>
      <w:r>
        <w:rPr>
          <w:lang w:val="zh_CN" w:bidi="zh_CN"/>
        </w:rPr>
        <w:t>Μνάσων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-ωνος</w:t>
      </w:r>
    </w:p>
    <w:p>
      <w:pPr/>
      <w:r>
        <w:rPr>
          <w:lang w:val="zh_CN" w:bidi="zh_CN"/>
        </w:rPr>
      </w:r>
      <w:r>
        <w:rPr>
          <w:lang w:val="zh_CN" w:bidi="zh_CN"/>
        </w:rPr>
        <w:t>93.264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拿孙;《思》木纳松</w:t>
      </w:r>
      <w:r>
        <w:rPr>
          <w:lang w:val="zh_CN" w:bidi="zh_CN"/>
        </w:rPr>
        <w:t xml:space="preserve"> </w:t>
      </w:r>
      <w:r>
        <w:rPr>
          <w:lang w:val="zh_CN" w:bidi="zh_CN"/>
        </w:rPr>
        <w:t>塞浦路斯人,住在耶路撒冷的基督徒</w:t>
      </w:r>
    </w:p>
    <w:p>
      <w:pPr/>
      <w:r>
        <w:rPr>
          <w:lang w:val="zh_CN" w:bidi="zh_CN"/>
        </w:rPr>
      </w:r>
      <w:r>
        <w:rPr>
          <w:lang w:val="zh_CN" w:bidi="zh_CN"/>
        </w:rPr>
        <w:t>ACT 21:16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μνεία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μνεία</w:t>
      </w:r>
    </w:p>
    <w:p>
      <w:pPr/>
      <w:r>
        <w:rPr>
          <w:lang w:val="zh_CN" w:bidi="zh_CN"/>
        </w:rPr>
      </w:r>
      <w:r>
        <w:rPr>
          <w:lang w:val="zh_CN" w:bidi="zh_CN"/>
        </w:rPr>
        <w:t>μνεία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μιμνῄσκομαι</w:t>
      </w:r>
    </w:p>
    <w:p>
      <w:pPr/>
      <w:r>
        <w:rPr>
          <w:lang w:val="zh_CN" w:bidi="zh_CN"/>
        </w:rPr>
      </w:r>
      <w:r>
        <w:rPr>
          <w:lang w:val="zh_CN" w:bidi="zh_CN"/>
        </w:rPr>
        <w:t>29.7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记忆及回忆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想起来</w:t>
      </w:r>
    </w:p>
    <w:p>
      <w:pPr/>
      <w:r>
        <w:rPr>
          <w:lang w:val="zh_CN" w:bidi="zh_CN"/>
        </w:rPr>
      </w:r>
      <w:r>
        <w:rPr>
          <w:lang w:val="zh_CN" w:bidi="zh_CN"/>
        </w:rPr>
        <w:t>记得;记住;想起;回想;记忆;怀念</w:t>
      </w:r>
      <w:r>
        <w:rPr>
          <w:lang w:val="zh_CN" w:bidi="zh_CN"/>
        </w:rPr>
        <w:t xml:space="preserve"> </w:t>
      </w:r>
      <w:r>
        <w:rPr>
          <w:lang w:val="zh_CN" w:bidi="zh_CN"/>
        </w:rPr>
        <w:t>从记忆中回想起来,但不一定表示人们实际上已经忘记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有些语言用习语来表达记忆的过程,例如:“再次找回自己的思想”,或“在自己心中再次看到”,或“自己的肝脏重复那些话语”。</w:t>
      </w:r>
    </w:p>
    <w:p>
      <w:pPr/>
      <w:r>
        <w:rPr>
          <w:lang w:val="zh_CN" w:bidi="zh_CN"/>
        </w:rPr>
      </w:r>
      <w:r>
        <w:rPr>
          <w:lang w:val="zh_CN" w:bidi="zh_CN"/>
        </w:rPr>
        <w:t>PHP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3:6</w:t>
      </w:r>
    </w:p>
    <w:p>
      <w:pPr/>
      <w:r>
        <w:rPr>
          <w:lang w:val="zh_CN" w:bidi="zh_CN"/>
        </w:rPr>
      </w:r>
      <w:r>
        <w:rPr>
          <w:lang w:val="zh_CN" w:bidi="zh_CN"/>
        </w:rPr>
        <w:t>29.18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记忆及回忆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回忆并以适当行动回应</w:t>
      </w:r>
    </w:p>
    <w:p>
      <w:pPr/>
      <w:r>
        <w:rPr>
          <w:lang w:val="zh_CN" w:bidi="zh_CN"/>
        </w:rPr>
      </w:r>
      <w:r>
        <w:rPr>
          <w:lang w:val="zh_CN" w:bidi="zh_CN"/>
        </w:rPr>
        <w:t>记念并提到;记得提到;想念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想起并以提及来回应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ROM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μνημονεύω[d]和μνεία[b]与语义域“沟通”（33）重叠，因为其意思不仅牵涉记念，还牵涉在祷告中提到某人。然而，这祷告可能是听不见的，即默祷。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μνῆμα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μνῆμα</w:t>
      </w:r>
    </w:p>
    <w:p>
      <w:pPr/>
      <w:r>
        <w:rPr>
          <w:lang w:val="zh_CN" w:bidi="zh_CN"/>
        </w:rPr>
      </w:r>
      <w:r>
        <w:rPr>
          <w:lang w:val="zh_CN" w:bidi="zh_CN"/>
        </w:rPr>
        <w:t>μνῆμα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μιμνῄσκομαι</w:t>
      </w:r>
    </w:p>
    <w:p>
      <w:pPr/>
      <w:r>
        <w:rPr>
          <w:lang w:val="zh_CN" w:bidi="zh_CN"/>
        </w:rPr>
      </w:r>
      <w:r>
        <w:rPr>
          <w:lang w:val="zh_CN" w:bidi="zh_CN"/>
        </w:rPr>
        <w:t>7.75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其他建造物</w:t>
      </w:r>
    </w:p>
    <w:p>
      <w:pPr/>
      <w:r>
        <w:rPr>
          <w:lang w:val="zh_CN" w:bidi="zh_CN"/>
        </w:rPr>
      </w:r>
      <w:r>
        <w:rPr>
          <w:lang w:val="zh_CN" w:bidi="zh_CN"/>
        </w:rPr>
        <w:t>坟墓;墓穴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为埋葬死人而建的墓穴;通常是天然的洞穴,也可能是从基岩中开凿而成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有些语言需要清楚区分坟墓(地下安放尸体的坑)与墓穴(在地上安放尸体的构筑物)。然而在一些上下文中,最好采用比较一般性的表达,例如“埋葬人的地方”或“安放尸体的地方”。在 </w:t>
      </w:r>
      <w:r>
        <w:rPr>
          <w:lang w:val="zh_CN" w:bidi="zh_CN"/>
        </w:rPr>
        <w:t>MRK 5:2</w:t>
      </w:r>
      <w:r>
        <w:rPr>
          <w:lang w:val="zh_CN" w:bidi="zh_CN"/>
        </w:rPr>
        <w:t>,需要避免采用仅指坟墓的词汇,因为那个遇见耶稣的、被鬼附的人不是住在地下的坟墓里,而是住在埋葬死人的洞穴里面,或者建在地上的坟墓里面。</w:t>
      </w:r>
    </w:p>
    <w:p>
      <w:pPr/>
      <w:r>
        <w:rPr>
          <w:lang w:val="zh_CN" w:bidi="zh_CN"/>
        </w:rPr>
      </w:r>
      <w:r>
        <w:rPr>
          <w:lang w:val="zh_CN" w:bidi="zh_CN"/>
        </w:rPr>
        <w:t>MRK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11:9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μνῆμα和μνημεῖον[a]的意思可能与τάφος不同，包含了纪念的语义成分，意即提醒人们想起已经去世的某人。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μνημεῖον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μνημεῖον</w:t>
      </w:r>
    </w:p>
    <w:p>
      <w:pPr/>
      <w:r>
        <w:rPr>
          <w:lang w:val="zh_CN" w:bidi="zh_CN"/>
        </w:rPr>
      </w:r>
      <w:r>
        <w:rPr>
          <w:lang w:val="zh_CN" w:bidi="zh_CN"/>
        </w:rPr>
        <w:t>μνημεῖον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μιμνῄσκομαι</w:t>
      </w:r>
    </w:p>
    <w:p>
      <w:pPr/>
      <w:r>
        <w:rPr>
          <w:lang w:val="zh_CN" w:bidi="zh_CN"/>
        </w:rPr>
      </w:r>
      <w:r>
        <w:rPr>
          <w:lang w:val="zh_CN" w:bidi="zh_CN"/>
        </w:rPr>
        <w:t>7.75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其他建造物</w:t>
      </w:r>
    </w:p>
    <w:p>
      <w:pPr/>
      <w:r>
        <w:rPr>
          <w:lang w:val="zh_CN" w:bidi="zh_CN"/>
        </w:rPr>
      </w:r>
      <w:r>
        <w:rPr>
          <w:lang w:val="zh_CN" w:bidi="zh_CN"/>
        </w:rPr>
        <w:t>坟墓;墓穴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为埋葬死人而建的墓穴;通常是天然的洞穴,也可能是从基岩中开凿而成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有些语言需要清楚区分坟墓(地下安放尸体的坑)与墓穴(在地上安放尸体的构筑物)。然而在一些上下文中,最好采用比较一般性的表达,例如“埋葬人的地方”或“安放尸体的地方”。在 </w:t>
      </w:r>
      <w:r>
        <w:rPr>
          <w:lang w:val="zh_CN" w:bidi="zh_CN"/>
        </w:rPr>
        <w:t>MRK 5:2</w:t>
      </w:r>
      <w:r>
        <w:rPr>
          <w:lang w:val="zh_CN" w:bidi="zh_CN"/>
        </w:rPr>
        <w:t>,需要避免采用仅指坟墓的词汇,因为那个遇见耶稣的、被鬼附的人不是住在地下的坟墓里,而是住在埋葬死人的洞穴里面,或者建在地上的坟墓里面。</w:t>
        <w:br/>
      </w:r>
      <w:r>
        <w:rPr>
          <w:lang w:val="zh_CN" w:bidi="zh_CN"/>
        </w:rPr>
        <w:t>另外,</w:t>
      </w:r>
      <w:r>
        <w:rPr>
          <w:lang w:val="zh_CN" w:bidi="zh_CN"/>
        </w:rPr>
        <w:t>MAT 23:29</w:t>
      </w:r>
      <w:r>
        <w:rPr>
          <w:lang w:val="zh_CN" w:bidi="zh_CN"/>
        </w:rPr>
        <w:t xml:space="preserve"> 中的 μνημεῖα 可以译作:“为死人立的纪念碑”(见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7.76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MAT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13:29</w:t>
      </w:r>
    </w:p>
    <w:p>
      <w:pPr/>
      <w:r>
        <w:rPr>
          <w:lang w:val="zh_CN" w:bidi="zh_CN"/>
        </w:rPr>
      </w:r>
      <w:r>
        <w:rPr>
          <w:lang w:val="zh_CN" w:bidi="zh_CN"/>
        </w:rPr>
        <w:t>7.76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其他建造物</w:t>
      </w:r>
    </w:p>
    <w:p>
      <w:pPr/>
      <w:r>
        <w:rPr>
          <w:lang w:val="zh_CN" w:bidi="zh_CN"/>
        </w:rPr>
      </w:r>
      <w:r>
        <w:rPr>
          <w:lang w:val="zh_CN" w:bidi="zh_CN"/>
        </w:rPr>
        <w:t>纪念碑;坟墓</w:t>
      </w:r>
      <w:r>
        <w:rPr>
          <w:lang w:val="zh_CN" w:bidi="zh_CN"/>
        </w:rPr>
        <w:t xml:space="preserve"> </w:t>
      </w:r>
      <w:r>
        <w:rPr>
          <w:lang w:val="zh_CN" w:bidi="zh_CN"/>
        </w:rPr>
        <w:t>为纪念死去的人而立的石碑</w:t>
      </w:r>
      <w:r>
        <w:rPr>
          <w:lang w:val="zh_CN" w:bidi="zh_CN"/>
        </w:rPr>
        <w:t xml:space="preserve"> </w:t>
      </w:r>
      <w:r>
        <w:rPr>
          <w:lang w:val="zh_CN" w:bidi="zh_CN"/>
        </w:rPr>
        <w:t>LUK 11:47</w:t>
      </w:r>
      <w:r>
        <w:rPr>
          <w:lang w:val="zh_CN" w:bidi="zh_CN"/>
        </w:rPr>
        <w:t xml:space="preserve"> 中提到的那种建筑物也可以作为所述之人的坟墓。关于 </w:t>
      </w:r>
      <w:r>
        <w:rPr>
          <w:lang w:val="zh_CN" w:bidi="zh_CN"/>
        </w:rPr>
        <w:t>MAT 23:29</w:t>
      </w:r>
      <w:r>
        <w:rPr>
          <w:lang w:val="zh_CN" w:bidi="zh_CN"/>
        </w:rPr>
        <w:t xml:space="preserve"> 中 </w:t>
      </w:r>
      <w:r>
        <w:rPr>
          <w:lang w:val="zh_CN" w:bidi="zh_CN"/>
        </w:rPr>
        <w:t>μνημεῖον</w:t>
      </w:r>
      <w:r>
        <w:rPr>
          <w:lang w:val="zh_CN" w:bidi="zh_CN"/>
        </w:rPr>
        <w:t xml:space="preserve"> 的讨论,见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7.75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MAT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11:47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μνῆμα和μνημεῖον[a]的意思可能与τάφος不同，包含了纪念的语义成分，意即提醒人们想起已经去世的某人。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μνήμη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μνήμη</w:t>
      </w:r>
    </w:p>
    <w:p>
      <w:pPr/>
      <w:r>
        <w:rPr>
          <w:lang w:val="zh_CN" w:bidi="zh_CN"/>
        </w:rPr>
      </w:r>
      <w:r>
        <w:rPr>
          <w:lang w:val="zh_CN" w:bidi="zh_CN"/>
        </w:rPr>
        <w:t>μνήμη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μιμνῄσκομαι</w:t>
      </w:r>
    </w:p>
    <w:p>
      <w:pPr/>
      <w:r>
        <w:rPr>
          <w:lang w:val="zh_CN" w:bidi="zh_CN"/>
        </w:rPr>
      </w:r>
      <w:r>
        <w:rPr>
          <w:lang w:val="zh_CN" w:bidi="zh_CN"/>
        </w:rPr>
        <w:t>29.7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记忆及回忆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想起来</w:t>
      </w:r>
    </w:p>
    <w:p>
      <w:pPr/>
      <w:r>
        <w:rPr>
          <w:lang w:val="zh_CN" w:bidi="zh_CN"/>
        </w:rPr>
      </w:r>
      <w:r>
        <w:rPr>
          <w:lang w:val="zh_CN" w:bidi="zh_CN"/>
        </w:rPr>
        <w:t>记得;记住;想起;回想;记忆;怀念</w:t>
      </w:r>
      <w:r>
        <w:rPr>
          <w:lang w:val="zh_CN" w:bidi="zh_CN"/>
        </w:rPr>
        <w:t xml:space="preserve"> </w:t>
      </w:r>
      <w:r>
        <w:rPr>
          <w:lang w:val="zh_CN" w:bidi="zh_CN"/>
        </w:rPr>
        <w:t>从记忆中回想起来,但不一定表示人们实际上已经忘记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有些语言用习语来表达记忆的过程,例如:“再次找回自己的思想”,或“在自己心中再次看到”,或“自己的肝脏重复那些话语”。</w:t>
      </w:r>
    </w:p>
    <w:p>
      <w:pPr/>
      <w:r>
        <w:rPr>
          <w:lang w:val="zh_CN" w:bidi="zh_CN"/>
        </w:rPr>
      </w:r>
      <w:r>
        <w:rPr>
          <w:lang w:val="zh_CN" w:bidi="zh_CN"/>
        </w:rPr>
        <w:t>2PE 1:15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μνημονεύω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μνημονεύω</w:t>
      </w:r>
    </w:p>
    <w:p>
      <w:pPr/>
      <w:r>
        <w:rPr>
          <w:lang w:val="zh_CN" w:bidi="zh_CN"/>
        </w:rPr>
      </w:r>
      <w:r>
        <w:rPr>
          <w:lang w:val="zh_CN" w:bidi="zh_CN"/>
        </w:rPr>
        <w:t>μνημονεύω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μιμνῄσκομαι</w:t>
      </w:r>
    </w:p>
    <w:p>
      <w:pPr/>
      <w:r>
        <w:rPr>
          <w:lang w:val="zh_CN" w:bidi="zh_CN"/>
        </w:rPr>
      </w:r>
      <w:r>
        <w:rPr>
          <w:lang w:val="zh_CN" w:bidi="zh_CN"/>
        </w:rPr>
        <w:t>29.7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记忆及回忆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想起来</w:t>
      </w:r>
    </w:p>
    <w:p>
      <w:pPr/>
      <w:r>
        <w:rPr>
          <w:lang w:val="zh_CN" w:bidi="zh_CN"/>
        </w:rPr>
      </w:r>
      <w:r>
        <w:rPr>
          <w:lang w:val="zh_CN" w:bidi="zh_CN"/>
        </w:rPr>
        <w:t>记得;记住;想起;回想;记忆;怀念</w:t>
      </w:r>
      <w:r>
        <w:rPr>
          <w:lang w:val="zh_CN" w:bidi="zh_CN"/>
        </w:rPr>
        <w:t xml:space="preserve"> </w:t>
      </w:r>
      <w:r>
        <w:rPr>
          <w:lang w:val="zh_CN" w:bidi="zh_CN"/>
        </w:rPr>
        <w:t>从记忆中回想起来,但不一定表示人们实际上已经忘记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有些语言用习语来表达记忆的过程,例如:“再次找回自己的思想”,或“在自己心中再次看到”,或“自己的肝脏重复那些话语”。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13:7</w:t>
      </w:r>
    </w:p>
    <w:p>
      <w:pPr/>
      <w:r>
        <w:rPr>
          <w:lang w:val="zh_CN" w:bidi="zh_CN"/>
        </w:rPr>
      </w:r>
      <w:r>
        <w:rPr>
          <w:lang w:val="zh_CN" w:bidi="zh_CN"/>
        </w:rPr>
        <w:t>29.8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记忆及回忆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想起来</w:t>
      </w:r>
    </w:p>
    <w:p>
      <w:pPr/>
      <w:r>
        <w:rPr>
          <w:lang w:val="zh_CN" w:bidi="zh_CN"/>
        </w:rPr>
      </w:r>
      <w:r>
        <w:rPr>
          <w:lang w:val="zh_CN" w:bidi="zh_CN"/>
        </w:rPr>
        <w:t>一直惦记着;反复思考;记得;怀念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(比较 </w:t>
      </w:r>
      <w:r>
        <w:rPr>
          <w:lang w:val="zh_CN" w:bidi="zh_CN"/>
        </w:rPr>
        <w:t>μνημονεύω</w:t>
      </w:r>
      <w:r>
        <w:rPr>
          <w:lang w:val="zh_CN" w:bidi="zh_CN"/>
        </w:rPr>
        <w:t>[a]“记得,想起”</w:t>
      </w:r>
      <w:hyperlink r:id="rId97">
        <w:r>
          <w:rPr>
            <w:lang w:val="zh_CN" w:bidi="zh_CN"/>
          </w:rPr>
          <w:rPr>
            <w:color w:val="0000EE"/>
            <w:u w:val="single"/>
          </w:rPr>
          <w:t>29.7</w:t>
        </w:r>
      </w:hyperlink>
      <w:r>
        <w:rPr>
          <w:lang w:val="zh_CN" w:bidi="zh_CN"/>
        </w:rPr>
        <w:t>)不断回想和反复思考</w:t>
      </w:r>
    </w:p>
    <w:p>
      <w:pPr/>
      <w:r>
        <w:rPr>
          <w:lang w:val="zh_CN" w:bidi="zh_CN"/>
        </w:rPr>
      </w:r>
      <w:r>
        <w:rPr>
          <w:lang w:val="zh_CN" w:bidi="zh_CN"/>
        </w:rPr>
        <w:t>JHN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2:8</w:t>
      </w:r>
    </w:p>
    <w:p>
      <w:pPr/>
      <w:r>
        <w:rPr>
          <w:lang w:val="zh_CN" w:bidi="zh_CN"/>
        </w:rPr>
      </w:r>
      <w:r>
        <w:rPr>
          <w:lang w:val="zh_CN" w:bidi="zh_CN"/>
        </w:rPr>
        <w:t>29.16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记忆及回忆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回忆并以适当行动回应</w:t>
      </w:r>
    </w:p>
    <w:p>
      <w:pPr/>
      <w:r>
        <w:rPr>
          <w:lang w:val="zh_CN" w:bidi="zh_CN"/>
        </w:rPr>
      </w:r>
      <w:r>
        <w:rPr>
          <w:lang w:val="zh_CN" w:bidi="zh_CN"/>
        </w:rPr>
        <w:t>想起;记得;顾念</w:t>
      </w:r>
      <w:r>
        <w:rPr>
          <w:lang w:val="zh_CN" w:bidi="zh_CN"/>
        </w:rPr>
        <w:t xml:space="preserve"> </w:t>
      </w:r>
      <w:r>
        <w:rPr>
          <w:lang w:val="zh_CN" w:bidi="zh_CN"/>
        </w:rPr>
        <w:t>想起或意识到一些信息,并因此以适当的方式作出回应(例如惩罚、帮助、给予荣誉等,视乎处境而定)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REV 18:5</w:t>
      </w:r>
      <w:r>
        <w:rPr>
          <w:lang w:val="zh_CN" w:bidi="zh_CN"/>
        </w:rPr>
        <w:t>,</w:t>
      </w:r>
      <w:r>
        <w:rPr>
          <w:lang w:val="zh_CN" w:bidi="zh_CN"/>
        </w:rPr>
        <w:t>μνημονεύω</w:t>
      </w:r>
      <w:r>
        <w:rPr>
          <w:lang w:val="zh_CN" w:bidi="zh_CN"/>
        </w:rPr>
        <w:t xml:space="preserve"> 所指的不仅仅是上帝在思想中记住巴比伦所犯的罪,这里显然是指上帝记住并施行惩罚。同样,在 </w:t>
      </w:r>
      <w:r>
        <w:rPr>
          <w:lang w:val="zh_CN" w:bidi="zh_CN"/>
        </w:rPr>
        <w:t>GAL 2:10</w:t>
      </w:r>
      <w:r>
        <w:rPr>
          <w:lang w:val="zh_CN" w:bidi="zh_CN"/>
        </w:rPr>
        <w:t>,</w:t>
      </w:r>
      <w:r>
        <w:rPr>
          <w:lang w:val="zh_CN" w:bidi="zh_CN"/>
        </w:rPr>
        <w:t>μνημονεύω</w:t>
      </w:r>
      <w:r>
        <w:rPr>
          <w:lang w:val="zh_CN" w:bidi="zh_CN"/>
        </w:rPr>
        <w:t xml:space="preserve"> 指的不仅仅是头脑中知道那些有需要的人,因为记忆的过程涉及为有需要的人做些事(比较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29.7</w:t>
        </w:r>
      </w:hyperlink>
      <w:r>
        <w:rPr>
          <w:lang w:val="zh_CN" w:bidi="zh_CN"/>
        </w:rPr>
        <w:t>)。有些语言可能需要具体指明这言外之意,例如说:“他们所要求的,是我们应该关心他们中间的穷人”。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20:35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18:5</w:t>
      </w:r>
    </w:p>
    <w:p>
      <w:pPr/>
      <w:r>
        <w:rPr>
          <w:lang w:val="zh_CN" w:bidi="zh_CN"/>
        </w:rPr>
      </w:r>
      <w:r>
        <w:rPr>
          <w:lang w:val="zh_CN" w:bidi="zh_CN"/>
        </w:rPr>
        <w:t>29.18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记忆及回忆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回忆并以适当行动回应</w:t>
      </w:r>
    </w:p>
    <w:p>
      <w:pPr/>
      <w:r>
        <w:rPr>
          <w:lang w:val="zh_CN" w:bidi="zh_CN"/>
        </w:rPr>
      </w:r>
      <w:r>
        <w:rPr>
          <w:lang w:val="zh_CN" w:bidi="zh_CN"/>
        </w:rPr>
        <w:t>记念并提到;记得提到;提起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想起并以提及来回应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1TH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μνημονεύω[d]和μνεία[b]与语义域“沟通”（33）重叠，因为其意思不仅牵涉记念，还牵涉在祷告中提到某人。然而，这祷告可能是听不见的，即默祷。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μνημόσυνον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μνημόσυνον</w:t>
      </w:r>
    </w:p>
    <w:p>
      <w:pPr/>
      <w:r>
        <w:rPr>
          <w:lang w:val="zh_CN" w:bidi="zh_CN"/>
        </w:rPr>
      </w:r>
      <w:r>
        <w:rPr>
          <w:lang w:val="zh_CN" w:bidi="zh_CN"/>
        </w:rPr>
        <w:t>μνημόσυνον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μιμνῄσκομαι</w:t>
      </w:r>
    </w:p>
    <w:p>
      <w:pPr/>
      <w:r>
        <w:rPr>
          <w:lang w:val="zh_CN" w:bidi="zh_CN"/>
        </w:rPr>
      </w:r>
      <w:r>
        <w:rPr>
          <w:lang w:val="zh_CN" w:bidi="zh_CN"/>
        </w:rPr>
        <w:t>29.12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记忆及回忆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想起来</w:t>
      </w:r>
    </w:p>
    <w:p>
      <w:pPr/>
      <w:r>
        <w:rPr>
          <w:lang w:val="zh_CN" w:bidi="zh_CN"/>
        </w:rPr>
      </w:r>
      <w:r>
        <w:rPr>
          <w:lang w:val="zh_CN" w:bidi="zh_CN"/>
        </w:rPr>
        <w:t>纪念;记念某人;使人记住某人或事的东西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μνημονεύω</w:t>
      </w:r>
      <w:r>
        <w:rPr>
          <w:lang w:val="zh_CN" w:bidi="zh_CN"/>
        </w:rPr>
        <w:t>[a]“想念,记得”</w:t>
      </w:r>
      <w:hyperlink r:id="rId97">
        <w:r>
          <w:rPr>
            <w:lang w:val="zh_CN" w:bidi="zh_CN"/>
          </w:rPr>
          <w:rPr>
            <w:color w:val="0000EE"/>
            <w:u w:val="single"/>
          </w:rPr>
          <w:t>29.7</w:t>
        </w:r>
      </w:hyperlink>
      <w:r>
        <w:rPr>
          <w:lang w:val="zh_CN" w:bidi="zh_CN"/>
        </w:rPr>
        <w:t xml:space="preserve"> 的衍生词)一种设计用来使人记得的工具或方法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翻译 </w:t>
      </w:r>
      <w:r>
        <w:rPr>
          <w:lang w:val="zh_CN" w:bidi="zh_CN"/>
        </w:rPr>
        <w:t>ACT 10:4</w:t>
      </w:r>
      <w:r>
        <w:rPr>
          <w:lang w:val="zh_CN" w:bidi="zh_CN"/>
        </w:rPr>
        <w:t xml:space="preserve"> 时必须避免有上帝已经忘记的暗示;这里的言外之意只是,藉着祷告和赒济,让上帝知道并作出回应。</w:t>
        <w:br/>
      </w:r>
      <w:r>
        <w:rPr>
          <w:lang w:val="zh_CN" w:bidi="zh_CN"/>
        </w:rPr>
        <w:t>另外,翻译者可以重组这句话的重要部分,译成:“上帝喜悦你的祷告和赒济穷人的善行”。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μνηστεύω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μνηστεύω</w:t>
      </w:r>
    </w:p>
    <w:p>
      <w:pPr/>
      <w:r>
        <w:rPr>
          <w:lang w:val="zh_CN" w:bidi="zh_CN"/>
        </w:rPr>
      </w:r>
      <w:r>
        <w:rPr>
          <w:lang w:val="zh_CN" w:bidi="zh_CN"/>
        </w:rPr>
        <w:t>μνηστεύω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G3423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μνηστεύομαι</w:t>
      </w:r>
    </w:p>
    <w:p>
      <w:pPr/>
      <w:r>
        <w:rPr>
          <w:lang w:val="zh_CN" w:bidi="zh_CN"/>
        </w:rPr>
      </w:r>
      <w:r>
        <w:rPr>
          <w:lang w:val="zh_CN" w:bidi="zh_CN"/>
        </w:rPr>
        <w:t>＜动＞</w:t>
      </w:r>
    </w:p>
    <w:p>
      <w:pPr/>
      <w:r>
        <w:rPr>
          <w:lang w:val="zh_CN" w:bidi="zh_CN"/>
        </w:rPr>
      </w:r>
      <w:r>
        <w:rPr>
          <w:lang w:val="zh_CN" w:bidi="zh_CN"/>
        </w:rPr>
        <w:t>34.74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(μνηστεύομαι)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结婚，离婚</w:t>
      </w:r>
    </w:p>
    <w:p>
      <w:pPr/>
      <w:r>
        <w:rPr>
          <w:lang w:val="zh_CN" w:bidi="zh_CN"/>
        </w:rPr>
      </w:r>
      <w:r>
        <w:rPr>
          <w:lang w:val="zh_CN" w:bidi="zh_CN"/>
        </w:rPr>
        <w:t>订婚;许配</w:t>
      </w:r>
      <w:r>
        <w:rPr>
          <w:lang w:val="zh_CN" w:bidi="zh_CN"/>
        </w:rPr>
        <w:t xml:space="preserve"> </w:t>
      </w:r>
      <w:r>
        <w:rPr>
          <w:lang w:val="zh_CN" w:bidi="zh_CN"/>
        </w:rPr>
        <w:t>和某人订下婚约</w:t>
      </w:r>
      <w:r>
        <w:rPr>
          <w:lang w:val="zh_CN" w:bidi="zh_CN"/>
        </w:rPr>
        <w:t xml:space="preserve"> </w:t>
      </w:r>
      <w:r>
        <w:rPr>
          <w:lang w:val="zh_CN" w:bidi="zh_CN"/>
        </w:rPr>
        <w:t>可能有必要在文本的页边添加一个旁注,说明在圣经时期,订婚被视为具有法律效力,因此取消订婚在法律上相当于离婚。</w:t>
      </w:r>
    </w:p>
    <w:p>
      <w:pPr/>
      <w:r>
        <w:rPr>
          <w:lang w:val="zh_CN" w:bidi="zh_CN"/>
        </w:rPr>
      </w:r>
      <w:r>
        <w:rPr>
          <w:lang w:val="zh_CN" w:bidi="zh_CN"/>
        </w:rPr>
        <w:t>MAT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μογιλάλος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μογιλάλος</w:t>
      </w:r>
    </w:p>
    <w:p>
      <w:pPr/>
      <w:r>
        <w:rPr>
          <w:lang w:val="zh_CN" w:bidi="zh_CN"/>
        </w:rPr>
      </w:r>
      <w:r>
        <w:rPr>
          <w:lang w:val="zh_CN" w:bidi="zh_CN"/>
        </w:rPr>
        <w:t>μογιλάλος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G3424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μογγιλάλος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μόγις + λαλέω</w:t>
      </w:r>
    </w:p>
    <w:p>
      <w:pPr/>
      <w:r>
        <w:rPr>
          <w:lang w:val="zh_CN" w:bidi="zh_CN"/>
        </w:rPr>
      </w:r>
      <w:r>
        <w:rPr>
          <w:lang w:val="zh_CN" w:bidi="zh_CN"/>
        </w:rPr>
        <w:t>33.107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说话，谈话</w:t>
      </w:r>
    </w:p>
    <w:p>
      <w:pPr/>
      <w:r>
        <w:rPr>
          <w:lang w:val="zh_CN" w:bidi="zh_CN"/>
        </w:rPr>
      </w:r>
      <w:r>
        <w:rPr>
          <w:lang w:val="zh_CN" w:bidi="zh_CN"/>
        </w:rPr>
        <w:t>几乎不能说话;说话有困难的;说话有障碍的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指几乎是哑巴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有些语言可能需要采用描述性的短语来翻译 μογιλάλος ,例如:“他说话人们基本上听不懂”,或“他这样说话,人们很难理解”。</w:t>
      </w:r>
    </w:p>
    <w:p>
      <w:pPr/>
      <w:r>
        <w:rPr>
          <w:lang w:val="zh_CN" w:bidi="zh_CN"/>
        </w:rPr>
      </w:r>
      <w:r>
        <w:rPr>
          <w:lang w:val="zh_CN" w:bidi="zh_CN"/>
        </w:rPr>
        <w:t>MRK 7:32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有学者把</w:t>
      </w:r>
      <w:r>
        <w:rPr>
          <w:lang w:val="zh_CN" w:bidi="zh_CN"/>
        </w:rPr>
        <w:t>MRK 7:32</w:t>
      </w:r>
      <w:r>
        <w:rPr>
          <w:lang w:val="zh_CN" w:bidi="zh_CN"/>
        </w:rPr>
        <w:t>中的μογιλάλος解释为“不能说话”，但是上下文（特别是</w:t>
      </w:r>
      <w:r>
        <w:rPr>
          <w:lang w:val="zh_CN" w:bidi="zh_CN"/>
        </w:rPr>
        <w:t>MRK 7:35</w:t>
      </w:r>
      <w:r>
        <w:rPr>
          <w:lang w:val="zh_CN" w:bidi="zh_CN"/>
        </w:rPr>
        <w:t>）似乎支持“说话有困难”或“几乎不能说话”的意思。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μόγις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μόγις</w:t>
      </w:r>
    </w:p>
    <w:p>
      <w:pPr/>
      <w:r>
        <w:rPr>
          <w:lang w:val="zh_CN" w:bidi="zh_CN"/>
        </w:rPr>
      </w:r>
      <w:r>
        <w:rPr>
          <w:lang w:val="zh_CN" w:bidi="zh_CN"/>
        </w:rPr>
        <w:t>μόγις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μογγιλάλος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μογιλάλος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μόλις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μόχθος</w:t>
      </w:r>
    </w:p>
    <w:p>
      <w:pPr/>
      <w:r>
        <w:rPr>
          <w:lang w:val="zh_CN" w:bidi="zh_CN"/>
        </w:rPr>
      </w:r>
      <w:r>
        <w:rPr>
          <w:lang w:val="zh_CN" w:bidi="zh_CN"/>
        </w:rPr>
        <w:t>78.41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左右，大约，差不多，几乎不（接近程度）</w:t>
      </w:r>
    </w:p>
    <w:p>
      <w:pPr/>
      <w:r>
        <w:rPr>
          <w:lang w:val="zh_CN" w:bidi="zh_CN"/>
        </w:rPr>
      </w:r>
      <w:r>
        <w:rPr>
          <w:lang w:val="zh_CN" w:bidi="zh_CN"/>
        </w:rPr>
        <w:t>几乎不;仅仅;几乎没有;难以;好不容易;仅仅;勉强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程度几乎等于程度量表上的某个点,但不完全等于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LUK 9:39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μόλις和μόγις常被视为同一词项的不同词形。后期的散文似乎较喜欢μόγις的写法。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μόδιος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μόδιος</w:t>
      </w:r>
    </w:p>
    <w:p>
      <w:pPr/>
      <w:r>
        <w:rPr>
          <w:lang w:val="zh_CN" w:bidi="zh_CN"/>
        </w:rPr>
      </w:r>
      <w:r>
        <w:rPr>
          <w:lang w:val="zh_CN" w:bidi="zh_CN"/>
        </w:rPr>
        <w:t>μόδιος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6.151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容器</w:t>
      </w:r>
    </w:p>
    <w:p>
      <w:pPr/>
      <w:r>
        <w:rPr>
          <w:lang w:val="zh_CN" w:bidi="zh_CN"/>
        </w:rPr>
      </w:r>
      <w:r>
        <w:rPr>
          <w:lang w:val="zh_CN" w:bidi="zh_CN"/>
        </w:rPr>
        <w:t>篮子;盒子</w:t>
      </w:r>
      <w:r>
        <w:rPr>
          <w:lang w:val="zh_CN" w:bidi="zh_CN"/>
        </w:rPr>
        <w:t xml:space="preserve"> </w:t>
      </w:r>
      <w:r>
        <w:rPr>
          <w:lang w:val="zh_CN" w:bidi="zh_CN"/>
        </w:rPr>
        <w:t>盛放干物质的容器,容量约为八升(约两加仑)</w:t>
      </w:r>
      <w:r>
        <w:rPr>
          <w:lang w:val="zh_CN" w:bidi="zh_CN"/>
        </w:rPr>
        <w:t xml:space="preserve"> </w:t>
      </w:r>
      <w:r>
        <w:rPr>
          <w:lang w:val="zh_CN" w:bidi="zh_CN"/>
        </w:rPr>
        <w:t>μόδιος 有多种译法,如“篮子”、“桶”、“盒子”、“碗”等。</w:t>
      </w:r>
    </w:p>
    <w:p>
      <w:pPr/>
      <w:r>
        <w:rPr>
          <w:lang w:val="zh_CN" w:bidi="zh_CN"/>
        </w:rPr>
      </w:r>
      <w:r>
        <w:rPr>
          <w:lang w:val="zh_CN" w:bidi="zh_CN"/>
        </w:rPr>
        <w:t>MAT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μοιχαλίς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μοιχαλίς</w:t>
      </w:r>
    </w:p>
    <w:p>
      <w:pPr/>
      <w:r>
        <w:rPr>
          <w:lang w:val="zh_CN" w:bidi="zh_CN"/>
        </w:rPr>
      </w:r>
      <w:r>
        <w:rPr>
          <w:lang w:val="zh_CN" w:bidi="zh_CN"/>
        </w:rPr>
        <w:t>μοιχαλίς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-ίδος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μοιχάομαι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88.278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不正当的性行为</w:t>
      </w:r>
    </w:p>
    <w:p>
      <w:pPr/>
      <w:r>
        <w:rPr>
          <w:lang w:val="zh_CN" w:bidi="zh_CN"/>
        </w:rPr>
      </w:r>
      <w:r>
        <w:rPr>
          <w:lang w:val="zh_CN" w:bidi="zh_CN"/>
        </w:rPr>
        <w:t>淫妇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μοιχεύω</w:t>
      </w:r>
      <w:r>
        <w:rPr>
          <w:lang w:val="zh_CN" w:bidi="zh_CN"/>
        </w:rPr>
        <w:t>“犯奸淫”</w:t>
      </w:r>
      <w:hyperlink r:id="rId98">
        <w:r>
          <w:rPr>
            <w:lang w:val="zh_CN" w:bidi="zh_CN"/>
          </w:rPr>
          <w:rPr>
            <w:color w:val="0000EE"/>
            <w:u w:val="single"/>
          </w:rPr>
          <w:t>88.276</w:t>
        </w:r>
      </w:hyperlink>
      <w:r>
        <w:rPr>
          <w:lang w:val="zh_CN" w:bidi="zh_CN"/>
        </w:rPr>
        <w:t xml:space="preserve"> 的衍生词)通奸的女人</w:t>
      </w:r>
    </w:p>
    <w:p>
      <w:pPr/>
      <w:r>
        <w:rPr>
          <w:lang w:val="zh_CN" w:bidi="zh_CN"/>
        </w:rPr>
      </w:r>
      <w:r>
        <w:rPr>
          <w:lang w:val="zh_CN" w:bidi="zh_CN"/>
        </w:rPr>
        <w:t>ROM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2:14</w:t>
      </w:r>
    </w:p>
    <w:p>
      <w:pPr/>
      <w:r>
        <w:rPr>
          <w:lang w:val="zh_CN" w:bidi="zh_CN"/>
        </w:rPr>
      </w:r>
      <w:r>
        <w:rPr>
          <w:lang w:val="zh_CN" w:bidi="zh_CN"/>
        </w:rPr>
        <w:t>31.101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((ί, adjectival form))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信赖，依靠</w:t>
      </w:r>
    </w:p>
    <w:p>
      <w:pPr/>
      <w:r>
        <w:rPr>
          <w:lang w:val="zh_CN" w:bidi="zh_CN"/>
        </w:rPr>
      </w:r>
      <w:r>
        <w:rPr>
          <w:lang w:val="zh_CN" w:bidi="zh_CN"/>
        </w:rPr>
        <w:t>不忠;淫乱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(名词 </w:t>
      </w:r>
      <w:r>
        <w:rPr>
          <w:lang w:val="zh_CN" w:bidi="zh_CN"/>
        </w:rPr>
        <w:t>μοιχαλίς</w:t>
      </w:r>
      <w:r>
        <w:rPr>
          <w:lang w:val="zh_CN" w:bidi="zh_CN"/>
        </w:rPr>
        <w:t>“淫妇”</w:t>
      </w:r>
      <w:hyperlink r:id="rId99">
        <w:r>
          <w:rPr>
            <w:lang w:val="zh_CN" w:bidi="zh_CN"/>
          </w:rPr>
          <w:rPr>
            <w:color w:val="0000EE"/>
            <w:u w:val="single"/>
          </w:rPr>
          <w:t>88.278</w:t>
        </w:r>
      </w:hyperlink>
      <w:r>
        <w:rPr>
          <w:lang w:val="zh_CN" w:bidi="zh_CN"/>
        </w:rPr>
        <w:t xml:space="preserve"> 的引申喻意)指不忠于自己先前的真实的信仰</w:t>
      </w:r>
    </w:p>
    <w:p>
      <w:pPr/>
      <w:r>
        <w:rPr>
          <w:lang w:val="zh_CN" w:bidi="zh_CN"/>
        </w:rPr>
      </w:r>
      <w:r>
        <w:rPr>
          <w:lang w:val="zh_CN" w:bidi="zh_CN"/>
        </w:rPr>
        <w:t>MAT 12:39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</w:t>
      </w:r>
      <w:r>
        <w:rPr>
          <w:lang w:val="zh_CN" w:bidi="zh_CN"/>
        </w:rPr>
        <w:t>JAS 4:4</w:t>
      </w:r>
      <w:r>
        <w:rPr>
          <w:lang w:val="zh_CN" w:bidi="zh_CN"/>
        </w:rPr>
        <w:t>，μοιχαλίς可以归类为名词性实词，因此意思与</w:t>
      </w:r>
      <w:r>
        <w:rPr>
          <w:lang w:val="zh_CN" w:bidi="zh_CN"/>
        </w:rPr>
        <w:t>MAT 12:39</w:t>
      </w:r>
      <w:r>
        <w:rPr>
          <w:lang w:val="zh_CN" w:bidi="zh_CN"/>
        </w:rPr>
        <w:t>中的μοιχαλίς不同，那里是作为形容词。形容词虽然经常作为实词使用，但并不因此就应该设立单独的意思，特别是因为形容词形式可以视为语法暗示的实词的定语。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μοιχάω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μοιχάω</w:t>
      </w:r>
    </w:p>
    <w:p>
      <w:pPr/>
      <w:r>
        <w:rPr>
          <w:lang w:val="zh_CN" w:bidi="zh_CN"/>
        </w:rPr>
      </w:r>
      <w:r>
        <w:rPr>
          <w:lang w:val="zh_CN" w:bidi="zh_CN"/>
        </w:rPr>
        <w:t>μοιχάω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G3429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μοιχάομαι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μοιχαλίς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μοιχεία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μοιχεύω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μοιχός</w:t>
      </w:r>
    </w:p>
    <w:p>
      <w:pPr/>
      <w:r>
        <w:rPr>
          <w:lang w:val="zh_CN" w:bidi="zh_CN"/>
        </w:rPr>
      </w:r>
      <w:r>
        <w:rPr>
          <w:lang w:val="zh_CN" w:bidi="zh_CN"/>
        </w:rPr>
        <w:t>88.276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不正当的性行为</w:t>
      </w:r>
    </w:p>
    <w:p>
      <w:pPr/>
      <w:r>
        <w:rPr>
          <w:lang w:val="zh_CN" w:bidi="zh_CN"/>
        </w:rPr>
      </w:r>
      <w:r>
        <w:rPr>
          <w:lang w:val="zh_CN" w:bidi="zh_CN"/>
        </w:rPr>
        <w:t>犯奸淫;通奸</w:t>
      </w:r>
      <w:r>
        <w:rPr>
          <w:lang w:val="zh_CN" w:bidi="zh_CN"/>
        </w:rPr>
        <w:t xml:space="preserve"> </w:t>
      </w:r>
      <w:r>
        <w:rPr>
          <w:lang w:val="zh_CN" w:bidi="zh_CN"/>
        </w:rPr>
        <w:t>已婚男子和别人的妻子发生性行为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从新约的立场看,通奸通常是根据当事女子的婚姻状态来界定。换句话说,已婚男子与未婚女子之间的性行为通常被称为 </w:t>
      </w:r>
      <w:r>
        <w:rPr>
          <w:lang w:val="zh_CN" w:bidi="zh_CN"/>
        </w:rPr>
        <w:t>πορνεία</w:t>
      </w:r>
      <w:r>
        <w:rPr>
          <w:lang w:val="zh_CN" w:bidi="zh_CN"/>
        </w:rPr>
        <w:t>,“淫乱”(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88.271</w:t>
        </w:r>
      </w:hyperlink>
      <w:r>
        <w:rPr>
          <w:lang w:val="zh_CN" w:bidi="zh_CN"/>
        </w:rPr>
        <w:t>);未婚或已婚男子与别人妻子之间的性行为则被视为通奸,包括做这事的男子和女子。由于女子的婚姻状态是确定 μοιχάω、</w:t>
      </w:r>
      <w:r>
        <w:rPr>
          <w:lang w:val="zh_CN" w:bidi="zh_CN"/>
        </w:rPr>
        <w:t>μοιχεύω</w:t>
      </w:r>
      <w:r>
        <w:rPr>
          <w:lang w:val="zh_CN" w:bidi="zh_CN"/>
        </w:rPr>
        <w:t>、μοιχάομαι、</w:t>
      </w:r>
      <w:r>
        <w:rPr>
          <w:lang w:val="zh_CN" w:bidi="zh_CN"/>
        </w:rPr>
        <w:t>μοιχεία</w:t>
      </w:r>
      <w:r>
        <w:rPr>
          <w:lang w:val="zh_CN" w:bidi="zh_CN"/>
        </w:rPr>
        <w:t>,以及相关词汇(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88.277</w:t>
        </w:r>
      </w:hyperlink>
      <w:r>
        <w:rPr>
          <w:lang w:val="zh_CN" w:bidi="zh_CN"/>
        </w:rPr>
        <w:t xml:space="preserve"> -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88.278</w:t>
        </w:r>
      </w:hyperlink>
      <w:r>
        <w:rPr>
          <w:lang w:val="zh_CN" w:bidi="zh_CN"/>
        </w:rPr>
        <w:t xml:space="preserve">)的因素,因此这些词汇与 </w:t>
      </w:r>
      <w:r>
        <w:rPr>
          <w:lang w:val="zh_CN" w:bidi="zh_CN"/>
        </w:rPr>
        <w:t>πορνεύω</w:t>
      </w:r>
      <w:r>
        <w:rPr>
          <w:lang w:val="zh_CN" w:bidi="zh_CN"/>
        </w:rPr>
        <w:t xml:space="preserve"> 及相关表达(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88.271</w:t>
        </w:r>
      </w:hyperlink>
      <w:r>
        <w:rPr>
          <w:lang w:val="zh_CN" w:bidi="zh_CN"/>
        </w:rPr>
        <w:t>)之间有显著的对比。</w:t>
      </w:r>
      <w:r>
        <w:rPr>
          <w:lang w:val="zh_CN" w:bidi="zh_CN"/>
        </w:rPr>
        <w:t>πορνεύω</w:t>
      </w:r>
      <w:r>
        <w:rPr>
          <w:lang w:val="zh_CN" w:bidi="zh_CN"/>
        </w:rPr>
        <w:t xml:space="preserve"> 的含义比较广泛,因此在一些上下文中也包含通奸。</w:t>
        <w:br/>
      </w:r>
      <w:r>
        <w:rPr>
          <w:lang w:val="zh_CN" w:bidi="zh_CN"/>
        </w:rPr>
        <w:t>MAT 5:32</w:t>
      </w:r>
      <w:r>
        <w:rPr>
          <w:lang w:val="zh_CN" w:bidi="zh_CN"/>
        </w:rPr>
        <w:t xml:space="preserve"> 通常译成“任何人休妻,若不是由于妻子不贞,就是使她犯了奸淫的罪”,这大概是因为她会嫁给别人,正如该节最后一个从句的暗示。</w:t>
      </w:r>
    </w:p>
    <w:p>
      <w:pPr/>
      <w:r>
        <w:rPr>
          <w:lang w:val="zh_CN" w:bidi="zh_CN"/>
        </w:rPr>
      </w:r>
      <w:r>
        <w:rPr>
          <w:lang w:val="zh_CN" w:bidi="zh_CN"/>
        </w:rPr>
        <w:t>MAT 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μοιχεία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μοιχεία</w:t>
      </w:r>
    </w:p>
    <w:p>
      <w:pPr/>
      <w:r>
        <w:rPr>
          <w:lang w:val="zh_CN" w:bidi="zh_CN"/>
        </w:rPr>
      </w:r>
      <w:r>
        <w:rPr>
          <w:lang w:val="zh_CN" w:bidi="zh_CN"/>
        </w:rPr>
        <w:t>μοιχεία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μοιχάομαι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88.276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不正当的性行为</w:t>
      </w:r>
    </w:p>
    <w:p>
      <w:pPr/>
      <w:r>
        <w:rPr>
          <w:lang w:val="zh_CN" w:bidi="zh_CN"/>
        </w:rPr>
      </w:r>
      <w:r>
        <w:rPr>
          <w:lang w:val="zh_CN" w:bidi="zh_CN"/>
        </w:rPr>
        <w:t>犯奸淫;通奸</w:t>
      </w:r>
      <w:r>
        <w:rPr>
          <w:lang w:val="zh_CN" w:bidi="zh_CN"/>
        </w:rPr>
        <w:t xml:space="preserve"> </w:t>
      </w:r>
      <w:r>
        <w:rPr>
          <w:lang w:val="zh_CN" w:bidi="zh_CN"/>
        </w:rPr>
        <w:t>已婚男子和别人的妻子发生性行为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从新约的立场看,通奸通常是根据当事女子的婚姻状态来界定。换句话说,已婚男子与未婚女子之间的性行为通常被称为 </w:t>
      </w:r>
      <w:r>
        <w:rPr>
          <w:lang w:val="zh_CN" w:bidi="zh_CN"/>
        </w:rPr>
        <w:t>πορνεία</w:t>
      </w:r>
      <w:r>
        <w:rPr>
          <w:lang w:val="zh_CN" w:bidi="zh_CN"/>
        </w:rPr>
        <w:t>,“淫乱”(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88.271</w:t>
        </w:r>
      </w:hyperlink>
      <w:r>
        <w:rPr>
          <w:lang w:val="zh_CN" w:bidi="zh_CN"/>
        </w:rPr>
        <w:t xml:space="preserve">);未婚或已婚男子与别人妻子之间的性行为则被视为通奸,包括做这事的男子和女子。由于女子的婚姻状态是确定 </w:t>
      </w:r>
      <w:r>
        <w:rPr>
          <w:lang w:val="zh_CN" w:bidi="zh_CN"/>
        </w:rPr>
        <w:t>μοιχάω</w:t>
      </w:r>
      <w:r>
        <w:rPr>
          <w:lang w:val="zh_CN" w:bidi="zh_CN"/>
        </w:rPr>
        <w:t>、</w:t>
      </w:r>
      <w:r>
        <w:rPr>
          <w:lang w:val="zh_CN" w:bidi="zh_CN"/>
        </w:rPr>
        <w:t>μοιχεύω</w:t>
      </w:r>
      <w:r>
        <w:rPr>
          <w:lang w:val="zh_CN" w:bidi="zh_CN"/>
        </w:rPr>
        <w:t>、μοιχάομαι、μοιχεία,以及相关词汇(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88.277</w:t>
        </w:r>
      </w:hyperlink>
      <w:r>
        <w:rPr>
          <w:lang w:val="zh_CN" w:bidi="zh_CN"/>
        </w:rPr>
        <w:t xml:space="preserve"> -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88.278</w:t>
        </w:r>
      </w:hyperlink>
      <w:r>
        <w:rPr>
          <w:lang w:val="zh_CN" w:bidi="zh_CN"/>
        </w:rPr>
        <w:t xml:space="preserve">)的因素,因此这些词汇与 </w:t>
      </w:r>
      <w:r>
        <w:rPr>
          <w:lang w:val="zh_CN" w:bidi="zh_CN"/>
        </w:rPr>
        <w:t>πορνεύω</w:t>
      </w:r>
      <w:r>
        <w:rPr>
          <w:lang w:val="zh_CN" w:bidi="zh_CN"/>
        </w:rPr>
        <w:t xml:space="preserve"> 及相关表达(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88.271</w:t>
        </w:r>
      </w:hyperlink>
      <w:r>
        <w:rPr>
          <w:lang w:val="zh_CN" w:bidi="zh_CN"/>
        </w:rPr>
        <w:t>)之间有显著的对比。</w:t>
      </w:r>
      <w:r>
        <w:rPr>
          <w:lang w:val="zh_CN" w:bidi="zh_CN"/>
        </w:rPr>
        <w:t>πορνεύω</w:t>
      </w:r>
      <w:r>
        <w:rPr>
          <w:lang w:val="zh_CN" w:bidi="zh_CN"/>
        </w:rPr>
        <w:t xml:space="preserve"> 的含义比较广泛,因此在一些上下文中也包含通奸。</w:t>
      </w:r>
    </w:p>
    <w:p>
      <w:pPr/>
      <w:r>
        <w:rPr>
          <w:lang w:val="zh_CN" w:bidi="zh_CN"/>
        </w:rPr>
      </w:r>
      <w:r>
        <w:rPr>
          <w:lang w:val="zh_CN" w:bidi="zh_CN"/>
        </w:rPr>
        <w:t>MAT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μοιχεύω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μοιχεύω</w:t>
      </w:r>
    </w:p>
    <w:p>
      <w:pPr/>
      <w:r>
        <w:rPr>
          <w:lang w:val="zh_CN" w:bidi="zh_CN"/>
        </w:rPr>
      </w:r>
      <w:r>
        <w:rPr>
          <w:lang w:val="zh_CN" w:bidi="zh_CN"/>
        </w:rPr>
        <w:t>μοιχεύω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μοιχάομαι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88.276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不正当的性行为</w:t>
      </w:r>
    </w:p>
    <w:p>
      <w:pPr/>
      <w:r>
        <w:rPr>
          <w:lang w:val="zh_CN" w:bidi="zh_CN"/>
        </w:rPr>
      </w:r>
      <w:r>
        <w:rPr>
          <w:lang w:val="zh_CN" w:bidi="zh_CN"/>
        </w:rPr>
        <w:t>犯奸淫;通奸</w:t>
      </w:r>
      <w:r>
        <w:rPr>
          <w:lang w:val="zh_CN" w:bidi="zh_CN"/>
        </w:rPr>
        <w:t xml:space="preserve"> </w:t>
      </w:r>
      <w:r>
        <w:rPr>
          <w:lang w:val="zh_CN" w:bidi="zh_CN"/>
        </w:rPr>
        <w:t>已婚男子和别人的妻子发生性行为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从新约的立场看,通奸通常是根据当事女子的婚姻状态来界定。换句话说,已婚男子与未婚女子之间的性行为通常被称为 </w:t>
      </w:r>
      <w:r>
        <w:rPr>
          <w:lang w:val="zh_CN" w:bidi="zh_CN"/>
        </w:rPr>
        <w:t>πορνεία</w:t>
      </w:r>
      <w:r>
        <w:rPr>
          <w:lang w:val="zh_CN" w:bidi="zh_CN"/>
        </w:rPr>
        <w:t>,“淫乱”(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88.271</w:t>
        </w:r>
      </w:hyperlink>
      <w:r>
        <w:rPr>
          <w:lang w:val="zh_CN" w:bidi="zh_CN"/>
        </w:rPr>
        <w:t xml:space="preserve">);未婚或已婚男子与别人妻子之间的性行为则被视为通奸,包括做这事的男子和女子。由于女子的婚姻状态是确定 </w:t>
      </w:r>
      <w:r>
        <w:rPr>
          <w:lang w:val="zh_CN" w:bidi="zh_CN"/>
        </w:rPr>
        <w:t>μοιχάω</w:t>
      </w:r>
      <w:r>
        <w:rPr>
          <w:lang w:val="zh_CN" w:bidi="zh_CN"/>
        </w:rPr>
        <w:t>、μοιχεύω、μοιχάομαι、</w:t>
      </w:r>
      <w:r>
        <w:rPr>
          <w:lang w:val="zh_CN" w:bidi="zh_CN"/>
        </w:rPr>
        <w:t>μοιχεία</w:t>
      </w:r>
      <w:r>
        <w:rPr>
          <w:lang w:val="zh_CN" w:bidi="zh_CN"/>
        </w:rPr>
        <w:t>,以及相关词汇(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88.277</w:t>
        </w:r>
      </w:hyperlink>
      <w:r>
        <w:rPr>
          <w:lang w:val="zh_CN" w:bidi="zh_CN"/>
        </w:rPr>
        <w:t xml:space="preserve"> -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88.278</w:t>
        </w:r>
      </w:hyperlink>
      <w:r>
        <w:rPr>
          <w:lang w:val="zh_CN" w:bidi="zh_CN"/>
        </w:rPr>
        <w:t xml:space="preserve">)的因素,因此这些词汇与 </w:t>
      </w:r>
      <w:r>
        <w:rPr>
          <w:lang w:val="zh_CN" w:bidi="zh_CN"/>
        </w:rPr>
        <w:t>πορνεύω</w:t>
      </w:r>
      <w:r>
        <w:rPr>
          <w:lang w:val="zh_CN" w:bidi="zh_CN"/>
        </w:rPr>
        <w:t xml:space="preserve"> 及相关表达(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88.271</w:t>
        </w:r>
      </w:hyperlink>
      <w:r>
        <w:rPr>
          <w:lang w:val="zh_CN" w:bidi="zh_CN"/>
        </w:rPr>
        <w:t>)之间有显著的差异。</w:t>
      </w:r>
      <w:r>
        <w:rPr>
          <w:lang w:val="zh_CN" w:bidi="zh_CN"/>
        </w:rPr>
        <w:t>πορνεύω</w:t>
      </w:r>
      <w:r>
        <w:rPr>
          <w:lang w:val="zh_CN" w:bidi="zh_CN"/>
        </w:rPr>
        <w:t xml:space="preserve"> 的含义比较广泛,因此在一些上下文中也包含通奸。</w:t>
        <w:br/>
      </w:r>
      <w:r>
        <w:rPr>
          <w:lang w:val="zh_CN" w:bidi="zh_CN"/>
        </w:rPr>
        <w:t xml:space="preserve">作为 </w:t>
      </w:r>
      <w:r>
        <w:rPr>
          <w:lang w:val="zh_CN" w:bidi="zh_CN"/>
        </w:rPr>
        <w:t>LUK 16:18</w:t>
      </w:r>
      <w:r>
        <w:rPr>
          <w:lang w:val="zh_CN" w:bidi="zh_CN"/>
        </w:rPr>
        <w:t xml:space="preserve"> 的平行经文,</w:t>
      </w:r>
      <w:r>
        <w:rPr>
          <w:lang w:val="zh_CN" w:bidi="zh_CN"/>
        </w:rPr>
        <w:t>MAT 5:32</w:t>
      </w:r>
      <w:r>
        <w:rPr>
          <w:lang w:val="zh_CN" w:bidi="zh_CN"/>
        </w:rPr>
        <w:t xml:space="preserve"> 中的说法略有不同:πᾶς ὁ ἀπολύων τὴν γυναῖκα αὐτοῦ παρεκτὸς λόγου πορνείας ποιεῖ αὐτὴν μοιχευθῆναι,通常译成“任何人休妻,若不是由于妻子不贞,就是使她犯了奸淫的罪”,这大概是因为她会嫁给别人,正如 </w:t>
      </w:r>
      <w:r>
        <w:rPr>
          <w:lang w:val="zh_CN" w:bidi="zh_CN"/>
        </w:rPr>
        <w:t>MAT 5:32</w:t>
      </w:r>
      <w:r>
        <w:rPr>
          <w:lang w:val="zh_CN" w:bidi="zh_CN"/>
        </w:rPr>
        <w:t xml:space="preserve"> 最后一个从句的暗示。</w:t>
      </w:r>
    </w:p>
    <w:p>
      <w:pPr/>
      <w:r>
        <w:rPr>
          <w:lang w:val="zh_CN" w:bidi="zh_CN"/>
        </w:rPr>
      </w:r>
      <w:r>
        <w:rPr>
          <w:lang w:val="zh_CN" w:bidi="zh_CN"/>
        </w:rPr>
        <w:t>MAT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2:22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μοιχός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μοιχός</w:t>
      </w:r>
    </w:p>
    <w:p>
      <w:pPr/>
      <w:r>
        <w:rPr>
          <w:lang w:val="zh_CN" w:bidi="zh_CN"/>
        </w:rPr>
      </w:r>
      <w:r>
        <w:rPr>
          <w:lang w:val="zh_CN" w:bidi="zh_CN"/>
        </w:rPr>
        <w:t>μοιχός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μοιχάομαι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88.277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不正当的性行为</w:t>
      </w:r>
    </w:p>
    <w:p>
      <w:pPr/>
      <w:r>
        <w:rPr>
          <w:lang w:val="zh_CN" w:bidi="zh_CN"/>
        </w:rPr>
      </w:r>
      <w:r>
        <w:rPr>
          <w:lang w:val="zh_CN" w:bidi="zh_CN"/>
        </w:rPr>
        <w:t>行淫者;犯奸淫的人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μοιχεύω</w:t>
      </w:r>
      <w:r>
        <w:rPr>
          <w:lang w:val="zh_CN" w:bidi="zh_CN"/>
        </w:rPr>
        <w:t>“犯奸淫”</w:t>
      </w:r>
      <w:hyperlink r:id="rId98">
        <w:r>
          <w:rPr>
            <w:lang w:val="zh_CN" w:bidi="zh_CN"/>
          </w:rPr>
          <w:rPr>
            <w:color w:val="0000EE"/>
            <w:u w:val="single"/>
          </w:rPr>
          <w:t>88.276</w:t>
        </w:r>
      </w:hyperlink>
      <w:r>
        <w:rPr>
          <w:lang w:val="zh_CN" w:bidi="zh_CN"/>
        </w:rPr>
        <w:t xml:space="preserve"> 的衍生词)通奸的人,特指男性,在一般情况下也包括女性</w:t>
      </w:r>
    </w:p>
    <w:p>
      <w:pPr/>
      <w:r>
        <w:rPr>
          <w:lang w:val="zh_CN" w:bidi="zh_CN"/>
        </w:rPr>
      </w:r>
      <w:r>
        <w:rPr>
          <w:lang w:val="zh_CN" w:bidi="zh_CN"/>
        </w:rPr>
        <w:t>LUK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μόλις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μόλις</w:t>
      </w:r>
    </w:p>
    <w:p>
      <w:pPr/>
      <w:r>
        <w:rPr>
          <w:lang w:val="zh_CN" w:bidi="zh_CN"/>
        </w:rPr>
      </w:r>
      <w:r>
        <w:rPr>
          <w:lang w:val="zh_CN" w:bidi="zh_CN"/>
        </w:rPr>
        <w:t>μόλις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μόγις</w:t>
      </w:r>
    </w:p>
    <w:p>
      <w:pPr/>
      <w:r>
        <w:rPr>
          <w:lang w:val="zh_CN" w:bidi="zh_CN"/>
        </w:rPr>
      </w:r>
      <w:r>
        <w:rPr>
          <w:lang w:val="zh_CN" w:bidi="zh_CN"/>
        </w:rPr>
        <w:t>78.41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左右，大约，差不多，几乎不（接近程度）</w:t>
      </w:r>
    </w:p>
    <w:p>
      <w:pPr/>
      <w:r>
        <w:rPr>
          <w:lang w:val="zh_CN" w:bidi="zh_CN"/>
        </w:rPr>
      </w:r>
      <w:r>
        <w:rPr>
          <w:lang w:val="zh_CN" w:bidi="zh_CN"/>
        </w:rPr>
        <w:t>几乎不;仅仅;几乎没有;难以;好不容易;仅仅;勉强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程度几乎等于程度量表上的某个点,但不完全等于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μόλις 在 </w:t>
      </w:r>
      <w:r>
        <w:rPr>
          <w:lang w:val="zh_CN" w:bidi="zh_CN"/>
        </w:rPr>
        <w:t>ACT 14:18</w:t>
      </w:r>
      <w:r>
        <w:rPr>
          <w:lang w:val="zh_CN" w:bidi="zh_CN"/>
        </w:rPr>
        <w:t xml:space="preserve"> 中的另一种解释,见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22.33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ACT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5:7</w:t>
      </w:r>
    </w:p>
    <w:p>
      <w:pPr/>
      <w:r>
        <w:rPr>
          <w:lang w:val="zh_CN" w:bidi="zh_CN"/>
        </w:rPr>
      </w:r>
      <w:r>
        <w:rPr>
          <w:lang w:val="zh_CN" w:bidi="zh_CN"/>
        </w:rPr>
        <w:t>22.33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烦恼，困难，解脱，有利的情况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困难的，艰难的</w:t>
      </w:r>
    </w:p>
    <w:p>
      <w:pPr/>
      <w:r>
        <w:rPr>
          <w:lang w:val="zh_CN" w:bidi="zh_CN"/>
        </w:rPr>
      </w:r>
      <w:r>
        <w:rPr>
          <w:lang w:val="zh_CN" w:bidi="zh_CN"/>
        </w:rPr>
        <w:t>困难地;吃力地;好不容易</w:t>
      </w:r>
      <w:r>
        <w:rPr>
          <w:lang w:val="zh_CN" w:bidi="zh_CN"/>
        </w:rPr>
        <w:t xml:space="preserve"> </w:t>
      </w:r>
      <w:r>
        <w:rPr>
          <w:lang w:val="zh_CN" w:bidi="zh_CN"/>
        </w:rPr>
        <w:t>只能困难地完成的事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有些语言很难简洁地翻译“只能困难地......”,因此可能需要将 </w:t>
      </w:r>
      <w:r>
        <w:rPr>
          <w:lang w:val="zh_CN" w:bidi="zh_CN"/>
        </w:rPr>
        <w:t>ACT 14:18</w:t>
      </w:r>
      <w:r>
        <w:rPr>
          <w:lang w:val="zh_CN" w:bidi="zh_CN"/>
        </w:rPr>
        <w:t xml:space="preserve"> 译成:“他们说这些话拦阻群众向他们献祭,只是他们好不容易才阻止了群众这样做”,或“......只是他们必须非常艰苦地才拦住群众这样做”。关于 </w:t>
      </w:r>
      <w:r>
        <w:rPr>
          <w:lang w:val="zh_CN" w:bidi="zh_CN"/>
        </w:rPr>
        <w:t>μόλις</w:t>
      </w:r>
      <w:r>
        <w:rPr>
          <w:lang w:val="zh_CN" w:bidi="zh_CN"/>
        </w:rPr>
        <w:t xml:space="preserve"> 在 </w:t>
      </w:r>
      <w:r>
        <w:rPr>
          <w:lang w:val="zh_CN" w:bidi="zh_CN"/>
        </w:rPr>
        <w:t>ACT 14:18</w:t>
      </w:r>
      <w:r>
        <w:rPr>
          <w:lang w:val="zh_CN" w:bidi="zh_CN"/>
        </w:rPr>
        <w:t xml:space="preserve"> 中的另一种解释,见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78.41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ACT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4:18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μόλις和μόγις常被视为同一词项的不同词形。后期的散文似乎较喜欢μόγις的写法。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Μόλοχ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Μόλοχ</w:t>
      </w:r>
    </w:p>
    <w:p>
      <w:pPr/>
      <w:r>
        <w:rPr>
          <w:lang w:val="zh_CN" w:bidi="zh_CN"/>
        </w:rPr>
      </w:r>
      <w:r>
        <w:rPr>
          <w:lang w:val="zh_CN" w:bidi="zh_CN"/>
        </w:rPr>
        <w:t>Μόλοχ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G3434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Μολόχ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93.265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摩洛;《思》摩肋客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一个迦南神明的名字</w:t>
      </w:r>
    </w:p>
    <w:p>
      <w:pPr/>
      <w:r>
        <w:rPr>
          <w:lang w:val="zh_CN" w:bidi="zh_CN"/>
        </w:rPr>
      </w:r>
      <w:r>
        <w:rPr>
          <w:lang w:val="zh_CN" w:bidi="zh_CN"/>
        </w:rPr>
        <w:t>ACT 7:43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μολύνω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μολύνω</w:t>
      </w:r>
    </w:p>
    <w:p>
      <w:pPr/>
      <w:r>
        <w:rPr>
          <w:lang w:val="zh_CN" w:bidi="zh_CN"/>
        </w:rPr>
      </w:r>
      <w:r>
        <w:rPr>
          <w:lang w:val="zh_CN" w:bidi="zh_CN"/>
        </w:rPr>
        <w:t>μολύνω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μολυσμός</w:t>
      </w:r>
    </w:p>
    <w:p>
      <w:pPr/>
      <w:r>
        <w:rPr>
          <w:lang w:val="zh_CN" w:bidi="zh_CN"/>
        </w:rPr>
      </w:r>
      <w:r>
        <w:rPr>
          <w:lang w:val="zh_CN" w:bidi="zh_CN"/>
        </w:rPr>
        <w:t>79.56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干净的，肮脏的</w:t>
      </w:r>
    </w:p>
    <w:p>
      <w:pPr/>
      <w:r>
        <w:rPr>
          <w:lang w:val="zh_CN" w:bidi="zh_CN"/>
        </w:rPr>
      </w:r>
      <w:r>
        <w:rPr>
          <w:lang w:val="zh_CN" w:bidi="zh_CN"/>
        </w:rPr>
        <w:t>弄脏;玷污;污秽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使某物变脏或被弄污</w:t>
      </w:r>
    </w:p>
    <w:p>
      <w:pPr/>
      <w:r>
        <w:rPr>
          <w:lang w:val="zh_CN" w:bidi="zh_CN"/>
        </w:rPr>
      </w:r>
      <w:r>
        <w:rPr>
          <w:lang w:val="zh_CN" w:bidi="zh_CN"/>
        </w:rPr>
        <w:t>REV 3:4</w:t>
      </w:r>
    </w:p>
    <w:p>
      <w:pPr/>
      <w:r>
        <w:rPr>
          <w:lang w:val="zh_CN" w:bidi="zh_CN"/>
        </w:rPr>
      </w:r>
      <w:r>
        <w:rPr>
          <w:lang w:val="zh_CN" w:bidi="zh_CN"/>
        </w:rPr>
        <w:t>53.34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玷污，不洁，俗物</w:t>
      </w:r>
    </w:p>
    <w:p>
      <w:pPr/>
      <w:r>
        <w:rPr>
          <w:lang w:val="zh_CN" w:bidi="zh_CN"/>
        </w:rPr>
      </w:r>
      <w:r>
        <w:rPr>
          <w:lang w:val="zh_CN" w:bidi="zh_CN"/>
        </w:rPr>
        <w:t>玷污;弄脏;沾染污秽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使某物在礼仪上不洁净,有严重污秽的含义</w:t>
      </w:r>
    </w:p>
    <w:p>
      <w:pPr/>
      <w:r>
        <w:rPr>
          <w:lang w:val="zh_CN" w:bidi="zh_CN"/>
        </w:rPr>
      </w:r>
      <w:r>
        <w:rPr>
          <w:lang w:val="zh_CN" w:bidi="zh_CN"/>
        </w:rPr>
        <w:t>1CO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μολυσμός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μολυσμός</w:t>
      </w:r>
    </w:p>
    <w:p>
      <w:pPr/>
      <w:r>
        <w:rPr>
          <w:lang w:val="zh_CN" w:bidi="zh_CN"/>
        </w:rPr>
      </w:r>
      <w:r>
        <w:rPr>
          <w:lang w:val="zh_CN" w:bidi="zh_CN"/>
        </w:rPr>
        <w:t>μολυσμός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μολύνω</w:t>
      </w:r>
    </w:p>
    <w:p>
      <w:pPr/>
      <w:r>
        <w:rPr>
          <w:lang w:val="zh_CN" w:bidi="zh_CN"/>
        </w:rPr>
      </w:r>
      <w:r>
        <w:rPr>
          <w:lang w:val="zh_CN" w:bidi="zh_CN"/>
        </w:rPr>
        <w:t>53.35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玷污，不洁，俗物</w:t>
      </w:r>
    </w:p>
    <w:p>
      <w:pPr/>
      <w:r>
        <w:rPr>
          <w:lang w:val="zh_CN" w:bidi="zh_CN"/>
        </w:rPr>
      </w:r>
      <w:r>
        <w:rPr>
          <w:lang w:val="zh_CN" w:bidi="zh_CN"/>
        </w:rPr>
        <w:t>污秽</w:t>
      </w:r>
      <w:r>
        <w:rPr>
          <w:lang w:val="zh_CN" w:bidi="zh_CN"/>
        </w:rPr>
        <w:t xml:space="preserve"> </w:t>
      </w:r>
      <w:r>
        <w:rPr>
          <w:lang w:val="zh_CN" w:bidi="zh_CN"/>
        </w:rPr>
        <w:t>污秽的状态,包括宗教和道德两方面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有些语言把宗教上的污秽表达为“上帝眼中的坏事”。在一些情况下,这个概念可以用习语表达为“心灵的丑陋”。</w:t>
      </w:r>
    </w:p>
    <w:p>
      <w:pPr/>
      <w:r>
        <w:rPr>
          <w:lang w:val="zh_CN" w:bidi="zh_CN"/>
        </w:rPr>
      </w:r>
      <w:r>
        <w:rPr>
          <w:lang w:val="zh_CN" w:bidi="zh_CN"/>
        </w:rPr>
        <w:t>2CO 7:1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μομφή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μομφή</w:t>
      </w:r>
    </w:p>
    <w:p>
      <w:pPr/>
      <w:r>
        <w:rPr>
          <w:lang w:val="zh_CN" w:bidi="zh_CN"/>
        </w:rPr>
      </w:r>
      <w:r>
        <w:rPr>
          <w:lang w:val="zh_CN" w:bidi="zh_CN"/>
        </w:rPr>
        <w:t>μομφή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μέμφομαι</w:t>
      </w:r>
    </w:p>
    <w:p>
      <w:pPr/>
      <w:r>
        <w:rPr>
          <w:lang w:val="zh_CN" w:bidi="zh_CN"/>
        </w:rPr>
      </w:r>
      <w:r>
        <w:rPr>
          <w:lang w:val="zh_CN" w:bidi="zh_CN"/>
        </w:rPr>
        <w:t>33.385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埋怨</w:t>
      </w:r>
    </w:p>
    <w:p>
      <w:pPr/>
      <w:r>
        <w:rPr>
          <w:lang w:val="zh_CN" w:bidi="zh_CN"/>
        </w:rPr>
      </w:r>
      <w:r>
        <w:rPr>
          <w:lang w:val="zh_CN" w:bidi="zh_CN"/>
        </w:rPr>
        <w:t>抱怨;纠纷</w:t>
      </w:r>
      <w:r>
        <w:rPr>
          <w:lang w:val="zh_CN" w:bidi="zh_CN"/>
        </w:rPr>
        <w:t xml:space="preserve"> </w:t>
      </w:r>
      <w:r>
        <w:rPr>
          <w:lang w:val="zh_CN" w:bidi="zh_CN"/>
        </w:rPr>
        <w:t>带有责备意味的抱怨</w:t>
      </w:r>
    </w:p>
    <w:p>
      <w:pPr/>
      <w:r>
        <w:rPr>
          <w:lang w:val="zh_CN" w:bidi="zh_CN"/>
        </w:rPr>
      </w:r>
      <w:r>
        <w:rPr>
          <w:lang w:val="zh_CN" w:bidi="zh_CN"/>
        </w:rPr>
        <w:t>COL 3:13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μονή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μονή</w:t>
      </w:r>
    </w:p>
    <w:p>
      <w:pPr/>
      <w:r>
        <w:rPr>
          <w:lang w:val="zh_CN" w:bidi="zh_CN"/>
        </w:rPr>
      </w:r>
      <w:r>
        <w:rPr>
          <w:lang w:val="zh_CN" w:bidi="zh_CN"/>
        </w:rPr>
        <w:t>μονή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μονόομαι</w:t>
      </w:r>
    </w:p>
    <w:p>
      <w:pPr/>
      <w:r>
        <w:rPr>
          <w:lang w:val="zh_CN" w:bidi="zh_CN"/>
        </w:rPr>
      </w:r>
      <w:r>
        <w:rPr>
          <w:lang w:val="zh_CN" w:bidi="zh_CN"/>
        </w:rPr>
        <w:t>85.76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在空间存在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居住，定居</w:t>
      </w:r>
    </w:p>
    <w:p>
      <w:pPr/>
      <w:r>
        <w:rPr>
          <w:lang w:val="zh_CN" w:bidi="zh_CN"/>
        </w:rPr>
      </w:r>
      <w:r>
        <w:rPr>
          <w:lang w:val="zh_CN" w:bidi="zh_CN"/>
        </w:rPr>
        <w:t>地方;住处</w:t>
      </w:r>
      <w:r>
        <w:rPr>
          <w:lang w:val="zh_CN" w:bidi="zh_CN"/>
        </w:rPr>
        <w:t xml:space="preserve"> </w:t>
      </w:r>
      <w:r>
        <w:rPr>
          <w:lang w:val="zh_CN" w:bidi="zh_CN"/>
        </w:rPr>
        <w:t>某人可以停留或居住的地方</w:t>
      </w:r>
    </w:p>
    <w:p>
      <w:pPr/>
      <w:r>
        <w:rPr>
          <w:lang w:val="zh_CN" w:bidi="zh_CN"/>
        </w:rPr>
      </w:r>
      <w:r>
        <w:rPr>
          <w:lang w:val="zh_CN" w:bidi="zh_CN"/>
        </w:rPr>
        <w:t>JHN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14:23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μονογενής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μονογενής</w:t>
      </w:r>
    </w:p>
    <w:p>
      <w:pPr/>
      <w:r>
        <w:rPr>
          <w:lang w:val="zh_CN" w:bidi="zh_CN"/>
        </w:rPr>
      </w:r>
      <w:r>
        <w:rPr>
          <w:lang w:val="zh_CN" w:bidi="zh_CN"/>
        </w:rPr>
        <w:t>μονογενής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-ές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μονόομαι + γίνομαι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58.52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独特的，独一无二的</w:t>
      </w:r>
    </w:p>
    <w:p>
      <w:pPr/>
      <w:r>
        <w:rPr>
          <w:lang w:val="zh_CN" w:bidi="zh_CN"/>
        </w:rPr>
      </w:r>
      <w:r>
        <w:rPr>
          <w:lang w:val="zh_CN" w:bidi="zh_CN"/>
        </w:rPr>
        <w:t>独特的;唯一的</w:t>
      </w:r>
      <w:r>
        <w:rPr>
          <w:lang w:val="zh_CN" w:bidi="zh_CN"/>
        </w:rPr>
        <w:t xml:space="preserve"> </w:t>
      </w:r>
      <w:r>
        <w:rPr>
          <w:lang w:val="zh_CN" w:bidi="zh_CN"/>
        </w:rPr>
        <w:t>独一无二的,意思是同一种类中的唯一一个</w:t>
      </w:r>
      <w:r>
        <w:rPr>
          <w:lang w:val="zh_CN" w:bidi="zh_CN"/>
        </w:rPr>
        <w:t xml:space="preserve"> </w:t>
      </w:r>
      <w:r>
        <w:rPr>
          <w:lang w:val="zh_CN" w:bidi="zh_CN"/>
        </w:rPr>
        <w:t>HEB 11:17</w:t>
      </w:r>
      <w:r>
        <w:rPr>
          <w:lang w:val="zh_CN" w:bidi="zh_CN"/>
        </w:rPr>
        <w:t>:当然,亚伯拉罕还有一个儿子叫以实玛利,后来基土拉又给他生了几个儿子;但是,以撒是独一无二的儿子,因为他是上帝所应许的那个儿子。因此,他可以被称为 μονογενής 儿子,因为出于上帝应许的只有他一个。</w:t>
      </w:r>
    </w:p>
    <w:p>
      <w:pPr/>
      <w:r>
        <w:rPr>
          <w:lang w:val="zh_CN" w:bidi="zh_CN"/>
        </w:rPr>
      </w:r>
      <w:r>
        <w:rPr>
          <w:lang w:val="zh_CN" w:bidi="zh_CN"/>
        </w:rPr>
        <w:t>LUK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μόνος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μόνος</w:t>
      </w:r>
    </w:p>
    <w:p>
      <w:pPr/>
      <w:r>
        <w:rPr>
          <w:lang w:val="zh_CN" w:bidi="zh_CN"/>
        </w:rPr>
      </w:r>
      <w:r>
        <w:rPr>
          <w:lang w:val="zh_CN" w:bidi="zh_CN"/>
        </w:rPr>
        <w:t>μόνος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μονόομαι</w:t>
      </w:r>
    </w:p>
    <w:p>
      <w:pPr/>
      <w:r>
        <w:rPr>
          <w:lang w:val="zh_CN" w:bidi="zh_CN"/>
        </w:rPr>
      </w:r>
      <w:r>
        <w:rPr>
          <w:lang w:val="zh_CN" w:bidi="zh_CN"/>
        </w:rPr>
        <w:t>58.50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独特的，独一无二的</w:t>
      </w:r>
    </w:p>
    <w:p>
      <w:pPr/>
      <w:r>
        <w:rPr>
          <w:lang w:val="zh_CN" w:bidi="zh_CN"/>
        </w:rPr>
      </w:r>
      <w:r>
        <w:rPr>
          <w:lang w:val="zh_CN" w:bidi="zh_CN"/>
        </w:rPr>
        <w:t>唯一;独一;只有一个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在一个种类中唯一的实体</w:t>
      </w:r>
    </w:p>
    <w:p>
      <w:pPr/>
      <w:r>
        <w:rPr>
          <w:lang w:val="zh_CN" w:bidi="zh_CN"/>
        </w:rPr>
      </w:r>
      <w:r>
        <w:rPr>
          <w:lang w:val="zh_CN" w:bidi="zh_CN"/>
        </w:rPr>
        <w:t>LUK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15:4</w:t>
      </w:r>
    </w:p>
    <w:p>
      <w:pPr/>
      <w:r>
        <w:rPr>
          <w:lang w:val="zh_CN" w:bidi="zh_CN"/>
        </w:rPr>
      </w:r>
      <w:r>
        <w:rPr>
          <w:lang w:val="zh_CN" w:bidi="zh_CN"/>
        </w:rPr>
        <w:t>58.51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独特的，独一无二的</w:t>
      </w:r>
    </w:p>
    <w:p>
      <w:pPr/>
      <w:r>
        <w:rPr>
          <w:lang w:val="zh_CN" w:bidi="zh_CN"/>
        </w:rPr>
      </w:r>
      <w:r>
        <w:rPr>
          <w:lang w:val="zh_CN" w:bidi="zh_CN"/>
        </w:rPr>
        <w:t>单独;独自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在一个地方是某个种类的唯一一个</w:t>
      </w:r>
    </w:p>
    <w:p>
      <w:pPr/>
      <w:r>
        <w:rPr>
          <w:lang w:val="zh_CN" w:bidi="zh_CN"/>
        </w:rPr>
      </w:r>
      <w:r>
        <w:rPr>
          <w:lang w:val="zh_CN" w:bidi="zh_CN"/>
        </w:rPr>
        <w:t>MAT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3:1</w:t>
      </w:r>
    </w:p>
    <w:p>
      <w:pPr/>
      <w:r>
        <w:rPr>
          <w:lang w:val="zh_CN" w:bidi="zh_CN"/>
        </w:rPr>
      </w:r>
      <w:r>
        <w:rPr>
          <w:lang w:val="zh_CN" w:bidi="zh_CN"/>
        </w:rPr>
        <w:t>94.15</w:t>
      </w:r>
    </w:p>
    <w:p>
      <w:pPr/>
      <w:r>
        <w:rPr>
          <w:lang w:val="zh_CN" w:bidi="zh_CN"/>
        </w:rPr>
      </w:r>
      <w:r>
        <w:rPr>
          <w:lang w:val="zh_CN" w:bidi="zh_CN"/>
        </w:rPr>
        <w:t>MAT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1:1</w:t>
      </w:r>
    </w:p>
    <w:p>
      <w:pPr/>
      <w:r>
        <w:rPr>
          <w:lang w:val="zh_CN" w:bidi="zh_CN"/>
        </w:rPr>
      </w:r>
      <w:r>
        <w:rPr>
          <w:lang w:val="zh_CN" w:bidi="zh_CN"/>
        </w:rPr>
        <w:t>94.16</w:t>
      </w:r>
    </w:p>
    <w:p>
      <w:pPr/>
      <w:r>
        <w:rPr>
          <w:lang w:val="zh_CN" w:bidi="zh_CN"/>
        </w:rPr>
      </w:r>
      <w:r>
        <w:rPr>
          <w:lang w:val="zh_CN" w:bidi="zh_CN"/>
        </w:rPr>
        <w:t>MAT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1:27</w:t>
      </w:r>
    </w:p>
    <w:p>
      <w:pPr/>
      <w:r>
        <w:rPr>
          <w:lang w:val="zh_CN" w:bidi="zh_CN"/>
        </w:rPr>
      </w:r>
      <w:r>
        <w:rPr>
          <w:lang w:val="zh_CN" w:bidi="zh_CN"/>
        </w:rPr>
        <w:t>94.17</w:t>
      </w:r>
    </w:p>
    <w:p>
      <w:pPr/>
      <w:r>
        <w:rPr>
          <w:lang w:val="zh_CN" w:bidi="zh_CN"/>
        </w:rPr>
      </w:r>
      <w:r>
        <w:rPr>
          <w:lang w:val="zh_CN" w:bidi="zh_CN"/>
        </w:rPr>
        <w:t>2TH 2:7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μονόφθαλμος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μονόφθαλμος</w:t>
      </w:r>
    </w:p>
    <w:p>
      <w:pPr/>
      <w:r>
        <w:rPr>
          <w:lang w:val="zh_CN" w:bidi="zh_CN"/>
        </w:rPr>
      </w:r>
      <w:r>
        <w:rPr>
          <w:lang w:val="zh_CN" w:bidi="zh_CN"/>
        </w:rPr>
        <w:t>μονόφθαλμος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μονόομαι + ὀφθαλμός</w:t>
      </w:r>
    </w:p>
    <w:p>
      <w:pPr/>
      <w:r>
        <w:rPr>
          <w:lang w:val="zh_CN" w:bidi="zh_CN"/>
        </w:rPr>
      </w:r>
      <w:r>
        <w:rPr>
          <w:lang w:val="zh_CN" w:bidi="zh_CN"/>
        </w:rPr>
        <w:t>24.39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感官事件及状态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看</w:t>
      </w:r>
    </w:p>
    <w:p>
      <w:pPr/>
      <w:r>
        <w:rPr>
          <w:lang w:val="zh_CN" w:bidi="zh_CN"/>
        </w:rPr>
      </w:r>
      <w:r>
        <w:rPr>
          <w:lang w:val="zh_CN" w:bidi="zh_CN"/>
        </w:rPr>
        <w:t>独眼的;瞎了一只眼</w:t>
      </w:r>
      <w:r>
        <w:rPr>
          <w:lang w:val="zh_CN" w:bidi="zh_CN"/>
        </w:rPr>
        <w:t xml:space="preserve"> </w:t>
      </w:r>
      <w:r>
        <w:rPr>
          <w:lang w:val="zh_CN" w:bidi="zh_CN"/>
        </w:rPr>
        <w:t>只有一只眼能看见的人(即瞎了一只眼的人)</w:t>
      </w:r>
    </w:p>
    <w:p>
      <w:pPr/>
      <w:r>
        <w:rPr>
          <w:lang w:val="zh_CN" w:bidi="zh_CN"/>
        </w:rPr>
      </w:r>
      <w:r>
        <w:rPr>
          <w:lang w:val="zh_CN" w:bidi="zh_CN"/>
        </w:rPr>
        <w:t>MAT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μονόω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μονόω</w:t>
      </w:r>
    </w:p>
    <w:p>
      <w:pPr/>
      <w:r>
        <w:rPr>
          <w:lang w:val="zh_CN" w:bidi="zh_CN"/>
        </w:rPr>
      </w:r>
      <w:r>
        <w:rPr>
          <w:lang w:val="zh_CN" w:bidi="zh_CN"/>
        </w:rPr>
        <w:t>μονόω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G3443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μονόομαι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μονή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μονογενής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μόνος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μονόφθαλμος</w:t>
      </w:r>
    </w:p>
    <w:p>
      <w:pPr/>
      <w:r>
        <w:rPr>
          <w:lang w:val="zh_CN" w:bidi="zh_CN"/>
        </w:rPr>
      </w:r>
      <w:r>
        <w:rPr>
          <w:lang w:val="zh_CN" w:bidi="zh_CN"/>
        </w:rPr>
        <w:t>10.13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(μονόομαι)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亲属关系用语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有血缘关系但不限定前后代关系的群体及群体的成员</w:t>
      </w:r>
    </w:p>
    <w:p>
      <w:pPr/>
      <w:r>
        <w:rPr>
          <w:lang w:val="zh_CN" w:bidi="zh_CN"/>
        </w:rPr>
      </w:r>
      <w:r>
        <w:rPr>
          <w:lang w:val="zh_CN" w:bidi="zh_CN"/>
        </w:rPr>
        <w:t>没有家庭;没有亲属</w:t>
      </w:r>
      <w:r>
        <w:rPr>
          <w:lang w:val="zh_CN" w:bidi="zh_CN"/>
        </w:rPr>
        <w:t xml:space="preserve"> </w:t>
      </w:r>
      <w:r>
        <w:rPr>
          <w:lang w:val="zh_CN" w:bidi="zh_CN"/>
        </w:rPr>
        <w:t>孤独无依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1TI 5:5</w:t>
      </w:r>
      <w:r>
        <w:rPr>
          <w:lang w:val="zh_CN" w:bidi="zh_CN"/>
        </w:rPr>
        <w:t>,χήρα “寡妇”的意思是那妇人的丈夫已死,但 μεμονωμένη 暗示她没有可以帮助她的亲戚。</w:t>
      </w:r>
    </w:p>
    <w:p>
      <w:pPr/>
      <w:r>
        <w:rPr>
          <w:lang w:val="zh_CN" w:bidi="zh_CN"/>
        </w:rPr>
      </w:r>
      <w:r>
        <w:rPr>
          <w:lang w:val="zh_CN" w:bidi="zh_CN"/>
        </w:rPr>
        <w:t>1TI 5:5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μορφή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μορφή</w:t>
      </w:r>
    </w:p>
    <w:p>
      <w:pPr/>
      <w:r>
        <w:rPr>
          <w:lang w:val="zh_CN" w:bidi="zh_CN"/>
        </w:rPr>
      </w:r>
      <w:r>
        <w:rPr>
          <w:lang w:val="zh_CN" w:bidi="zh_CN"/>
        </w:rPr>
        <w:t>μορφή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μορφόω</w:t>
      </w:r>
    </w:p>
    <w:p>
      <w:pPr/>
      <w:r>
        <w:rPr>
          <w:lang w:val="zh_CN" w:bidi="zh_CN"/>
        </w:rPr>
      </w:r>
      <w:r>
        <w:rPr>
          <w:lang w:val="zh_CN" w:bidi="zh_CN"/>
        </w:rPr>
        <w:t>58.2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性质，特征</w:t>
      </w:r>
    </w:p>
    <w:p>
      <w:pPr/>
      <w:r>
        <w:rPr>
          <w:lang w:val="zh_CN" w:bidi="zh_CN"/>
        </w:rPr>
      </w:r>
      <w:r>
        <w:rPr>
          <w:lang w:val="zh_CN" w:bidi="zh_CN"/>
        </w:rPr>
        <w:t>本质;性质;特性</w:t>
      </w:r>
      <w:r>
        <w:rPr>
          <w:lang w:val="zh_CN" w:bidi="zh_CN"/>
        </w:rPr>
        <w:t xml:space="preserve"> </w:t>
      </w:r>
      <w:r>
        <w:rPr>
          <w:lang w:val="zh_CN" w:bidi="zh_CN"/>
        </w:rPr>
        <w:t>某物的本质或特性,强调内在和外在的形式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如果译入语没有“本质”等意思接近的对应词汇,翻译者可能需要调整 </w:t>
      </w:r>
      <w:r>
        <w:rPr>
          <w:lang w:val="zh_CN" w:bidi="zh_CN"/>
        </w:rPr>
        <w:t>PHP 2:7</w:t>
      </w:r>
      <w:r>
        <w:rPr>
          <w:lang w:val="zh_CN" w:bidi="zh_CN"/>
        </w:rPr>
        <w:t xml:space="preserve"> 的结构为:“他成了真正的奴仆”。</w:t>
      </w:r>
    </w:p>
    <w:p>
      <w:pPr/>
      <w:r>
        <w:rPr>
          <w:lang w:val="zh_CN" w:bidi="zh_CN"/>
        </w:rPr>
      </w:r>
      <w:r>
        <w:rPr>
          <w:lang w:val="zh_CN" w:bidi="zh_CN"/>
        </w:rPr>
        <w:t>PHP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2:7</w:t>
      </w:r>
    </w:p>
    <w:p>
      <w:pPr/>
      <w:r>
        <w:rPr>
          <w:lang w:val="zh_CN" w:bidi="zh_CN"/>
        </w:rPr>
      </w:r>
      <w:r>
        <w:rPr>
          <w:lang w:val="zh_CN" w:bidi="zh_CN"/>
        </w:rPr>
        <w:t>58.15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外貌，形式的外在显现</w:t>
      </w:r>
    </w:p>
    <w:p>
      <w:pPr/>
      <w:r>
        <w:rPr>
          <w:lang w:val="zh_CN" w:bidi="zh_CN"/>
        </w:rPr>
      </w:r>
      <w:r>
        <w:rPr>
          <w:lang w:val="zh_CN" w:bidi="zh_CN"/>
        </w:rPr>
        <w:t>可见形式;外貌;形像</w:t>
      </w:r>
      <w:r>
        <w:rPr>
          <w:lang w:val="zh_CN" w:bidi="zh_CN"/>
        </w:rPr>
        <w:t xml:space="preserve"> </w:t>
      </w:r>
      <w:r>
        <w:rPr>
          <w:lang w:val="zh_CN" w:bidi="zh_CN"/>
        </w:rPr>
        <w:t>某物的可见形式</w:t>
      </w:r>
    </w:p>
    <w:p>
      <w:pPr/>
      <w:r>
        <w:rPr>
          <w:lang w:val="zh_CN" w:bidi="zh_CN"/>
        </w:rPr>
      </w:r>
      <w:r>
        <w:rPr>
          <w:lang w:val="zh_CN" w:bidi="zh_CN"/>
        </w:rPr>
        <w:t>MRK 16:12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μορφόω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μορφόω</w:t>
      </w:r>
    </w:p>
    <w:p>
      <w:pPr/>
      <w:r>
        <w:rPr>
          <w:lang w:val="zh_CN" w:bidi="zh_CN"/>
        </w:rPr>
      </w:r>
      <w:r>
        <w:rPr>
          <w:lang w:val="zh_CN" w:bidi="zh_CN"/>
        </w:rPr>
        <w:t>μορφόω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μεταμορφόομαι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μορφή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μόρφωσις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συμμορφίζομαι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σύμμορφος</w:t>
      </w:r>
    </w:p>
    <w:p>
      <w:pPr/>
      <w:r>
        <w:rPr>
          <w:lang w:val="zh_CN" w:bidi="zh_CN"/>
        </w:rPr>
      </w:r>
      <w:r>
        <w:rPr>
          <w:lang w:val="zh_CN" w:bidi="zh_CN"/>
        </w:rPr>
        <w:t>58.4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性质，特征</w:t>
      </w:r>
    </w:p>
    <w:p>
      <w:pPr/>
      <w:r>
        <w:rPr>
          <w:lang w:val="zh_CN" w:bidi="zh_CN"/>
        </w:rPr>
      </w:r>
      <w:r>
        <w:rPr>
          <w:lang w:val="zh_CN" w:bidi="zh_CN"/>
        </w:rPr>
        <w:t>形成......的性质;......的特质成形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μορφή</w:t>
      </w:r>
      <w:r>
        <w:rPr>
          <w:lang w:val="zh_CN" w:bidi="zh_CN"/>
        </w:rPr>
        <w:t>[a]“本性,特性”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58.2</w:t>
        </w:r>
      </w:hyperlink>
      <w:r>
        <w:rPr>
          <w:lang w:val="zh_CN" w:bidi="zh_CN"/>
        </w:rPr>
        <w:t xml:space="preserve"> 的衍生词)使某物有特定的形式或本性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有些语言可以把 </w:t>
      </w:r>
      <w:r>
        <w:rPr>
          <w:lang w:val="zh_CN" w:bidi="zh_CN"/>
        </w:rPr>
        <w:t>GAL 4:19</w:t>
      </w:r>
      <w:r>
        <w:rPr>
          <w:lang w:val="zh_CN" w:bidi="zh_CN"/>
        </w:rPr>
        <w:t xml:space="preserve"> 译成:“直到你们变成像基督的样子”。</w:t>
      </w:r>
    </w:p>
    <w:p>
      <w:pPr/>
      <w:r>
        <w:rPr>
          <w:lang w:val="zh_CN" w:bidi="zh_CN"/>
        </w:rPr>
      </w:r>
      <w:r>
        <w:rPr>
          <w:lang w:val="zh_CN" w:bidi="zh_CN"/>
        </w:rPr>
        <w:t>GAL 4:19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μόρφωσις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μόρφωσις</w:t>
      </w:r>
    </w:p>
    <w:p>
      <w:pPr/>
      <w:r>
        <w:rPr>
          <w:lang w:val="zh_CN" w:bidi="zh_CN"/>
        </w:rPr>
      </w:r>
      <w:r>
        <w:rPr>
          <w:lang w:val="zh_CN" w:bidi="zh_CN"/>
        </w:rPr>
        <w:t>μόρφωσις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μορφόω</w:t>
      </w:r>
    </w:p>
    <w:p>
      <w:pPr/>
      <w:r>
        <w:rPr>
          <w:lang w:val="zh_CN" w:bidi="zh_CN"/>
        </w:rPr>
      </w:r>
      <w:r>
        <w:rPr>
          <w:lang w:val="zh_CN" w:bidi="zh_CN"/>
        </w:rPr>
        <w:t>58.3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性质，特征</w:t>
      </w:r>
    </w:p>
    <w:p>
      <w:pPr/>
      <w:r>
        <w:rPr>
          <w:lang w:val="zh_CN" w:bidi="zh_CN"/>
        </w:rPr>
      </w:r>
      <w:r>
        <w:rPr>
          <w:lang w:val="zh_CN" w:bidi="zh_CN"/>
        </w:rPr>
        <w:t>体现;全部内容;基本特征</w:t>
      </w:r>
      <w:r>
        <w:rPr>
          <w:lang w:val="zh_CN" w:bidi="zh_CN"/>
        </w:rPr>
        <w:t xml:space="preserve"> </w:t>
      </w:r>
      <w:r>
        <w:rPr>
          <w:lang w:val="zh_CN" w:bidi="zh_CN"/>
        </w:rPr>
        <w:t>某物的基本特征和性质的体现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有些语言可能没有“特征”或“基本特征”的对应译词,因此可能需要把 </w:t>
      </w:r>
      <w:r>
        <w:rPr>
          <w:lang w:val="zh_CN" w:bidi="zh_CN"/>
        </w:rPr>
        <w:t>ROM 2:20</w:t>
      </w:r>
      <w:r>
        <w:rPr>
          <w:lang w:val="zh_CN" w:bidi="zh_CN"/>
        </w:rPr>
        <w:t xml:space="preserve"> 中的这个表达调整结构,译成:“正确地拥有律法中的知识和真理”,或“真正拥有律法中的知识和真理”,甚至是“在律法中充分地认识真理”。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μοσχοποιέω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μοσχοποιέω</w:t>
      </w:r>
    </w:p>
    <w:p>
      <w:pPr/>
      <w:r>
        <w:rPr>
          <w:lang w:val="zh_CN" w:bidi="zh_CN"/>
        </w:rPr>
      </w:r>
      <w:r>
        <w:rPr>
          <w:lang w:val="zh_CN" w:bidi="zh_CN"/>
        </w:rPr>
        <w:t>μοσχοποιέω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μόσχος + ποιέω</w:t>
      </w:r>
    </w:p>
    <w:p>
      <w:pPr/>
      <w:r>
        <w:rPr>
          <w:lang w:val="zh_CN" w:bidi="zh_CN"/>
        </w:rPr>
      </w:r>
      <w:r>
        <w:rPr>
          <w:lang w:val="zh_CN" w:bidi="zh_CN"/>
        </w:rPr>
        <w:t>6.101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塑像及偶像</w:t>
      </w:r>
    </w:p>
    <w:p>
      <w:pPr/>
      <w:r>
        <w:rPr>
          <w:lang w:val="zh_CN" w:bidi="zh_CN"/>
        </w:rPr>
      </w:r>
      <w:r>
        <w:rPr>
          <w:lang w:val="zh_CN" w:bidi="zh_CN"/>
        </w:rPr>
        <w:t>做牛犊偶像;塑造牛犊形像的偶像</w:t>
      </w:r>
      <w:r>
        <w:rPr>
          <w:lang w:val="zh_CN" w:bidi="zh_CN"/>
        </w:rPr>
        <w:t xml:space="preserve"> </w:t>
      </w:r>
      <w:r>
        <w:rPr>
          <w:lang w:val="zh_CN" w:bidi="zh_CN"/>
        </w:rPr>
        <w:t>制作牛犊形像的偶像</w:t>
      </w:r>
      <w:r>
        <w:rPr>
          <w:lang w:val="zh_CN" w:bidi="zh_CN"/>
        </w:rPr>
        <w:t xml:space="preserve"> </w:t>
      </w:r>
      <w:r>
        <w:rPr>
          <w:lang w:val="zh_CN" w:bidi="zh_CN"/>
        </w:rPr>
        <w:t>为了避免与对应的旧约经文(</w:t>
      </w:r>
      <w:r>
        <w:rPr>
          <w:lang w:val="zh_CN" w:bidi="zh_CN"/>
        </w:rPr>
        <w:t>EXO 32:4</w:t>
      </w:r>
      <w:r>
        <w:rPr>
          <w:lang w:val="zh_CN" w:bidi="zh_CN"/>
        </w:rPr>
        <w:t>-</w:t>
      </w:r>
      <w:r>
        <w:rPr>
          <w:lang w:val="zh_CN" w:bidi="zh_CN"/>
        </w:rPr>
        <w:t>EXO 32:6</w:t>
      </w:r>
      <w:r>
        <w:rPr>
          <w:lang w:val="zh_CN" w:bidi="zh_CN"/>
        </w:rPr>
        <w:t xml:space="preserve">)看似冲突,翻译者可以把 </w:t>
      </w:r>
      <w:r>
        <w:rPr>
          <w:lang w:val="zh_CN" w:bidi="zh_CN"/>
        </w:rPr>
        <w:t>ACT 7:41</w:t>
      </w:r>
      <w:r>
        <w:rPr>
          <w:lang w:val="zh_CN" w:bidi="zh_CN"/>
        </w:rPr>
        <w:t xml:space="preserve"> 中的这个从句译作:“他们造了一个公牛犊形状的偶像”。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7:41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μόσχος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μόσχος</w:t>
      </w:r>
    </w:p>
    <w:p>
      <w:pPr/>
      <w:r>
        <w:rPr>
          <w:lang w:val="zh_CN" w:bidi="zh_CN"/>
        </w:rPr>
      </w:r>
      <w:r>
        <w:rPr>
          <w:lang w:val="zh_CN" w:bidi="zh_CN"/>
        </w:rPr>
        <w:t>μόσχος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μοσχοποιέω</w:t>
      </w:r>
    </w:p>
    <w:p>
      <w:pPr/>
      <w:r>
        <w:rPr>
          <w:lang w:val="zh_CN" w:bidi="zh_CN"/>
        </w:rPr>
      </w:r>
      <w:r>
        <w:rPr>
          <w:lang w:val="zh_CN" w:bidi="zh_CN"/>
        </w:rPr>
        <w:t>4.17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</w:p>
    <w:p>
      <w:pPr/>
      <w:r>
        <w:rPr>
          <w:lang w:val="zh_CN" w:bidi="zh_CN"/>
        </w:rPr>
      </w:r>
      <w:r>
        <w:rPr>
          <w:lang w:val="zh_CN" w:bidi="zh_CN"/>
        </w:rPr>
        <w:t>牛犊</w:t>
      </w:r>
      <w:r>
        <w:rPr>
          <w:lang w:val="zh_CN" w:bidi="zh_CN"/>
        </w:rPr>
        <w:t xml:space="preserve"> </w:t>
      </w:r>
      <w:r>
        <w:rPr>
          <w:lang w:val="zh_CN" w:bidi="zh_CN"/>
        </w:rPr>
        <w:t>牛的幼崽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在新约以外的希腊文中,μόσχος 可以是阳性或阴性;但是在新约中,或者词形是阳性(</w:t>
      </w:r>
      <w:r>
        <w:rPr>
          <w:lang w:val="zh_CN" w:bidi="zh_CN"/>
        </w:rPr>
        <w:t>LUK 15:23</w:t>
      </w:r>
      <w:r>
        <w:rPr>
          <w:lang w:val="zh_CN" w:bidi="zh_CN"/>
        </w:rPr>
        <w:t>),或者词的语法形式没有指出区别(</w:t>
      </w:r>
      <w:r>
        <w:rPr>
          <w:lang w:val="zh_CN" w:bidi="zh_CN"/>
        </w:rPr>
        <w:t>HEB 9:12</w:t>
      </w:r>
      <w:r>
        <w:rPr>
          <w:lang w:val="zh_CN" w:bidi="zh_CN"/>
        </w:rPr>
        <w:t>)。</w:t>
        <w:br/>
      </w:r>
      <w:r>
        <w:rPr>
          <w:lang w:val="zh_CN" w:bidi="zh_CN"/>
        </w:rPr>
        <w:t>在养牛的人所说的语言中,主要的难处是找不到一个让人满意的通称,因为他们的用语在牛的兽龄、性别、颜色、大小等方面都比较具体。在这种情况下,翻译者只能选择意思比较一般性的词汇,或者采用适合特定上下文的、比较具体的表达方式。</w:t>
      </w:r>
    </w:p>
    <w:p>
      <w:pPr/>
      <w:r>
        <w:rPr>
          <w:lang w:val="zh_CN" w:bidi="zh_CN"/>
        </w:rPr>
      </w:r>
      <w:r>
        <w:rPr>
          <w:lang w:val="zh_CN" w:bidi="zh_CN"/>
        </w:rPr>
        <w:t>LUK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μουσικός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μουσικός</w:t>
      </w:r>
    </w:p>
    <w:p>
      <w:pPr/>
      <w:r>
        <w:rPr>
          <w:lang w:val="zh_CN" w:bidi="zh_CN"/>
        </w:rPr>
      </w:r>
      <w:r>
        <w:rPr>
          <w:lang w:val="zh_CN" w:bidi="zh_CN"/>
        </w:rPr>
        <w:t>μουσικός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</w:t>
      </w:r>
    </w:p>
    <w:p>
      <w:pPr/>
      <w:r>
        <w:rPr>
          <w:lang w:val="zh_CN" w:bidi="zh_CN"/>
        </w:rPr>
      </w:r>
      <w:r>
        <w:rPr>
          <w:lang w:val="zh_CN" w:bidi="zh_CN"/>
        </w:rPr>
        <w:t>14.84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声音</w:t>
      </w:r>
    </w:p>
    <w:p>
      <w:pPr/>
      <w:r>
        <w:rPr>
          <w:lang w:val="zh_CN" w:bidi="zh_CN"/>
        </w:rPr>
      </w:r>
      <w:r>
        <w:rPr>
          <w:lang w:val="zh_CN" w:bidi="zh_CN"/>
        </w:rPr>
        <w:t>作乐的;乐手;歌唱者</w:t>
      </w:r>
      <w:r>
        <w:rPr>
          <w:lang w:val="zh_CN" w:bidi="zh_CN"/>
        </w:rPr>
        <w:t xml:space="preserve"> </w:t>
      </w:r>
      <w:r>
        <w:rPr>
          <w:lang w:val="zh_CN" w:bidi="zh_CN"/>
        </w:rPr>
        <w:t>制作音乐的人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REV 18:22</w:t>
      </w:r>
      <w:r>
        <w:rPr>
          <w:lang w:val="zh_CN" w:bidi="zh_CN"/>
        </w:rPr>
        <w:t>,μουσικῶν 很可能指唱歌的人。</w:t>
      </w:r>
    </w:p>
    <w:p>
      <w:pPr/>
      <w:r>
        <w:rPr>
          <w:lang w:val="zh_CN" w:bidi="zh_CN"/>
        </w:rPr>
      </w:r>
      <w:r>
        <w:rPr>
          <w:lang w:val="zh_CN" w:bidi="zh_CN"/>
        </w:rPr>
        <w:t>REV 18:22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μόχθος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μόχθος</w:t>
      </w:r>
    </w:p>
    <w:p>
      <w:pPr/>
      <w:r>
        <w:rPr>
          <w:lang w:val="zh_CN" w:bidi="zh_CN"/>
        </w:rPr>
      </w:r>
      <w:r>
        <w:rPr>
          <w:lang w:val="zh_CN" w:bidi="zh_CN"/>
        </w:rPr>
        <w:t>μόχθος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μοχθέω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μόγις</w:t>
      </w:r>
    </w:p>
    <w:p>
      <w:pPr/>
      <w:r>
        <w:rPr>
          <w:lang w:val="zh_CN" w:bidi="zh_CN"/>
        </w:rPr>
      </w:r>
      <w:r>
        <w:rPr>
          <w:lang w:val="zh_CN" w:bidi="zh_CN"/>
        </w:rPr>
        <w:t>42.48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执行，从事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工作，劳碌</w:t>
      </w:r>
    </w:p>
    <w:p>
      <w:pPr/>
      <w:r>
        <w:rPr>
          <w:lang w:val="zh_CN" w:bidi="zh_CN"/>
        </w:rPr>
      </w:r>
      <w:r>
        <w:rPr>
          <w:lang w:val="zh_CN" w:bidi="zh_CN"/>
        </w:rPr>
        <w:t>辛苦劳碌;劳苦工作;辛勤工作</w:t>
      </w:r>
      <w:r>
        <w:rPr>
          <w:lang w:val="zh_CN" w:bidi="zh_CN"/>
        </w:rPr>
        <w:t xml:space="preserve"> </w:t>
      </w:r>
      <w:r>
        <w:rPr>
          <w:lang w:val="zh_CN" w:bidi="zh_CN"/>
        </w:rPr>
        <w:t>辛劳工作,暗示不寻常的耗费精力和努力</w:t>
      </w:r>
    </w:p>
    <w:p>
      <w:pPr/>
      <w:r>
        <w:rPr>
          <w:lang w:val="zh_CN" w:bidi="zh_CN"/>
        </w:rPr>
      </w:r>
      <w:r>
        <w:rPr>
          <w:lang w:val="zh_CN" w:bidi="zh_CN"/>
        </w:rPr>
        <w:t>2CO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μυελός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μυελός</w:t>
      </w:r>
    </w:p>
    <w:p>
      <w:pPr/>
      <w:r>
        <w:rPr>
          <w:lang w:val="zh_CN" w:bidi="zh_CN"/>
        </w:rPr>
      </w:r>
      <w:r>
        <w:rPr>
          <w:lang w:val="zh_CN" w:bidi="zh_CN"/>
        </w:rPr>
        <w:t>μυελός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</w:t>
      </w:r>
    </w:p>
    <w:p>
      <w:pPr/>
      <w:r>
        <w:rPr>
          <w:lang w:val="zh_CN" w:bidi="zh_CN"/>
        </w:rPr>
      </w:r>
      <w:r>
        <w:rPr>
          <w:lang w:val="zh_CN" w:bidi="zh_CN"/>
        </w:rPr>
        <w:t>8.62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身体、身体各部分及身体的产物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身体各部分</w:t>
      </w:r>
    </w:p>
    <w:p>
      <w:pPr/>
      <w:r>
        <w:rPr>
          <w:lang w:val="zh_CN" w:bidi="zh_CN"/>
        </w:rPr>
      </w:r>
      <w:r>
        <w:rPr>
          <w:lang w:val="zh_CN" w:bidi="zh_CN"/>
        </w:rPr>
        <w:t>骨髓</w:t>
      </w:r>
      <w:r>
        <w:rPr>
          <w:lang w:val="zh_CN" w:bidi="zh_CN"/>
        </w:rPr>
        <w:t xml:space="preserve"> </w:t>
      </w:r>
      <w:r>
        <w:rPr>
          <w:lang w:val="zh_CN" w:bidi="zh_CN"/>
        </w:rPr>
        <w:t>骨腔里面的柔软物质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在翻译 </w:t>
      </w:r>
      <w:r>
        <w:rPr>
          <w:lang w:val="zh_CN" w:bidi="zh_CN"/>
        </w:rPr>
        <w:t>HEB 4:12</w:t>
      </w:r>
      <w:r>
        <w:rPr>
          <w:lang w:val="zh_CN" w:bidi="zh_CN"/>
        </w:rPr>
        <w:t xml:space="preserve"> 时会遇到一些问题,因为严格来说,关节和骨髓分开是不可能的。同样,“关节和骨髓连在一起的地方”这种表达似乎很不寻常,因为关节是和骨头连在一起,而不是和骨髓连在一起。</w:t>
      </w:r>
      <w:r>
        <w:rPr>
          <w:lang w:val="zh_CN" w:bidi="zh_CN"/>
        </w:rPr>
        <w:t>HEB 4:12</w:t>
      </w:r>
      <w:r>
        <w:rPr>
          <w:lang w:val="zh_CN" w:bidi="zh_CN"/>
        </w:rPr>
        <w:t xml:space="preserve"> 中的这段经文是一个比喻,说上帝的道比两刃的剑更快,一直切入到魂和灵相遇的地方,并与关节与骨髓连在一起相比拟。在有些语言中,最好说成“到关节和骨髓处”,来指距离皮肤表面最远的身体部分。</w:t>
      </w:r>
    </w:p>
    <w:p>
      <w:pPr/>
      <w:r>
        <w:rPr>
          <w:lang w:val="zh_CN" w:bidi="zh_CN"/>
        </w:rPr>
      </w:r>
      <w:r>
        <w:rPr>
          <w:lang w:val="zh_CN" w:bidi="zh_CN"/>
        </w:rPr>
        <w:t>HEB 4:12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μυέω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μυέω</w:t>
      </w:r>
    </w:p>
    <w:p>
      <w:pPr/>
      <w:r>
        <w:rPr>
          <w:lang w:val="zh_CN" w:bidi="zh_CN"/>
        </w:rPr>
      </w:r>
      <w:r>
        <w:rPr>
          <w:lang w:val="zh_CN" w:bidi="zh_CN"/>
        </w:rPr>
        <w:t>μυέω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G3453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μυέομαι</w:t>
      </w:r>
    </w:p>
    <w:p>
      <w:pPr/>
      <w:r>
        <w:rPr>
          <w:lang w:val="zh_CN" w:bidi="zh_CN"/>
        </w:rPr>
      </w:r>
      <w:r>
        <w:rPr>
          <w:lang w:val="zh_CN" w:bidi="zh_CN"/>
        </w:rPr>
        <w:t>＜动＞</w:t>
      </w:r>
    </w:p>
    <w:p>
      <w:pPr/>
      <w:r>
        <w:rPr>
          <w:lang w:val="zh_CN" w:bidi="zh_CN"/>
        </w:rPr>
      </w:r>
      <w:r>
        <w:rPr>
          <w:lang w:val="zh_CN" w:bidi="zh_CN"/>
        </w:rPr>
        <w:t>27.14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(μυέομαι)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</w:p>
    <w:p>
      <w:pPr/>
      <w:r>
        <w:rPr>
          <w:lang w:val="zh_CN" w:bidi="zh_CN"/>
        </w:rPr>
      </w:r>
      <w:r>
        <w:rPr>
          <w:lang w:val="zh_CN" w:bidi="zh_CN"/>
        </w:rPr>
        <w:t>得到秘诀</w:t>
      </w:r>
      <w:r>
        <w:rPr>
          <w:lang w:val="zh_CN" w:bidi="zh_CN"/>
        </w:rPr>
        <w:t xml:space="preserve"> </w:t>
      </w:r>
      <w:r>
        <w:rPr>
          <w:lang w:val="zh_CN" w:bidi="zh_CN"/>
        </w:rPr>
        <w:t>通过个人经历或由于得到启蒙而学到某事物的秘诀</w:t>
      </w:r>
    </w:p>
    <w:p>
      <w:pPr/>
      <w:r>
        <w:rPr>
          <w:lang w:val="zh_CN" w:bidi="zh_CN"/>
        </w:rPr>
      </w:r>
      <w:r>
        <w:rPr>
          <w:lang w:val="zh_CN" w:bidi="zh_CN"/>
        </w:rPr>
        <w:t>PHP 4:12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μῦθος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μῦθος</w:t>
      </w:r>
    </w:p>
    <w:p>
      <w:pPr/>
      <w:r>
        <w:rPr>
          <w:lang w:val="zh_CN" w:bidi="zh_CN"/>
        </w:rPr>
      </w:r>
      <w:r>
        <w:rPr>
          <w:lang w:val="zh_CN" w:bidi="zh_CN"/>
        </w:rPr>
        <w:t>μῦθος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παραμυθέομαι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παραμυθία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παραμύθιον</w:t>
      </w:r>
    </w:p>
    <w:p>
      <w:pPr/>
      <w:r>
        <w:rPr>
          <w:lang w:val="zh_CN" w:bidi="zh_CN"/>
        </w:rPr>
      </w:r>
      <w:r>
        <w:rPr>
          <w:lang w:val="zh_CN" w:bidi="zh_CN"/>
        </w:rPr>
        <w:t>33.13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话语类型</w:t>
      </w:r>
    </w:p>
    <w:p>
      <w:pPr/>
      <w:r>
        <w:rPr>
          <w:lang w:val="zh_CN" w:bidi="zh_CN"/>
        </w:rPr>
      </w:r>
      <w:r>
        <w:rPr>
          <w:lang w:val="zh_CN" w:bidi="zh_CN"/>
        </w:rPr>
        <w:t>传说;神话;童话;虚构的故事;无稽之谈</w:t>
      </w:r>
      <w:r>
        <w:rPr>
          <w:lang w:val="zh_CN" w:bidi="zh_CN"/>
        </w:rPr>
        <w:t xml:space="preserve"> </w:t>
      </w:r>
      <w:r>
        <w:rPr>
          <w:lang w:val="zh_CN" w:bidi="zh_CN"/>
        </w:rPr>
        <w:t>通常论到一些超自然生物、事件或文化英雄的传奇故事,在新约中往往带有不好的含义</w:t>
      </w:r>
      <w:r>
        <w:rPr>
          <w:lang w:val="zh_CN" w:bidi="zh_CN"/>
        </w:rPr>
        <w:t xml:space="preserve"> </w:t>
      </w:r>
      <w:r>
        <w:rPr>
          <w:lang w:val="zh_CN" w:bidi="zh_CN"/>
        </w:rPr>
        <w:t>μῦθος 一词经常译成:“不真实的故事”,或“假的传说”。</w:t>
      </w:r>
    </w:p>
    <w:p>
      <w:pPr/>
      <w:r>
        <w:rPr>
          <w:lang w:val="zh_CN" w:bidi="zh_CN"/>
        </w:rPr>
      </w:r>
      <w:r>
        <w:rPr>
          <w:lang w:val="zh_CN" w:bidi="zh_CN"/>
        </w:rPr>
        <w:t>1TI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μυκάομαι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μυκάομαι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μυκάομαι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＜动＞</w:t>
      </w:r>
    </w:p>
    <w:p>
      <w:pPr/>
      <w:r>
        <w:rPr>
          <w:lang w:val="zh_CN" w:bidi="zh_CN"/>
        </w:rPr>
      </w:r>
      <w:r>
        <w:rPr>
          <w:lang w:val="zh_CN" w:bidi="zh_CN"/>
        </w:rPr>
        <w:t>14.77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声音</w:t>
      </w:r>
    </w:p>
    <w:p>
      <w:pPr/>
      <w:r>
        <w:rPr>
          <w:lang w:val="zh_CN" w:bidi="zh_CN"/>
        </w:rPr>
      </w:r>
      <w:r>
        <w:rPr>
          <w:lang w:val="zh_CN" w:bidi="zh_CN"/>
        </w:rPr>
        <w:t>低沉的吼叫;咆哮</w:t>
      </w:r>
      <w:r>
        <w:rPr>
          <w:lang w:val="zh_CN" w:bidi="zh_CN"/>
        </w:rPr>
        <w:t xml:space="preserve"> </w:t>
      </w:r>
      <w:r>
        <w:rPr>
          <w:lang w:val="zh_CN" w:bidi="zh_CN"/>
        </w:rPr>
        <w:t>发出大声、咆哮或吼叫的噪音,是典型的公牛的叫声,但也适用于其他大型动物</w:t>
      </w:r>
    </w:p>
    <w:p>
      <w:pPr/>
      <w:r>
        <w:rPr>
          <w:lang w:val="zh_CN" w:bidi="zh_CN"/>
        </w:rPr>
      </w:r>
      <w:r>
        <w:rPr>
          <w:lang w:val="zh_CN" w:bidi="zh_CN"/>
        </w:rPr>
        <w:t>REV 10:3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μυκτηρίζω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μυκτηρίζω</w:t>
      </w:r>
    </w:p>
    <w:p>
      <w:pPr/>
      <w:r>
        <w:rPr>
          <w:lang w:val="zh_CN" w:bidi="zh_CN"/>
        </w:rPr>
      </w:r>
      <w:r>
        <w:rPr>
          <w:lang w:val="zh_CN" w:bidi="zh_CN"/>
        </w:rPr>
        <w:t>μυκτηρίζω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ἐκμυκτηρίζω</w:t>
      </w:r>
    </w:p>
    <w:p>
      <w:pPr/>
      <w:r>
        <w:rPr>
          <w:lang w:val="zh_CN" w:bidi="zh_CN"/>
        </w:rPr>
      </w:r>
      <w:r>
        <w:rPr>
          <w:lang w:val="zh_CN" w:bidi="zh_CN"/>
        </w:rPr>
        <w:t>33.409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嘲笑，戏弄</w:t>
      </w:r>
    </w:p>
    <w:p>
      <w:pPr/>
      <w:r>
        <w:rPr>
          <w:lang w:val="zh_CN" w:bidi="zh_CN"/>
        </w:rPr>
      </w:r>
      <w:r>
        <w:rPr>
          <w:lang w:val="zh_CN" w:bidi="zh_CN"/>
        </w:rPr>
        <w:t>嗤笑;讥笑;嘲笑;蔑视;嗤之以鼻</w:t>
      </w:r>
      <w:r>
        <w:rPr>
          <w:lang w:val="zh_CN" w:bidi="zh_CN"/>
        </w:rPr>
        <w:t xml:space="preserve"> </w:t>
      </w:r>
      <w:r>
        <w:rPr>
          <w:lang w:val="zh_CN" w:bidi="zh_CN"/>
        </w:rPr>
        <w:t>(μυκτηρίζω“翘起鼻子”的引申喻意,原义没有出现在新约中)以讥讽和轻蔑的方式嘲笑</w:t>
      </w:r>
    </w:p>
    <w:p>
      <w:pPr/>
      <w:r>
        <w:rPr>
          <w:lang w:val="zh_CN" w:bidi="zh_CN"/>
        </w:rPr>
      </w:r>
      <w:r>
        <w:rPr>
          <w:lang w:val="zh_CN" w:bidi="zh_CN"/>
        </w:rPr>
        <w:t>GAL 6:7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μυλικός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μυλικός</w:t>
      </w:r>
    </w:p>
    <w:p>
      <w:pPr/>
      <w:r>
        <w:rPr>
          <w:lang w:val="zh_CN" w:bidi="zh_CN"/>
        </w:rPr>
      </w:r>
      <w:r>
        <w:rPr>
          <w:lang w:val="zh_CN" w:bidi="zh_CN"/>
        </w:rPr>
        <w:t>μυλικός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μύλος</w:t>
      </w:r>
    </w:p>
    <w:p>
      <w:pPr/>
      <w:r>
        <w:rPr>
          <w:lang w:val="zh_CN" w:bidi="zh_CN"/>
        </w:rPr>
      </w:r>
      <w:r>
        <w:rPr>
          <w:lang w:val="zh_CN" w:bidi="zh_CN"/>
        </w:rPr>
        <w:t>7.70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其他建造物</w:t>
      </w:r>
    </w:p>
    <w:p>
      <w:pPr/>
      <w:r>
        <w:rPr>
          <w:lang w:val="zh_CN" w:bidi="zh_CN"/>
        </w:rPr>
      </w:r>
      <w:r>
        <w:rPr>
          <w:lang w:val="zh_CN" w:bidi="zh_CN"/>
        </w:rPr>
        <w:t>磨的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μύλος</w:t>
      </w:r>
      <w:r>
        <w:rPr>
          <w:lang w:val="zh_CN" w:bidi="zh_CN"/>
        </w:rPr>
        <w:t>[a]“磨”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7.68</w:t>
        </w:r>
      </w:hyperlink>
      <w:r>
        <w:rPr>
          <w:lang w:val="zh_CN" w:bidi="zh_CN"/>
        </w:rPr>
        <w:t xml:space="preserve"> 的衍生词)与磨谷的石磨相关的</w:t>
      </w:r>
      <w:r>
        <w:rPr>
          <w:lang w:val="zh_CN" w:bidi="zh_CN"/>
        </w:rPr>
        <w:t xml:space="preserve"> </w:t>
      </w:r>
      <w:r>
        <w:rPr>
          <w:lang w:val="zh_CN" w:bidi="zh_CN"/>
        </w:rPr>
        <w:t>这种形容词形式的翻译取决于具体的语境。当然,翻译者不一定要使用译入语中相应的形容词来翻译形容词,有时候用名词更加合适。</w:t>
      </w:r>
    </w:p>
    <w:p>
      <w:pPr/>
      <w:r>
        <w:rPr>
          <w:lang w:val="zh_CN" w:bidi="zh_CN"/>
        </w:rPr>
      </w:r>
      <w:r>
        <w:rPr>
          <w:lang w:val="zh_CN" w:bidi="zh_CN"/>
        </w:rPr>
        <w:t>LUK 17:2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μύλινος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μύλινος</w:t>
      </w:r>
    </w:p>
    <w:p>
      <w:pPr/>
      <w:r>
        <w:rPr>
          <w:lang w:val="zh_CN" w:bidi="zh_CN"/>
        </w:rPr>
      </w:r>
      <w:r>
        <w:rPr>
          <w:lang w:val="zh_CN" w:bidi="zh_CN"/>
        </w:rPr>
        <w:t>μύλινος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G3458a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μύλος</w:t>
      </w:r>
    </w:p>
    <w:p>
      <w:pPr/>
      <w:r>
        <w:rPr>
          <w:lang w:val="zh_CN" w:bidi="zh_CN"/>
        </w:rPr>
      </w:r>
      <w:r>
        <w:rPr>
          <w:lang w:val="zh_CN" w:bidi="zh_CN"/>
        </w:rPr>
        <w:t>7.70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其他建造物</w:t>
      </w:r>
    </w:p>
    <w:p>
      <w:pPr/>
      <w:r>
        <w:rPr>
          <w:lang w:val="zh_CN" w:bidi="zh_CN"/>
        </w:rPr>
      </w:r>
      <w:r>
        <w:rPr>
          <w:lang w:val="zh_CN" w:bidi="zh_CN"/>
        </w:rPr>
        <w:t>磨的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μύλος</w:t>
      </w:r>
      <w:r>
        <w:rPr>
          <w:lang w:val="zh_CN" w:bidi="zh_CN"/>
        </w:rPr>
        <w:t>[a]“磨”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7.68</w:t>
        </w:r>
      </w:hyperlink>
      <w:r>
        <w:rPr>
          <w:lang w:val="zh_CN" w:bidi="zh_CN"/>
        </w:rPr>
        <w:t xml:space="preserve"> 的衍生词)与磨谷的石磨相关的</w:t>
      </w:r>
      <w:r>
        <w:rPr>
          <w:lang w:val="zh_CN" w:bidi="zh_CN"/>
        </w:rPr>
        <w:t xml:space="preserve"> </w:t>
      </w:r>
      <w:r>
        <w:rPr>
          <w:lang w:val="zh_CN" w:bidi="zh_CN"/>
        </w:rPr>
        <w:t>这种形容词形式的翻译取决于具体的语境。当然,翻译者不一定要使用译入语中相应的形容词来翻译形容词,有时候用名词更加合适。</w:t>
      </w:r>
    </w:p>
    <w:p>
      <w:pPr/>
      <w:r>
        <w:rPr>
          <w:lang w:val="zh_CN" w:bidi="zh_CN"/>
        </w:rPr>
      </w:r>
      <w:r>
        <w:rPr>
          <w:lang w:val="zh_CN" w:bidi="zh_CN"/>
        </w:rPr>
        <w:t>REV 18:21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μύλος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μύλος</w:t>
      </w:r>
    </w:p>
    <w:p>
      <w:pPr/>
      <w:r>
        <w:rPr>
          <w:lang w:val="zh_CN" w:bidi="zh_CN"/>
        </w:rPr>
      </w:r>
      <w:r>
        <w:rPr>
          <w:lang w:val="zh_CN" w:bidi="zh_CN"/>
        </w:rPr>
        <w:t>μύλος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μυλικός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μύλινος</w:t>
      </w:r>
    </w:p>
    <w:p>
      <w:pPr/>
      <w:r>
        <w:rPr>
          <w:lang w:val="zh_CN" w:bidi="zh_CN"/>
        </w:rPr>
      </w:r>
      <w:r>
        <w:rPr>
          <w:lang w:val="zh_CN" w:bidi="zh_CN"/>
        </w:rPr>
        <w:t>7.68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其他建造物</w:t>
      </w:r>
    </w:p>
    <w:p>
      <w:pPr/>
      <w:r>
        <w:rPr>
          <w:lang w:val="zh_CN" w:bidi="zh_CN"/>
        </w:rPr>
      </w:r>
      <w:r>
        <w:rPr>
          <w:lang w:val="zh_CN" w:bidi="zh_CN"/>
        </w:rPr>
        <w:t>磨</w:t>
      </w:r>
      <w:r>
        <w:rPr>
          <w:lang w:val="zh_CN" w:bidi="zh_CN"/>
        </w:rPr>
        <w:t xml:space="preserve"> </w:t>
      </w:r>
      <w:r>
        <w:rPr>
          <w:lang w:val="zh_CN" w:bidi="zh_CN"/>
        </w:rPr>
        <w:t>由两块扁石构成的用具,只要转动上磨石,便可以把谷物磨成面粉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有些磨比较小,用手转动,可被视为手工制品。有一些磨比较大,需要由牲畜拉着转动。</w:t>
        <w:br/>
      </w:r>
      <w:r>
        <w:rPr>
          <w:lang w:val="zh_CN" w:bidi="zh_CN"/>
        </w:rPr>
        <w:t>世界各地的人都会用各种方法把谷物磨成粉。磨的结构往往与古时所使用的大致相同;人们会使用两块比较大的圆形扁平石头,把一块放在另一块上面,然后将谷粒放在两块磨盘之间磨碎。谷粒通过上磨盘的一个圆孔落入石磨,随着磨盘的转动,面粉就从两块石头的边缘溢出。另一些地方会使用凹面磨盘来磨谷;还有一些地方会用研钵和研杵来磨碎或准备谷物。在大多数经文中,要点或在于磨盘的大尺寸,或是其磨碎谷物的功能,而不在于其具体形状。不过,在讲述把磨盘系在人的脖子上(参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7.69</w:t>
        </w:r>
      </w:hyperlink>
      <w:r>
        <w:rPr>
          <w:lang w:val="zh_CN" w:bidi="zh_CN"/>
        </w:rPr>
        <w:t>),然后扔到深海里的经文中,要点是指出磨盘石比较大,能够使人立即就沉下去。在这样的语境中使用“研钵”,特别是木制的研钵,就很不合适,因为它会浮起来。μύλος 通常可以译作“磨谷粒的石头”。在某些语言中甚至可以采用比较一般性的表达方式,例如“一块大石头”。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18:22</w:t>
      </w:r>
    </w:p>
    <w:p>
      <w:pPr/>
      <w:r>
        <w:rPr>
          <w:lang w:val="zh_CN" w:bidi="zh_CN"/>
        </w:rPr>
      </w:r>
      <w:r>
        <w:rPr>
          <w:lang w:val="zh_CN" w:bidi="zh_CN"/>
        </w:rPr>
        <w:t>7.69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其他建造物</w:t>
      </w:r>
    </w:p>
    <w:p>
      <w:pPr/>
      <w:r>
        <w:rPr>
          <w:lang w:val="zh_CN" w:bidi="zh_CN"/>
        </w:rPr>
      </w:r>
      <w:r>
        <w:rPr>
          <w:lang w:val="zh_CN" w:bidi="zh_CN"/>
        </w:rPr>
        <w:t>磨石</w:t>
      </w:r>
      <w:r>
        <w:rPr>
          <w:lang w:val="zh_CN" w:bidi="zh_CN"/>
        </w:rPr>
        <w:t xml:space="preserve"> </w:t>
      </w:r>
      <w:r>
        <w:rPr>
          <w:lang w:val="zh_CN" w:bidi="zh_CN"/>
        </w:rPr>
        <w:t>用来磨谷的扁圆大石块,可指上磨石或下磨石</w:t>
      </w:r>
      <w:r>
        <w:rPr>
          <w:lang w:val="zh_CN" w:bidi="zh_CN"/>
        </w:rPr>
        <w:t xml:space="preserve"> </w:t>
      </w:r>
      <w:r>
        <w:rPr>
          <w:lang w:val="zh_CN" w:bidi="zh_CN"/>
        </w:rPr>
        <w:t>μύλος</w:t>
      </w:r>
      <w:r>
        <w:rPr>
          <w:lang w:val="zh_CN" w:bidi="zh_CN"/>
        </w:rPr>
        <w:t>[a]“磨”(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7.68</w:t>
        </w:r>
      </w:hyperlink>
      <w:r>
        <w:rPr>
          <w:lang w:val="zh_CN" w:bidi="zh_CN"/>
        </w:rPr>
        <w:t xml:space="preserve">)是指整盘磨,而 μύλος[b] 是指一盘磨的其中一块大磨石。关于 μύλος[b]“磨石”一词的一些翻译问题,参 </w:t>
      </w:r>
      <w:r>
        <w:rPr>
          <w:lang w:val="zh_CN" w:bidi="zh_CN"/>
        </w:rPr>
        <w:t>μύλος</w:t>
      </w:r>
      <w:r>
        <w:rPr>
          <w:lang w:val="zh_CN" w:bidi="zh_CN"/>
        </w:rPr>
        <w:t>[a](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7.68</w:t>
        </w:r>
      </w:hyperlink>
      <w:r>
        <w:rPr>
          <w:lang w:val="zh_CN" w:bidi="zh_CN"/>
        </w:rPr>
        <w:t>)的讨论。</w:t>
      </w:r>
    </w:p>
    <w:p>
      <w:pPr/>
      <w:r>
        <w:rPr>
          <w:lang w:val="zh_CN" w:bidi="zh_CN"/>
        </w:rPr>
      </w:r>
      <w:r>
        <w:rPr>
          <w:lang w:val="zh_CN" w:bidi="zh_CN"/>
        </w:rPr>
        <w:t>MAT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Μύρα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Μύρα</w:t>
      </w:r>
    </w:p>
    <w:p>
      <w:pPr/>
      <w:r>
        <w:rPr>
          <w:lang w:val="zh_CN" w:bidi="zh_CN"/>
        </w:rPr>
      </w:r>
      <w:r>
        <w:rPr>
          <w:lang w:val="zh_CN" w:bidi="zh_CN"/>
        </w:rPr>
        <w:t>Μύρα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-ων</w:t>
      </w:r>
    </w:p>
    <w:p>
      <w:pPr/>
      <w:r>
        <w:rPr>
          <w:lang w:val="zh_CN" w:bidi="zh_CN"/>
        </w:rPr>
      </w:r>
      <w:r>
        <w:rPr>
          <w:lang w:val="zh_CN" w:bidi="zh_CN"/>
        </w:rPr>
        <w:t>93.534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每拉;《思》米辣</w:t>
      </w:r>
      <w:r>
        <w:rPr>
          <w:lang w:val="zh_CN" w:bidi="zh_CN"/>
        </w:rPr>
        <w:t xml:space="preserve"> </w:t>
      </w:r>
      <w:r>
        <w:rPr>
          <w:lang w:val="zh_CN" w:bidi="zh_CN"/>
        </w:rPr>
        <w:t>小亚细亚吕家南岸的一座城</w:t>
      </w:r>
    </w:p>
    <w:p>
      <w:pPr/>
      <w:r>
        <w:rPr>
          <w:lang w:val="zh_CN" w:bidi="zh_CN"/>
        </w:rPr>
      </w:r>
      <w:r>
        <w:rPr>
          <w:lang w:val="zh_CN" w:bidi="zh_CN"/>
        </w:rPr>
        <w:t>ACT 27:5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μυριάς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μυριάς</w:t>
      </w:r>
    </w:p>
    <w:p>
      <w:pPr/>
      <w:r>
        <w:rPr>
          <w:lang w:val="zh_CN" w:bidi="zh_CN"/>
        </w:rPr>
      </w:r>
      <w:r>
        <w:rPr>
          <w:lang w:val="zh_CN" w:bidi="zh_CN"/>
        </w:rPr>
        <w:t>μυριάς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-άδος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μυρίος</w:t>
      </w:r>
    </w:p>
    <w:p>
      <w:pPr/>
      <w:r>
        <w:rPr>
          <w:lang w:val="zh_CN" w:bidi="zh_CN"/>
        </w:rPr>
      </w:r>
      <w:r>
        <w:rPr>
          <w:lang w:val="zh_CN" w:bidi="zh_CN"/>
        </w:rPr>
        <w:t>60.45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一，二，三，等等（基数）</w:t>
      </w:r>
    </w:p>
    <w:p>
      <w:pPr/>
      <w:r>
        <w:rPr>
          <w:lang w:val="zh_CN" w:bidi="zh_CN"/>
        </w:rPr>
      </w:r>
      <w:r>
        <w:rPr>
          <w:lang w:val="zh_CN" w:bidi="zh_CN"/>
        </w:rPr>
        <w:t>十个千;一万</w:t>
      </w:r>
      <w:r>
        <w:rPr>
          <w:lang w:val="zh_CN" w:bidi="zh_CN"/>
        </w:rPr>
        <w:t xml:space="preserve"> </w:t>
      </w:r>
      <w:r>
        <w:rPr>
          <w:lang w:val="zh_CN" w:bidi="zh_CN"/>
        </w:rPr>
        <w:t>基数,即有可数实体的一万个实例</w:t>
      </w:r>
    </w:p>
    <w:p>
      <w:pPr/>
      <w:r>
        <w:rPr>
          <w:lang w:val="zh_CN" w:bidi="zh_CN"/>
        </w:rPr>
      </w:r>
      <w:r>
        <w:rPr>
          <w:lang w:val="zh_CN" w:bidi="zh_CN"/>
        </w:rPr>
        <w:t>ACT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9:16</w:t>
      </w:r>
    </w:p>
    <w:p>
      <w:pPr/>
      <w:r>
        <w:rPr>
          <w:lang w:val="zh_CN" w:bidi="zh_CN"/>
        </w:rPr>
      </w:r>
      <w:r>
        <w:rPr>
          <w:lang w:val="zh_CN" w:bidi="zh_CN"/>
        </w:rPr>
        <w:t>60.8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数目，无数的</w:t>
      </w:r>
    </w:p>
    <w:p>
      <w:pPr/>
      <w:r>
        <w:rPr>
          <w:lang w:val="zh_CN" w:bidi="zh_CN"/>
        </w:rPr>
      </w:r>
      <w:r>
        <w:rPr>
          <w:lang w:val="zh_CN" w:bidi="zh_CN"/>
        </w:rPr>
        <w:t>无数的;不计其数的;许许多多;千千万万</w:t>
      </w:r>
      <w:r>
        <w:rPr>
          <w:lang w:val="zh_CN" w:bidi="zh_CN"/>
        </w:rPr>
        <w:t xml:space="preserve"> </w:t>
      </w:r>
      <w:r>
        <w:rPr>
          <w:lang w:val="zh_CN" w:bidi="zh_CN"/>
        </w:rPr>
        <w:t>非常大的不确定数目</w:t>
      </w:r>
    </w:p>
    <w:p>
      <w:pPr/>
      <w:r>
        <w:rPr>
          <w:lang w:val="zh_CN" w:bidi="zh_CN"/>
        </w:rPr>
      </w:r>
      <w:r>
        <w:rPr>
          <w:lang w:val="zh_CN" w:bidi="zh_CN"/>
        </w:rPr>
        <w:t>LUK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μυρίζω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μυρίζω</w:t>
      </w:r>
    </w:p>
    <w:p>
      <w:pPr/>
      <w:r>
        <w:rPr>
          <w:lang w:val="zh_CN" w:bidi="zh_CN"/>
        </w:rPr>
      </w:r>
      <w:r>
        <w:rPr>
          <w:lang w:val="zh_CN" w:bidi="zh_CN"/>
        </w:rPr>
        <w:t>μυρίζω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μύρον</w:t>
      </w:r>
    </w:p>
    <w:p>
      <w:pPr/>
      <w:r>
        <w:rPr>
          <w:lang w:val="zh_CN" w:bidi="zh_CN"/>
        </w:rPr>
      </w:r>
      <w:r>
        <w:rPr>
          <w:lang w:val="zh_CN" w:bidi="zh_CN"/>
        </w:rPr>
        <w:t>6.206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香料、香膏及燃香</w:t>
      </w:r>
    </w:p>
    <w:p>
      <w:pPr/>
      <w:r>
        <w:rPr>
          <w:lang w:val="zh_CN" w:bidi="zh_CN"/>
        </w:rPr>
      </w:r>
      <w:r>
        <w:rPr>
          <w:lang w:val="zh_CN" w:bidi="zh_CN"/>
        </w:rPr>
        <w:t>用香膏涂抹;为安葬而膏抹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μύρον</w:t>
      </w:r>
      <w:r>
        <w:rPr>
          <w:lang w:val="zh_CN" w:bidi="zh_CN"/>
        </w:rPr>
        <w:t>“香膏”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6.205</w:t>
        </w:r>
      </w:hyperlink>
      <w:r>
        <w:rPr>
          <w:lang w:val="zh_CN" w:bidi="zh_CN"/>
        </w:rPr>
        <w:t xml:space="preserve"> 的衍生词)用香油或香膏来涂抹,通常与安葬的事宜有关</w:t>
      </w:r>
    </w:p>
    <w:p>
      <w:pPr/>
      <w:r>
        <w:rPr>
          <w:lang w:val="zh_CN" w:bidi="zh_CN"/>
        </w:rPr>
      </w:r>
      <w:r>
        <w:rPr>
          <w:lang w:val="zh_CN" w:bidi="zh_CN"/>
        </w:rPr>
        <w:t>MRK 14:8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μύριοι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μύριοι</w:t>
      </w:r>
    </w:p>
    <w:p>
      <w:pPr/>
      <w:r>
        <w:rPr>
          <w:lang w:val="zh_CN" w:bidi="zh_CN"/>
        </w:rPr>
      </w:r>
      <w:r>
        <w:rPr>
          <w:lang w:val="zh_CN" w:bidi="zh_CN"/>
        </w:rPr>
        <w:t>μύριοι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-αι, -α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μυρίος</w:t>
      </w:r>
    </w:p>
    <w:p>
      <w:pPr/>
      <w:r>
        <w:rPr>
          <w:lang w:val="zh_CN" w:bidi="zh_CN"/>
        </w:rPr>
      </w:r>
      <w:r>
        <w:rPr>
          <w:lang w:val="zh_CN" w:bidi="zh_CN"/>
        </w:rPr>
        <w:t>60.45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一，二，三，等等（基数）</w:t>
      </w:r>
    </w:p>
    <w:p>
      <w:pPr/>
      <w:r>
        <w:rPr>
          <w:lang w:val="zh_CN" w:bidi="zh_CN"/>
        </w:rPr>
      </w:r>
      <w:r>
        <w:rPr>
          <w:lang w:val="zh_CN" w:bidi="zh_CN"/>
        </w:rPr>
        <w:t>十个千;一万</w:t>
      </w:r>
      <w:r>
        <w:rPr>
          <w:lang w:val="zh_CN" w:bidi="zh_CN"/>
        </w:rPr>
        <w:t xml:space="preserve"> </w:t>
      </w:r>
      <w:r>
        <w:rPr>
          <w:lang w:val="zh_CN" w:bidi="zh_CN"/>
        </w:rPr>
        <w:t>基数,即有可数实体的一万个实例</w:t>
      </w:r>
    </w:p>
    <w:p>
      <w:pPr/>
      <w:r>
        <w:rPr>
          <w:lang w:val="zh_CN" w:bidi="zh_CN"/>
        </w:rPr>
      </w:r>
      <w:r>
        <w:rPr>
          <w:lang w:val="zh_CN" w:bidi="zh_CN"/>
        </w:rPr>
        <w:t>MAT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14:19</w:t>
      </w:r>
    </w:p>
    <w:p>
      <w:pPr/>
      <w:r>
        <w:rPr>
          <w:lang w:val="zh_CN" w:bidi="zh_CN"/>
        </w:rPr>
      </w:r>
      <w:r>
        <w:rPr>
          <w:lang w:val="zh_CN" w:bidi="zh_CN"/>
        </w:rPr>
        <w:t>60.7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数目，无数的</w:t>
      </w:r>
    </w:p>
    <w:p>
      <w:pPr/>
      <w:r>
        <w:rPr>
          <w:lang w:val="zh_CN" w:bidi="zh_CN"/>
        </w:rPr>
      </w:r>
      <w:r>
        <w:rPr>
          <w:lang w:val="zh_CN" w:bidi="zh_CN"/>
        </w:rPr>
        <w:t>非常非常多;不计其数;无数的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数量极多的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1CO 4:15</w:t>
      </w:r>
      <w:r>
        <w:rPr>
          <w:lang w:val="zh_CN" w:bidi="zh_CN"/>
        </w:rPr>
        <w:t xml:space="preserve">,μυρίους 可以字面解作“万”(见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60.45</w:t>
        </w:r>
      </w:hyperlink>
      <w:r>
        <w:rPr>
          <w:lang w:val="zh_CN" w:bidi="zh_CN"/>
        </w:rPr>
        <w:t>);但是这里的上下文清楚显示,重点是强调数目很大,而不是具体的数目。</w:t>
      </w:r>
    </w:p>
    <w:p>
      <w:pPr/>
      <w:r>
        <w:rPr>
          <w:lang w:val="zh_CN" w:bidi="zh_CN"/>
        </w:rPr>
      </w:r>
      <w:r>
        <w:rPr>
          <w:lang w:val="zh_CN" w:bidi="zh_CN"/>
        </w:rPr>
        <w:t>1CO 4:15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μύρον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μύρον</w:t>
      </w:r>
    </w:p>
    <w:p>
      <w:pPr/>
      <w:r>
        <w:rPr>
          <w:lang w:val="zh_CN" w:bidi="zh_CN"/>
        </w:rPr>
      </w:r>
      <w:r>
        <w:rPr>
          <w:lang w:val="zh_CN" w:bidi="zh_CN"/>
        </w:rPr>
        <w:t>μύρον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μυρίζω</w:t>
      </w:r>
    </w:p>
    <w:p>
      <w:pPr/>
      <w:r>
        <w:rPr>
          <w:lang w:val="zh_CN" w:bidi="zh_CN"/>
        </w:rPr>
      </w:r>
      <w:r>
        <w:rPr>
          <w:lang w:val="zh_CN" w:bidi="zh_CN"/>
        </w:rPr>
        <w:t>6.205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香料、香膏及燃香</w:t>
      </w:r>
    </w:p>
    <w:p>
      <w:pPr/>
      <w:r>
        <w:rPr>
          <w:lang w:val="zh_CN" w:bidi="zh_CN"/>
        </w:rPr>
      </w:r>
      <w:r>
        <w:rPr>
          <w:lang w:val="zh_CN" w:bidi="zh_CN"/>
        </w:rPr>
        <w:t>香膏</w:t>
      </w:r>
      <w:r>
        <w:rPr>
          <w:lang w:val="zh_CN" w:bidi="zh_CN"/>
        </w:rPr>
        <w:t xml:space="preserve"> </w:t>
      </w:r>
      <w:r>
        <w:rPr>
          <w:lang w:val="zh_CN" w:bidi="zh_CN"/>
        </w:rPr>
        <w:t>香气浓郁、价格昂贵的膏油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μύρον 作为一种“香油膏”可以译作“芳香油”。在 </w:t>
      </w:r>
      <w:r>
        <w:rPr>
          <w:lang w:val="zh_CN" w:bidi="zh_CN"/>
        </w:rPr>
        <w:t>LUK 23:56</w:t>
      </w:r>
      <w:r>
        <w:rPr>
          <w:lang w:val="zh_CN" w:bidi="zh_CN"/>
        </w:rPr>
        <w:t xml:space="preserve"> 中,翻译者可以采用一个描述性短语,例如:“用来保存尸体的香油”,或“用来防止尸体腐烂的香油”。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Μυσία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Μυσία</w:t>
      </w:r>
    </w:p>
    <w:p>
      <w:pPr/>
      <w:r>
        <w:rPr>
          <w:lang w:val="zh_CN" w:bidi="zh_CN"/>
        </w:rPr>
      </w:r>
      <w:r>
        <w:rPr>
          <w:lang w:val="zh_CN" w:bidi="zh_CN"/>
        </w:rPr>
        <w:t>Μυσία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</w:t>
      </w:r>
    </w:p>
    <w:p>
      <w:pPr/>
      <w:r>
        <w:rPr>
          <w:lang w:val="zh_CN" w:bidi="zh_CN"/>
        </w:rPr>
      </w:r>
      <w:r>
        <w:rPr>
          <w:lang w:val="zh_CN" w:bidi="zh_CN"/>
        </w:rPr>
        <w:t>93.535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每西亚;《思》米息雅</w:t>
      </w:r>
      <w:r>
        <w:rPr>
          <w:lang w:val="zh_CN" w:bidi="zh_CN"/>
        </w:rPr>
        <w:t xml:space="preserve"> </w:t>
      </w:r>
      <w:r>
        <w:rPr>
          <w:lang w:val="zh_CN" w:bidi="zh_CN"/>
        </w:rPr>
        <w:t>罗马帝国的一个省,位于小亚细亚西北面</w:t>
      </w:r>
    </w:p>
    <w:p>
      <w:pPr/>
      <w:r>
        <w:rPr>
          <w:lang w:val="zh_CN" w:bidi="zh_CN"/>
        </w:rPr>
      </w:r>
      <w:r>
        <w:rPr>
          <w:lang w:val="zh_CN" w:bidi="zh_CN"/>
        </w:rPr>
        <w:t>ACT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μυστήριον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μυστήριον</w:t>
      </w:r>
    </w:p>
    <w:p>
      <w:pPr/>
      <w:r>
        <w:rPr>
          <w:lang w:val="zh_CN" w:bidi="zh_CN"/>
        </w:rPr>
      </w:r>
      <w:r>
        <w:rPr>
          <w:lang w:val="zh_CN" w:bidi="zh_CN"/>
        </w:rPr>
        <w:t>μυστήριον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28.77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不可知的，秘密的</w:t>
      </w:r>
    </w:p>
    <w:p>
      <w:pPr/>
      <w:r>
        <w:rPr>
          <w:lang w:val="zh_CN" w:bidi="zh_CN"/>
        </w:rPr>
      </w:r>
      <w:r>
        <w:rPr>
          <w:lang w:val="zh_CN" w:bidi="zh_CN"/>
        </w:rPr>
        <w:t>奥秘;秘密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一些事情从前没有人知道,现已向一个内部群体或某些人透露</w:t>
      </w:r>
      <w:r>
        <w:rPr>
          <w:lang w:val="zh_CN" w:bidi="zh_CN"/>
        </w:rPr>
        <w:t xml:space="preserve"> </w:t>
      </w:r>
      <w:r>
        <w:rPr>
          <w:lang w:val="zh_CN" w:bidi="zh_CN"/>
        </w:rPr>
        <w:t>如果把 μυστήριον 翻译成相当于英语“mystery”或中文“奥秘”的词汇,在一些语言中可能会产生严重的问题,因为“奥秘”指人们试图揭示,却没能明白的隐秘事。许多时候,μυστήριον 可以用一个意为“先前人们不知道的事”的短语来翻译,暗示这件事至少向一些人透露了。</w:t>
      </w:r>
    </w:p>
    <w:p>
      <w:pPr/>
      <w:r>
        <w:rPr>
          <w:lang w:val="zh_CN" w:bidi="zh_CN"/>
        </w:rPr>
      </w:r>
      <w:r>
        <w:rPr>
          <w:lang w:val="zh_CN" w:bidi="zh_CN"/>
        </w:rPr>
        <w:t>MAT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μυωπάζω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μυωπάζω</w:t>
      </w:r>
    </w:p>
    <w:p>
      <w:pPr/>
      <w:r>
        <w:rPr>
          <w:lang w:val="zh_CN" w:bidi="zh_CN"/>
        </w:rPr>
      </w:r>
      <w:r>
        <w:rPr>
          <w:lang w:val="zh_CN" w:bidi="zh_CN"/>
        </w:rPr>
        <w:t>μυωπάζω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μύω + ὤψ [ὁράω]</w:t>
      </w:r>
    </w:p>
    <w:p>
      <w:pPr/>
      <w:r>
        <w:rPr>
          <w:lang w:val="zh_CN" w:bidi="zh_CN"/>
        </w:rPr>
      </w:r>
      <w:r>
        <w:rPr>
          <w:lang w:val="zh_CN" w:bidi="zh_CN"/>
        </w:rPr>
        <w:t>32.48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缺乏理解能力</w:t>
      </w:r>
    </w:p>
    <w:p>
      <w:pPr/>
      <w:r>
        <w:rPr>
          <w:lang w:val="zh_CN" w:bidi="zh_CN"/>
        </w:rPr>
      </w:r>
      <w:r>
        <w:rPr>
          <w:lang w:val="zh_CN" w:bidi="zh_CN"/>
        </w:rPr>
        <w:t>无法理解;理解力受限;目光短浅</w:t>
      </w:r>
      <w:r>
        <w:rPr>
          <w:lang w:val="zh_CN" w:bidi="zh_CN"/>
        </w:rPr>
        <w:t xml:space="preserve"> </w:t>
      </w:r>
      <w:r>
        <w:rPr>
          <w:lang w:val="zh_CN" w:bidi="zh_CN"/>
        </w:rPr>
        <w:t>(μυωπάζω“近视”的引申喻意,原义没有出现在新约中)理解力极其有限</w:t>
      </w:r>
    </w:p>
    <w:p>
      <w:pPr/>
      <w:r>
        <w:rPr>
          <w:lang w:val="zh_CN" w:bidi="zh_CN"/>
        </w:rPr>
      </w:r>
      <w:r>
        <w:rPr>
          <w:lang w:val="zh_CN" w:bidi="zh_CN"/>
        </w:rPr>
        <w:t>2PE 1:9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μώλωψ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μώλωψ</w:t>
      </w:r>
    </w:p>
    <w:p>
      <w:pPr/>
      <w:r>
        <w:rPr>
          <w:lang w:val="zh_CN" w:bidi="zh_CN"/>
        </w:rPr>
      </w:r>
      <w:r>
        <w:rPr>
          <w:lang w:val="zh_CN" w:bidi="zh_CN"/>
        </w:rPr>
        <w:t>μώλωψ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-ωπος</w:t>
      </w:r>
    </w:p>
    <w:p>
      <w:pPr/>
      <w:r>
        <w:rPr>
          <w:lang w:val="zh_CN" w:bidi="zh_CN"/>
        </w:rPr>
      </w:r>
      <w:r>
        <w:rPr>
          <w:lang w:val="zh_CN" w:bidi="zh_CN"/>
        </w:rPr>
        <w:t>20.29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暴力，伤害，摧毁，杀死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伤害，伤口</w:t>
      </w:r>
    </w:p>
    <w:p>
      <w:pPr/>
      <w:r>
        <w:rPr>
          <w:lang w:val="zh_CN" w:bidi="zh_CN"/>
        </w:rPr>
      </w:r>
      <w:r>
        <w:rPr>
          <w:lang w:val="zh_CN" w:bidi="zh_CN"/>
        </w:rPr>
        <w:t>创伤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严重受伤所导致的状况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1PE 2:24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这些意指“伤”的词汇（τραῦμα、μώλωψ、πληγή[b]）通常不是指致命伤，但可以用短语ἡ πληγὴ τοῦ θανάτου来表示致命伤，如</w:t>
      </w:r>
      <w:r>
        <w:rPr>
          <w:lang w:val="zh_CN" w:bidi="zh_CN"/>
        </w:rPr>
        <w:t>REV 13:3</w:t>
      </w:r>
      <w:r>
        <w:rPr>
          <w:lang w:val="zh_CN" w:bidi="zh_CN"/>
        </w:rPr>
        <w:t>和</w:t>
      </w:r>
      <w:r>
        <w:rPr>
          <w:lang w:val="zh_CN" w:bidi="zh_CN"/>
        </w:rPr>
        <w:t>REV 13:12</w:t>
      </w:r>
      <w:r>
        <w:rPr>
          <w:lang w:val="zh_CN" w:bidi="zh_CN"/>
        </w:rPr>
        <w:t>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μώλωψ似乎特指击打导致的伤痕或淤青，但是</w:t>
      </w:r>
      <w:r>
        <w:rPr>
          <w:lang w:val="zh_CN" w:bidi="zh_CN"/>
        </w:rPr>
        <w:t>1PE 2:24</w:t>
      </w:r>
      <w:r>
        <w:rPr>
          <w:lang w:val="zh_CN" w:bidi="zh_CN"/>
        </w:rPr>
        <w:t>的上下文似乎非常宽泛。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μωμάομαι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μωμάομαι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μωμάομαι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μέμφομαι</w:t>
      </w:r>
    </w:p>
    <w:p>
      <w:pPr/>
      <w:r>
        <w:rPr>
          <w:lang w:val="zh_CN" w:bidi="zh_CN"/>
        </w:rPr>
      </w:r>
      <w:r>
        <w:rPr>
          <w:lang w:val="zh_CN" w:bidi="zh_CN"/>
        </w:rPr>
        <w:t>33.414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批评</w:t>
      </w:r>
    </w:p>
    <w:p>
      <w:pPr/>
      <w:r>
        <w:rPr>
          <w:lang w:val="zh_CN" w:bidi="zh_CN"/>
        </w:rPr>
      </w:r>
      <w:r>
        <w:rPr>
          <w:lang w:val="zh_CN" w:bidi="zh_CN"/>
        </w:rPr>
        <w:t>批评;责难;挑剔</w:t>
      </w:r>
      <w:r>
        <w:rPr>
          <w:lang w:val="zh_CN" w:bidi="zh_CN"/>
        </w:rPr>
        <w:t xml:space="preserve"> </w:t>
      </w:r>
      <w:r>
        <w:rPr>
          <w:lang w:val="zh_CN" w:bidi="zh_CN"/>
        </w:rPr>
        <w:t>挑剔某人,暗示责备</w:t>
      </w:r>
    </w:p>
    <w:p>
      <w:pPr/>
      <w:r>
        <w:rPr>
          <w:lang w:val="zh_CN" w:bidi="zh_CN"/>
        </w:rPr>
      </w:r>
      <w:r>
        <w:rPr>
          <w:lang w:val="zh_CN" w:bidi="zh_CN"/>
        </w:rPr>
        <w:t>2CO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μῶμος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μῶμος</w:t>
      </w:r>
    </w:p>
    <w:p>
      <w:pPr/>
      <w:r>
        <w:rPr>
          <w:lang w:val="zh_CN" w:bidi="zh_CN"/>
        </w:rPr>
      </w:r>
      <w:r>
        <w:rPr>
          <w:lang w:val="zh_CN" w:bidi="zh_CN"/>
        </w:rPr>
        <w:t>μῶμος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μέμφομαι</w:t>
      </w:r>
    </w:p>
    <w:p>
      <w:pPr/>
      <w:r>
        <w:rPr>
          <w:lang w:val="zh_CN" w:bidi="zh_CN"/>
        </w:rPr>
      </w:r>
      <w:r>
        <w:rPr>
          <w:lang w:val="zh_CN" w:bidi="zh_CN"/>
        </w:rPr>
        <w:t>79.60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有瑕疵的，无瑕疵的</w:t>
      </w:r>
    </w:p>
    <w:p>
      <w:pPr/>
      <w:r>
        <w:rPr>
          <w:lang w:val="zh_CN" w:bidi="zh_CN"/>
        </w:rPr>
      </w:r>
      <w:r>
        <w:rPr>
          <w:lang w:val="zh_CN" w:bidi="zh_CN"/>
        </w:rPr>
        <w:t>污点;污渍;缺点;瑕疵</w:t>
      </w:r>
      <w:r>
        <w:rPr>
          <w:lang w:val="zh_CN" w:bidi="zh_CN"/>
        </w:rPr>
        <w:t xml:space="preserve"> </w:t>
      </w:r>
      <w:r>
        <w:rPr>
          <w:lang w:val="zh_CN" w:bidi="zh_CN"/>
        </w:rPr>
        <w:t>构成身体上或道德上的缺点或污点的东西</w:t>
      </w:r>
      <w:r>
        <w:rPr>
          <w:lang w:val="zh_CN" w:bidi="zh_CN"/>
        </w:rPr>
        <w:t xml:space="preserve"> </w:t>
      </w:r>
      <w:r>
        <w:rPr>
          <w:lang w:val="zh_CN" w:bidi="zh_CN"/>
        </w:rPr>
        <w:t>2PE 2:13</w:t>
      </w:r>
      <w:r>
        <w:rPr>
          <w:lang w:val="zh_CN" w:bidi="zh_CN"/>
        </w:rPr>
        <w:t xml:space="preserve"> 的上下文非常形象化,μῶμος 可以视为比喻用法。</w:t>
      </w:r>
    </w:p>
    <w:p>
      <w:pPr/>
      <w:r>
        <w:rPr>
          <w:lang w:val="zh_CN" w:bidi="zh_CN"/>
        </w:rPr>
      </w:r>
      <w:r>
        <w:rPr>
          <w:lang w:val="zh_CN" w:bidi="zh_CN"/>
        </w:rPr>
        <w:t>2PE 2:13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μωραίνω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μωραίνω</w:t>
      </w:r>
    </w:p>
    <w:p>
      <w:pPr/>
      <w:r>
        <w:rPr>
          <w:lang w:val="zh_CN" w:bidi="zh_CN"/>
        </w:rPr>
      </w:r>
      <w:r>
        <w:rPr>
          <w:lang w:val="zh_CN" w:bidi="zh_CN"/>
        </w:rPr>
        <w:t>μωραίνω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G3471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μωραίνομαι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ἐμώρανα · &lt;过不定&gt;&lt;被动&gt;&lt;假&gt; μωρανθῶ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μωρία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μωρολογία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μωρός</w:t>
      </w:r>
    </w:p>
    <w:p>
      <w:pPr/>
      <w:r>
        <w:rPr>
          <w:lang w:val="zh_CN" w:bidi="zh_CN"/>
        </w:rPr>
      </w:r>
      <w:r>
        <w:rPr>
          <w:lang w:val="zh_CN" w:bidi="zh_CN"/>
        </w:rPr>
        <w:t>32.59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缺乏理解能力</w:t>
      </w:r>
    </w:p>
    <w:p>
      <w:pPr/>
      <w:r>
        <w:rPr>
          <w:lang w:val="zh_CN" w:bidi="zh_CN"/>
        </w:rPr>
      </w:r>
      <w:r>
        <w:rPr>
          <w:lang w:val="zh_CN" w:bidi="zh_CN"/>
        </w:rPr>
        <w:t>使变成愚拙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μωρία</w:t>
      </w:r>
      <w:r>
        <w:rPr>
          <w:lang w:val="zh_CN" w:bidi="zh_CN"/>
        </w:rPr>
        <w:t>“愚拙”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32.57</w:t>
        </w:r>
      </w:hyperlink>
      <w:r>
        <w:rPr>
          <w:lang w:val="zh_CN" w:bidi="zh_CN"/>
        </w:rPr>
        <w:t xml:space="preserve"> 的使役动词衍生词)使某些思想内容失去意义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1CO 1:20</w:t>
      </w:r>
      <w:r>
        <w:rPr>
          <w:lang w:val="zh_CN" w:bidi="zh_CN"/>
        </w:rPr>
        <w:t>,重点是在智慧和愚拙的内容,可能需要清楚说明其中的内容是什么,例如,“世人以为他们所理解的是明智的,但上帝表明他们的想法是愚拙的”,或“......他们思考的方式是愚拙的”。</w:t>
      </w:r>
    </w:p>
    <w:p>
      <w:pPr/>
      <w:r>
        <w:rPr>
          <w:lang w:val="zh_CN" w:bidi="zh_CN"/>
        </w:rPr>
      </w:r>
      <w:r>
        <w:rPr>
          <w:lang w:val="zh_CN" w:bidi="zh_CN"/>
        </w:rPr>
        <w:t>1CO 1:20</w:t>
      </w:r>
    </w:p>
    <w:p>
      <w:pPr/>
      <w:r>
        <w:rPr>
          <w:lang w:val="zh_CN" w:bidi="zh_CN"/>
        </w:rPr>
      </w:r>
      <w:r>
        <w:rPr>
          <w:lang w:val="zh_CN" w:bidi="zh_CN"/>
        </w:rPr>
        <w:t>32.56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(μωραίνομαι[a])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缺乏理解能力</w:t>
      </w:r>
    </w:p>
    <w:p>
      <w:pPr/>
      <w:r>
        <w:rPr>
          <w:lang w:val="zh_CN" w:bidi="zh_CN"/>
        </w:rPr>
      </w:r>
      <w:r>
        <w:rPr>
          <w:lang w:val="zh_CN" w:bidi="zh_CN"/>
        </w:rPr>
        <w:t>成为愚拙;行为更加愚蠢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μωρός</w:t>
      </w:r>
      <w:r>
        <w:rPr>
          <w:lang w:val="zh_CN" w:bidi="zh_CN"/>
        </w:rPr>
        <w:t>[a]“不明智,愚蠢”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32.55</w:t>
        </w:r>
      </w:hyperlink>
      <w:r>
        <w:rPr>
          <w:lang w:val="zh_CN" w:bidi="zh_CN"/>
        </w:rPr>
        <w:t xml:space="preserve"> 的衍生词)成为一个不运用理解能力的人,因此行为非常愚蠢</w:t>
      </w:r>
    </w:p>
    <w:p>
      <w:pPr/>
      <w:r>
        <w:rPr>
          <w:lang w:val="zh_CN" w:bidi="zh_CN"/>
        </w:rPr>
      </w:r>
      <w:r>
        <w:rPr>
          <w:lang w:val="zh_CN" w:bidi="zh_CN"/>
        </w:rPr>
        <w:t>ROM 1:22</w:t>
      </w:r>
    </w:p>
    <w:p>
      <w:pPr/>
      <w:r>
        <w:rPr>
          <w:lang w:val="zh_CN" w:bidi="zh_CN"/>
        </w:rPr>
      </w:r>
      <w:r>
        <w:rPr>
          <w:lang w:val="zh_CN" w:bidi="zh_CN"/>
        </w:rPr>
        <w:t>79.44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(μωραίνομαι[b])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甜的，苦的，无味的</w:t>
      </w:r>
    </w:p>
    <w:p>
      <w:pPr/>
      <w:r>
        <w:rPr>
          <w:lang w:val="zh_CN" w:bidi="zh_CN"/>
        </w:rPr>
      </w:r>
      <w:r>
        <w:rPr>
          <w:lang w:val="zh_CN" w:bidi="zh_CN"/>
        </w:rPr>
        <w:t>变得没有味道;失去味道</w:t>
      </w:r>
      <w:r>
        <w:rPr>
          <w:lang w:val="zh_CN" w:bidi="zh_CN"/>
        </w:rPr>
        <w:t xml:space="preserve"> </w:t>
      </w:r>
      <w:r>
        <w:rPr>
          <w:lang w:val="zh_CN" w:bidi="zh_CN"/>
        </w:rPr>
        <w:t>变得淡而无味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MAT 5:13</w:t>
      </w:r>
      <w:r>
        <w:rPr>
          <w:lang w:val="zh_CN" w:bidi="zh_CN"/>
        </w:rPr>
        <w:t xml:space="preserve">,μωραίνομαι 相当于 </w:t>
      </w:r>
      <w:r>
        <w:rPr>
          <w:lang w:val="zh_CN" w:bidi="zh_CN"/>
        </w:rPr>
        <w:t>ἄναλος</w:t>
      </w:r>
      <w:r>
        <w:rPr>
          <w:lang w:val="zh_CN" w:bidi="zh_CN"/>
        </w:rPr>
        <w:t xml:space="preserve"> (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5.27</w:t>
        </w:r>
      </w:hyperlink>
      <w:r>
        <w:rPr>
          <w:lang w:val="zh_CN" w:bidi="zh_CN"/>
        </w:rPr>
        <w:t xml:space="preserve">),意思是说,没有盐的味道。纯盐不会失去味道,但是古代世界的盐含有很多杂质,在潮湿的天气下,氯化钠会流失,因此剩余物就没有味道了。另见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5.25</w:t>
        </w:r>
      </w:hyperlink>
      <w:r>
        <w:rPr>
          <w:lang w:val="zh_CN" w:bidi="zh_CN"/>
        </w:rPr>
        <w:t xml:space="preserve"> 中的讨论。</w:t>
      </w:r>
    </w:p>
    <w:p>
      <w:pPr/>
      <w:r>
        <w:rPr>
          <w:lang w:val="zh_CN" w:bidi="zh_CN"/>
        </w:rPr>
      </w:r>
      <w:r>
        <w:rPr>
          <w:lang w:val="zh_CN" w:bidi="zh_CN"/>
        </w:rPr>
        <w:t>MAT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14:34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μωρία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μωρία</w:t>
      </w:r>
    </w:p>
    <w:p>
      <w:pPr/>
      <w:r>
        <w:rPr>
          <w:lang w:val="zh_CN" w:bidi="zh_CN"/>
        </w:rPr>
      </w:r>
      <w:r>
        <w:rPr>
          <w:lang w:val="zh_CN" w:bidi="zh_CN"/>
        </w:rPr>
        <w:t>μωρία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μωραίνω</w:t>
      </w:r>
    </w:p>
    <w:p>
      <w:pPr/>
      <w:r>
        <w:rPr>
          <w:lang w:val="zh_CN" w:bidi="zh_CN"/>
        </w:rPr>
      </w:r>
      <w:r>
        <w:rPr>
          <w:lang w:val="zh_CN" w:bidi="zh_CN"/>
        </w:rPr>
        <w:t>32.57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缺乏理解能力</w:t>
      </w:r>
    </w:p>
    <w:p>
      <w:pPr/>
      <w:r>
        <w:rPr>
          <w:lang w:val="zh_CN" w:bidi="zh_CN"/>
        </w:rPr>
      </w:r>
      <w:r>
        <w:rPr>
          <w:lang w:val="zh_CN" w:bidi="zh_CN"/>
        </w:rPr>
        <w:t>愚拙;荒唐;被视为愚蠢的事物</w:t>
      </w:r>
      <w:r>
        <w:rPr>
          <w:lang w:val="zh_CN" w:bidi="zh_CN"/>
        </w:rPr>
        <w:t xml:space="preserve"> </w:t>
      </w:r>
      <w:r>
        <w:rPr>
          <w:lang w:val="zh_CN" w:bidi="zh_CN"/>
        </w:rPr>
        <w:t>愚蠢思想的内容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翻译 </w:t>
      </w:r>
      <w:r>
        <w:rPr>
          <w:lang w:val="zh_CN" w:bidi="zh_CN"/>
        </w:rPr>
        <w:t>1CO 1:18</w:t>
      </w:r>
      <w:r>
        <w:rPr>
          <w:lang w:val="zh_CN" w:bidi="zh_CN"/>
        </w:rPr>
        <w:t xml:space="preserve"> 时需要明白,“愚拙”的含义必须根据它与那些“将要被毁灭”之人的关系来定义。因此,</w:t>
      </w:r>
      <w:r>
        <w:rPr>
          <w:lang w:val="zh_CN" w:bidi="zh_CN"/>
        </w:rPr>
        <w:t>1CO 1:18</w:t>
      </w:r>
      <w:r>
        <w:rPr>
          <w:lang w:val="zh_CN" w:bidi="zh_CN"/>
        </w:rPr>
        <w:t xml:space="preserve"> 应该译成:“那些将要被毁灭的人认为十字架的道理是胡说八道”,或“......没有道理”,或“......无法理解”。</w:t>
      </w:r>
    </w:p>
    <w:p>
      <w:pPr/>
      <w:r>
        <w:rPr>
          <w:lang w:val="zh_CN" w:bidi="zh_CN"/>
        </w:rPr>
      </w:r>
      <w:r>
        <w:rPr>
          <w:lang w:val="zh_CN" w:bidi="zh_CN"/>
        </w:rPr>
        <w:t>1CO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μωρολογία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μωρολογία</w:t>
      </w:r>
    </w:p>
    <w:p>
      <w:pPr/>
      <w:r>
        <w:rPr>
          <w:lang w:val="zh_CN" w:bidi="zh_CN"/>
        </w:rPr>
      </w:r>
      <w:r>
        <w:rPr>
          <w:lang w:val="zh_CN" w:bidi="zh_CN"/>
        </w:rPr>
        <w:t>μωρολογία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μωραίνω + λέγω</w:t>
      </w:r>
    </w:p>
    <w:p>
      <w:pPr/>
      <w:r>
        <w:rPr>
          <w:lang w:val="zh_CN" w:bidi="zh_CN"/>
        </w:rPr>
      </w:r>
      <w:r>
        <w:rPr>
          <w:lang w:val="zh_CN" w:bidi="zh_CN"/>
        </w:rPr>
        <w:t>33.379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愚蠢的话</w:t>
      </w:r>
    </w:p>
    <w:p>
      <w:pPr/>
      <w:r>
        <w:rPr>
          <w:lang w:val="zh_CN" w:bidi="zh_CN"/>
        </w:rPr>
      </w:r>
      <w:r>
        <w:rPr>
          <w:lang w:val="zh_CN" w:bidi="zh_CN"/>
        </w:rPr>
        <w:t>愚妄的话;愚蠢的话</w:t>
      </w:r>
      <w:r>
        <w:rPr>
          <w:lang w:val="zh_CN" w:bidi="zh_CN"/>
        </w:rPr>
        <w:t xml:space="preserve"> </w:t>
      </w:r>
      <w:r>
        <w:rPr>
          <w:lang w:val="zh_CN" w:bidi="zh_CN"/>
        </w:rPr>
        <w:t>愚妄和愚蠢的说话</w:t>
      </w:r>
    </w:p>
    <w:p>
      <w:pPr/>
      <w:r>
        <w:rPr>
          <w:lang w:val="zh_CN" w:bidi="zh_CN"/>
        </w:rPr>
      </w:r>
      <w:r>
        <w:rPr>
          <w:lang w:val="zh_CN" w:bidi="zh_CN"/>
        </w:rPr>
        <w:t>EPH 5:4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μωρός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μωρός</w:t>
      </w:r>
    </w:p>
    <w:p>
      <w:pPr/>
      <w:r>
        <w:rPr>
          <w:lang w:val="zh_CN" w:bidi="zh_CN"/>
        </w:rPr>
      </w:r>
      <w:r>
        <w:rPr>
          <w:lang w:val="zh_CN" w:bidi="zh_CN"/>
        </w:rPr>
        <w:t>μωρός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-ά,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μωραίνω</w:t>
      </w:r>
    </w:p>
    <w:p>
      <w:pPr/>
      <w:r>
        <w:rPr>
          <w:lang w:val="zh_CN" w:bidi="zh_CN"/>
        </w:rPr>
      </w:r>
      <w:r>
        <w:rPr>
          <w:lang w:val="zh_CN" w:bidi="zh_CN"/>
        </w:rPr>
        <w:t>32.55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缺乏理解能力</w:t>
      </w:r>
    </w:p>
    <w:p>
      <w:pPr/>
      <w:r>
        <w:rPr>
          <w:lang w:val="zh_CN" w:bidi="zh_CN"/>
        </w:rPr>
      </w:r>
      <w:r>
        <w:rPr>
          <w:lang w:val="zh_CN" w:bidi="zh_CN"/>
        </w:rPr>
        <w:t>不明智;愚蠢;傻子</w:t>
      </w:r>
      <w:r>
        <w:rPr>
          <w:lang w:val="zh_CN" w:bidi="zh_CN"/>
        </w:rPr>
        <w:t xml:space="preserve"> </w:t>
      </w:r>
      <w:r>
        <w:rPr>
          <w:lang w:val="zh_CN" w:bidi="zh_CN"/>
        </w:rPr>
        <w:t>指极度不明智和愚蠢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翻译 </w:t>
      </w:r>
      <w:r>
        <w:rPr>
          <w:lang w:val="zh_CN" w:bidi="zh_CN"/>
        </w:rPr>
        <w:t>1CO 4:10</w:t>
      </w:r>
      <w:r>
        <w:rPr>
          <w:lang w:val="zh_CN" w:bidi="zh_CN"/>
        </w:rPr>
        <w:t xml:space="preserve"> 中的 μωρός 时,必须注意其中的夸张修辞。保罗不是说他和他的同工真的行事不明智或愚蠢,因此,有些语言可能需要把“我们为基督的缘故成为愚拙的”译成:“我们为基督的缘故算是愚拙的”,或“似乎我们为事奉基督而成为了愚拙人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3:9</w:t>
      </w:r>
    </w:p>
    <w:p>
      <w:pPr/>
      <w:r>
        <w:rPr>
          <w:lang w:val="zh_CN" w:bidi="zh_CN"/>
        </w:rPr>
      </w:r>
      <w:r>
        <w:rPr>
          <w:lang w:val="zh_CN" w:bidi="zh_CN"/>
        </w:rPr>
        <w:t>32.58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缺乏理解能力</w:t>
      </w:r>
    </w:p>
    <w:p>
      <w:pPr/>
      <w:r>
        <w:rPr>
          <w:lang w:val="zh_CN" w:bidi="zh_CN"/>
        </w:rPr>
      </w:r>
      <w:r>
        <w:rPr>
          <w:lang w:val="zh_CN" w:bidi="zh_CN"/>
        </w:rPr>
        <w:t>愚蠢的;荒谬的;无稽的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μωρία</w:t>
      </w:r>
      <w:r>
        <w:rPr>
          <w:lang w:val="zh_CN" w:bidi="zh_CN"/>
        </w:rPr>
        <w:t>“愚蠢”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32.57</w:t>
        </w:r>
      </w:hyperlink>
      <w:r>
        <w:rPr>
          <w:lang w:val="zh_CN" w:bidi="zh_CN"/>
        </w:rPr>
        <w:t xml:space="preserve"> 的衍生词)指思想无法理解,因此是愚蠢的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有些翻译者想要把 μωρός[b] 译成“谬论”,是“无法理解的”,但这可能是指某种很深的奥秘。因此,“世人视为无稽的事物”通常最好译成:“世人认为没有道理的事”,或“很多人认为是愚拙的事”。</w:t>
      </w:r>
    </w:p>
    <w:p>
      <w:pPr/>
      <w:r>
        <w:rPr>
          <w:lang w:val="zh_CN" w:bidi="zh_CN"/>
        </w:rPr>
      </w:r>
      <w:r>
        <w:rPr>
          <w:lang w:val="zh_CN" w:bidi="zh_CN"/>
        </w:rPr>
        <w:t>1CO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Μωϋσῆς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Μωϋσῆς</w:t>
      </w:r>
    </w:p>
    <w:p>
      <w:pPr/>
      <w:r>
        <w:rPr>
          <w:lang w:val="zh_CN" w:bidi="zh_CN"/>
        </w:rPr>
      </w:r>
      <w:r>
        <w:rPr>
          <w:lang w:val="zh_CN" w:bidi="zh_CN"/>
        </w:rPr>
        <w:t>Μωϋσῆς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G3475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-έως</w:t>
      </w:r>
    </w:p>
    <w:p>
      <w:pPr/>
      <w:r>
        <w:rPr>
          <w:lang w:val="zh_CN" w:bidi="zh_CN"/>
        </w:rPr>
      </w:r>
      <w:r>
        <w:rPr>
          <w:lang w:val="zh_CN" w:bidi="zh_CN"/>
        </w:rPr>
        <w:t>93.266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摩西;《思》梅瑟</w:t>
      </w:r>
      <w:r>
        <w:rPr>
          <w:lang w:val="zh_CN" w:bidi="zh_CN"/>
        </w:rPr>
        <w:t xml:space="preserve"> </w:t>
      </w:r>
      <w:r>
        <w:rPr>
          <w:lang w:val="zh_CN" w:bidi="zh_CN"/>
        </w:rPr>
        <w:t>带领以色列人出埃及的领袖和颁布上帝律法的人</w:t>
      </w:r>
    </w:p>
    <w:p>
      <w:pPr/>
      <w:r>
        <w:rPr>
          <w:lang w:val="zh_CN" w:bidi="zh_CN"/>
        </w:rPr>
      </w:r>
      <w:r>
        <w:rPr>
          <w:lang w:val="zh_CN" w:bidi="zh_CN"/>
        </w:rPr>
        <w:t>MAT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15:3</w:t>
      </w:r>
    </w:p>
    <w:p>
      <w:pPr/>
      <w:r>
        <w:rPr>
          <w:lang w:val="zh_CN" w:bidi="zh_CN"/>
        </w:rPr>
      </w:r>
      <w:r>
        <w:rPr>
          <w:lang w:val="zh_CN" w:bidi="zh_CN"/>
        </w:rPr>
        <w:t>33.59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书面语言</w:t>
      </w:r>
    </w:p>
    <w:p>
      <w:pPr/>
      <w:r>
        <w:rPr>
          <w:lang w:val="zh_CN" w:bidi="zh_CN"/>
        </w:rPr>
      </w:r>
      <w:r>
        <w:rPr>
          <w:lang w:val="zh_CN" w:bidi="zh_CN"/>
        </w:rPr>
        <w:t>律法;摩西的律法;藉着摩西颁布的律法;摩西</w:t>
      </w:r>
      <w:r>
        <w:rPr>
          <w:lang w:val="zh_CN" w:bidi="zh_CN"/>
        </w:rPr>
        <w:t xml:space="preserve"> </w:t>
      </w:r>
      <w:r>
        <w:rPr>
          <w:lang w:val="zh_CN" w:bidi="zh_CN"/>
        </w:rPr>
        <w:t>上帝藉着摩西颁布的律法,即旧约的前五卷书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有些语言提到某人的著作时,只要提到作者就可以了;但许多语言却不能这样指代。另外,</w:t>
      </w:r>
      <w:r>
        <w:rPr>
          <w:lang w:val="zh_CN" w:bidi="zh_CN"/>
        </w:rPr>
        <w:t>2CO 3:15</w:t>
      </w:r>
      <w:r>
        <w:rPr>
          <w:lang w:val="zh_CN" w:bidi="zh_CN"/>
        </w:rPr>
        <w:t xml:space="preserve"> 中的语句可能需要采用主动的表达,因此必须译成:“每当众人诵读上帝藉着摩西颁赐的律法的时候”。Μωϋσῆς 用来指摩西律法也出现在短语“摩西和先知”中;“摩西和先知”指神圣的著作(比较 ὁ </w:t>
      </w:r>
      <w:r>
        <w:rPr>
          <w:lang w:val="zh_CN" w:bidi="zh_CN"/>
        </w:rPr>
        <w:t>νόμος</w:t>
      </w:r>
      <w:r>
        <w:rPr>
          <w:lang w:val="zh_CN" w:bidi="zh_CN"/>
        </w:rPr>
        <w:t xml:space="preserve"> καὶ οἱ προφῆται“神圣的著作”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33.58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MAT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10:28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93.242" TargetMode="External"/><Relationship Id="rId16" Type="http://schemas.openxmlformats.org/officeDocument/2006/relationships/hyperlink" Target="#93.522" TargetMode="External"/><Relationship Id="rId17" Type="http://schemas.openxmlformats.org/officeDocument/2006/relationships/hyperlink" Target="#53.96" TargetMode="External"/><Relationship Id="rId18" Type="http://schemas.openxmlformats.org/officeDocument/2006/relationships/hyperlink" Target="#53.97" TargetMode="External"/><Relationship Id="rId19" Type="http://schemas.openxmlformats.org/officeDocument/2006/relationships/hyperlink" Target="#36.31" TargetMode="External"/><Relationship Id="rId20" Type="http://schemas.openxmlformats.org/officeDocument/2006/relationships/hyperlink" Target="#27.12" TargetMode="External"/><Relationship Id="rId21" Type="http://schemas.openxmlformats.org/officeDocument/2006/relationships/hyperlink" Target="#36.38" TargetMode="External"/><Relationship Id="rId22" Type="http://schemas.openxmlformats.org/officeDocument/2006/relationships/hyperlink" Target="#93.231" TargetMode="External"/><Relationship Id="rId23" Type="http://schemas.openxmlformats.org/officeDocument/2006/relationships/hyperlink" Target="#93.527" TargetMode="External"/><Relationship Id="rId24" Type="http://schemas.openxmlformats.org/officeDocument/2006/relationships/hyperlink" Target="#57.207" TargetMode="External"/><Relationship Id="rId25" Type="http://schemas.openxmlformats.org/officeDocument/2006/relationships/hyperlink" Target="#84.16" TargetMode="External"/><Relationship Id="rId26" Type="http://schemas.openxmlformats.org/officeDocument/2006/relationships/hyperlink" Target="#25.167" TargetMode="External"/><Relationship Id="rId27" Type="http://schemas.openxmlformats.org/officeDocument/2006/relationships/hyperlink" Target="#23.143" TargetMode="External"/><Relationship Id="rId28" Type="http://schemas.openxmlformats.org/officeDocument/2006/relationships/hyperlink" Target="#88.280" TargetMode="External"/><Relationship Id="rId29" Type="http://schemas.openxmlformats.org/officeDocument/2006/relationships/hyperlink" Target="#2.29" TargetMode="External"/><Relationship Id="rId30" Type="http://schemas.openxmlformats.org/officeDocument/2006/relationships/hyperlink" Target="#33.262" TargetMode="External"/><Relationship Id="rId31" Type="http://schemas.openxmlformats.org/officeDocument/2006/relationships/hyperlink" Target="#33.263" TargetMode="External"/><Relationship Id="rId32" Type="http://schemas.openxmlformats.org/officeDocument/2006/relationships/hyperlink" Target="#79.109" TargetMode="External"/><Relationship Id="rId33" Type="http://schemas.openxmlformats.org/officeDocument/2006/relationships/hyperlink" Target="#6.33" TargetMode="External"/><Relationship Id="rId34" Type="http://schemas.openxmlformats.org/officeDocument/2006/relationships/hyperlink" Target="#39.25" TargetMode="External"/><Relationship Id="rId35" Type="http://schemas.openxmlformats.org/officeDocument/2006/relationships/hyperlink" Target="#55.6" TargetMode="External"/><Relationship Id="rId36" Type="http://schemas.openxmlformats.org/officeDocument/2006/relationships/hyperlink" Target="#76.7" TargetMode="External"/><Relationship Id="rId37" Type="http://schemas.openxmlformats.org/officeDocument/2006/relationships/hyperlink" Target="#12.6" TargetMode="External"/><Relationship Id="rId38" Type="http://schemas.openxmlformats.org/officeDocument/2006/relationships/hyperlink" Target="#79.14" TargetMode="External"/><Relationship Id="rId39" Type="http://schemas.openxmlformats.org/officeDocument/2006/relationships/hyperlink" Target="#12.4" TargetMode="External"/><Relationship Id="rId40" Type="http://schemas.openxmlformats.org/officeDocument/2006/relationships/hyperlink" Target="#12.8" TargetMode="External"/><Relationship Id="rId41" Type="http://schemas.openxmlformats.org/officeDocument/2006/relationships/hyperlink" Target="#12.9" TargetMode="External"/><Relationship Id="rId42" Type="http://schemas.openxmlformats.org/officeDocument/2006/relationships/hyperlink" Target="#12.12" TargetMode="External"/><Relationship Id="rId43" Type="http://schemas.openxmlformats.org/officeDocument/2006/relationships/hyperlink" Target="#12.1" TargetMode="External"/><Relationship Id="rId44" Type="http://schemas.openxmlformats.org/officeDocument/2006/relationships/hyperlink" Target="#78.2" TargetMode="External"/><Relationship Id="rId45" Type="http://schemas.openxmlformats.org/officeDocument/2006/relationships/hyperlink" Target="#78.3" TargetMode="External"/><Relationship Id="rId46" Type="http://schemas.openxmlformats.org/officeDocument/2006/relationships/hyperlink" Target="#78.33" TargetMode="External"/><Relationship Id="rId47" Type="http://schemas.openxmlformats.org/officeDocument/2006/relationships/hyperlink" Target="#76.1" TargetMode="External"/><Relationship Id="rId48" Type="http://schemas.openxmlformats.org/officeDocument/2006/relationships/hyperlink" Target="#15.9" TargetMode="External"/><Relationship Id="rId49" Type="http://schemas.openxmlformats.org/officeDocument/2006/relationships/hyperlink" Target="#13.64" TargetMode="External"/><Relationship Id="rId50" Type="http://schemas.openxmlformats.org/officeDocument/2006/relationships/hyperlink" Target="#68.20" TargetMode="External"/><Relationship Id="rId51" Type="http://schemas.openxmlformats.org/officeDocument/2006/relationships/hyperlink" Target="#30.20" TargetMode="External"/><Relationship Id="rId52" Type="http://schemas.openxmlformats.org/officeDocument/2006/relationships/hyperlink" Target="#71.34" TargetMode="External"/><Relationship Id="rId53" Type="http://schemas.openxmlformats.org/officeDocument/2006/relationships/hyperlink" Target="#63.17" TargetMode="External"/><Relationship Id="rId54" Type="http://schemas.openxmlformats.org/officeDocument/2006/relationships/hyperlink" Target="#6.66" TargetMode="External"/><Relationship Id="rId55" Type="http://schemas.openxmlformats.org/officeDocument/2006/relationships/hyperlink" Target="#89.50" TargetMode="External"/><Relationship Id="rId56" Type="http://schemas.openxmlformats.org/officeDocument/2006/relationships/hyperlink" Target="#91.8" TargetMode="External"/><Relationship Id="rId57" Type="http://schemas.openxmlformats.org/officeDocument/2006/relationships/hyperlink" Target="#89.128" TargetMode="External"/><Relationship Id="rId58" Type="http://schemas.openxmlformats.org/officeDocument/2006/relationships/hyperlink" Target="#91.7" TargetMode="External"/><Relationship Id="rId59" Type="http://schemas.openxmlformats.org/officeDocument/2006/relationships/hyperlink" Target="#25.250" TargetMode="External"/><Relationship Id="rId60" Type="http://schemas.openxmlformats.org/officeDocument/2006/relationships/hyperlink" Target="#90.18" TargetMode="External"/><Relationship Id="rId61" Type="http://schemas.openxmlformats.org/officeDocument/2006/relationships/hyperlink" Target="#25.224" TargetMode="External"/><Relationship Id="rId62" Type="http://schemas.openxmlformats.org/officeDocument/2006/relationships/hyperlink" Target="#63.23" TargetMode="External"/><Relationship Id="rId63" Type="http://schemas.openxmlformats.org/officeDocument/2006/relationships/hyperlink" Target="#78.44" TargetMode="External"/><Relationship Id="rId64" Type="http://schemas.openxmlformats.org/officeDocument/2006/relationships/hyperlink" Target="#78.47" TargetMode="External"/><Relationship Id="rId65" Type="http://schemas.openxmlformats.org/officeDocument/2006/relationships/hyperlink" Target="#82.4" TargetMode="External"/><Relationship Id="rId66" Type="http://schemas.openxmlformats.org/officeDocument/2006/relationships/hyperlink" Target="#31.22" TargetMode="External"/><Relationship Id="rId67" Type="http://schemas.openxmlformats.org/officeDocument/2006/relationships/hyperlink" Target="#31.21" TargetMode="External"/><Relationship Id="rId68" Type="http://schemas.openxmlformats.org/officeDocument/2006/relationships/hyperlink" Target="#83.9" TargetMode="External"/><Relationship Id="rId69" Type="http://schemas.openxmlformats.org/officeDocument/2006/relationships/hyperlink" Target="#83.10" TargetMode="External"/><Relationship Id="rId70" Type="http://schemas.openxmlformats.org/officeDocument/2006/relationships/hyperlink" Target="#93.387" TargetMode="External"/><Relationship Id="rId71" Type="http://schemas.openxmlformats.org/officeDocument/2006/relationships/hyperlink" Target="#59.39" TargetMode="External"/><Relationship Id="rId72" Type="http://schemas.openxmlformats.org/officeDocument/2006/relationships/hyperlink" Target="#89.79" TargetMode="External"/><Relationship Id="rId73" Type="http://schemas.openxmlformats.org/officeDocument/2006/relationships/hyperlink" Target="#85.26" TargetMode="External"/><Relationship Id="rId74" Type="http://schemas.openxmlformats.org/officeDocument/2006/relationships/hyperlink" Target="#89.107" TargetMode="External"/><Relationship Id="rId75" Type="http://schemas.openxmlformats.org/officeDocument/2006/relationships/hyperlink" Target="#89.108" TargetMode="External"/><Relationship Id="rId76" Type="http://schemas.openxmlformats.org/officeDocument/2006/relationships/hyperlink" Target="#15.34" TargetMode="External"/><Relationship Id="rId77" Type="http://schemas.openxmlformats.org/officeDocument/2006/relationships/hyperlink" Target="#90.63" TargetMode="External"/><Relationship Id="rId78" Type="http://schemas.openxmlformats.org/officeDocument/2006/relationships/hyperlink" Target="#23.1" TargetMode="External"/><Relationship Id="rId79" Type="http://schemas.openxmlformats.org/officeDocument/2006/relationships/hyperlink" Target="#57.6" TargetMode="External"/><Relationship Id="rId80" Type="http://schemas.openxmlformats.org/officeDocument/2006/relationships/hyperlink" Target="#18.2" TargetMode="External"/><Relationship Id="rId81" Type="http://schemas.openxmlformats.org/officeDocument/2006/relationships/hyperlink" Target="#34.5" TargetMode="External"/><Relationship Id="rId82" Type="http://schemas.openxmlformats.org/officeDocument/2006/relationships/hyperlink" Target="#69.3" TargetMode="External"/><Relationship Id="rId83" Type="http://schemas.openxmlformats.org/officeDocument/2006/relationships/hyperlink" Target="#91.6" TargetMode="External"/><Relationship Id="rId84" Type="http://schemas.openxmlformats.org/officeDocument/2006/relationships/hyperlink" Target="#89.94" TargetMode="External"/><Relationship Id="rId85" Type="http://schemas.openxmlformats.org/officeDocument/2006/relationships/hyperlink" Target="#89.95" TargetMode="External"/><Relationship Id="rId86" Type="http://schemas.openxmlformats.org/officeDocument/2006/relationships/hyperlink" Target="#10.49" TargetMode="External"/><Relationship Id="rId87" Type="http://schemas.openxmlformats.org/officeDocument/2006/relationships/hyperlink" Target="#10.16" TargetMode="External"/><Relationship Id="rId88" Type="http://schemas.openxmlformats.org/officeDocument/2006/relationships/hyperlink" Target="#10.45" TargetMode="External"/><Relationship Id="rId89" Type="http://schemas.openxmlformats.org/officeDocument/2006/relationships/hyperlink" Target="#63.10" TargetMode="External"/><Relationship Id="rId90" Type="http://schemas.openxmlformats.org/officeDocument/2006/relationships/hyperlink" Target="#59.15" TargetMode="External"/><Relationship Id="rId91" Type="http://schemas.openxmlformats.org/officeDocument/2006/relationships/hyperlink" Target="#81.13" TargetMode="External"/><Relationship Id="rId92" Type="http://schemas.openxmlformats.org/officeDocument/2006/relationships/hyperlink" Target="#87.22" TargetMode="External"/><Relationship Id="rId93" Type="http://schemas.openxmlformats.org/officeDocument/2006/relationships/hyperlink" Target="#41.44" TargetMode="External"/><Relationship Id="rId94" Type="http://schemas.openxmlformats.org/officeDocument/2006/relationships/hyperlink" Target="#57.172" TargetMode="External"/><Relationship Id="rId95" Type="http://schemas.openxmlformats.org/officeDocument/2006/relationships/hyperlink" Target="#7.76" TargetMode="External"/><Relationship Id="rId96" Type="http://schemas.openxmlformats.org/officeDocument/2006/relationships/hyperlink" Target="#7.75" TargetMode="External"/><Relationship Id="rId97" Type="http://schemas.openxmlformats.org/officeDocument/2006/relationships/hyperlink" Target="#29.7" TargetMode="External"/><Relationship Id="rId98" Type="http://schemas.openxmlformats.org/officeDocument/2006/relationships/hyperlink" Target="#88.276" TargetMode="External"/><Relationship Id="rId99" Type="http://schemas.openxmlformats.org/officeDocument/2006/relationships/hyperlink" Target="#88.278" TargetMode="External"/><Relationship Id="rId100" Type="http://schemas.openxmlformats.org/officeDocument/2006/relationships/hyperlink" Target="#88.271" TargetMode="External"/><Relationship Id="rId101" Type="http://schemas.openxmlformats.org/officeDocument/2006/relationships/hyperlink" Target="#88.277" TargetMode="External"/><Relationship Id="rId102" Type="http://schemas.openxmlformats.org/officeDocument/2006/relationships/hyperlink" Target="#22.33" TargetMode="External"/><Relationship Id="rId103" Type="http://schemas.openxmlformats.org/officeDocument/2006/relationships/hyperlink" Target="#78.41" TargetMode="External"/><Relationship Id="rId104" Type="http://schemas.openxmlformats.org/officeDocument/2006/relationships/hyperlink" Target="#58.2" TargetMode="External"/><Relationship Id="rId105" Type="http://schemas.openxmlformats.org/officeDocument/2006/relationships/hyperlink" Target="#7.68" TargetMode="External"/><Relationship Id="rId106" Type="http://schemas.openxmlformats.org/officeDocument/2006/relationships/hyperlink" Target="#7.69" TargetMode="External"/><Relationship Id="rId107" Type="http://schemas.openxmlformats.org/officeDocument/2006/relationships/hyperlink" Target="#6.205" TargetMode="External"/><Relationship Id="rId108" Type="http://schemas.openxmlformats.org/officeDocument/2006/relationships/hyperlink" Target="#60.45" TargetMode="External"/><Relationship Id="rId109" Type="http://schemas.openxmlformats.org/officeDocument/2006/relationships/hyperlink" Target="#32.57" TargetMode="External"/><Relationship Id="rId110" Type="http://schemas.openxmlformats.org/officeDocument/2006/relationships/hyperlink" Target="#32.55" TargetMode="External"/><Relationship Id="rId111" Type="http://schemas.openxmlformats.org/officeDocument/2006/relationships/hyperlink" Target="#5.27" TargetMode="External"/><Relationship Id="rId112" Type="http://schemas.openxmlformats.org/officeDocument/2006/relationships/hyperlink" Target="#5.25" TargetMode="External"/><Relationship Id="rId113" Type="http://schemas.openxmlformats.org/officeDocument/2006/relationships/hyperlink" Target="#33.58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